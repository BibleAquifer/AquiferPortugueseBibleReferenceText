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Apocalipse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Revelação que Jesus Cristo recebeu de Deus para mostrar aos seus servos os eventos que em breve acontecerão. Ele enviou o seu anjo para comunicar essa visão ao seu servo João.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João dá testemunho de tudo o que viu: a palavra de Deus e o testemunho de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Feliz quem lê esta profecia, felizes os que a escutam e obedecem ao que está escrito, pois o tempo do cumprimento está perto.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João, às sete igrejas da província da Ásia: que a graça e a paz venham de Deus, aquele que é, que era e que virá, e também dos sete espíritos que estão diante do seu trono;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de Jesus Cristo, a testemunha fiel, o primeiro a ressuscitar dentre os mortos e o soberano dos reis da terra. Ele nos ama e nos libertou dos nossos pecados ao derramar o seu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fez de nós um reino e nos tornou sacerdotes para Deus, seu Pai. A ele sejam dadas glória e poder para sempre.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Vejam, ele vem nas nuvens, e todos o verão, até mesmo os que o traspassaram; e todas as nações lamentarão por causa dele. Assim será. Amém.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“Eu sou o Alfa e o Ômega”, declara o Senhor Deus, o Todo‑poderoso, aquele que é, que era e que virá.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Eu, João, irmão de vocês e companheiro no sofrimento, no reino e na perseverança em Jesus, estava exilado na ilha de Patmos por causa da palavra de Deus e do testemunho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No dia do Senhor, fui tomado pelo Espírito e ouvi atrás de mim uma voz forte, como som de trombeta,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dizendo: “Escreva o que você vê e envie às sete igrejas: Éfeso, Esmirna, Pérgamo, Tiatira, Sardes, Filadélfia e Laodiceia”.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me virei para ver quem falava, vi sete castiçais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entre os castiçais estava alguém “semelhante a um filho de homem”, com um manto longo até os pés e uma faixa de ouro no 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Seus cabelos eram brancos como lã branca, como neve, e seus olhos brilhavam como chamas de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Seus pés reluziam como bronze polido, e sua voz soava como o estrondo de muitas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 mão direita ele segurava sete estrelas. De sua boca saía uma espada afiada de dois gumes. Seu rosto brilhava como o sol ao meio‑dia.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Quando o vi, caí aos seus pés como morto, mas ele colocou a mão direita sobre mim e disse: “Não tenha medo. Eu sou o primeiro e o último,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Eu sou o Vivente. Estive morto, mas agora estou vivo para todo o sempre. Tenho as chaves da morte e do mundo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Escreva o que você viu, o que está acontecendo agora e o que ainda vai acontecer.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Este é o sentido das sete estrelas em minha mão direita e dos sete castiçais de ouro: as sete estrelas são os anjos das sete igrejas, e os sete castiçais são as sete igrejas”.</w:t>
      </w:r>
    </w:p>
    <w:p>
      <w:pPr>
        <w:pStyle w:val="Heading2"/>
      </w:pPr>
      <w:r>
        <w:rPr>
          <w:lang w:val="pt_PT" w:bidi="pt_PT"/>
        </w:rPr>
        <w:t>Apocalipse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“Ao anjo da igreja em Éfeso, escreva: Esta é a mensagem daquele que segura em sua mão direita as sete estrelas e que anda entre os sete castiçais de ouro.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 conheço tudo o que você faz. Vejo o seu trabalho cansativo e a sua perseverança. Sei que você não aceita o mal, que examina com cuidado os que afirmam ser apóstolos e não são, e já provou que eles são mentirosos.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Você tem suportado sofrimentos por causa do meu nome, tem perseverado e não desistiu.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tenho algo contra você: você já não tem o mesmo amor que tinha no princípio!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Lembre-se de onde você caiu, arrependa-se e volte a praticar as primeiras obras. Se não fizer isso, virei a você e tirarei o seu castiçal do lugar em que está.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Contudo, há algo bom em seu favor: você rejeita as obras dos nicolaítas, obras que eu também rejeito.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tem ouvidos, ouça o que o Espírito diz às igrejas: Ao vencedor darei o direito de comer da árvore da vida, que está no paraíso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Ao anjo da igreja em Esmirna, escreva: Esta é a mensagem daquele que é o Primeiro e o Último, que esteve morto e tornou a viver.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conheço o seu sofrimento e sei da sua pobreza, mas você é rico. Sei também das calúnias dos que dizem ser judeus e não são, mas que são como uma sinagoga de Satanás.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tenha medo do que está prestes a sofrer. O diabo lançará em breve alguns de vocês na prisão para colocá-los à prova, e vocês serão perseguidos durante dez dias. Seja fiel até mesmo diante da morte, e eu lhe darei a coroa da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Quem tem ouvidos, ouça o que o Espírito diz às igrejas: Aquele que vencer de modo algum será atingido pela segunda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anjo da igreja em Pérgamo, escreva: Esta é a mensagem daquele que tem a espada afiada de dois gumes.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sei que você vive onde está o trono de Satanás. Mesmo assim, você permanece fiel a mim e não negou a fé em mim, nem mesmo quando Antipas, minha testemunha fiel, foi morto entre vocês, nesse lugar onde Satanás habita.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tenho algumas coisas contra você: você tolera aí pessoas que seguem o ensino de Balaão, que orientou Balaque a armar ciladas contra Israel, levando o meu povo a cair em imoralidade sexual e a participar de refeições dedicadas a ídolos.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Do mesmo modo, há também entre vocês alguns que seguem o ensino dos nicolaítas.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Arrependa-se. Se não fizer isso, virei a você sem demora e lutarei contra eles com a espada que sai da minha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Quem tem ouvidos, ouça o que o Espírito diz às igrejas: Ao vencedor darei do maná escondido. Também darei a cada um uma pedra branca, e nessa pedra estará gravado um novo nome, que ninguém conhece, a não ser aquele que o recebe.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Ao anjo da igreja em Tiatira, escreva: Esta é a mensagem do Filho de Deus, cujos olhos são como chamas de fogo e cujos pés brilham como bronze reluzente.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conheço as suas obras, o seu amor, a sua fé, o seu serviço e a sua perseverança, e vejo que você tem crescido em tudo isso, fazendo agora mais do que fazia no início.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tenho contra você o seguinte: você permite que Jezabel, aquela mulher que se apresenta como profetisa, ensine e engane os meus servos, levando-os à imoralidade sexual e a comer carne oferecida aos ídolos.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Eu lhe dei tempo para se arrepender da sua imoralidade, mas ela não quer se arrepender.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Portanto, preste atenção: eu a lançarei em leito de dor, em grande aflição, e também todos os que cometem adultério com ela, se não se voltarem para mim, arrependidos das obras que ela pratica.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Matarei os filhos dela, e todas as igrejas saberão que eu sou aquele que sonda mente e coração. Eu retribuirei a cada um de vocês segundo as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Quanto a vocês, os demais que estão em Tiatira, que não seguem esse ensino e não aceitaram o que eles chamam de ‘profundas verdades’, os profundos segredos de Satanás, não pedirei nada mais;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apenas que conservem firmemente o que vocês têm, até que eu venha.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Ao que vencer e continuar até o fim na prática das obras que me agradam, darei autoridade sobre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Ele as governará com cetro de ferro. Elas serão despedaçadas como um vaso de barro que se quebra em muitos pedaços.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Eu lhe darei a mesma autoridade que recebi de meu Pai e também lhe darei a estrela da manhã.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Quem tem ouvidos, ouça o que o Espírito diz às igrejas”.</w:t>
      </w:r>
    </w:p>
    <w:p>
      <w:pPr>
        <w:pStyle w:val="Heading2"/>
      </w:pPr>
      <w:r>
        <w:rPr>
          <w:lang w:val="pt_PT" w:bidi="pt_PT"/>
        </w:rPr>
        <w:t>Apocalipse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“Ao anjo da igreja em Sardes, escreva: Estas palavras vêm daquele que possui os sete espíritos de Deus e as sete estrelas. Eu conheço as suas ações. Você é conhecido como alguém vivo, mas, na verdade, está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 isso, desperte! Fortaleça o pouco que ainda permanece, pois até o que resta está perto de morrer. As suas obras não estão de acordo com o que o meu Deus requer.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Lembre-se do que você recebeu e ouviu no início. Guarde o que recebeu e ouviu, e arrependa-se. Se você não vigiar, virei de repente, de modo inesperado, como um ladrão, e você não saberá a que hora virei contra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você tem aí em Sardes algumas pessoas que não mancharam suas roupas. Elas andarão comigo vestidas de branco, pois são dignas.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vencer será vestido de roupas brancas. Eu não apagarei o seu nome do Livro da Vida, e declararei o seu nome diante do meu Pai e diante dos seus anjos.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Quem tem ouvidos, ouça o que o Espírito diz às igrejas.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Ao anjo da igreja em Filadélfia, escreva: Estas palavras vêm daquele que é santo e verdadeiro, que possui a chave de Davi, que abre o que ninguém pode fechar e fecha o que ninguém pode abrir.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conheço as suas obras. Você tem pouca força, mas guardou a minha palavra e não negou o meu nome. Por isso, coloquei diante de você uma porta aberta que ninguém pode fechar.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Veja: farei com que aqueles que pertencem à sinagoga de Satanás, que dizem ser judeus e não são, mas mentem, venham e se prostrem aos seus pés, e reconheçam que eu amo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Porque você me obedeceu com perseverança, eu o guardarei da hora da provação que virá sobre o mundo inteiro, para pôr à prova todos os que habitam sobre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venho em breve. Retenha com firmeza o que você tem, para que ninguém tome a sua coroa.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vencedor farei uma coluna no templo do meu Deus. Ele permanecerá firme ali e nunca mais sairá. Sobre ele escreverei o nome do meu Deus, o nome da cidade do meu Deus, a nova Jerusalém, que desce do céu, vinda do meu Deus, e também o meu novo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tem ouvidos, ouça o que o Espírito diz às igrejas.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anjo da igreja em Laodiceia, escreva: Estas palavras vêm daquele que é o Amém, a testemunha fiel e verdadeira, o princípio da criação de Deus: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conheço as suas obras. Sei que você não é frio nem quente. Eu preferiria que você fosse frio ou quente!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Mas, porque você é morno, e não é nem frio nem quente, estou prestes a vomitá-lo da minha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Você diz: ‘Sou rico, estou bem, não me falta nada’; mas não percebe que espiritualmente é infeliz, miserável, pobre, cego e nu.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Eu o aconselho a comprar de mim ouro refinado no fogo, para que você seja realmente rico; e roupas brancas para vestir, a fim de cobrir a sua vergonha e nudez; e colírio para passar nos olhos, para que possa enxergar.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repreendo e disciplino todos aqueles a quem amo. Portanto, seja zeloso e arrependa-se.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Veja! Estou à porta e bato. Se alguém ouvir a minha voz e abrir a porta, entrarei, cearei com ele, e ele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Ao vencedor darei o direito de sentar-se comigo no meu trono, assim como eu venci e me sentei com meu Pai no seu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Quem tem ouvidos, ouça o que o Espírito diz às igrejas”.</w:t>
      </w:r>
    </w:p>
    <w:p>
      <w:pPr>
        <w:pStyle w:val="Heading2"/>
      </w:pPr>
      <w:r>
        <w:rPr>
          <w:lang w:val="pt_PT" w:bidi="pt_PT"/>
        </w:rPr>
        <w:t>Apocalipse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quando olhei, vi uma porta aberta no céu, e a mesma voz que eu tinha ouvido antes, que soava como uma forte trombeta, falou comigo e disse: “Suba até aqui, e eu lhe mostrarei o que deve acontecer depois destas coisas”.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 mesmo momento, fui tomado pelo Espírito, e vi um trono colocado no céu, e alguém estava sentado nesse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Aquele que estava sentado brilhava como jaspe e sardônio, e um arco-íris resplandecente, parecido com uma esmeralda, circundava o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Em volta desse trono havia outros 24 tronos, e sobre eles estavam sentados 24 anciãos, vestidos com roupas brancas e com coroas de ouro sobre 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Do trono saíam relâmpagos, vozes e trovões. Diante do trono ardiam sete lâmpadas de fogo, que são os sete espíritos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Também diante do trono havia algo como um mar transparente, brilhando como cristal. No centro, ao redor do trono, estavam quatro seres viventes, cheios de olhos na frente e atrás.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primeiro ser vivente parecia um leão; o segundo se assemelhava a um boi; o terceiro tinha rosto de homem; e o quarto parecia uma águia em pleno voo.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Cada um dos quatro seres viventes tinha seis asas e estava cheio de olhos ao redor e por dentro. Dia e noite, sem parar, diziam: “Santo, santo, santo é o Senhor Deus Todo-poderoso, aquele que era, que é e que há de vir”.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Sempre que os seres viventes dão glória, honra e ações de graças ao que está sentado no trono, ao que vive para todo o sempre,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24 anciãos se prostram diante daquele que está sentado no trono, adoram o que vive eternamente e lançam as suas coroas diante do trono,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“Senhor, nosso Deus, tu és digno de receber a glória, a honra e o poder, porque criaste todas as coisas. Por tua vontade, elas vieram a existir e foram criadas”.</w:t>
      </w:r>
    </w:p>
    <w:p>
      <w:pPr>
        <w:pStyle w:val="Heading2"/>
      </w:pPr>
      <w:r>
        <w:rPr>
          <w:lang w:val="pt_PT" w:bidi="pt_PT"/>
        </w:rPr>
        <w:t>Apocalipse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vi, na mão direita daquele que está sentado no trono, um livro em forma de rolo, escrito por dentro e por fora, fechado com sete selos.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Vi também um anjo forte, que proclamava em alta voz: “Quem é digno de romper os selos deste rolo e de abri-lo?”.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ninguém no céu, nem sobre a terra, nem debaixo da terra, podia abrir o rolo nem olhar o que estava escrito.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comecei a chorar muito, porque não se encontrava ninguém em lugar algum que fosse digno de abrir o livro e de olhar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Porém um dos anciãos me disse: “Não chore mais! O Leão da tribo de Judá, a Raiz de Davi, venceu e é digno de abrir o livro e de romper os seus sete selos”.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Olhei e vi um Cordeiro em pé, no centro do trono, entre os quatro seres viventes e os vinte e quatro anciãos. Ele parecia ter sido morto, e tinha sete chifres e sete olhos, que são os sete espíritos de Deus enviados por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Cordeiro aproximou-se e tomou o livro da mão direita daquele que está sentado no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ele recebeu o livro, os quatro seres viventes e os vinte e quatro anciãos se prostraram diante do Cordeiro. Cada um tinha uma harpa e taças de ouro cheias de incenso, que são as orações dos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cantavam um cântico novo, dizendo: “Tu és digno de tomar o livro e de abrir os seus selos, porque foste morto e, com o teu sangue, compraste para Deus pessoas de toda tribo, língua, povo e nação.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Tu os fizeste um reino e sacerdotes para o nosso Deus, e eles reinarão sobre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Então, na visão, ouvi a voz de muitos anjos ao redor do trono, dos seres viventes e dos anciãos. Eram milhares de milhares e milhões de milhões.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cantavam em voz forte: “O Cordeiro que foi morto é digno de receber o poder, a riqueza, a sabedoria, a força, a honra, a glória e o louvor”.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Depois ouvi todas as criaturas que estão no céu, sobre a terra, debaixo da terra e no mar, e tudo o que neles há, dizendo: “Àquele que está sentado no trono e ao Cordeiro pertencem o louvor, a honra, a glória e o poder, para todo o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os quatro seres viventes respondiam: “Amém!”; e os vinte e quatro anciãos se prostraram e o adoraram.</w:t>
      </w:r>
    </w:p>
    <w:p>
      <w:pPr>
        <w:pStyle w:val="Heading2"/>
      </w:pPr>
      <w:r>
        <w:rPr>
          <w:lang w:val="pt_PT" w:bidi="pt_PT"/>
        </w:rPr>
        <w:t>Apocalipse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Enquanto eu olhava, o Cordeiro abriu o primeiro dos sete selos, e um dos quatro seres viventes falou com voz forte como trovão: “Venha!”.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vi diante de mim um cavalo branco. Seu cavaleiro segurava um arco. Ele recebeu uma coroa sobre a cabeça e saiu cavalgando. Ele avançava para vencer e continuar a conquistar.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Em seguida, o Cordeiro rompeu o segundo selo, e ouvi o segundo ser vivente dizer: “Venha!”.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Apareceu então um cavalo vermelho. Ao seu cavaleiro foi dada uma grande espada e autoridade para tirar a paz da terra, para que as pessoas se matassem umas às outras.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o Cordeiro quebrou o terceiro selo, ouvi o terceiro ser vivente dizer: “Venha!”, e vi um cavalo negro; o cavaleiro segurava uma balança na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ouvi uma voz que vinha do meio dos quatro seres viventes, dizendo: “Um quilo de trigo por um denário, e três quilos de cevada por um denário, mas não toque no azeite de oliva nem no vinho”.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o Cordeiro abriu o quarto selo, ouvi o quarto ser vivente dizer: “Venha!”.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vi um cavalo amarelo. O nome do cavaleiro era Morte, e o Inferno o seguia logo atrás. Eles receberam poder sobre a quarta parte da terra, para matar pela guerra, pela fome, pelas doenças e por meio dos animais selvagens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Quando ele quebrou o quinto selo, vi um altar e, debaixo dele, as almas daqueles que tinham sido mortos por causa da palavra de Deus e do testemunho que 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clamavam em alta voz e diziam: “Ó Senhor soberano, santo e verdadeiro, até quando o Senhor deixará de julgar os habitantes da terra e de vingar o nosso sangue?”.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cada um deles recebeu uma roupa branca, e lhes foi dito que esperassem mais um pouco, até que se completasse o número dos seus companheiros no trabalho de Cristo e irmãos, que ainda seriam mortos como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continuei a olhar quando ele abriu o sexto selo; e houve um grande terremoto. O sol escureceu como pano negro, e a lua ficou com aparência de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 estrelas do céu caíram sobre a terra, como figos verdes que caem da figueira quando ela é sacudida por um vento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céu recolheu-se como um rolo que se enrola, e todas as montanhas e todas as ilhas foram tiradas do seu lugar.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reis da terra, os grandes líderes, os chefes militares, os ricos, os poderosos e todo ser humano, escravos e livres, esconderam-se nas cavernas e entre as rochas das montanhas.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diziam às montanhas e às rochas: “Caiam sobre nós e escondam-nos da presença daquele que está sentado no trono e da ira do Cordeiro,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chegou o grande dia da ira deles, e quem é capaz de permanecer em pé?”.</w:t>
      </w:r>
    </w:p>
    <w:p>
      <w:pPr>
        <w:pStyle w:val="Heading2"/>
      </w:pPr>
      <w:r>
        <w:rPr>
          <w:lang w:val="pt_PT" w:bidi="pt_PT"/>
        </w:rPr>
        <w:t>Apocalipse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vi quatro anjos posicionados nos quatro cantos da terra, segurando os quatro ventos, para que não soprassem sobre a terra, nem sobre o mar, nem sobre árvore alguma.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Vi também outro anjo que vinha do leste, trazendo o selo do Deus vivo, e ele clamou fortemente aos quatro anjos que tinham recebido autoridade para causar dano à terra e ao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disse: “Esperem! Não causem ainda nenhum dano à terra, nem ao mar, nem às árvores, até que tenhamos selado a testa dos servos do nosso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ouvi o número dos que foram selados; eram 144 mil, de todas as tribos dos filhos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Da tribo de Judá foram selados 12 mil; da tribo de Rúben, 12 mil; da tribo de Gade, 12 mil;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da tribo de Aser, 12 mil; da tribo de Naftali, 12 mil; da tribo de Manassés, 12 mil;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da tribo de Simeão, 12 mil; da tribo de Levi, 12 mil; da tribo de Issacar, 12 mil;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da tribo de Zebulom, 12 mil; da tribo de José, 12 mil; da tribo de Benjamim, 12 mil.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Depois disso, vi uma grande multidão, tão numerosa que ninguém podia contar, de todas as nações, tribos, povos e línguas, em pé diante do trono e diante do Cordeiro, vestidos com roupas brancas e segurando ramos de palmeiras nas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eles clamavam em alta voz: “A salvação pertence ao nosso Deus, que está sentado no trono, e ao Cordeiro”.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Todos os anjos estavam em pé ao redor do trono, dos anciãos e dos quatro seres viventes; e se prostraram com o rosto em terra diante do trono e adoraram a Deus,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“Amém! Louvor, glória, sabedoria, ação de graças, honra, poder e força sejam dados ao nosso Deus, para todo o sempre. Amém!”.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um dos 24 anciãos me perguntou: “Você sabe quem são estes que estão vestidos de branco e de onde vieram?”.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respondi: “Meu senhor, o senhor é quem sabe”. E ele disse: “Estes são os que vieram da grande tribulação. Eles lavaram suas roupas e as tornaram brancas no sangue do Cordeiro.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 isso estão diante do trono de Deus e o servem dia e noite no seu templo. Aquele que está sentado no trono estenderá sobre eles a sua tenda.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Eles nunca mais terão fome, nunca mais terão sede; o sol não os ferirá, nem qualquer calor ardente.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o Cordeiro que está no centro do trono será o pastor deles e os conduzirá às fontes de água viva; e Deus enxugará de seus olhos toda lágrima”.</w:t>
      </w:r>
    </w:p>
    <w:p>
      <w:pPr>
        <w:pStyle w:val="Heading2"/>
      </w:pPr>
      <w:r>
        <w:rPr>
          <w:lang w:val="pt_PT" w:bidi="pt_PT"/>
        </w:rPr>
        <w:t>Apocalipse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o Cordeiro abriu o sétimo selo, houve silêncio no céu por cerca de meia hora.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vi sete anjos que estavam diante de Deus, e a eles foram entregues sete trombetas.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Veio outro anjo, trazendo um incensário de ouro, e ficou junto ao altar. Deram-lhe muito incenso, para misturar com as orações dos santos e oferecer sobre o altar de ouro diante do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Das mãos do anjo subia até Deus a fumaça perfumada do incenso, unida às orações dos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Em seguida, o anjo encheu o incensário com fogo tirado do altar e o lançou sobre a terra. Então houve trovões, vozes, relâmpagos e um terremoto.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disso, os sete anjos que tinham as sete trombetas se prepararam para tocá-las.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primeiro anjo tocou a trombeta, e fogo e granizo, misturados com sangue, foram lançados sobre a terra; queimou-se a terça parte da terra, a terça parte das árvores e toda a erva verde.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segundo anjo tocou a trombeta, e algo parecido com uma enorme montanha em chamas foi lançado ao mar, e a terça parte do mar tornou-se como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Morreu a terça parte das criaturas que viviam no mar, e foi destruída a terça parte dos navios e barcos.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terceiro anjo tocou a trombeta, e uma grande estrela em chamas caiu do céu sobre a terça parte dos rios e sobre as fontes de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nome da estrela era Absinto, e ela tornou amargo um terço das águas. Muitos morreram por causa dessas águas que se tornaram amargas.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quarto anjo tocou a trombeta, e foi ferida a terça parte do sol, da lua e das estrelas; assim, a luz do dia diminuiu em um terço, e a noite ficou um terço mais escura.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Enquanto eu olhava, vi uma águia voando pelo meio do céu e dizendo em voz forte: “Ai, ai, ai dos que habitam sobre a terra, por causa dos toques das trombetas dos três anjos que ainda estão para tocar”.</w:t>
      </w:r>
    </w:p>
    <w:p>
      <w:pPr>
        <w:pStyle w:val="Heading2"/>
      </w:pPr>
      <w:r>
        <w:rPr>
          <w:lang w:val="pt_PT" w:bidi="pt_PT"/>
        </w:rPr>
        <w:t>Apocalipse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Nisso o quinto anjo tocou a trombeta, e vi uma estrela que tinha caído do céu sobre a terra, e foi-lhe entregue a chave do poço do abismo.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abriu o abismo, subiu fumaça como de uma grande fornalha, e o sol e o céu ficaram escuros por causa da fumaça que saía do abismo.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Daquela fumaça saíram gafanhotos sobre a terra, e foi dado a eles poder para ferir como os escorpiões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Foi ordenado a esses gafanhotos que não atacassem a relva, nem qualquer planta, nem árvore alguma, mas somente as pessoas que não tinham o selo de Deus na testa.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lhes foi permitido matar essas pessoas, mas sim causar sofrimento por cinco meses, com dor parecida com a da picada de escorpião.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Naqueles dias, as pessoas desejarão a morte e não a encontrarão; desejarão morrer, mas a morte se afastará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gafanhotos pareciam cavalos preparados para a guerra. Sobre a cabeça tinham algo semelhante a coroas de ouro, e o rosto deles era como rosto de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cabelo deles era como cabelo de mulher, e os dentes eram como dentes de leão.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Usavam couraças parecidas com couraças de ferro, e o som das suas asas era como o barulho de muitas carruagens puxadas por cavalos correndo para a batalha.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Tinham caudas com ferrões, como escorpiões, e nas caudas estava o poder de ferir as pessoas por cinco meses.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 tinham por rei o anjo do abismo. O nome dele em hebraico é Abadom, e em grego é Apoliom.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primeiro ai passou, mas ainda vêm outros dois ais depois deste.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sexto anjo tocou a trombeta, e ouvi uma voz que vinha das pontas do altar de ouro que está diante de Deus,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dizendo ao sexto anjo que tinha a trombeta: “Solte os quatro anjos que estão presos junto ao grande rio Eufrates”.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foram soltos os quatro anjos que estavam preparados para aquela hora, e para aquele dia, e para aquele mês, e para aquele ano, a fim de matarem a terça parte da humanidade.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número dos soldados a cavalo era de duzentos milhões. Ouvi claramente o número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Na visão, vi os cavalos e os cavaleiros: eles usavam couraças vermelhas como fogo, outras azuis como jacinto e outras amarelas como enxofre. A cabeça dos cavalos era como cabeça de leão, e da boca deles saíam fogo, fumaça e enxofre ardente.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 meio dessas três pragas — o fogo, a fumaça e o enxofre que saíam da boca dos cavalos — foi morta a terça parte da humanidade.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o poder dos cavalos estava na boca e na cauda, porque as caudas eram semelhantes a serpentes, com cabeças, e com elas feriam 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as pessoas que não morreram por essas pragas não se arrependeram das obras das suas mãos; não deixaram de adorar os demônios nem os ídolos de ouro, de prata, de bronze, de pedra e de madeira, ídolos que não podem ver, nem ouvir, nem andar.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Também não se arrependeram dos seus homicídios, nem das suas feitiçarias, nem das suas imoralidades sexuais, nem dos seus roubos.</w:t>
      </w:r>
    </w:p>
    <w:p>
      <w:pPr>
        <w:pStyle w:val="Heading2"/>
      </w:pPr>
      <w:r>
        <w:rPr>
          <w:lang w:val="pt_PT" w:bidi="pt_PT"/>
        </w:rPr>
        <w:t>Apocalipse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Vi então outro anjo forte descendo do céu, envolto numa nuvem, com um arco‑íris sobre a cabeça. Seu rosto brilhava como o sol, e suas pernas eram como colunas de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segurava um pequeno livro aberto na mão. Colocou o pé direito sobre o mar e o esquerdo sobre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levantou a voz com um brado poderoso, como o rugido de um leão, e os sete trovões responderam.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eu me preparava para escrever o que os trovões disseram, ouvi uma voz do céu dizendo: “Guarde em segredo essas palavras; o que eles falaram não deve ser escrito”.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o anjo forte, que estava sobre o mar e sobre a terra, ergueu a mão direita para 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fez um juramento em nome daquele que vive para sempre, o Criador do céu, da terra, do mar e de tudo o que existe neles. E declarou: “Não haverá mais espera”.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“Quando o sétimo anjo tocar a trombeta, o propósito que Deus guardou em segredo se cumprirá, como ele anunciou aos seus servos, os profetas”.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Depois disso, a voz do céu falou comigo outra vez: “Vá e pegue o livro aberto da mão do anjo que está sobre o mar e sobre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me aproximei do anjo e pedi o pequeno livro. Ele disse: “Tome-o e coma-o. Será doce como mel na boca, mas ficará amargo em seu estômago”.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Recebi o livro da mão dele e o comi. Estava doce na minha boca, mas ficou amargo no meu estômago quando o engoli.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ele me disse: “Você deve profetizar novamente a respeito de muitos povos, nações, línguas e reis”.</w:t>
      </w:r>
    </w:p>
    <w:p>
      <w:pPr>
        <w:pStyle w:val="Heading2"/>
      </w:pPr>
      <w:r>
        <w:rPr>
          <w:lang w:val="pt_PT" w:bidi="pt_PT"/>
        </w:rPr>
        <w:t>Apocalipse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 recebi um caniço parecido com uma vara de medir, e me ordenaram que medisse o templo de Deus, todo o pátio interno onde está o altar, e que contasse o número dos adoradores ali presentes.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Disseram-me ainda: “Não meça o pátio de fora, pois foi entregue às nações. Elas pisarão a cidade santa por 42 meses.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Concederei autoridade às minhas duas testemunhas, e elas profetizarão por 1.260 dias, vestidas com pano de saco”.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Essas duas testemunhas são as duas oliveiras e os dois castiçais que permanecem diante do Senhor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alguém tentar fazer-lhes mal, fogo sairá da boca delas e matará quem as atacar. Assim morrerá todo aquele que desejar causar-lhes dano.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Elas têm poder para fechar o céu, para que não chova durante o tempo em que estiverem profetizando; têm poder para transformar a água em sangue e para enviar sobre a terra toda espécie de praga, quantas vezes julgarem necessário.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terminarem o seu testemunho, a besta que sobe do abismo lutará contra elas, as vencerá e as matará.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corpo delas ficará exposto na rua principal da grande cidade, chamada, em sentido figurado, de Sodoma e Egito, o mesmo lugar onde o seu Senhor foi crucificado.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Durante três dias e meio, gente de todos os povos, tribos, línguas e nações olhará para o corpo delas e não permitirá que sejam sepultadas.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que habitam a terra se alegrarão por causa delas, farão festa, trocarão presentes entre si, porque esses dois profetas tinham atormentado os moradores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Mas, depois de três dias e meio, o espírito de vida vindo de Deus entrou nelas. Elas se levantaram sobre os pés, e grande medo caiu sobre todos os que as viram.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uma voz forte, vinda do céu, disse: “Subam até aqui!”; e elas subiram ao céu numa nuvem, enquanto os seus inimigos as observavam.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 mesma hora houve um grande terremoto. A décima parte da cidade desabou, e sete mil pessoas morreram. Os sobreviventes, cheios de medo, deram glória ao Deus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segundo ai passou; o terceiro ai virá em breve.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sétimo anjo tocou a trombeta, e vozes fortes se ouviram no céu, dizendo: “O reino do mundo agora pertence ao nosso Senhor e ao seu Cristo, e ele reinará para todo o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os 24 anciãos, que estavam sentados em seus tronos diante de Deus, prostraram-se com o rosto em terra e adoraram a Deus,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“Nós lhe damos graças, Senhor Deus Todo-poderoso, que é e que era, porque o Senhor assumiu o seu grande poder e começou a reinar.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 nações se iraram contra o Senhor, mas chegou o tempo da sua ira contra elas. É o tempo de julgar os mortos, de recompensar os seus servos, os profetas, o seu povo santo e todos os que temem o seu nome, tanto grandes como pequenos, e de destruir os que destroem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Então o templo de Deus, que está no céu, foi aberto, e a arca da sua aliança apareceu no templo. Houve relâmpagos, vozes, trovões, um terremoto e uma forte tempestade de granizo.</w:t>
      </w:r>
    </w:p>
    <w:p>
      <w:pPr>
        <w:pStyle w:val="Heading2"/>
      </w:pPr>
      <w:r>
        <w:rPr>
          <w:lang w:val="pt_PT" w:bidi="pt_PT"/>
        </w:rPr>
        <w:t>Apocalipse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vi um grande sinal no céu: uma mulher vestida do sol, com a lua sob os pés e, sobre a cabeça, uma coroa de doze estrelas.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Ela estava grávida, sentia fortes dores de parto e clamava em alta voz, esperando o momento de dar à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 repente surgiu outro sinal no céu: um enorme dragão vermelho, com sete cabeças e dez chifres, e sobre as cabeças havia sete coroas.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 a cauda, ele arrastou a terça parte das estrelas do céu e as lançou sobre a terra; e o dragão se colocou diante da mulher que estava para dar à luz, pronto para devorar o filho assim que nascesse.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mulher deu à luz um filho, um menino destinado a governar todas as nações com um cetro de ferro, e esse filho foi levado para junto de Deus e do seu trono.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mulher fugiu então para o deserto, para um lugar preparado por Deus, onde seria sustentada por 1.260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Houve, então, guerra no céu: Miguel e os anjos sob seu comando lutaram contra o dragão, e o dragão lutou com os anjos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o dragão não teve força suficiente. Ele e os seus anjos foram derrotados e não houve mais lugar para eles no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Assim, o grande dragão foi lançado fora — a antiga serpente, chamada diabo e Satanás, aquele que engana o mundo inteiro — e atirado à terra, junto com todos os seus anjos.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 ouvi uma voz poderosa que proclamava pelos céus: “Agora a salvação chegou, o poder e o reino do nosso Deus vieram, e também a autoridade do seu Cristo, porque foi expulso o acusador dos nossos irmãos, aquele que os acusava dia e noite diante do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 o venceram por causa do sangue do Cordeiro e por causa da palavra do testemunho que deram. Eles não amaram a própria vida, nem mesmo diante da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isso, alegrem-se, ó céus, e vocês que habitam nos céus, exultem; mas ai da terra e do mar, porque o diabo desceu até vocês cheio de grande fúria, sabendo que lhe resta apenas pouco tempo”.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o dragão percebeu que tinha sido lançado sobre a terra, passou a perseguir a mulher que tinha dado à luz o menino.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à mulher foram dadas duas asas de uma grande águia, para que pudesse voar para o deserto, para o lugar preparado para ela, onde foi cuidada e guardada, longe da serpente, por um tempo, dois tempos e meio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 serpente, tentando alcançar a mulher, lançou da própria boca uma grande corrente de água, como um rio, para arrastá-la com a força das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Porém a terra veio em auxílio da mulher: abriu a boca e engoliu o rio que o dragão tinha feito sair da sua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Então o dragão, furioso contra a mulher, foi atacar o restante da descendência dela, isto é, todos os que obedecem aos mandamentos de Deus e permanecem fiéis ao testemunho de Jesus; e o dragão ficou em pé à beira do mar.</w:t>
      </w:r>
    </w:p>
    <w:p>
      <w:pPr>
        <w:pStyle w:val="Heading2"/>
      </w:pPr>
      <w:r>
        <w:rPr>
          <w:lang w:val="pt_PT" w:bidi="pt_PT"/>
        </w:rPr>
        <w:t>Apocalipse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Em minha visão, vi uma besta com sete cabeças e dez chifres subindo do mar, e sobre os chifres havia dez coroas, e sobre cada cabeça estavam escritos nomes ofensivos que insultavam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besta tinha aparência de leopardo, mas seus pés eram como pés de urso, e sua boca era como boca de leão; e o dragão entregou a ela o seu poder, o seu trono e grande autoridade.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Observei que uma de suas cabeças parecia ter sofrido um ferimento mortal. Mas a ferida mortal foi curada, e toda a terra ficou admirada e passou a seguir a besta.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pessoas adoravam o dragão, porque ele tinha dado autoridade à besta, e também adoravam a besta, dizendo: “Quem é comparável à besta? Quem tem força para guerrear contra ela?”.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Foi permitido à besta falar com arrogância e proferir blasfêmias, e foi-lhe dada autoridade para agir durante 42 meses.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Ela abriu a boca para blasfemar contra o nome de Deus, contra o tabernáculo de Deus e contra os que habitam no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Também recebeu poder para fazer guerra contra os santos e vencê-los, e recebeu autoridade sobre toda tribo, povo, língua e nação.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Todos os habitantes da terra a adorarão, isto é, aqueles cujo nome não está escrito no Livro da Vida do Cordeiro que foi morto desde a criação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tem ouvidos para ouvir, ouça com atenção: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 alguém está destinado ao cárcere, irá para o cárcere. Se alguém está destinado a morrer pela espada, pela espada morrerá. Aqui está a perseverança e a fidelidade dos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Depois vi outra besta saindo da terra. Essa tinha dois chifres semelhantes aos de um cordeiro, mas sua voz era como a voz de um dragão.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Ela exercia toda a autoridade da primeira besta, cuja ferida mortal havia sido curada, e fazia com que os habitantes da terra adorassem a primeira besta.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Realizava sinais impressionantes, chegando a fazer descer fogo do céu à terra diante dos olhos de todas 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meio desses sinais, ela enganava os moradores da terra. Ela ordenou aos habitantes da terra que fizessem uma imagem da primeira besta, daquela que tinha sido ferida pela espada e sobrevivido.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Foi permitido a ela dar fôlego à imagem da besta, de modo que a imagem até falava; e a imagem decretou que todos os que se recusassem a adorá-la fossem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Em seguida, ela exigiu que todos, pequenos e grandes, ricos e pobres, escravos e livres, recebessem uma marca na mão direita ou na testa.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ninguém podia comprar ou vender se não tivesse essa marca, que é o nome da besta ou o número do nome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Aqui está a sabedoria: quem tem entendimento, calcule o número da besta, pois é número de homem; e o seu número é 666.</w:t>
      </w:r>
    </w:p>
    <w:p>
      <w:pPr>
        <w:pStyle w:val="Heading2"/>
      </w:pPr>
      <w:r>
        <w:rPr>
          <w:lang w:val="pt_PT" w:bidi="pt_PT"/>
        </w:rPr>
        <w:t>Apocalipse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contemplei o Cordeiro em pé sobre o monte Sião, e com ele estavam 144 mil, trazendo escrito na testa o nome dele e o nome do seu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ouvi um som vindo do céu, parecido com o barulho de muitas águas caindo e com o estrondo de forte trovão; era também como o som de músicos tocando harpas.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Esse som era um cântico novo e maravilhoso, cantado diante do trono de Deus, diante dos quatro seres viventes e dos anciãos. Ninguém podia aprender esse cântico, a não ser os 144 mil que foram resgatados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se mantiveram puros e não se envolveram em imoralidade sexual; seguem o Cordeiro por onde quer que ele vá. Foram comprados dentre os seres humanos como oferta consagrada a Deus e ao Cordeiro.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não se encontrou mentira em sua boca; são íntegros e sem culpa.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vi outro anjo voando pelo meio do céu, trazendo o evangelho eterno para anunciar aos que habitam sobre a terra, a toda nação, tribo, língua e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dizia em alta voz: “Temam a Deus e deem glória a ele, porque chegou a hora em que ele julgará a humanidade. Adorem aquele que criou o céu e a terra, o mar e as fontes das águas”.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Um segundo anjo o seguiu, proclamando: “Caiu, caiu a Babilônia, a grande cidade, porque ela fez todas as nações beberem do vinho da sua terrível imoralidade”.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Em seguida, um terceiro anjo os acompanhou, dizendo em voz forte: “Se alguém adorar a besta e a sua imagem, e receber o seu sinal na testa ou na mão,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também beberá do vinho do furor de Deus, derramado sem mistura na taça da sua ira. Essa pessoa será atormentada com fogo e enxofre em brasa, diante dos santos anjos e diante do Cordeiro.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fumaça do tormento deles sobe para todo o sempre, e não terão descanso, nem de dia nem de noite, aqueles que adoram a besta e a sua imagem e recebem o sinal do seu nome”.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Aqui está o chamado para que o povo de Deus permaneça firme, para que os santos suportem com perseverança, pois são aqueles que guardam os mandamentos de Deus e continuam fiéis a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ouvi uma voz do céu que dizia: “Escreva isto: Felizes os que, de agora em diante, morrem no Senhor. Sim, diz o Espírito, eles são felizes, porque descansarão de seus trabalhos e sofrimentos, e as suas obras os seguirão”.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Depois vi uma nuvem branca, e sobre a nuvem estava sentado alguém semelhante a um filho de homem, com uma coroa de ouro na cabeça e uma foice afiada na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Outro anjo saiu do templo e gritou em alta voz para aquele que estava sentado sobre a nuvem: “Use a sua foice e comece a ceifar, porque chegou a hora da colheita. A seara da terra está madura”.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aquele que estava sentado sobre a nuvem passou a foice sobre a terra, e a terra foi ceifada.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Em seguida, outro anjo saiu do templo que está no céu, e também tinha uma foice afiada.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outro anjo, que tem autoridade sobre o fogo, saiu do altar e chamou em alta voz o anjo que tinha a foice afiada, dizendo: “Use agora a sua foice afiada e corte os cachos da vinha da terra, porque as uvas já estão maduras”.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anjo passou a foice sobre a terra, colheu as uvas da vinha da terra e as lançou no grande lagar da ira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As uvas foram pisadas no lagar fora da cidade, e dele saiu sangue em grande quantidade, que correu por cerca de trezentos quilômetros, chegando até as rédeas dos cavalos.</w:t>
      </w:r>
    </w:p>
    <w:p>
      <w:pPr>
        <w:pStyle w:val="Heading2"/>
      </w:pPr>
      <w:r>
        <w:rPr>
          <w:lang w:val="pt_PT" w:bidi="pt_PT"/>
        </w:rPr>
        <w:t>Apocalipse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Vi no céu outro sinal, grande e impressionante, anunciando o que ainda viria: sete anjos foram separados para trazer à terra as sete últimas pragas, e com elas se completa a ira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Diante de mim apareceu algo como um mar de vidro, misturado com fogo, e junto a esse mar estavam em pé todos os que venceram a besta, a sua imagem e o número do seu nome. Eles seguravam harpas que tinham recebido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cantavam o cântico de Moisés, servo de Deus, e o cântico do Cordeiro, dizendo: “Grandes e admiráveis são as tuas obras, Senhor Deus Todo-poderoso; justos e verdadeiros são os teus caminhos, ó Rei das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não terá temor de ti, Senhor? Quem não dará glória ao teu nome? Pois só tu és santo. Todas as nações virão e se prostrarão diante de ti, porque os teus atos de justiça foram revelados”.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Depois disso, olhei e vi que no céu se abriu o santuário, o tabernáculo da aliança.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saíram do santuário os sete anjos encarregados das sete pragas, vestidos com linho puro, branco e brilhante, e traziam faixas de ouro em volta do 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Um dos quatro seres viventes entregou aos sete anjos sete taças de ouro cheias da ira do Deus que vive para todo o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templo se encheu de fumaça, vinda da glória de Deus e do seu poder, e ninguém podia entrar ali até que se completasse o derramamento das sete pragas pelos sete anjos.</w:t>
      </w:r>
    </w:p>
    <w:p>
      <w:pPr>
        <w:pStyle w:val="Heading2"/>
      </w:pPr>
      <w:r>
        <w:rPr>
          <w:lang w:val="pt_PT" w:bidi="pt_PT"/>
        </w:rPr>
        <w:t>Apocalipse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 ouvi uma voz forte vinda do templo, dizendo aos sete anjos: “Vão agora e derramem sobre a terra as sete taças da ira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o primeiro anjo saiu e despejou a sua taça sobre a terra. Surgiram feridas dolorosas e malignas em todos os que tinham o sinal da besta e adoravam a sua imagem.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segundo anjo derramou a sua taça sobre o mar. O mar ficou como sangue de um morto, e toda criatura que vivia no mar morreu.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terceiro anjo derramou a sua taça sobre os rios e sobre as fontes de água; e os rios e as fontes se tornaram em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ouvi o anjo responsável pelas águas dizer: “Tu és justo ao trazer este julgamento, ó Santo, tu que és e que eras,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porque os teus santos e os teus profetas foram mortos como mártires, e o sangue deles foi derramado sobre a terra. Agora lhes deste sangue para beber em troca, pois é isso que eles merecem”.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ouvi uma voz que vinha do altar, dizendo: “Sim, Senhor Deus Todo-poderoso, os teus julgamentos são justos e verdadeiros”.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quarto anjo derramou a sua taça sobre o sol; e foi dado poder ao sol para queimar as pessoas com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 pessoas foram queimadas pelo calor intenso, e amaldiçoaram o nome de Deus que tinha poder sobre essas pragas. Elas, porém, não se arrependeram, nem mudaram de atitude para dar glória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quinto anjo derramou a sua taça sobre o trono da besta. O reino da besta ficou mergulhado em profunda escuridão, e os seus súditos mordiam a língua de tanta angústia,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blasfemavam contra o Deus do céu por causa das dores e das feridas que sofriam, mas recusaram-se a abandonar as suas obras más.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sexto anjo derramou a sua taça sobre o grande rio Eufrates. O rio secou, para que os reis que vêm do Oriente pudessem avançar com seus exércitos sem impedimento.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vi saírem da boca do dragão, da boca da besta e da boca do falso profeta três espíritos impuros, parecidos com sapos.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São espíritos de demônios que fazem sinais milagrosos. Eles vão ao encontro dos reis de todo o mundo para reuni-los para a batalha contra o Senhor naquele grande dia do Deus Todo-poderoso.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“Prestem atenção: eu venho de modo inesperado, como um ladrão! Felizes aqueles que permanecem vigilantes, que guardam suas vestes preparadas e não andam nus, para que não passem vergonha diante dos outros”.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esses espíritos reuniram os exércitos de todo o mundo perto de um lugar chamado, em hebraico, Armagedom.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sétimo anjo derramou a sua taça no ar; então saiu do trono, no templo, uma voz poderosa que dizia: “Está concluído!”.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houve relâmpagos, vozes, trovões e um grande terremoto, tão forte como nunca tinha acontecido desde que há gente sobre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 grande cidade se dividiu em três partes, e as cidades das nações caíram em ruínas; Deus se lembrou da grande Babilônia e lhe deu o cálice do vinho do furor da sua ira, para que o bebesse até 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Todas as ilhas desapareceram, e as montanhas deixaram de existir.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caiu do céu sobre as pessoas uma forte tempestade de granizo. Pedras de granizo, pesando cerca de 35 quilos, caíam sobre os homens, e eles blasfemavam contra Deus por causa dessa praga terrível de granizo.</w:t>
      </w:r>
    </w:p>
    <w:p>
      <w:pPr>
        <w:pStyle w:val="Heading2"/>
      </w:pPr>
      <w:r>
        <w:rPr>
          <w:lang w:val="pt_PT" w:bidi="pt_PT"/>
        </w:rPr>
        <w:t>Apocalipse 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Um dos sete anjos que tinham derramado as últimas pragas aproximou-se de mim e falou: “Venha, eu lhe mostrarei o que acontecerá com a grande prostituta que está sentada sobre muitas águas.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Com ela os reis da terra praticaram imoralidade, e os moradores do mundo se embriagaram com o vinho da sua imoralidade”.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anjo me levou, em espírito, para um deserto. Ali vi uma mulher sentada sobre uma besta vermelha, com sete cabeças e dez chifres, coberta de nomes que insultavam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mulher vestia roupas de púrpura e de escarlata, e estava enfeitada com joias de ouro, pedras preciosas e pérolas. Em sua mão havia uma taça de ouro cheia de coisas repugnantes e da impureza da sua prostituição.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Na testa dela estava escrito um título misterioso: “A Grande Babilônia, a Mãe das Prostitutas e das Abominações da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Vi que a mulher estava embriagada com o sangue do povo santo, com o sangue das testemunhas de Jesus que foram mortas. Ao vê-la, fiquei muito admirado.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o anjo me perguntou: “Por que você está tão admirado? Eu lhe explicarei o mistério desta mulher e da besta que a carrega, que tem sete cabeças e dez chifres.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besta que você viu existia, mas agora não existe. Contudo, em breve subirá do abismo e irá para a destruição, e os habitantes da terra, cujo nome não está escrito no Livro da Vida desde a criação do mundo, ficarão espantados ao ver a besta, porque ela existia, não existe mais, mas voltará.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Aqui é preciso mente sábia: as sete cabeças são sete montes sobre os quais a mulher está sentada.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São também sete reis: cinco já caíram, um ainda governa, e o outro ainda não veio; quando vier, terá de permanecer por pouco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besta que existia e não existe mais é o oitavo rei; pertence ao grupo dos sete e caminha para a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Os dez chifres que você viu são dez reis que ainda não receberam reino, mas receberão autoridade como reis, por pouco tempo, junto com a besta.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Eles têm um só propósito e entregarão o seu poder e a sua autoridade à besta.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Eles lutarão contra o Cordeiro, mas o Cordeiro os vencerá, porque é o Senhor dos senhores e Rei dos reis; e com ele vencerão os chamados, os escolhidos e fiéis”.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o anjo me disse também: “As águas que você viu, onde a prostituta está sentada, são povos, multidões, nações e línguas.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besta e os dez chifres que você viu odiarão a prostituta. Eles a deixarão abandonada e nua, comerão a sua carne e a queimarão no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Deus colocou no coração deles o plano de realizar o propósito dele, de concordarem mutuamente em entregar o poder de reinar que eles têm à besta, até que se cumpram as palavras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mulher que você viu é a grande cidade que reina sobre os reis da terra”.</w:t>
      </w:r>
    </w:p>
    <w:p>
      <w:pPr>
        <w:pStyle w:val="Heading2"/>
      </w:pPr>
      <w:r>
        <w:rPr>
          <w:lang w:val="pt_PT" w:bidi="pt_PT"/>
        </w:rPr>
        <w:t>Apocalipse 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vi outro anjo descer do céu com grande autoridade, e a terra ficou iluminada pelo brilho da sua presença.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gritou com voz forte: “Caiu, caiu a grande Babilônia. Ela se tornou morada de demônios, abrigo de espíritos impuros e esconderijo de toda espécie de aves impuras e repugnantes.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todas as nações beberam do vinho da fúria da sua prostituição. Os reis da terra se uniram a ela em prostituição, e os comerciantes do mundo inteiro enriqueceram por causa do seu luxo exagerado”.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ouvi outra voz vinda do céu, dizendo: “Saiam do meio dela, meu povo. Não participem dos pecados dela, para que vocês não recebam as mesmas pragas que cairão sobre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Porque os pecados da Babilônia se acumularam até o céu, e Deus está pronto para lembrar e julgar todas as suas maldades.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Tratem-na como ela tratou vocês. Paguem a ela na mesma medida, e ainda em dobro, por todas as suas obras más. No cálice em que ela serviu sofrimento aos outros, misturem para ela uma porção dupla.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Na mesma proporção em que viveu em luxo e prazer, deem a ela tormento e tristeza, pois ela diz em seu coração: ‘Estou sentada como rainha, não sou viúva e jamais terei tristeza’.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isso, num só dia virão sobre ela morte, pranto e fome, e ela será totalmente queimada no fogo, porque forte é o Senhor Deus que a julga.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reis da terra que se prostituíram com ela e participaram do seu luxo chorarão e se lamentarão quando virem a fumaça do incêndio que a consome.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ficarão de longe, com medo do tormento dela, e dirão: ‘Ai! Ai de você, grande cidade, Babilônia poderosa! Em apenas uma hora chegou o seu juízo’.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Os comerciantes da terra também chorarão e se lamentarão por causa dela, porque ninguém mais compra as suas mercadorias.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Ninguém mais adquire o seu ouro, prata, pedras preciosas, pérolas, linho fino, púrpura, seda e tecido escarlate; nem todo tipo de madeira de cedro, objetos de marfim, esculturas de madeira rara, de bronze, de ferro e de mármore.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Ninguém compra canela, perfumes, incenso, unguentos e bálsamos; nem vinho, azeite, farinha fina, trigo, bois, ovelhas, cavalos, carruagens, e corpos e almas de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'Foram-se as frutas que você tanto desejava’, dizem eles. ‘Toda a riqueza e todo o esplendor que você apreciava desapareceram; nunca mais voltarão’.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Os comerciantes que ficaram ricos vendendo essas coisas para ela ficarão de longe, com medo do tormento dela, chorando e lamentando.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dirão: ‘Ai daquela grande cidade, tão bela, vestida de linho finíssimo, de púrpura e de escarlate, enfeitada com ouro, pedras preciosas e pérolas!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Em apenas uma hora toda essa grande riqueza foi destruída!’. Todos os pilotos, passageiros e marinheiros, e todos os que ganham a vida no mar ficarão de longe,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e, vendo a fumaça do incêndio da cidade, chorarão e dirão: ‘Que outra cidade houve igual a esta grande cidade?’.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E, cheios de tristeza, jogarão pó sobre a cabeça e clamarão, chorando e lamentando: ‘Ai! Ai daquela grande cidade! Por causa da sua riqueza, todos os que tinham navios no mar ficaram ricos. No entanto, em apenas uma hora ela foi arrasada!’.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Alegrem-se por causa dela, ó céus. Alegrem-se, povo de Deus, profetas e apóstolos, porque Deus a julgou, retribuindo-lhe o que ela fez a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um anjo forte pegou uma grande pedra, do tamanho de uma grande pedra de moinho, lançou-a no mar e disse: “Assim, com violência, será lançada para baixo a grande cidade da Babilônia, e nunca mais será encontrada.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Nela nunca mais se ouvirá o som de músicos, de harpistas, flautistas e tocadores de trombeta. Nunca mais se achará ali qualquer artífice de qualquer profissão, e nunca mais se ouvirá o som das pedras de moinho.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luz de lamparina nunca mais brilhará em você. A voz do noivo e da noiva nunca mais será ouvida em você. Os seus comerciantes eram os grandes da terra, e com as suas feitiçarias todas as nações foram seduzidas.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nela foi encontrado o sangue dos profetas, dos santos e de todos os que foram mortos na terra”.</w:t>
      </w:r>
    </w:p>
    <w:p>
      <w:pPr>
        <w:pStyle w:val="Heading2"/>
      </w:pPr>
      <w:r>
        <w:rPr>
          <w:lang w:val="pt_PT" w:bidi="pt_PT"/>
        </w:rPr>
        <w:t>Apocalipse 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 ouvi a voz de uma grande multidão no céu, dizendo: “Aleluia! A salvação, a glória e o poder pertencem ao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suas decisões são justas e verdadeiras. Ele puniu a grande prostituta que corrompeu a terra com a sua prostituição, e cobrou dela o sangue dos seus servos”.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multidão repetia com voz ainda mais forte: “Aleluia! A fumaça do incêndio dela sobe para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os vinte e quatro anciãos e os quatro seres viventes se ajoelharam e adoraram a Deus, que está no trono, dizendo: “Amém! Aleluia!”.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Do trono veio uma voz que dizia: “Louvem o nosso Deus, todos vocês, seus servos, todos vocês que o temem, tanto grandes como pequenos”.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ouvi outra voz, forte como o som de uma multidão, como águas que correm e como trovões: “Aleluia! O Senhor, nosso Deus Todo‑poderoso, reina.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Alegremo-nos, celebremos e demos glória a ele, pois chegou o casamento do Cordeiro, e a noiva já está pronta.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ela foi dado o direito de vestir linho puro, branco e fino”. Esse linho representa as ações justas dos santos, o povo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anjo me disse: “Escreva: Felizes os convidados para o banquete do casamento do Cordeiro”. E afirmou: “Estas são palavras verdadeiras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caí aos pés dele para adorá-lo, mas ele disse: “Não faça isso! Eu sou servo de Deus como você e como seus irmãos que permanecem fiéis ao testemunho de Jesus. Adore a Deus. O testemunho de Jesus é o espírito da profecia”.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Vi o céu aberto, e diante de mim estava um cavalo branco. Quem o montava tinha o nome de “Fiel e Verdadeiro”, e ele julga e guerreia com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Seus olhos brilhavam como fogo, e sobre sua cabeça havia muitas coroas. Ele tinha um nome escrito que só ele conhece.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vestia uma roupa manchada de sangue, e seu título era “Palavra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exércitos do céu o seguiam, vestidos de linho fino, branco e limpo, montados em cavalos brancos.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 sua boca saía uma espada afiada para derrotar as nações. Ele as governará com vara de ferro e pisará o lagar da ira do Deus Todo‑poderoso.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Em seu manto e em sua coxa estava escrito: Rei dos Reis e Senhor dos Senhores.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Vi um anjo parado na luz do sol que clamava em voz alta a todas as aves: “Venham! Reúnam-se para a grande ceia de Deus!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Venham comer a carne de reis, de generais, de soldados, de cavalos e de cavaleiros, e de toda a humanidade, tanto grandes como pequenos, tanto escravos como livres”.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Depois vi a besta reunindo os governantes da terra e seus exércitos para lutar contra aquele que estava no cavalo e contra o seu exército.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 besta foi presa, e com ela o falso profeta que fazia sinais em favor dela, sinais que enganaram os que receberam o sinal da besta e adoraram sua imagem. Ambos foram lançados vivos no lago de fogo que queima com enxofre.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exército deles foi morto pela espada afiada que saía da boca daquele que montava o cavalo branco, e todas as aves se alimentaram da carne deles.</w:t>
      </w:r>
    </w:p>
    <w:p>
      <w:pPr>
        <w:pStyle w:val="Heading2"/>
      </w:pPr>
      <w:r>
        <w:rPr>
          <w:lang w:val="pt_PT" w:bidi="pt_PT"/>
        </w:rPr>
        <w:t>Apocalipse 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Nisso vi um anjo descer do céu trazendo a chave do abismo e segurando uma corrente pesada.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capturou o dragão, a antiga serpente chamada diabo e Satanás, e o prendeu com correntes por mil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Depois o lançou no abismo, fechou a entrada e colocou um selo, para que ele não enganasse mais as nações até o fim dos mil anos. Depois disso, ele seria solto por pouco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Vi tronos, e neles estavam sentados aqueles que receberam autoridade para julgar. Vi também as almas dos que foram decapitados por causa do testemunho de Jesus e da palavra de Deus, e que não adoraram a besta nem a sua imagem, nem aceitaram a sua marca na testa ou na mão. Eles voltaram à vida e reinaram com Cristo por mil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outros mortos não voltaram à vida até que os mil anos terminaram. Esta é a primeira ressurreição.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Felizes e santos os que participam da primeira ressurreição. A segunda morte não tem poder sobre eles. Serão sacerdotes de Deus e de Cristo, e reinarão com ele por mil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os mil anos terminarem, Satanás será solto da sua prisão.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sairá para enganar as nações da terra e reuni-las para a batalha, junto com Gogue e Magogue, um exército tão grande como a areia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 nações avançaram por toda a superfície da terra e cercaram o acampamento do povo de Deus e a cidade amada. Mas um fogo desceu do céu e as destruiu.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diabo, que as enganou, foi lançado no lago de fogo que arde com enxofre, onde a besta e o falso profeta já tinham sido lançados, e será atormentado dia e noite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Vi um grande trono branco e aquele que estava sentado nele. Diante dele, o céu e a terra fugiram, e não houve lugar para se esconder.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Vi os mortos, grandes e pequenos, em pé diante do trono. Os livros foram abertos, inclusive o Livro da Vida, e os mortos foram julgados segundo o que estava escrito nos livros, conforme as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mar entregou os mortos que estavam nele. A morte e o Hades entregaram os mortos que guardavam, e cada um foi julgado conforme as suas obras.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morte e o Hades foram lançados no lago de fogo. Esta é a segunda morte, o lago de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quem não teve o nome encontrado no Livro da Vida foi lançado no lago de fogo.</w:t>
      </w:r>
    </w:p>
    <w:p>
      <w:pPr>
        <w:pStyle w:val="Heading2"/>
      </w:pPr>
      <w:r>
        <w:rPr>
          <w:lang w:val="pt_PT" w:bidi="pt_PT"/>
        </w:rPr>
        <w:t>Apocalipse 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contemplei um novo céu e uma nova terra, pois o primeiro céu e a primeira terra tinham passado, e o mar já não existia.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Eu, João, vi a cidade santa, a nova Jerusalém, descendo da parte de Deus, vinda do céu, bela e radiante como uma noiva preparada para encontrar o seu noivo.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Ouvi então uma voz forte que saía do trono e dizia: “Vejam, a morada de Deus está agora entre os seres humanos. Ele habitará com eles, eles serão o seu povo, e o próprio Deus estará com eles e será o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enxugará toda lágrima dos olhos deles, e não haverá mais morte, nem lamento, nem choro, nem dor, porque as coisas antigas passaram”.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Aquele que estava sentado no trono declarou: “Veja, faço novas todas as coisas”. E acrescentou: “Escreva estas palavras, pois são verdadeiras e totalmente confiáveis”.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disse ainda: “Tudo está cumprido. Eu sou o Alfa e o Ômega, o Princípio e o Fim. A quem tem sede, darei gratuitamente da fonte da água da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vencer receberá estas heranças. Eu serei o seu Deus, e ele será meu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os covardes, os incrédulos, os depravados, os assassinos, os que vivem na imoralidade sexual, os que praticam feitiçaria, os idólatras e todos os mentirosos terão como destino o lago de fogo que queima com enxofre. Esta é a segunda morte”.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um dos sete anjos que tinham as sete taças cheias das últimas pragas aproximou-se de mim e disse: “Venha, eu lhe mostrarei a noiva, a esposa do Cordeiro”.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Em visão, ele me levou em espírito a uma montanha muito alta, e de lá vi a cidade santa, Jerusalém, descendo do céu, vinda de Deus, diante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Ela resplandecia com a glória de Deus e brilhava como uma pedra muito preciosa, clara como cristal, semelhante ao jaspe.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Seus muros eram grandes e altos, com doze portões guardados por doze anjos, e sobre os portões estavam escritos os nomes das doze tribos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Havia três portões ao lado norte, três ao lado sul, três ao lado leste e três ao lado oeste.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muro da cidade tinha doze fundamentos, e neles estavam gravados os nomes dos doze apóstolos do Cordeiro.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anjo que falava comigo tinha na mão uma vara de medir feita de ouro, para medir a cidade, os seus portões e os seus muros.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mediu a cidade e viu que ela formava um quadrado, com o comprimento igual à largura; mediu com a vara e encontrou cerca de 2.200 quilômetros de comprimento, e a largura e a altura eram iguais ao comprimento.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mediu o muro, e a espessura chegou a 65 metros, conforme a medida humana que o anjo usava.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cidade era de ouro puro, transparente como vidro, e o muro era construído de jaspe.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fundamentos do muro da cidade eram adornados com toda espécie de pedras preciosas: o primeiro fundamento era de jaspe, o segundo de safira, o terceiro de calcedônia, o quarto de esmeralda,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 quinto de sardônio, o sexto de sárdio, o sétimo de crisólito, o oitavo de berilo, o nono de topázio, o décimo de crisópraso, o décimo primeiro de jacinto e o décimo segundo de ametista.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doze portões eram doze pérolas. Cada portão era formado de uma única pérola, e a rua principal da cidade era de ouro puro, semelhante a vidro transparente.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Não vi nenhum templo na cidade, porque o Senhor Deus Todo-poderoso e o Cordeiro são o templo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cidade não precisa do sol nem da lua para receber luz, pois a glória de Deus a ilumina, e o Cordeiro é a sua lâmpada.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As nações andarão à luz dessa cidade, e os reis da terra levarão para ela a sua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Os portões da cidade jamais se fecharão durante o dia, e ali não haverá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 glória e a honra das nações serão trazidas para dentro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Nada impuro entrará nela, nem quem pratica o que é vergonhoso ou mentiroso, mas somente aqueles que têm o nome escrito no Livro da Vida do Cordeiro.</w:t>
      </w:r>
    </w:p>
    <w:p>
      <w:pPr>
        <w:pStyle w:val="Heading2"/>
      </w:pPr>
      <w:r>
        <w:rPr>
          <w:lang w:val="pt_PT" w:bidi="pt_PT"/>
        </w:rPr>
        <w:t>Apocalipse 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anjo mostrou para mim um rio com a água da vida, claro como cristal, que saía do trono de Deus e do Cordeiro.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Esse rio seguia pelo centro da rua principal da cidade, e dos dois lados do rio estava a árvore da vida, que produz doze colheitas de frutos, um fruto em cada mês. As suas folhas servem como remédio para curar as nações.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Na cidade não haverá mais nenhuma maldição, pois o trono de Deus e do Cordeiro estará ali, e os servos dele o adorarão.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verão o rosto dele, e o nome dele estará escrito na testa de cada 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ali não haverá mais noite. Ninguém precisará de luz de lâmpada nem de luz do sol, porque o Senhor Deus será a luz deles, e eles reinarão para todo o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o anjo me falou: “Estas palavras são verdadeiras e confiáveis. O Senhor Deus, que concede o seu Espírito aos profetas, enviou o seu anjo para anunciar a você que estas coisas vão acontecer em breve.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'Eis que venho em breve!’. Felizes aqueles que obedecem às palavras da profecia deste livro”.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Eu, João, sou aquele que ouviu e viu todas estas coisas. Quando as ouvi e vi, me prostrei com o rosto em terra para adorar o anjo que as mostrava.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 ele me disse novamente: “Não faça isso! Eu sou servo como você, como os seus irmãos, os profetas, e como todos os que obedecem à verdade anunciada neste livro. Adore somente a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Depois ele me ordenou: “Não esconda nem sele as palavras da profecia deste livro, porque o tempo do cumprimento está próximo.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esse tempo chegar, quem pratica o mal continuará a praticá-lo; quem é impuro continuará na impureza; quem é justo continuará a praticar a justiça; e quem é santo continuará a buscar a santidade”.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“Escutem, eu venho em breve! Eu trago comigo a recompensa, para dar a cada pessoa conforme as obras que tiver feito.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sou o Alfa e o Ômega, o Primeiro e o Último, o Princípio e 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Felizes aqueles que lavam as suas vestes, para terem direito de comer do fruto da árvore da vida e de entrar na cidade pelos seus portões.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Fora da cidade ficarão os que praticam coisas repugnantes, os feiticeiros, os que vivem na imoralidade sexual, os assassinos, os idólatras e todos os que amam e praticam 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Eu, Jesus, enviei o meu anjo a vocês para dar testemunho destas coisas às igrejas. Eu sou a Raiz de Davi e o seu Descendente; eu sou a brilhante Estrela da Manhã”.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Espírito e a noiva dizem: “Venha!”. E quem ouve diga também: “Venha!”. E quem tem sede venha; quem quiser venha e receba de graça a água da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Declaro a todo aquele que ouve as palavras da profecia deste livro: se alguém acrescentar algo ao que está escrito aqui, Deus acrescentará sobre essa pessoa as pragas descritas neste livro.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E, se alguém tirar alguma parte das palavras deste livro de profecias, Deus tirará a sua parte na árvore da vida e na cidade santa, que são descritas neste livro.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Aquele que dá testemunho destas coisas afirma: “Sim, eu venho em breve!”. Amém! Vem, Senhor Jesus!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 graça do nosso Senhor Jesus Cristo esteja com todos vocês. Amém.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