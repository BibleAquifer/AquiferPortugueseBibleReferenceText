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Joel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palavra do SENHOR que Joel, filho de Petuel, recebeu.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Ouçam isto, autoridades do povo; escutem, todos os que vivem nesta terra. Já aconteceu algo assim nos seus dias ou nos dias de seus antepassados?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Relatem isso aos seus filhos; que eles contem aos filhos deles, e estes contem à geração seguinte.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que o gafanhoto cortador deixou, o gafanhoto migrador devorou; o que o migrador deixou, o gafanhoto saltador devorou; e o que o saltador deixou, o gafanhoto destruidor devorou.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Acordem, vocês que se embriagam, e chorem; lamentem, todos que bebem vinho; gritem por causa do vinho novo, pois foi tirado dos seus lábios.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Um povo forte e incontável invadiu a minha terra. Seus dentes são como dentes de leão, e suas presas como as de leoa.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Destruiu minhas videiras e devastou minhas figueiras. Tirou sua casca e as lançou ao chão, deixando os seus ramos brancos.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Lamentem como uma jovem vestida de luto que chora pelo marido que perdeu na juventude.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ofertas de cereais e de bebidas cessaram no templo do SENHOR; os sacerdotes, que servem ao SENHOR, estão chorando.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campos foram devastados, a terra secou. O trigo se perdeu, o vinho novo acabou e o azeite desapareceu.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Entristeçam-se, agricultores; lamentem, cultivadores de vinha; chorem pelo trigo e pela cevada, pois a colheita dos campos foi destruída.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videira secou, a figueira murchou; a romãzeira, a palmeira e a macieira, todas as árvores do campo secaram; e a alegria das pessoas também desapareceu.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Vistam-se de luto, sacerdotes, e chorem; lamentem, ministros do altar. Passem a noite chorando, ministros do SENHOR, pois faltam as ofertas de cereais e as de bebidas no templo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Proclamem um jejum consagrado; convoquem uma assembleia solene. Reúnam os líderes e todos os moradores da terra no templo do SENHOR, seu Deus, e clamem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Ah! Que dia! O dia do SENHOR se aproxima; ele vem como destruição vinda do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alimento não foi tirado diante dos nossos olhos? A alegria e o contentamento não desapareceram do templo do nosso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sementes apodrecem debaixo da terra; os celeiros estão vazios, os depósitos foram destruídos, porque a colheita se perdeu.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Como o gado geme! As manadas vagueiam inquietas porque não há pasto; até os rebanhos de ovelhas sofrem.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clamo a ti, SENHOR, porque o fogo destruiu as pastagens, e as chamas queimaram todas as árvores do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Até os animais do campo clamam a ti, porque os cursos de água secaram, e o fogo devorou as pastagens.</w:t>
      </w:r>
    </w:p>
    <w:p>
      <w:pPr>
        <w:pStyle w:val="Heading2"/>
      </w:pPr>
      <w:r>
        <w:rPr>
          <w:lang w:val="pt_PT" w:bidi="pt_PT"/>
        </w:rPr>
        <w:t>Joel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Toquem as trombetas em Sião! Façam soar um aviso no monte santo de Deus! Que todos os habitantes da terra sintam temor, pois se aproxima o Dia do SENHOR. Ele está quase 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Será um dia de nuvens escuras e densas. Como um exército em marcha, assim aparece um povo grande e poderoso. Nunca se viu nada assim antes, e nunca mais haverá algo igual nas gerações futuras.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fogo os precede, e atrás deles queimam as chamas. Antes de eles passarem, a terra parece o jardim do Éden; depois que passam, ela se torna um deserto, e nada escapa ao seu avanço.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Parecem cavalos de guerra, rápidos e vigorosos, prontos para atacar.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Olhem! Eles estão galopando pelos cumes das montanhas! Ouçam o estrondo que fazem, como carros de guerra, como fogo que queima um campo seco, como um exército pronto para lutar.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medo se espalha entre os povos; os rostos ficam pálidos de terror.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Marcham como soldados valentes, escalando muros e avançando firmes em suas fileiras.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se empurram nem se desviam; cada um segue seu caminho, e nenhuma arma pode detê-los.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Atacam cidades, sobem casas e entram pelas janelas, como ladrões implacáveis.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chão treme sob seus passos, o céu estremece. O sol escurece, a lua se torna sombria, e as estrelas perdem seu brilho.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comanda esse exército com sua voz poderosa; todos executam a sua palavra. O Dia do SENHOR será grande e temível. Quem conseguirá resistir?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"Agora”, declara o SENHOR, “voltem-se para mim de coração aberto, com jejum, pranto e choro.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Rasguem o coração de vocês, não apenas suas roupas”. Voltem-se para o SENHOR, pois ele é bondoso e compassivo, lento para se irar e cheio de amor. Ele pode mudar de ideia e não enviar o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Quem sabe ele se volte e tenha compaixão, deixando bênçãos e colheitas abundantes. Então vocês poderão apresentar ao SENHOR ofertas de cereais e de bebidas.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Toquem as trombetas em Sião! Proclamem um jejum sagrado e chamem o povo para uma reunião solene.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Reúnam todos: anciãos, crianças e até bebês de peito; os noivos devem sair de seus quartos.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 os sacerdotes, que ministram diante do SENHOR, fiquem entre o pórtico e o altar, chorando, e orem: “SENHOR, poupa o teu povo! Não deixes que as nações zombem de nós, perguntando: ‘Onde está o Deus deles?’”.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o SENHOR teve compaixão do seu povo e cuidou de sua terra com zelo.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respondeu: “Vou enviar trigo, vinho novo e azeite, e vocês ficarão satisfeitos com eles. Vocês nunca mais serão motivo de humilhação entre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Afastarei os invasores do norte, lançando-os para a terra deserta. Os que vêm à frente cairão no mar Morto, e os que seguem, no Mediterrâneo. O seu cheiro de morte se espalhará e subirá. Assim agirei com justiça e força”.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Alegre-se, ó terra, e não tenha medo! O SENHOR fez grandes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Animais do campo, não temam; os pastos se tornarão verdes outra vez, as árvores produzirão frutos, as figueiras e as videiras darão abundância.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Alegre-se, povo de Sião! Exulte no SENHOR, seu Deus! Ele enviará chuvas na hora certa, as do outono e as da primavera, como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Os celeiros se encherão de trigo e os lagares transbordarão de vinho novo e azeite.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"Restituirei os anos que os gafanhotos, o meu grande exército enviado contra vocês, destruíram.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Vocês comerão até se satisfazerem e louvarão o SENHOR, que fez maravilhas em favor de vocês. Meu povo nunca mais será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vocês saberão que estou no meio de Israel, que sou o SENHOR, seu Deus, e não há outro. Meu povo nunca mais será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Depois disso, derramarei o meu Espírito sobre toda a humanidade: seus filhos e filhas profetizarão, os velhos terão sonhos, e os jovens, visões.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Até os servos e servas receberão o derramamento do meu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Farei aparecer sinais surpreendentes na terra e no céu: sangue, fogo e colunas de fumaça.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sol escurecerá, a lua ficará vermelha como sangue, antes do grande e temível Dia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Quem invocar o nome do SENHOR será salvo. Em Sião e em Jerusalém haverá salvação para os que escaparem, como o SENHOR prometeu”.</w:t>
      </w:r>
    </w:p>
    <w:p>
      <w:pPr>
        <w:pStyle w:val="Heading2"/>
      </w:pPr>
      <w:r>
        <w:rPr>
          <w:lang w:val="pt_PT" w:bidi="pt_PT"/>
        </w:rPr>
        <w:t>Joel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"Chegará o dia em que restaurarei Judá e Jerusalém, fazendo brotar vida e prosperidade mais uma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Reunirei todas as nações e as levarei ao vale de Josafá. Ali as julgarei pelo que fizeram ao meu povo, Israel: elas o espalharam entre as nações e repartiram a minha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Lançaram sortes sobre o meu povo, trocaram meninos por prostitutas e venderam meninas por vinho.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que pretendem, Tiro, Sidom e cidades da Filístia? Vocês querem se vingar de mim? Se é isso que desejam, preparem-se: eu também agirei contra vocês!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roubaram minha prata e meu ouro e guardaram os meus tesouros mais valiosos em seus templos.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Venderam os filhos de Judá e os moradores de Jerusalém aos gregos, levando-os para longe da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eu os trarei de volta de todos os lugares para onde foram vendidos, e farei com que vocês recebam de volta o que fizeram.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Seus filhos e filhas serão vendidos ao povo de Judá, que os venderá aos sabeus, um povo de longe, como eu, o SENHOR, falei.”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Proclamem isto a todas as nações: “Estejam preparados para a guerra! Chamem os seus guerreiros, e todos os soldados se preparem para o combate.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Transformem os arados em espadas e as foices em lanças; que até os fracos digam: ‘Sou valente!’.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Apressem-se, povos vizinhos, e juntem-se no vale”. SENHOR, envia os teus guerreiros para a batalha!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"Levantem-se, povos de todas as partes, e venham ao vale de Josafá! Ali me sentarei para julgar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Lancem a foice, porque a colheita está pronta. Pisem as uvas, pois o lagar está cheio, e os tonéis transbordam de maldade das nações!”.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Multidões e multidões no vale da Decisão! O Dia do SENHOR está próximo, no vale da Decisão.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sol e a lua escurecerão, as estrelas deixarão de brilhar.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rugirá desde Sião e levantará a voz desde Jerusalém; os céus e a terra tremerão. Mas o SENHOR será refúgio para o seu povo, uma fortaleza para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"Então vocês saberão que eu sou o SENHOR, o Deus de vocês, que habito em Sião, meu monte santo. Jerusalém será santa, e os estrangeiros nunca mais a conquistarão.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Naquele dia, os montes gotejarão vinho novo, as colinas manarão leite, e os rios de Judá terão água corrente. Uma fonte sairá do templo do SENHOR e regará o vale das Acácias.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Egito será desolado e Edom se tornará um deserto, por causa da violência que fizeram contra o povo de Judá e do sangue inocente que derramaram.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Judá será habitada para sempre e Jerusalém permanecerá por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vingarei o sangue que ainda não foi vingado, e o SENHOR habitará em Sião para sempre.”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