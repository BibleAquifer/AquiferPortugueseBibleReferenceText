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Êxodo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Estes são os nomes dos filhos de Israel que entraram no Egito com Jacó; cada um com sua família: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Rúben, Simeão, Levi e Judá,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Issacar, Zebulom e Benjamim,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Dã, Naftali, Gade e Aser.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descendentes de Jacó eram setenta ao todo; José já estava no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Morreram José, todos os seus irmãos e toda aquela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os filhos de Israel foram fecundos, multiplicaram-se, cresceram em número e se fortaleceram tanto que encheram todo 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se levantou sobre o Egito um novo rei que não conhecia José.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disse ao seu povo: “Vejam! O povo dos filhos de Israel é muito numeroso e mais poderoso do que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Temos de adotar uma estratégia em relação a eles, para que não continuem a se multiplicar; pois, se isso acontecer, em caso de guerra, eles podem se unir aos nossos inimigos, lutar contra nós e sair do país”.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os egípcios estabeleceram capatazes sobre eles para os oprimirem com trabalhos pesados. E os israelitas foram obrigados a construir para o faraó as cidades-celeiros de Pitom e Ramessés.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Mas, quanto mais os egípcios os oprimiam, mais eles se multiplicavam e se espalhavam. Por isso os egípcios passaram a temê-los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e, com tirania, os forçavam a trabalhar pesado.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Amargaram a vida deles com o trabalho árduo de preparar o barro, fazer tijolos e executar todo tipo de trabalho no campo; todo o serviço que realizavam era imposto com tirania.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rei do Egito falou às parteiras hebreias, que se chamavam Sifrá e Puá: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“Quando vocês ajudarem as hebreias a dar à luz, observem o seguinte: se for menino, matem; se for menina, deixem que viva”.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as parteiras temeram a Deus e não fizeram o que o rei do Egito havia ordenado; deixaram os meninos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o rei do Egito chamou as parteiras e perguntou: “Por que vocês fizeram isso? Por que não mataram os meninos?”.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Elas responderam ao faraó: “As mulheres hebreias não são como as egípcias; são cheias de vigor e dão à luz antes que a parteira chegue”.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Deus tratou bem as parteiras; e o povo continuou a se multiplicar e a se tornar mais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 as parteiras temeram a Deus, ele permitiu que tivessem suas próprias famílias.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o faraó ordenou a todo o seu povo: “Joguem no rio Nilo todos os meninos hebreus recém-nascidos, mas deixem viver as meninas”.</w:t>
      </w:r>
    </w:p>
    <w:p>
      <w:pPr>
        <w:pStyle w:val="Heading2"/>
      </w:pPr>
      <w:r>
        <w:rPr>
          <w:lang w:val="pt_PT" w:bidi="pt_PT"/>
        </w:rPr>
        <w:t>Êxodo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Um homem e uma mulher da tribo de Levi se casaram.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mulher ficou grávida e deu à luz um filho. Vendo que era bonito, ela o escondeu por três meses.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já não podia escondê-lo por mais tempo, ela pôs o menino num cesto que tinha vedado com betume e piche e o deixou entre os juncos, à beira do 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irmã do menino ficou observando de longe para ver o que aconteceria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filha do faraó desceu ao rio para tomar banho, acompanhada de suas servas que passeavam à beira do rio. Ela viu o cesto entre os juncos e mandou sua serva apanhá-lo.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ela abriu o cesto, viu o bebê chorando. Teve compaixão dele e disse: “Este é um menino dos hebreus”.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a irmã do menino se aproximou e perguntou à filha do faraó: “Quer que eu vá chamar uma ama hebreia para amamentá-lo?”.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“Vá”, respondeu a filha do faraó. E a jovem foi chamar a mãe do bebê.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filha do faraó disse à mulher: “Leve‑o e amamente‑o para mim, e eu pagarei pelo seu trabalho”. Ela o levou e o amamentou.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o menino cresceu, a mãe o levou à filha do faraó, que o adotou e pôs nele o nome de Moisés, dizendo: “Porque eu o tirei das águas”.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Um dia, já adulto, Moisés saiu para visitar seus irmãos hebreus e viu como estavam sendo oprimidos. Viu um egípcio espancando um hebreu, que pertencia ao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Moisés olhou para todos os lados e, não vendo ninguém por perto, matou o egípcio e o escondeu na areia.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dia seguinte, saiu novamente e viu dois hebreus discutindo. Ele perguntou ao agressor: “Por que você está batendo no seu irmão?”.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homem respondeu: “Quem o colocou como chefe e juiz sobre nós? Você quer me matar como matou o egípcio?”. Moisés teve medo e pensou: “Com certeza já descobriram o que eu fiz”.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o faraó soube do ocorrido, quis matar Moisés; mas Moisés fugiu dele e foi para a terra de Midiã. Ao chegar lá, sentou-se junto a um poço.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sacerdote de Midiã tinha sete filhas. Elas vieram tirar água e encheram os bebedouros para dar de beber ao rebanho do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Alguns pastores chegaram e as expulsaram dali. Moisés, porém, se levantou, as defendeu e deu de beber ao rebanho.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Quando elas voltaram para onde estava seu pai Reuel, ele perguntou: “Por que vocês voltaram tão cedo hoje?”.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"Um egípcio nos livrou das mãos dos pastores e ainda nos ajudou a tirar água e deu de beber ao rebanho”, responderam.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Reuel perguntou: “Onde ele está? Por que o deixaram lá? Vão chamá-lo para que coma conosco”.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Moisés concordou em morar na casa do homem, que lhe deu sua filha Zípora como esposa.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Zípora deu à luz um filho, a quem Moisés chamou Gérson, dizendo: “Sou estrangeiro em terra estranha”.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Depois de muitos dias, o rei do Egito morreu. Os israelitas gemiam e clamavam a Deus por causa da escravidão, e seu clamor chegou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Deus ouviu o gemido dos israelitas e se lembrou de sua aliança com Abraão, Isaque e Jacó;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olhou para eles e observou a situação em que viviam.</w:t>
      </w:r>
    </w:p>
    <w:p>
      <w:pPr>
        <w:pStyle w:val="Heading2"/>
      </w:pPr>
      <w:r>
        <w:rPr>
          <w:lang w:val="pt_PT" w:bidi="pt_PT"/>
        </w:rPr>
        <w:t>Êxodo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Moisés era pastor do rebanho de seu sogro Jetro, sacerdote de Midiã. Ele levou o rebanho para o outro lado do deserto e chegou a Horebe, o monte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Ali o Anjo do SENHOR lhe apareceu numa chama de fogo que saía do meio de um arbusto. Moisés viu que o arbusto estava em chamas, mas não se consumia.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pensou: “Por que o arbusto não se queima? Vou ver esta coisa maravilhosa de perto”.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o SENHOR viu que ele se aproximava para observar, chamou-o do meio do arbusto: “Moisés! Moisés!”. Ele respondeu: “Estou aqui!”.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Deus disse: “Não se aproxime. Tire as sandálias dos pés, porque você está pisando em terra santa”.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acrescentou: “Eu sou o Deus de seu pai, o Deus de Abraão, o Deus de Isaque e o Deus de Jacó”. Então Moisés cobriu o rosto, porque ficou com medo de olhar para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continuou: “Eu vi a aflição do meu povo no Egito, ouvi seu clamor por causa de seus opressores e conheço seu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 desci para libertar os israelitas das mãos dos egípcios e tirá-los daquela terra para uma terra boa e vasta, onde manam leite e mel: a terra dos cananeus, dos hititas, dos amorreus, dos ferezeus, dos heveus e dos jebuseus.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clamor dos filhos de Israel chegou até mim, e também tenho visto como os egípcios os estão oprimindo.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Vá agora! Eu o envio ao faraó para tirar o meu povo, os filhos de Israel, do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Moisés perguntou a Deus: “Quem sou eu para ir ao faraó e tirar os israelitas do Egito?”.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Deus respondeu: “Eu estarei com você. Este será o sinal de que eu o enviei: quando você tirar o povo do Egito, vocês adorarão a Deus neste monte”.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Moisés perguntou a Deus: “Quando eu chegar aos filhos de Israel e lhes disser: ‘O Deus dos seus antepassados me enviou a vocês’, e eles me perguntarem: ‘Qual é o nome dele?’, o que direi?”.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Deus respondeu a Moisés: “EU SOU O QUE SOU. Assim você dirá aos filhos de Israel: ‘EU SOU me enviou a vocês’”.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Deus disse ainda a Moisés: “Diga aos filhos de Israel: ‘O SENHOR, o Deus dos seus antepassados, o Deus de Abraão, o Deus de Isaque e o Deus de Jacó, me enviou a vocês’. Esse é o meu nome para sempre, e assim serei lembrado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"Vá, reúna os líderes do povo e diga: ‘O SENHOR, o Deus dos seus antepassados, o Deus de Abraão, o Deus de Isaque e o Deus de Jacó, apareceu a mim e disse: Tenho prestado atenção em vocês e visto como os egípcios os têm tratado.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Prometi tirá-los da opressão do Egito e levá-los à terra dos cananeus, dos hititas, dos amorreus, dos ferezeus, dos heveus e dos jebuseus, uma terra onde manam leite e mel.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"Eles ouvirão sua voz, e você irá com os líderes do povo de Israel ao rei do Egito e dirá: ‘O SENHOR, o Deus dos hebreus, apareceu para nós. Agora, deixe-nos fazer uma viagem de três dias ao deserto para oferecermos sacrifícios ao SENHOR, nosso Deus’.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"Eu sei que o rei do Egito não os deixará ir, a não ser que seja obrigado por mão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 isso estenderei a mão e ferirei os egípcios com todas as maravilhas que farei no meio deles. Só assim ele os deixará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Farei com que os egípcios sejam favoráveis a este povo, e, quando vocês saírem, não irão de mãos vazias.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Cada mulher israelita pedirá à sua vizinha e às suas hóspedes objetos de ouro e de prata, e roupas, que vocês colocarão em seus filhos e em suas filhas. Assim vocês levarão as riquezas dos egípcios”.</w:t>
      </w:r>
    </w:p>
    <w:p>
      <w:pPr>
        <w:pStyle w:val="Heading2"/>
      </w:pPr>
      <w:r>
        <w:rPr>
          <w:lang w:val="pt_PT" w:bidi="pt_PT"/>
        </w:rPr>
        <w:t>Êxodo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Moisés indagou: “E se não acreditarem em mim nem me ouvirem, mas disserem: ‘O SENHOR não lhe apareceu’?”.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lhe perguntou: “O que é isso na sua mão?”. Moisés respondeu: “Uma vara”.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SENHOR disse: “Jogue a vara no chão”. Moisés a jogou no chão, e ela se transformou numa serpente, da qual Moisés fugiu.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o SENHOR disse a Moisés: “Estenda a mão e a pegue pela cauda”. Moisés estendeu a mão, pegou a serpente, e ela voltou a ser uma vara.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o SENHOR disse: “Com isso eles acreditarão que o Deus dos seus antepassados, o Deus de Abraão, o Deus de Isaque e o Deus de Jacó, lhe apareceu”.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continuou: “Coloque a mão no peito”. Moisés colocou a mão no peito, e, quando a tirou, ela estava leprosa, branca como a neve.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"Agora, coloque a mão de novo no peito”, ordenou o SENHOR. Moisés fez isso, e, quando a tirou, ela estava saudável como o restante da pele.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disse ainda: “Se eles não acreditarem em você nem derem atenção ao primeiro sinal, acreditarão depois do segundo.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se não acreditarem em você nem ouvirem sua voz depois desses dois sinais, tire água do rio e a derrame sobre a terra seca; e a água que você tirou do rio se transformará em sangue na terra seca”.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Moisés, porém, exclamou: “Ah, Senhor! Eu nunca fui bom para falar, nem antes, nem agora que falaste com teu servo, pois tenho muita dificuldade em falar bem”.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o SENHOR perguntou: “Quem dá a boca ao homem? Quem o faz mudo ou surdo? Quem o faz ver ou ser cego? Não sou eu, o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Agora vá, e eu estarei com você e lhe ensinarei o que deve dizer”.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Moisés respondeu: “Ah, Senhor! Envie outro no meu lugar!”.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o SENHOR se irritou com Moisés e disse: “Não é seu irmão Arão, o levita, quem fala bem? Ele está vindo ao seu encontro e ficará feliz em vê-lo.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Fale com ele e diga as palavras que ele deve dizer. Eu estarei com vocês dois quando falarem e mostrarei o que devem fazer.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falará por você ao povo; será seu porta-voz, e você será como Deus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Leve esta vara na mão; com ela você fará os sinais”.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Moisés voltou para a casa do seu sogro Jetro e disse: “Deixe-me ir para ver se meus irmãos no Egito ainda estão vivos”. Jetro respondeu: “Vá em paz”.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SENHOR disse a Moisés em Midiã: “Vá, volte ao Egito, pois todos os que procuravam matá-lo já morreram”.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Moisés colocou sua mulher e seus filhos sobre um jumento e voltou para a terra do Egito. Ele levava na mão a vara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disse a Moisés: “Quando você chegar ao Egito, trate de fazer todos os sinais que lhe dei poder para fazer. Mas eu endurecerei o coração do faraó, e ele não deixará o povo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Diga ao faraó: ‘Assim diz o SENHOR: Israel é meu filho mais velho.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Eu lhe digo para deixar meu filho ir, para que me adore. Se você se recusar, matarei seu primeiro filho”.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Numa hospedaria ao longo do caminho, o SENHOR apareceu a Moisés e tentou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Zípora pegou uma pedra afiada e circuncidou o filho. Tocando os pés de Moisés com o prepúcio, ela disse: “Você é para mim um esposo de sangue”.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Depois que ela disse: “Esposo de sangue!”, referindo-se à circuncisão, o SENHOR deixou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o SENHOR disse a Arão: “Vá ao encontro de Moisés no deserto”. Arão foi, encontrou Moisés no monte de Deus e o saudou com um beijo.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Moisés contou a Arão tudo o que o SENHOR lhe havia mandado dizer e todos os sinais que ele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Então Moisés e Arão foram e reuniram todos os líderes do povo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Arão falou todas as palavras que o SENHOR tinha dito a Moisés, que fez os sinais diante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o povo creu; e quando todos ouviram que o SENHOR tinha visitado os filhos de Israel e visto a aflição deles, se inclinaram e adoraram.</w:t>
      </w:r>
    </w:p>
    <w:p>
      <w:pPr>
        <w:pStyle w:val="Heading2"/>
      </w:pPr>
      <w:r>
        <w:rPr>
          <w:lang w:val="pt_PT" w:bidi="pt_PT"/>
        </w:rPr>
        <w:t>Êxodo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Moisés e Arão foram ao faraó e disseram: “Assim diz o SENHOR, o Deus de Israel: ‘Deixe meu povo ir para que me celebre uma festa no deserto’”.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faraó perguntou: “Quem é o SENHOR, para que eu ouça sua voz e faça isso? Não conheço o SENHOR, nem deixarei Israel 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disseram: “O Deus dos hebreus veio ao nosso encontro; deixe-nos fazer uma viagem de três dias no deserto para que ofereçamos sacrifícios ao SENHOR, nosso Deus, e ele não nos atinja com pragas ou com a espada”.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 rei do Egito disse: “Moisés e Arão, por que distraem o povo de suas tarefas? Voltem ao trabalho!”.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acrescentou: “O povo nesta terra já é numeroso, e vocês ainda querem que eles parem de trabalhar!”.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Naquele mesmo dia, o faraó ordenou aos capatazes egípcios e aos supervisores israelitas: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"De agora em diante, não deem palha ao povo para fazer tijolos, como antes. Que eles mesmos tratem de recolher a palha.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mantenham a mesma quantidade de tijolos que eles faziam antes; não reduzam a cota. Eles estão ociosos e, por isso, clamam: ‘Vamos oferecer sacrifícios ao nosso Deus’.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Façam com que trabalhem mais para que se ocupem com o trabalho e não deem ouvidos a mentiras”.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os capatazes e os supervisores saíram e disseram ao povo: “Assim falou o faraó: ‘Não vou mais dar palha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Vão vocês mesmos e recolham palha onde puderem encontrá-la, pois o trabalho de vocês em nada será reduzido’”.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o povo se espalhou por toda a terra do Egito para recolher a palha que restava das colheitas.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os capatazes egípcios os pressionavam, dizendo: “Terminem o trabalho diário de vocês, como faziam quando havia palha”.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açoitavam os supervisores israelitas que eles haviam posto sobre os filhos de Israel: “Por que vocês não completaram nem ontem nem hoje a quantidade diária de tijolos como antes?”.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os supervisores israelitas foram clamar ao faraó: “Por que age assim com seus servos?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nos dão palha e, ainda assim, dizem: ‘Façam tijolos!’. Seus servos são espancados, mas a culpa é do seu próprio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faraó respondeu: “Vocês são preguiçosos! Preguiçosos! Por isso dizem: ‘Deixe-nos ir para oferecer sacrifícios ao SENHOR’.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Agora, vão trabalhar! Não receberão palha, mas terão de entregar a mesma quantidade de tijolos”.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supervisores israelitas se viram em apuros quando ouviram que não poderiam reduzir a quantidade de tijolos feitos por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Quando saíram da presença do faraó, encontraram Moisés e Arão à sua espera.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Eles disseram aos dois: “Que o SENHOR os examine e os julgue! Vocês atraíram o ódio do faraó e dos servos dele sobre nós, e colocaram uma espada nas mãos deles para nos matar!”.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Moisés se voltou ao SENHOR e perguntou: “Senhor, por que maltrataste este povo? Por que me enviaste?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Desde que me apresentei ao faraó para falar em teu nome, ele tem maltratado este povo, e tu não libertaste o teu povo de modo algum”.</w:t>
      </w:r>
    </w:p>
    <w:p>
      <w:pPr>
        <w:pStyle w:val="Heading2"/>
      </w:pPr>
      <w:r>
        <w:rPr>
          <w:lang w:val="pt_PT" w:bidi="pt_PT"/>
        </w:rPr>
        <w:t>Êxodo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 o SENHOR disse a Moisés: “Agora você verá o que farei ao faraó, pois, por mão forte, ele os deixará ir e, por mão poderosa, os expulsará de sua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Deus falou mais a Moisés: “Eu sou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Apareci a Abraão, a Isaque e a Jacó como El Shaddai, ‘o Deus Todo-poderoso’, mas não lhes revelei meu nome, Javé.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Também estabeleci minha aliança com eles para lhes dar a terra de Canaã, onde viveram como estrangeiros.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Ouvi o gemido dos filhos de Israel, a quem os egípcios escravizam, e me lembrei da minha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"Diga, pois, aos filhos de Israel: ‘Eu sou o SENHOR. Eu os livrarei da opressão e os libertarei da escravidão no Egito. Eu os resgatarei com braço estendido e com poderosos atos de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os tomarei como meu povo e serei seu Deus; e vocês saberão que eu sou o SENHOR, seu Deus, que os livrou da opressão no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os levarei à terra que jurei dar a Abraão, a Isaque e a Jacó; eu a darei a vocês como propriedade. Eu sou o SENHOR’”.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Moisés falou assim aos filhos de Israel, mas eles não lhe deram ouvidos, por causa da angústia e da dura escravidão.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"Vá e diga ao faraó, rei do Egito, que deixe os filhos de Israel saírem de sua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Moisés falou diante do SENHOR: “Os filhos de Israel não me ouvem; como, pois, o faraó me ouvirá, já que não sei falar bem?”.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SENHOR ordenou a Moisés e a Arão que dissessem aos filhos de Israel e ao faraó, rei do Egito, que tinham ordem para tirar o povo de Israel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Estes são os chefes das famílias israelitas: Os filhos de Rúben, filho mais velho de Israel, foram: Enoque, Palu, Hezrom e Carmi; essas são as famílias de Rúben.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filhos de Simeão: Jemuel, Jamim, Oade, Jaquim, Zoar e Saul, filho de uma cananeia. Essas são as famílias de Simeão.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Estes são os nomes dos filhos de Levi, segundo as suas gerações: Gérson, Coate e Merari. Levi viveu 137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filhos de Gérson: Libni e Simei; cada um com suas famílias.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filhos de Coate: Anrão, Isar, Hebrom e Uziel. Coate viveu 133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filhos de Merari: Mali e Musi. Essas são as famílias de Levi, segundo as suas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Anrão se casou com sua tia Joquebede, que lhe deu dois filhos: Arão e Moisés. Anrão viveu 137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filhos de Isar: Corá, Nefegue e Zicri.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Os filhos de Uziel: Misael, Elzafã e Sitri.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Arão se casou com Eliseba, filha de Aminadabe, irmã de Naassom; ela lhe deu quatro filhos: Nadabe, Abiú, Eleazar e Itamar.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Os filhos de Corá: Assir, Elcana e Abiasafe. Essas são as famílias dos coraítas.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Eleazar, filho de Arão, se casou com uma das filhas de Putiel, e ela lhe deu à luz Fineias. Esses são os chefes das famílias levitas; cada um com suas famílias.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Foi a estes dois, Arão e Moisés, que o SENHOR disse: “Tirem os filhos de Israel da terra do Egito, segundo as suas divisões”.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Foram eles, Moisés e Arão, que falaram ao faraó, rei do Egito, para tirar os israelitas de lá.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Quando o SENHOR falou com Moisés no Egito,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ele disse: “Eu sou o SENHOR. Diga ao faraó, rei do Egito, tudo o que lhe digo”.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Moisés, porém, perguntou ao SENHOR: “Eu não sei falar bem. Como o faraó me ouvirá?”.</w:t>
      </w:r>
    </w:p>
    <w:p>
      <w:pPr>
        <w:pStyle w:val="Heading2"/>
      </w:pPr>
      <w:r>
        <w:rPr>
          <w:lang w:val="pt_PT" w:bidi="pt_PT"/>
        </w:rPr>
        <w:t>Êxodo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SENHOR disse a Moisés: “Veja! Farei com que você seja como Deus para o faraó, e seu irmão Arão será seu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 falará tudo o que eu ordenar, e seu irmão Arão falará com o faraó, para que deixe os israelitas saírem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eu endurecerei o coração do faraó e multiplicarei meus sinais e maravilhas no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faraó não os ouvirá. Estenderei minha mão sobre os egípcios e, com grandes atos de juízo, tirarei meus exércitos — meu povo, os israelitas —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os egípcios saberão que eu sou o SENHOR, quando estender minha mão sobre o Egito e tirar os israelitas de lá”.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Moisés e Arão fizeram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Moisés tinha 80 anos, e Arão, 83, quando falaram com 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 SENHOR disse a Moisés e a Arão: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"Quando o faraó pedir um milagre para vocês, diga a Arão: ‘Pegue a sua vara e jogue-a diante do faraó, e ela se transformará numa serpente’”.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Moisés e Arão foram falar com o faraó e fizeram como o SENHOR tinha ordenado. Arão jogou a vara diante do faraó e de seus servos, e ela se transformou numa serpente.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faraó mandou chamar os sábios e os feiticeiros; e os magos do Egito fizeram o mesmo por meio de seus encantamentos.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Cada um deles jogou sua vara no chão, e elas se transformaram em serpentes. Mas a vara de Arão devorou as varas dos magos.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entanto, o coração do faraó se endureceu, e ele não quis ouvir Moisés e Arão, como o SENHOR havia dito.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disse a Moisés: “O coração do faraó está endurecido; ele se recusa a deixar o povo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Vá ao encontro do faraó pela manhã, quando ele estiver indo para o rio. Fique à espera dele à beira do Nilo e leve a vara que se transformou em serpente.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Diga-lhe: ‘O SENHOR, o Deus dos hebreus, me enviou para lhe dizer: Deixe meu povo ir para me adorar no deserto’. Mas, até agora, você não deu ouvidos.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Assim diz o SENHOR: ‘Nisto você saberá que eu sou o SENHOR: com esta vara na minha mão baterei nas águas do rio, e elas se transformarão em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peixes do rio morrerão, o rio cheirará mal e os egípcios terão nojo de beber água do rio’”.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SENHOR disse a Moisés: “Diga a Arão que estenda a mão com a vara sobre as águas do Egito, sobre seus rios, canais, lagos e reservatórios, e elas se transformarão em sangue. Haverá sangue por toda a terra do Egito, até nas vasilhas de madeira e de pedra”.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Moisés e Arão fizeram como o SENHOR havia ordenado. Diante do faraó e de seus servos, Arão levantou a vara e bateu nas águas do rio; e todas as águas dele se transformaram em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peixes do rio morreram, o rio cheirou mal e os egípcios não conseguiam beber água do rio; havia sangue por toda 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Os magos do Egito, porém, fizeram o mesmo com seus encantamentos, e o coração do faraó se endureceu. Ele não deu ouvidos a Moisés e a Arão, como o SENHOR havia dito.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faraó deu-lhes as costas, foi para casa e não levou isso a sério.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Todos os egípcios cavaram poços às margens do rio para encontrar água limpa, pois não podiam beber da água do 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Sete dias se passaram desde que o SENHOR feriu o rio.</w:t>
      </w:r>
    </w:p>
    <w:p>
      <w:pPr>
        <w:pStyle w:val="Heading2"/>
      </w:pPr>
      <w:r>
        <w:rPr>
          <w:lang w:val="pt_PT" w:bidi="pt_PT"/>
        </w:rPr>
        <w:t>Êxodo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 “Vá ao faraó e diga: ‘Assim diz o SENHOR: Deixe meu povo ir para que me sirva.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 você não deixar meu povo ir, cobrirei todo o seu território com rãs.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rio se encherá de rãs, que subirão e entrarão em sua casa, em seu quarto de dormir e em sua cama; entrarão nas casas de seus servos e de seu povo, dentro dos fornos e nas tigelas de amassar pão.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Elas subirão em você, em seu povo e em todos os seus servos’”.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disse mais a Moisés: “Diga a Arão que estenda a mão com a vara sobre os rios, canais e lagos e faça subir rãs sobre a terra do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Arão estendeu a mão sobre as águas do Egito, e as rãs subiram e cobriram a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magos, porém, fizeram o mesmo por meio de seus encantamentos e também fizeram subir rãs sobre 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 faraó chamou Moisés e Arão e disse: “Supliquem ao SENHOR que tire as rãs de mim e do meu povo; e eu deixarei o povo ir oferecer sacrifícios ao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Moisés respondeu ao faraó: “Diga-me quando devo suplicar por você, por seus servos e por seu povo, para que você e suas casas fiquem livres das rãs, e elas fiquem apenas no 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faraó respondeu: “Amanhã”. Moisés declarou: “Será como o faraó disse, para que saiba que não há ninguém como o SENHOR,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rãs se afastarão de você, de suas casas, de seus servos e do seu povo; ficarão apenas no 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Moisés e Arão saíram da presença do faraó, e Moisés clamou ao SENHOR para que retirasse as rãs que ele havia enviado contra 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SENHOR fez conforme Moisés havia pedido, e as rãs morreram nas casas, nos pátios e nos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egípcios ajuntaram as rãs em pilhas, e a terra cheirou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o faraó viu que a situação havia aliviado, seu coração se endureceu, e ele não deu ouvidos a Moisés e a Arão, como o SENHOR havia dito.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SENHOR disse a Moisés: “Diga a Arão que estenda a mão com a vara e bata no pó da terra, e o pó se transformará em piolhos por todo 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Moisés e Arão fizeram isso. Arão estendeu a mão com a vara e bateu no pó da terra, e surgiram piolhos nos homens e nos animais; todo o pó da terra do Egito se transformou em piolhos.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magos do Egito tentaram fazer o mesmo com seus encantamentos, mas não conseguiram. Havia piolhos nos homens e nos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os magos disseram ao faraó: “Isso é o dedo de Deus”. Mas o coração do faraó continuou endurecido, e ele não deu ouvidos a eles, como o SENHOR havia dito.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disse a Moisés: “Levante-se bem cedo e apresente-se ao faraó; ele sairá para as águas. Diga-lhe: ‘Assim diz o SENHOR: Deixe meu povo ir para me adorar.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 você não deixar meu povo ir, enviarei enxames de moscas sobre você, seus servos, seu povo e sobre as casas dos egípcios; as casas ficarão cheias de moscas, e também a terra em que os egípcios vivem.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naquele dia pouparei a terra de Gosén, onde meu povo vive, para que não haja enxames de moscas ali; assim você saberá que eu sou o SENHOR no meio desta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Separarei meu povo do seu povo. Este sinal acontecerá amanhã’”.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SENHOR fez como Moisés declarou, e grandes enxames de moscas vieram sobre a casa do faraó, sobre as casas de seus servos e sobre todo o Egito; e a terra ficou arruinada por causa dos enxames.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o faraó chamou Moisés e Arão e disse: “Vão e ofereçam sacrifícios ao seu Deus nesta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Moisés, porém, disse: “Não convém que façamos isso, pois o que sacrificamos ao SENHOR, nosso Deus, é abominação para os egípcios. Se oferecermos esses sacrifícios diante de seus olhos, não nos apedrejarão?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Temos de fazer uma viagem de três dias pelo deserto para oferecer sacrifícios ao SENHOR, nosso Deus, como ele ordenou”.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o faraó disse: “Eu os deixarei ir para oferecer sacrifícios ao SENHOR, seu Deus, no deserto; não se afastem muito. Orem por mim também”.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Moisés respondeu: “Assim que eu sair daqui, orarei ao SENHOR, e amanhã os enxames de moscas se afastarão do faraó, de seus servos e do seu povo. Mas o faraó não deve nos enganar outra vez, impedindo que o povo ofereça sacrifícios ao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Moisés saiu da presença do faraó e orou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SENHOR fez como Moisés tinha dito, e os enxames de moscas se afastaram do faraó, de seus servos e do seu povo; não ficou nem uma mosca.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o coração do faraó se endureceu outra vez, e ele não deixou o povo ir.</w:t>
      </w:r>
    </w:p>
    <w:p>
      <w:pPr>
        <w:pStyle w:val="Heading2"/>
      </w:pPr>
      <w:r>
        <w:rPr>
          <w:lang w:val="pt_PT" w:bidi="pt_PT"/>
        </w:rPr>
        <w:t>Êxodo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 “Vá ao faraó e diga-lhe: ‘Assim diz o SENHOR, Deus dos hebreus: Deixe meu povo ir para que me adore.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 você ainda não quiser deixá-lo ir e continuar a detê-lo,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fará cair uma praga sobre o seu gado que está no campo, sobre os cavalos, jumentos, camelos, bois e ovelhas; será uma praga terrível.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o SENHOR fará distinção entre o gado dos israelitas e o do Egito; nada do que pertence aos israelitas morrerá.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estabeleceu um prazo: amanhã o SENHOR fará isto nesta terra’”.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o SENHOR fez isso no dia seguinte; todos os animais dos egípcios morreram, mas os israelitas não perderam nenhum animal.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faraó mandou verificar e confirmou que nenhum animal dos israelitas havia morrido. Mas seu coração se endureceu, e ele não deixou o povo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disse a Moisés e a Arão: “Peguem um punhado de cinzas de um forno, e Moisés a lançará ao ar diante do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 cinzas se tornarão como um pó fino sobre toda a terra do Egito e produzirão feridas purulentas nos homens e nos animais em todo 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pegaram as cinzas do forno e se apresentaram ao faraó. Moisés lançou-as ao ar, e feridas purulentas surgiram nos homens e nos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Os magos não podiam ficar diante de Moisés, porque estavam cheios de feridas, como também todos os egípcios.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SENHOR, porém, endureceu o coração do faraó, e ele não deu ouvidos a Moisés e Arão, como o SENHOR havia dito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 SENHOR disse a Moisés: “Levante-se bem cedo, vá ao faraó e diga: ‘Assim diz o SENHOR, o Deus dos hebreus: Deixe meu povo ir para que me adore.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Porque desta vez enviarei todas as minhas pragas contra você, contra seus servos e contra seu povo, para que você saiba que não há ninguém como eu em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Pois, se eu tivesse estendido a mão e ferido você e seu povo com uma praga, você teria sido eliminado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eu o poupei para lhe mostrar meu poder e fazer com que meu nome seja anunciado em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você ainda se levanta contra meu povo e não o deixa 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Amanhã, a esta hora, enviarei a pior tempestade de granizo que já caiu sobre o Egito desde o dia em que foi fundado até hoje.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Agora, mande recolher seu gado e tudo o que você tem no campo, porque todos os homens e animais que estiverem lá e sem abrigo serão atingidos pelo granizo e morrerão’”.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servos do faraó que temiam a palavra do SENHOR se apressaram e recolheram seus próprios servos e seus animais aos abrigos.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os que não deram ouvidos à palavra do SENHOR deixaram seus servos e seus animais no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o SENHOR disse a Moisés: “Estenda a mão para o céu, e cairá granizo sobre toda a terra do Egito, sobre os homens, sobre os animais e sobre toda a vegetação do campo”.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Moisés estendeu a vara para o céu, e o SENHOR enviou trovões e granizo, e fogo percorreu a terra; e o SENHOR fez cair granizo sobre todo 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Houve granizo, e fogo brilhava no meio dele — uma tempestade tão severa como nunca houve em toda a terra do Egito desde que se tornou uma nação.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Em todo o Egito, o granizo atingiu tudo o que havia no campo, tanto homens como animais; devastou a vegetação e quebrou todas as árvores do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Somente na terra de Gósen, onde estavam os filhos de Israel, não houve granizo.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o faraó mandou chamar Moisés e Arão e disse: “Pequei desta vez; o SENHOR é justo, e eu e o meu povo somos culpados.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Orem ao SENHOR para que os trovões e o granizo cessem; então eu os deixarei ir, e vocês não precisam mais ficar aqui”.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Moisés respondeu: “Assim que eu sair da cidade, estenderei as mãos ao SENHOR; os trovões cessarão e não haverá mais granizo, para que você saiba que a terra pertence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eu sei que você e seus servos não temem ao SENHOR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(O linho e a cevada foram atingidos, porque a cevada já estava na espiga e o linho estava em flor;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o trigo e o centeio não foram atingidos, porque ainda não tinham brotado.)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Ao sair da presença do faraó e da cidade, Moisés estendeu as mãos ao SENHOR; os trovões e o granizo cessaram, e a chuva parou.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Quando o faraó viu que a chuva, o granizo e os trovões tinham cessado, pecou novamente e endureceu o coração, ele e seus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 faraó continuou com o coração endurecido e não deixou o povo de Israel ir, como o SENHOR havia dito por meio de Moisés.</w:t>
      </w:r>
    </w:p>
    <w:p>
      <w:pPr>
        <w:pStyle w:val="Heading2"/>
      </w:pPr>
      <w:r>
        <w:rPr>
          <w:lang w:val="pt_PT" w:bidi="pt_PT"/>
        </w:rPr>
        <w:t>Êxodo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SENHOR disse a Moisés: “Vá falar com o faraó, pois endureci o coração dele e o de seus servos, para que eu faça meus sinais entre eles,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para que você conte aos seus filhos e aos seus netos quantas vezes zombei dos egípcios e fiz meus sinais entre eles. Assim vocês saberão que eu sou 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Moisés e Arão foram ao faraó e disseram: “Assim diz o SENHOR, o Deus dos hebreus: ‘Até quando você se recusará a se humilhar diante de mim? Deixe meu povo ir, para que me adore.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você se recusar, amanhã trarei gafanhotos sobre seu território.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 cobrirão toda a terra, de modo que não se poderá ver o chão; devorarão o que não foi destruído pelo granizo e comerão todas as árvores que estiverem crescendo nos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Invadirão suas casas, as casas de seus servos e todas as casas do Egito; algo que seus pais e seus antepassados nunca viram desde o dia em que chegaram a esta terra até hoje’”. Então Moisés se virou e saiu da presença do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servos do faraó perguntaram: “Até quando este homem será uma ameaça para nós? Deixe esses homens irem para adorar o SENHOR, o Deus deles. O faraó não vê que o Egito está destruído?”.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Moisés e Arão foram levados à presença do faraó, que lhes disse: “Vão adorar o SENHOR, seu Deus. Mas quem irá com vocês?”.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Moisés respondeu: “Devemos levar todos: os jovens e os idosos, nossos filhos e nossas filhas, nossos rebanhos e nossos gados, porque vamos celebrar uma festa ao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faraó retrucou: “Que o SENHOR esteja com vocês no dia em que eu os deixar levar seus filhos pequenos! É claro que vocês estão tramando o mal!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 forma alguma! Vão somente os homens e adorem o SENHOR, como vocês pediram”. E Moisés e Arão foram expulsos da presença do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o SENHOR disse a Moisés: “Estenda a mão sobre a terra do Egito para que os gafanhotos venham sobre ela e comam toda a vegetação da terra, tudo o que foi deixado pelo granizo”.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Moisés estendeu a vara sobre a terra do Egito, e o SENHOR fez soprar um vento vindo do leste durante todo aquele dia e toda aquela noite. Pela manhã, o vento havia trazido os gafanhotos.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Eles subiram por toda a terra do Egito e pousaram sobre todo o seu território. Nunca antes houve tantos gafanhotos, nem jamais haverá.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Cobriram toda a superfície da terra de tal modo que ficou escura; devoraram toda a vegetação da terra e todos os frutos das árvores que o granizo havia deixado. Nada verde restou nas árvores nem nas plantas do campo em todo 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o faraó mandou chamar Moisés e Arão às pressas e disse: “Pequei contra o SENHOR, seu Deus, e contra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Agora perdoem meu pecado apenas mais esta vez e orem ao SENHOR, seu Deus, para que afaste de mim esta praga mortal”.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Moisés saiu da presença do faraó e orou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o SENHOR fez soprar um vento ocidental muito forte que levantou os gafanhotos e os lançou no mar Vermelho; não restou um só gafanhoto em todo o território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o SENHOR endureceu o coração do faraó, e ele não deixou o povo de Israel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o SENHOR disse a Moisés: “Estenda a mão para o céu, e uma escuridão tão densa que poderá ser apalpada cobrirá a terra do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Moisés estendeu a mão para o céu, e houve uma escuridão densa em todo o Egito por três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Durante esses três dias, ninguém pôde ver ninguém, nem sair do lugar onde estava. Mas todos os filhos de Israel tinham luz em suas habitações.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o faraó chamou Moisés e disse: “Vão e adorem o SENHOR. Deixem apenas suas ovelhas e seus gados; podem levar seus filhos pequenos”.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Moisés respondeu: “O faraó nos dará os animais para os holocaustos e sacrifícios que ofereceremos ao SENHOR,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Nossos rebanhos irão conosco; não deixaremos nem um casco para trás, porque precisaremos deles para servir ao SENHOR, nosso Deus, e não sabemos com o que serviremos ao SENHOR até chegarmos lá”.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Mas o SENHOR endureceu o coração do faraó, e ele não quis deixá-los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o faraó disse a Moisés: “Saia da minha presença. Nunca mais apareça diante de mim, porque, no dia em que vir o meu rosto, você morrerá”.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Moisés respondeu: “O faraó tem razão. Eu nunca mais verei o seu rosto”.</w:t>
      </w:r>
    </w:p>
    <w:p>
      <w:pPr>
        <w:pStyle w:val="Heading2"/>
      </w:pPr>
      <w:r>
        <w:rPr>
          <w:lang w:val="pt_PT" w:bidi="pt_PT"/>
        </w:rPr>
        <w:t>Êxodo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 “Enviarei mais uma praga sobre o faraó e sobre o Egito. Depois disso, ele os deixará partir; e não só isso, mas é certo que os expulsará daqui.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Diga aos israelitas que cada homem peça ao seu vizinho, e cada mulher à sua vizinha, objetos de prata e de ouro”.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o SENHOR fez com que os egípcios vissem o povo de Israel com bons olhos. Moisés era muito estimado na terra do Egito, tanto pelos servos do faraó como pelo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Moisés disse ao faraó: “Assim diz o SENHOR: ‘À meia-noite, passarei por todo 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Todos os filhos mais velhos morrerão, desde o filho mais velho do faraó, sentado em seu trono, até o filho mais velho da serva junto ao moinho, e também todas as primeiras crias dos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Haverá um grande clamor em toda a terra do Egito, como nunca houve nem jamais haverá.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Mas, entre os filhos de Israel, nem mesmo um cão latirá contra homem ou animal, para que vocês saibam que o SENHOR faz distinção entre o Egito e Israel’”.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 Moisés continuou: “Todos estes servos do faraó virão e se ajoelharão diante de mim, dizendo: ‘Saiam você e todo o povo que o segue!’. Só então eu sairei”. E saiu muito irado da presença do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disse a Moisés: “Para que meus milagres se multipliquem na terra do Egito, o faraó não dará ouvidos a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Moisés e Arão fizeram todos esses sinais diante do faraó, mas o SENHOR endureceu o coração dele, e ele não deixou que os filhos de Israel saíssem de sua terra.</w:t>
      </w:r>
    </w:p>
    <w:p>
      <w:pPr>
        <w:pStyle w:val="Heading2"/>
      </w:pPr>
      <w:r>
        <w:rPr>
          <w:lang w:val="pt_PT" w:bidi="pt_PT"/>
        </w:rPr>
        <w:t>Êxodo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 e a Arão na terra do Egito: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"Este mês será o início dos meses para vocês; será o primeiro mês do 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Digam a toda a congregação de Israel que no décimo dia deste mês, todo homem separará um cordeiro ou um cabrito para sua família, um para cada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a família for pequena demais para um animal inteiro, ele deverá dividi-lo com seu vizinho mais próximo, conforme o número de pessoas e a quantidade que cada um puder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animal será macho de um ano, sem defeito; deverá ser um cordeiro ou um cabrito.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Guardem-no até o décimo quarto dia deste mês, quando toda a congregação de Israel irá sacrificá-lo ao anoitecer.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Passarão um pouco do sangue nos batentes laterais e na viga superior das portas onde comerem o animal.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Nessa mesma noite, comerão a carne assada no fogo, com pães sem fermento e ervas amargas.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comerão a carne crua nem cozida em água, mas assada no fogo: cabeça, pernas e vísceras.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deixem nada para a manhã seguinte; o que sobrar será queimado no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Comam assim, já prontos para sair: cinto apertado, as sandálias nos pés e o cajado na mão. Comam depressa, pois esta é a Páscoa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Nessa mesma noite passarei pela terra do Egito e matarei todos os filhos mais velhos, tanto dos homens como dos animais; e executarei juízo sobre todos os deuses do Egito. Eu sou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sangue será um sinal nas casas em que vocês estiverem; quando eu vir o sangue, passarei por cima daquela casa. E, quando eu ferir a terra do Egito, a praga de destruição não os atingirá.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Este dia será um memorial para vocês. Vocês o celebrarão como festa ao SENHOR, de geração em geração; esse é um decreto permanente.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Durante sete dias vocês comerão pães sem fermento. No primeiro dia, tirem de casa o fermento. Quem comer pão com fermento, do primeiro ao sétimo dia, será eliminado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No primeiro e no sétimo dia, convoquem uma reunião santa. Nenhum trabalho será permitido nesses dias, exceto o preparo da comida.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Guardem a Festa dos Pães sem Fermento, porque, exatamente nesse dia, eu tirei suas multidões da terra do Egito. Celebrem esse dia como decreto permanente,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No primeiro mês, comam pães sem fermento, começando na tarde do décimo quarto dia do primeiro mês até a tarde do vigésimo primeiro dia do mesmo mês.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Durante sete dias, não se encontrará fermento na casa de vocês. Quem comer algo preparado com fermento — seja estrangeiro, seja natural da terra — será eliminado da congregação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 comam nada preparado com fermento; em todas as suas habitações, comam pão sem fermento”.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Moisés convocou todos os líderes de Israel e disse: “Escolham um cordeiro ou um cabrito para cada família e o sacrifiquem para a Páscoa.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Tomem um feixe de ramos de hissopo, molhem-no no sangue que está na bacia e o passem na viga superior e nos batentes laterais das portas. Ninguém saia de casa até amanhecer.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Porque o SENHOR passará para ferir os egípcios; ao ver o sangue na viga superior e nos batentes laterais, ele passará sobre aquela porta e não permitirá que o destruidor entre na casa de vocês para matá-los.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Obedeçam a essas instruções como decreto permanente para vocês e para seus descendentes.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Quando vocês entrarem na terra que o SENHOR lhes dará, como prometeu, observem esse 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quando seus filhos lhes perguntarem: ‘O que significa esse rito?’,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respondam: ‘É o sacrifício da Páscoa ao SENHOR, que passou sobre as casas dos israelitas no Egito, ferindo os egípcios e poupando nossas famílias’”. E o povo se curvou e adorou.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Os israelitas se retiraram e fizeram o que o SENHOR havia ordenado a Moisés e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À meia-noite, o SENHOR matou todos os filhos mais velhos da terra do Egito, desde o mais velho do faraó, sentado no trono, até o mais velho do prisioneiro no calabouço. E também todas as primeiras crias dos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 madrugada, o faraó, todos os seus servos e todo o povo do Egito se levantaram, e houve um grande pranto na terra, porque não havia uma só casa que não tivesse um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Naquela mesma noite, o faraó chamou Moisés e Arão e disse: “Levantem-se, saiam do meio do meu povo, vocês e os israelitas; vão e adorem o SENHOR, como disseram.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Levem seus rebanhos, como tinham dito, e desapareçam! Peçam a Deus que me abençoe”.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Os egípcios apressavam o povo para que saísse logo, dizendo: “Se vocês não saírem, nós morreremos!”.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Os israelitas levaram a massa de pão, antes que fermentasse, em vasilhas embrulhadas em seus mantos e colocadas sobre os ombros.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Fizeram como Moisés tinha dito e pediram aos egípcios roupas e objetos de prata e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 SENHOR fez com que os egípcios fossem bondosos com os israelitas, de modo que davam a eles o que pediam; assim eles levaram as riquezas dos egípcios.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Os israelitas partiram de Ramessés para Sucote. Eram cerca de seiscentos mil homens a pé, sem contar as mulheres e as crianças.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Saiu com eles uma grande multidão de estrangeiros, além de grandes rebanhos de ovelhas, bois e outros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Assaram pães sem fermento com a massa trazida do Egito. A massa não tinha fermentado, porque eles haviam sido expulsos do Egito tão depressa que não tiveram tempo de preparar alimento para a viagem.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Os israelitas tinham vivido 430 anos no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Ao fim desse tempo, naquele mesmo dia, toda essa grande multidão do SENHOR saiu daquela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O SENHOR passou aquela noite em vigília para tirar os israelitas da terra do Egito; por isso, eles também devem passar em vigília essa mesma noite, para honrar o SENHOR,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O SENHOR disse a Moisés e Arão: “Esta é a ordenança da Páscoa: nenhum estrangeiro poderá comê-la.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O escravo comprado, se for circuncidado, poderá comer a refeição da Páscoa,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mas o estrangeiro e o assalariado, não.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O cordeiro de Páscoa será comido numa só casa. Vocês não devem levar nenhum pedaço de carne para fora, nem quebrar nenhum dos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Toda a congregação de Israel celebrará a Páscoa.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Se algum estrangeiro residente entre vocês quiser celebrar a Páscoa ao SENHOR terá de circuncidar todos os homens de sua família; então ele poderá participar da Páscoa com vocês como qualquer israelita de nascimento. Nenhum incircunciso poderá participar.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Essa ordenança valerá para o israelita e para o estrangeiro residente entre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Todos os israelitas fizeram como o SENHOR tinha ordenado a Moisés e a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Naquele mesmo dia, o SENHOR tirou os israelitas da terra do Egito, organizados segundo as suas divisões.</w:t>
      </w:r>
    </w:p>
    <w:p>
      <w:pPr>
        <w:pStyle w:val="Heading2"/>
      </w:pPr>
      <w:r>
        <w:rPr>
          <w:lang w:val="pt_PT" w:bidi="pt_PT"/>
        </w:rPr>
        <w:t>Êxodo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"Consagre a mim todo primogênito entre o povo de Israel, tanto dos homens como dos animais; eles me pertencem”.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Moisés disse ao povo: “Lembrem-se deste dia em que vocês saíram do Egito, da terra da escravidão, pois o SENHOR os tirou de lá com mão forte. Portanto, não comam nada com fermento.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Neste dia do mês de abibe [aproximadamente março/abril], vocês estão saindo.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o SENHOR os levar à terra dos cananeus, dos hititas, dos amorreus, dos heveus e dos jebuseus — a terra onde manam leite e mel que ele jurou aos seus antepassados que daria a vocês —, vocês celebrarão este rito neste mesmo mês.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Durante sete dias vocês comerão pão sem fermento, e, no sétimo dia, haverá uma festa dedicada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Comerão pão sem fermento nesses sete dias. Não se verá nada com fermento dentro do seu território.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No sétimo dia, cada um de vocês explicará aos seus filhos: ‘Isto é para celebrar o que o SENHOR fez por mim quando saí do Egito’.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Este será para vocês como um sinal gravado na mão e um símbolo colocado na testa, para que a lei do SENHOR esteja sempre nos seus lábios, pois o SENHOR os tirou do Egito com mão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Cumpram essa ordenança a cada ano na data estabelecida.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o SENHOR levar vocês à terra dos cananeus e lhes der essa terra, como jurou a vocês e aos seus antepassados,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vocês consagrarão a ele todos os primeiros filhos homens e todos os primeiros machos de seus rebanhos, pois pertencem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Resgatem cada primeira cria dos jumentos com um cordeiro; mas, se não a resgatarem, terão de quebrar o pescoço dela. E todo filho mais velho entre os seus filhos deverá ser resgatado.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futuro, quando seu filho lhe perguntar: ‘O que significa isto?’, responda: ‘Com mão forte o SENHOR nos tirou do Egito, da terra da escravidão.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o faraó endureceu o coração e não quis nos deixar ir, o SENHOR matou todos os primeiros filhos homens da terra do Egito, e também os machos das primeiras crias dos animais. Por isso, ofereço ao SENHOR todos os machos das primeiras crias, mas resgato os primeiros filhos homens’.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Isto será para vocês como um sinal gravado na mão e um símbolo colocado na testa, para que se lembrem de que foi com mão forte que o SENHOR nos tirou do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o faraó deixou o povo ir, Deus não o conduziu pelo caminho da terra dos filisteus, embora fosse o trajeto mais curto, pois disse: “Se o povo tiver de enfrentar uma guerra, pode ser que se arrependa e volte para 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Assim Deus fez o povo dar a volta pelo caminho do deserto, em direção ao mar Vermelho; e os israelitas saíram do Egito organizados como um exército preparado para marchar.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Moisés levou consigo os ossos de José, pois este havia feito os israelitas jurarem, dizendo: “Deus certamente virá ajudá-los; e, quando isso acontecer, levem daqui os meus ossos com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Partindo de Sucote, os israelitas acamparam em Etã, à beira do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ia adiante deles; de dia, numa coluna de nuvem, para guiá-los pelo caminho, e, de noite, numa coluna de fogo, para iluminá-los, a fim de que pudessem caminhar de dia e de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coluna de nuvem nunca se afastou do povo durante o dia, nem a coluna de fogo durante a noite.</w:t>
      </w:r>
    </w:p>
    <w:p>
      <w:pPr>
        <w:pStyle w:val="Heading2"/>
      </w:pPr>
      <w:r>
        <w:rPr>
          <w:lang w:val="pt_PT" w:bidi="pt_PT"/>
        </w:rPr>
        <w:t>Êxodo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"Diga aos israelitas que retrocedam e acampem diante de Pi-Hairote, entre Migdol e o mar. Acampem ali, à beira do mar, em frente a Baal-Zefom.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faraó pensará: ‘Eles estão andando sem rumo, cercados pelo deserto’.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Eu, porém, endurecerei o coração do faraó, e ele os perseguirá; e serei glorificado nele e em todo o seu exército, para que os egípcios saibam que eu sou o SENHOR”. E os israelitas fizeram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o rei do Egito soube que o povo havia fugido, ele e seus servos mudaram de ideia e disseram: “O que fizemos? Como pudemos deixar os israelitas irem, para que não nos sirvam mais?”.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 faraó preparou seu carro de guerra e levou consigo 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Levou também seiscentos carros de guerra escolhidos e todos os outros carros do Egito, com oficiais sobre cada um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SENHOR, porém, endureceu o coração do faraó, rei do Egito, para que perseguisse os israelitas; mas estes saíram marchando de maneira triunfante.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egípcios os perseguiram com todos os cavalos e carros de guerra do faraó, seus cavaleiros e todo o seu exército, e os alcançaram acampados à beira-mar, perto de Pi-Hairote, em frente a Baal-Zefom.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o faraó se aproximou, os israelitas levantaram os olhos e viram que os egípcios marchavam atrás deles; então ficaram com muito medo e clamaram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Perguntaram a Moisés: “Não havia sepulturas no Egito? Por que você nos trouxe ao deserto para morrermos? O que você fez, tirando-nos de lá?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era melhor servir aos egípcios do que morrer no deserto? Pois já lhe tínhamos dito no Egito: ‘Deixe-nos em paz para servirmos aos egípcios’”.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Moisés, porém, disse ao povo: “Não tenham medo! Fiquem firmes e vejam o livramento que o SENHOR lhes dará hoje; porque vocês nunca mais verão estes egípcios.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lutará por vocês, e vocês ficarão calados”.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o SENHOR perguntou a Moisés: “Por que você clama a mim? Diga aos israelitas que marchem!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Levante a vara e estenda a mão sobre o mar. As águas se dividirão para que os israelitas atravessem pelo meio do mar em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Eu, porém, endurecerei o coração dos egípcios, para que venham atrás de vocês; e eu serei glorificado no faraó e em todo o seu exército, em seus carros de guerra e em seus cavaleiros.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egípcios saberão que eu sou o SENHOR, quando eu for glorificado no faraó, em seus carros de guerra e em seus cavaleiros”.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o anjo de Deus, que ia à frente dos exércitos de Israel, retirou-se e passou para trás deles; também a coluna de nuvem, que ia adiante deles, foi para a retaguarda,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ficando entre o acampamento dos egípcios e o dos israelitas; a nuvem era escuridão para os egípcios, mas luz para os israelitas, de modo que, durante toda a noite, não se aproximaram uns dos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Moisés estendeu a mão sobre o mar, e o SENHOR, com um forte vento leste que soprou durante toda a noite, fez o mar recuar, transformando-o em terra seca; e as águas se dividiram.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Os israelitas atravessaram pelo meio do mar em terra seca; as águas se erguiam como um muro à direita e à esquerda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Os egípcios os perseguiram, e todos os cavalos, carros de guerra e cavaleiros do faraó foram até o meio do mar atrás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Ao amanhecer, o SENHOR, do alto da coluna de fogo e de nuvem, olhou para o acampamento dos egípcios e causou grande confusão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Emperrou as rodas dos carros dos egípcios, dificultando sua condução. Então eles disseram: “Fujamos dos israelitas, pois o SENHOR luta por eles contra nós”.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SENHOR disse a Moisés: “Estenda a mão sobre o mar, para que as águas voltem e cubram os egípcios, seus carros de guerra e seus cavaleiros”.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Moisés estendeu a mão sobre o mar, e, ao amanhecer, as águas voltaram ao seu lugar; os egípcios, fugindo, foram cobertos por elas, e o SENHOR os arrastou para dentro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As águas voltaram e cobriram todos os carros de guerra, os cavaleiros e todo o exército do faraó que haviam perseguido os israelitas até o meio do mar; nenhum deles escapou.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Mas os israelitas atravessaram o mar em terra seca, tendo as águas como um muro à direita e à esquerda.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Naquele dia o SENHOR salvou Israel das mãos dos egípcios, e os israelitas viram os egípcios mortos na praia.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Israel viu o grande poder que o SENHOR havia exercido contra os egípcios; o povo temeu o SENHOR e confiou nele e em seu servo Moisés.</w:t>
      </w:r>
    </w:p>
    <w:p>
      <w:pPr>
        <w:pStyle w:val="Heading2"/>
      </w:pPr>
      <w:r>
        <w:rPr>
          <w:lang w:val="pt_PT" w:bidi="pt_PT"/>
        </w:rPr>
        <w:t>Êxodo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Moisés e os israelitas cantaram este cântico ao SENHOR, dizendo: “Cantarei ao SENHOR, pois triunfou gloriosamente; lançou no mar o cavalo e seu cavaleiro.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é a minha força e o meu cântico; ele se tornou a minha salvação. Este é o meu Deus, e eu o louvarei; é o Deus de meu pai, e eu o exaltarei.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é guerreiro; seu nome é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lançou no mar os carros de guerra e o exército do faraó; os seus melhores oficiais se afogaram no mar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 águas profundas os cobriram, e eles desceram às profundezas como pedra.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Tua mão direita, ó SENHOR, foi gloriosa em poder; tua mão direita, ó SENHOR, despedaçou o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Na grandeza da tua glória, derrubaste teus adversários; teu furor os consumiu como palha.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Com o sopro de tuas narinas, as águas se amontoaram; como muralhas, as correntes se levantaram; as águas profundas se congelaram no coração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inimigo dizia: ‘Eu os perseguirei e os alcançarei; repartirei tudo o que lhes pertence; a minha alma se fartará deles, puxarei a minha espada e, com forte mão, os destruirei’.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 sopraste com o teu vento, e o mar os cobriu; afundaram como chumbo nas águas impetuosas.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 é como tu entre os deuses, ó SENHOR? Quem é como tu, glorificado em santidade, terrível em feitos gloriosos, autor de maravilhas?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Estendeste a tua mão direita, e a terra os engoliu.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Com a tua bondade guiaste o povo que redimiste; com a tua força o conduziste à habitação da tua santidade.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povos ouviram e se assustaram; os habitantes da Filístia tremeram.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os chefes de Edom se perturbam, os poderosos de Moabe tremem e todos os habitantes de Canaã desfalecem.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Terror e pavor os invadiram; pela força do teu braço ficaram paralisados como pedra, até que passasse o teu povo, ó SENHOR, até que passasse o povo que adquiriste.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Tu os introduzirás e os plantarás no monte da tua herança, no lugar que preparaste, ó SENHOR, para a tua habitação, no santuário, ó Soberano, que as tuas mãos estabeleceram.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reinará para todo o sempre!”.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Porque os cavalos do faraó, com seus carros de guerra e seus cavaleiros, entraram no mar, e o SENHOR fez as águas voltarem sobre eles; mas os israelitas atravessaram o mar em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profetisa Miriã, irmã de Arão, pegou um tamborim, e todas as mulheres saíram atrás dela, tocando tamborins e dançando.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Miriã lhes respondia, cantando: “Cantem ao SENHOR, pois ele triunfou gloriosamente; lançou no mar o cavalo e seu cavaleiro”.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Moisés conduziu o povo de Israel do mar Vermelho ao deserto de Sur. Eles caminharam durante três dias pelo deserto sem encontrar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Chegaram a Mara, mas não puderam beber das águas de lá, porque eram amargas; por isso aquele lugar recebeu o nome de Mara [que significa “amarga”].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o povo murmurou contra Moisés e perguntou: “O que vamos beber?”.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Moisés clamou ao SENHOR, e o SENHOR lhe mostrou um tronco de árvore. Moisés o lançou nas águas, e elas se tornaram doces. Ali o SENHOR estabeleceu estatutos e ordenanças para o povo, e ali os pôs à prova,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dizendo: “Se vocês ouvirem com atenção a voz do SENHOR, seu Deus, fizerem o que é certo aos meus olhos, obedecerem aos meus mandamentos e guardarem todos os meus estatutos, não trarei sobre vocês nenhuma das enfermidades que enviei sobre os egípcios; pois eu sou o SENHOR, que os cura”.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Depois chegaram a Elim, onde havia doze fontes de água e setenta palmeiras; e acamparam ali, junto às águas.</w:t>
      </w:r>
    </w:p>
    <w:p>
      <w:pPr>
        <w:pStyle w:val="Heading2"/>
      </w:pPr>
      <w:r>
        <w:rPr>
          <w:lang w:val="pt_PT" w:bidi="pt_PT"/>
        </w:rPr>
        <w:t>Êxodo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Partindo de Elim, toda a congregação dos filhos de Israel chegou ao deserto de Sim, que fica entre Elim e o Sinai, no décimo quinto dia do segundo mês, depois que eles saíram da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deserto, toda a congregação dos filhos de Israel murmurou contra Moisés e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israelitas disseram a Moisés e Arão: “Quem dera a mão do SENHOR nos tivesse matado no Egito! Lá nos sentávamos junto às panelas de carne e comíamos pão à vontade, mas vocês nos trouxeram a este deserto para nos matar de fome”.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 SENHOR disse a Moisés: “Vejam só! Farei chover pão do céu para vocês. O povo sairá e recolherá diariamente a porção que precisar para aquele dia. Eu os porei à prova para ver se andam na minha lei ou não”.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 sexto dia, prepararão o que recolherem, e será o dobro do que costumam recolher nos outros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Moisés e Arão disseram a toda a congregação dos filhos de Israel: “Hoje à tarde vocês saberão que foi o SENHOR quem os tirou da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E, pela manhã, verão a glória do SENHOR, pois ele ouviu as murmurações de vocês contra ele. Quem somos nós para que vocês murmurem contra nós?”.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Moisés disse: “À tarde, o SENHOR lhes dará carne para comer e, pela manhã, pão à vontade, pois ele ouviu as murmurações de vocês contra ele. Quem somos nós? Vocês estão murmurando contra o SENHOR, não contra nós”.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Moisés disse a Arão: “Diga a toda a congregação dos filhos de Israel: ‘Apresentem-se ao SENHOR, pois ele ouviu as suas murmurações’”.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Enquanto Arão falava a toda a congregação dos filhos de Israel, eles olharam em direção ao deserto, e a glória do SENHOR apareceu na nuvem.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"Ouvi as murmurações dos israelitas. Diga-lhes: ‘Ao entardecer, vocês comerão carne e, pela manhã, pão à vontade; assim saberão que eu sou o SENHOR, seu Deus’”.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Ao entardecer, codornizes subiram e cobriram o lugar onde estavam acampados; pela manhã, havia orvalho ao redor do acampamento.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o orvalho se evaporou, a superfície do deserto ficou coberta por flocos finos, semelhantes a escamas, como a geada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Ao verem aquilo, os israelitas perguntaram uns aos outros: “O que é isso?”, pois não sabiam o que era. Moisés respondeu: “É o pão que o SENHOR lhes dá para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SENHOR ordenou o seguinte: ‘Cada um deve recolher o que for suficiente para comer, de acordo com o número de pessoas que vivem em sua tenda; um ômer [dois litros] para cada pessoa’”.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Assim fizeram os israelitas; alguns recolheram mais, outros menos,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conforme a medida fixada: quem recolheu mais, não teve de sobra; para quem recolheu menos, não faltou; cada um recolheu a quantidade necessária.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Moisés ordenou: “Ninguém deve deixar nada para o dia seguinte”.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Alguns, porém, não obedeceram a Moisés e guardaram o alimento para a manhã seguinte; mas o alimento criou vermes e cheirava mal, e Moisés ficou indignado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Cada manhã, o povo recolhia o quanto bastava para comer; mas, quando o sol esquentava, o que restava se derretia.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No sexto dia, recolheram o dobro da porção habitual: dois ômeres [quatro litros] por pessoa; e todos os líderes da congregação foram contar isso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lhes disse: “Isto é o que o SENHOR ordenou: ‘Amanhã é sábado, um dia de descanso consagrado ao SENHOR. Assem e cozinhem hoje o que precisarem; e tudo o que sobrar, guardem para amanhã’”.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guardaram o maná para a manhã seguinte, conforme Moisés havia ordenado; e não cheirou mal nem criou vermes.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Moisés disse: “Comam isto hoje, pois é o sábado do SENHOR; hoje vocês não irão encontrá-lo no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Durante seis dias vocês recolherão alimento, mas, no sétimo dia, o sábado, não haverá nada para recolher”.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Ainda assim, alguns deles saíram para recolher, mas não encontraram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o SENHOR disse a Moisés: “Até quando vocês se recusarão a obedecer aos meus mandamentos e às minhas leis?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Vejam, o SENHOR lhes deu o sábado; por isso, no sexto dia, ele lhes dá o dobro do alimento, suficiente para dois dias. No sétimo dia, cada um fique em sua tenda; ninguém saia do seu lugar”.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Assim, o povo descansou no sétimo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Os israelitas chamaram aquele alimento de maná. Era branco como semente de coentro e tinha sabor de bolo de mel.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Moisés disse: “O SENHOR ordenou o seguinte: ‘Recolham um ômer dele e o guardem para as gerações futuras, para que vejam o pão que lhes dei no deserto quando os tirei da terra do Egito’”.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 Moisés disse a Arão: “Coloque um ômer do maná numa vasilha e a ponha diante do SENHOR, para que seja guardado para as gerações futuras”.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Arão fez como o SENHOR tinha ordenado a Moisés e colocou o maná diante da arca do Testemunho [as tábuas da aliança], para que fosse guardado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Os israelitas comeram maná durante quarenta anos, até chegarem à terra onde se estabeleceriam. Comeram maná até chegarem à fronteira da terra de Canaã.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 ômer correspondia a um décimo do efa [que tinha aproximadamente vinte litros].</w:t>
      </w:r>
    </w:p>
    <w:p>
      <w:pPr>
        <w:pStyle w:val="Heading2"/>
      </w:pPr>
      <w:r>
        <w:rPr>
          <w:lang w:val="pt_PT" w:bidi="pt_PT"/>
        </w:rPr>
        <w:t>Êxodo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Toda a congregação dos israelitas partiu do deserto de Sim, seguindo a ordem do SENHOR. Eles acamparam em Refidim, mas ali não havia água para o povo beber.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povo murmurou contra Moisés, dizendo: “Dê-nos água para beber”. Moisés retrucou: “Por que vocês murmuram contra mim? Por que põem o SENHOR à prova?”.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Sedento por causa da falta de água, o povo murmurou contra Moisés: “Por que você nos tirou do Egito para nos matar de sede, a nós, aos nossos filhos e aos nossos rebanhos?”.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Moisés clamou ao SENHOR: “O que farei com este povo? Daqui a pouco eles vão me apedrejar!”.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respondeu: “Passe adiante do povo e leve consigo alguns dos líderes de Israel. Tenha na mão a vara com a qual feriu o rio Nilo e siga em frente.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Estarei ali diante de você sobre a rocha no monte Horebe. Bata na rocha, e dela sairá água, para que o povo beba”. Moisés fez isso diante dos líderes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chamou aquele lugar de Massá e Meribá, porque os israelitas discutiram ali e puseram o SENHOR à prova, perguntando: “O SENHOR está no meio de nós ou não?”.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os guerreiros de Amaleque vieram e atacaram os israelitas em Refidim.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Moisés disse a Josué: “Escolha alguns dos nossos homens e vá lutar contra os amalequitas; amanhã estarei no alto do monte, com a vara de Deus na mão”.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Josué fez como Moisés tinha ordenado e lutou contra os amalequitas. Moisés, Arão e Hur subiram ao alto do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Enquanto Moisés mantinha as mãos erguidas, os israelitas venciam; quando ele as baixava, os amalequitas venciam.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as mãos de Moisés ficaram pesadas, Arão e Hur colocaram uma pedra debaixo dele para que pudesse se sentar e, um de cada lado, mantiveram as mãos dele erguidas. Assim as mãos de Moisés permaneceram firmes até o pôr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assim Josué derrotou os amalequitas com a espada.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o SENHOR disse a Moisés: “Escreva isto num livro para que seja lembrado e diga a Josué que farei com que os amalequitas sejam esquecidos para sempre debaixo do céu”.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Moisés construiu um altar ali e o chamou de “O SENHOR é minha Bandeira” [Javé-Nissi].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disse: “Porque o SENHOR jurou, ele fará guerra contra os amalequitas de geração em geração”.</w:t>
      </w:r>
    </w:p>
    <w:p>
      <w:pPr>
        <w:pStyle w:val="Heading2"/>
      </w:pPr>
      <w:r>
        <w:rPr>
          <w:lang w:val="pt_PT" w:bidi="pt_PT"/>
        </w:rPr>
        <w:t>Êxodo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Jetro, sacerdote de Midiã e sogro de Moisés, soube de tudo o que Deus tinha feito a Moisés e ao povo de Israel, como o SENHOR os havia tirado do Egito,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levou consigo Zípora, mulher de Moisés, que este tinha enviado de volta para sua casa,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com os dois filhos dela. Um deles se chamava Gérson, porque Moisés havia dito: “Sou estrangeiro em terra estranha”.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outro se chamava Eliézer, porque Moisés havia dito: “O Deus de meu pai foi minha ajuda e me livrou da espada do faraó”.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Jetro, sogro de Moisés, veio com a mulher e os dois filhos de Moisés ao deserto, onde este estava acampado, junto ao monte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disse a Moisés: “Eu, seu sogro Jetro, estou indo com a sua mulher e os seus dois filhos ao seu encontro”.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Moisés saiu ao encontro de seu sogro, curvou-se e o beijou; eles trocaram saudações e depois entraram na tenda de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Moisés contou ao sogro tudo o que o SENHOR tinha feito ao faraó e aos egípcios em favor de Israel, todas as dificuldades que tinham enfrentado pelo caminho e como o SENHOR os tinha livrado.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Jetro alegrou-se ao ouvir todas as coisas boas que o SENHOR tinha feito para livrar os israelitas das mãos dos egípcios.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disse: “Bendito seja o SENHOR, que livrou vocês das mãos dos egípcios e do faraó.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Agora sei que o SENHOR é maior do que todos os deuses, pois livrou os israelitas das mãos dos egípcios, que agiram com arrogância contra 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Jetro, sogro de Moisés, ofereceu holocaustos e sacrifícios a Deus; Arão e todos os líderes de Israel vieram e comeram com ele na presença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dia seguinte, Moisés se sentou para julgar as questões que surgiram entre os israelitas. Eles ficaram em pé diante dele desde a manhã até a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seu sogro viu tudo o que ele fazia com o povo, perguntou: “O que é isso que você está fazendo com o povo? Por que você se senta sozinho, enquanto os demais permanecem em pé diante de você desde a manhã até a tarde?”.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Moisés respondeu ao sogro: “O povo vem me procurar para que eu consulte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surge alguma questão, eles me procuram para que eu julgue entre as partes e lhes ensine os estatutos e as leis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Jetro, porém, disse: “O que você está fazendo não é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 e este povo ficarão esgotados, pois essa tarefa é pesada demais para você. Você não poderá fazê-la sozinho.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Escute o meu conselho, e que Deus esteja com você. Continue a representar o povo diante de Deus, levando a ele as questões trazidas pelo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Ensine aos israelitas os estatutos e as leis, mostrando-lhes como devem viver e o que devem fazer.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Escolha, dentre todo o povo, homens capazes, tementes a Deus, íntegros e que abominem a ganância; estabeleça-os como chefes de mil, de cem, de cinquenta e de dez.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Eles estarão sempre à disposição para julgar as questões do povo. Trarão a você apenas os casos mais difíceis; os mais simples decidirão por conta própria. Assim, dividirão o fardo com você e tornarão seu trabalho mais leve.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 você fizer isso, seguindo o conselho de Deus, poderá suportar o fardo, e todo este povo voltará em paz para suas tendas”.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Moisés ouviu o conselho de seu sogro e fez tudo o que ele tinha sugerido.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Escolheu homens capazes dentre todo o povo de Israel e os constituiu líderes do povo, como chefes de mil, de cem, de cinquenta e de dez.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Eles ficavam à disposição para julgar as questões do povo em todo tempo. Os casos mais difíceis eram levados a Moisés, mas os mais simples julgavam por conta própria.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Moisés se despediu de seu sogro, que voltou para sua terra.</w:t>
      </w:r>
    </w:p>
    <w:p>
      <w:pPr>
        <w:pStyle w:val="Heading2"/>
      </w:pPr>
      <w:r>
        <w:rPr>
          <w:lang w:val="pt_PT" w:bidi="pt_PT"/>
        </w:rPr>
        <w:t>Êxodo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dia primeiro do terceiro mês desde a saída da terra do Egito, os israelitas chegaram ao deserto do Sinai.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Depois de partirem de Refidim, chegaram ao deserto do Sinai e acamparam ali; Israel armou suas tendas ao pé do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Moisés subiu o monte para se encontrar com Deus, e o SENHOR o chamou do alto, dizendo: “Diga aos descendentes de Jacó e anuncie aos israelitas: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'Vocês viram o que fiz aos egípcios e como os transportei sobre asas de águia, trazendo-os para junto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Agora, se ouvirem atentamente a minha voz e guardarem a minha aliança, vocês serão a minha propriedade especial dentre todos os povos, pois toda a terra é minha.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serão para mim reino de sacerdotes e nação santa’. É isso que você dirá aos israelitas”.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Moisés voltou, convocou os líderes do povo e expôs tudo o que o SENHOR lhe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Todo o povo respondeu a uma só voz: “Faremos tudo o que o SENHOR disse”. Moisés, então, levou a resposta do povo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disse a Moisés: “Virei até você numa nuvem escura, para que o povo me ouça quando eu falar e passe a confiar sempre em você”. Moisés, então, repetiu ao SENHOR o que o povo tinha declarado.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o SENHOR acrescentou: “Desça e consagre o povo hoje e amanhã. Cuide para que eles lavem suas roupas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estejam prontos para o terceiro dia, pois nesse dia o SENHOR descerá sobre o monte Sinai, à vista de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Estabeleça limites ao redor do monte e avise o povo: ‘Cuidado! Não subam ao monte nem toquem nos seus limites; quem tocar no monte certamente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Ninguém toque nessa pessoa; se fizer isso, será apedrejado ou morto a flechadas — seja homem ou animal, não viverá’. Quando a trombeta soar um toque longo, então poderão subir ao monte”.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Depois de descer do monte, Moisés consagrou o povo; e eles lavaram suas roupas.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Moisés lhes disse: “Estejam preparados para o terceiro dia; até lá, não tenham relações sexuais”.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 manhã do terceiro dia, houve trovões e relâmpagos, e uma nuvem escura cobriu o monte; a trombeta soava cada vez mais forte, e todos no acampamento tremeram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Moisés fez o povo sair do acampamento para se encontrar com Deus, e todos pararam ao pé do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monte Sinai estava todo coberto de fumaça, pois o SENHOR havia descido sobre ele em chamas de fogo. A fumaça subia como a de uma fornalha, e todo o monte tremia muito.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som da trombeta ficava cada vez mais forte. Moisés falava, e Deus lhe respondia no trovão.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desceu ao alto do monte Sinai e chamou Moisés para que subisse; e ele subiu.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o SENHOR disse a Moisés: “Desça e avise ao povo que não ultrapasse os limites para ver o SENHOR; do contrário, muitos morrerão.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Até mesmo os sacerdotes que se aproximarem do SENHOR devem se santificar, para que o SENHOR não os destrua”.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Moisés respondeu ao SENHOR: “O povo não poderá subir ao monte Sinai, pois tu nos advertiste: ‘Estabeleça limites ao redor do monte e o consagre’”.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SENHOR, porém, disse: “Desça do monte e suba de novo, acompanhado de Arão. Quanto aos sacerdotes e ao povo, eles não devem ultrapassar os limites para se aproximar do SENHOR; do contrário, serão mortos”.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Moisés desceu e contou ao povo tudo o que Deus lhe tinha dito.</w:t>
      </w:r>
    </w:p>
    <w:p>
      <w:pPr>
        <w:pStyle w:val="Heading2"/>
      </w:pPr>
      <w:r>
        <w:rPr>
          <w:lang w:val="pt_PT" w:bidi="pt_PT"/>
        </w:rPr>
        <w:t>Êxodo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Estas são as palavras que Deus falou: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"Eu sou o SENHOR, seu Deus, que o tirou do Egito, da terra de escravidão.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"Não tenha outros deuses diante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"Não faça para você nenhum ídolo ou imagem esculpida de qualquer coisa que há em cima no céu, embaixo na terra ou nas águas debaixo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se curve diante deles nem preste culto a eles, pois eu, o SENHOR, seu Deus, sou Deus zeloso, que castigo os filhos pela iniquidade dos pais até a terceira e quarta geração dos que me odeiam,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sou misericordioso até mil gerações para com aqueles que me amam e guardam os meus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"Não use o nome do SENHOR, seu Deus, de forma indevida, pois ele não deixará impune quem usar o seu nome em vão.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"Lembre-se do dia de sábado, para santificá-lo.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Durante seis dias você trabalhará e fará toda a sua obra,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 o sétimo dia é o sábado do SENHOR, seu Deus. Nesse dia, não faça nenhum trabalho: nem você, nem seu filho ou sua filha, nem seu servo ou sua serva, nem seus animais, nem o estrangeiro que estiver em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em seis dias o SENHOR fez os céus, a terra, o mar e tudo o que há neles; no sétimo dia, descansou. Por isso o SENHOR abençoou o sábado e o santificou.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"Honre seu pai e sua mãe, para que tenha vida longa na terra que o SENHOR, seu Deus, lhe 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"Não mate.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"Não cometa adultério.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"Não furte.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"Não dê testemunho falso contra o seu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"Não cobice a casa do seu próximo. Não cobice a mulher dele, nem seus servos ou servas, nem seu boi ou jumento, nem qualquer coisa que pertença a 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Todo o povo presenciou os trovões, os relâmpagos, o som da trombeta e a fumaça que subia do monte; aterrorizado e tremendo de medo, ficou de longe.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Eles disseram a Moisés: “Fale você, e ouviremos; mas que Deus não fale diretamente conosco, para que não morramos”.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Moisés respondeu ao povo: “Não tenham medo; Deus veio para prová-los e para que o temor dele esteja diante de vocês, a fim de que não pequem”.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Enquanto o povo permanecia de longe, Moisés se aproximou da nuvem escura onde Deus estava.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o SENHOR ordenou a Moisés: “Diga o seguinte aos israelitas: Vocês viram com os próprios olhos que falei com vocês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Não façam deuses de prata nem de ouro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"Você fará para mim, Moisés, um altar de terra, e sobre ele oferecerá seus holocaustos, ofertas de paz, ovelhas e bois. Em todo lugar onde eu fizer memória do meu nome, virei até você e o abençoarei.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Se você fizer um altar de pedras, não o construa com pedras cortadas; pois, se usar ferramentas sobre ele, você irá profaná-lo.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Você não subirá por degraus ao meu altar, para que sua nudez não seja exposta”.</w:t>
      </w:r>
    </w:p>
    <w:p>
      <w:pPr>
        <w:pStyle w:val="Heading2"/>
      </w:pPr>
      <w:r>
        <w:rPr>
          <w:lang w:val="pt_PT" w:bidi="pt_PT"/>
        </w:rPr>
        <w:t>Êxodo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"Estas são as leis que você apresentará aos israelitas: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"Se você comprar um escravo hebreu, ele trabalhará para você por seis anos; no sétimo ano será libertado, sem precisar pagar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ele chegou solteiro, sairá sozinho; se era casado, a mulher sairá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"Se o senhor lhe deu uma mulher, e ela teve filhos, a mulher e os filhos permanecerão com o senhor; somente o homem sairá sozinho.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se o escravo disser: ‘Amo meu senhor, minha esposa e meus filhos; não quero ser libertado’,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seu senhor o levará aos juízes, e ali o encostará na porta ou no batente dela e furará a orelha dele com um furador; assim, ele será seu escravo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"Se alguém vender sua filha como escrava, ela não será libertada como os escravos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ela não agradar ao seu senhor, que se comprometeu a se casar com ela, ele permitirá que seja resgatada; mas não poderá vendê-la a estrangeiros, pois seria desleal para com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Mas, se o senhor a entregar como esposa ao seu filho, deverá tratá-la como se fosse sua própria filha.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"Se o senhor der uma segunda mulher ao filho, não poderá privar a primeira de alimento, roupas e direitos conjugais.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ele não cumprir essas três obrigações, ela sairá libertada, sem precisar pagar nada.”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"Quem ferir uma pessoa, causando sua morte,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ele não teve intenção de matar, mas Deus entregou a pessoa em suas mãos, designarei um lugar para onde ele poderá fugir.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Contudo, se alguém atentar contra o próximo para matá‑lo intencionalmente, será arrancado até mesmo do meu altar e condenado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"Quem ferir seu pai ou sua mãe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"Quem sequestrar alguém e o vender, ou for encontrado com a pessoa em sua posse,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"Quem amaldiçoar seu pai ou sua mãe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"Se dois homens brigarem e um ferir o outro com pedra ou com o punho, e este não morrer, mas ficar de cama,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agressor não será punido com a morte. Se o ferido se levantar e andar com auxílio de uma bengala ou bastão, o agressor será absolvido, mas deverá indenizar a vítima pelo tempo perdido e assumir a responsabilidade por sua completa recuperação.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"Se alguém espancar seu escravo ou sua escrava com uma vara, e este morrer logo, o agressor será punido.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se o escravo sobreviver por um ou dois dias, o senhor não será punido, pois o escravo é sua propriedade.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"Se homens brigarem e um deles ferir uma mulher grávida, e ela abortar, sem que haja outros danos, o agressor deverá pagar a indenização que o marido da mulher exigir, conforme a decisão dos juízes.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Mas, se houver danos graves, a pena será vida por vida,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olho por olho, dente por dente, mão por mão, pé por pé,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queimadura por queimadura, ferimento por ferimento, golpe por golpe.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"Se um senhor ferir o olho de seu escravo ou de sua escrava e este ficar cego, deverá libertar o escravo como compensação pelo olho.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 quebrar um dente de seu escravo ou de sua escrava, deverá libertar o escravo como compensação pelo 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"Se um boi [ou touro ou vaca] matar um homem ou uma mulher, o boi será apedrejado, e sua carne não poderá ser comida; porém, seu dono não será responsabilizado.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 o boi já era conhecido por ser bravo — e o dono, mesmo alertado, não o prendeu —, e o boi matar alguém, será apedrejado, e o dono também morrerá.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Se exigirem um pagamento ao dono do boi, ele poderá resgatar a própria vida pagando o valor que lhe for exigido.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"Se o boi ferir um filho ou uma filha, a mesma lei deve ser aplicada.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 o boi chifrar um escravo ou uma escrava, seu dono pagará trinta siclos [360 gramas] de prata ao senhor do escravo, e o boi será apedrejado.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"Se alguém cavar ou destampar um poço e não o fechar, e um boi ou um jumento cair nele,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 dono do poço pagará ao dono do animal pelo prejuízo; se o animal morrer, o dono do poço ficará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"Se o boi de um homem ferir o boi de outro e o animal morrer, os dois venderão o boi vivo e dividirão tanto o valor desse boi quanto a carne do boi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Se já era sabido que o boi costumava chifrar e o dono não o prendeu, ele dará um boi vivo ao outro homem e ficará com o animal morto.”</w:t>
      </w:r>
    </w:p>
    <w:p>
      <w:pPr>
        <w:pStyle w:val="Heading2"/>
      </w:pPr>
      <w:r>
        <w:rPr>
          <w:lang w:val="pt_PT" w:bidi="pt_PT"/>
        </w:rPr>
        <w:t>Êxodo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"Se alguém furtar um boi [ou touro ou vaca] ou uma ovelha, e matar ou vender o animal, deverá pagar cinco bois por um boi e quatro ovelhas por uma ovelha.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"Se um ladrão for surpreendido arrombando uma casa, for ferido e morrer, quem o feriu não será culpado de homicídio.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se isso acontecer à luz do dia, quem matou o ladrão será culpado de homicídio. “O ladrão deverá pagar pelos bens furtados; se não tiver com que pagar, será vendido por seu furto.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for encontrado em posse do que furtou — seja boi, jumento ou ovelha —, o ladrão pagará o dobro do valor do animal roubado.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"Se alguém levar seu animal para pastar livremente no campo ou na vinha de outra pessoa, e ele comer o que ali estava, esse alguém deverá pagar tudo o que o animal comer com o melhor que tiver em seu próprio campo ou em sua própria vinha.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"Se alguém acender fogo no seu campo e esse fogo se espalhar para o de outra pessoa e alcançar os espinheiros e queimar os feixes colhidos, o trigo plantado ou até a lavoura inteira, a pessoa que acendeu o fogo deverá pagar todo o prejuízo.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"Se alguém confiar a um amigo dinheiro ou bens, e estes forem roubados da casa desse amigo, se o ladrão for encontrado, pagará o dobro do que roubou.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o ladrão não for encontrado, o dono da casa comparecerá diante dos juízes para que se determine se não se apropriou dos bens do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"Em qualquer caso de disputa entre duas pessoas sobre boi, jumento, ovelha, roupa ou qualquer outro bem perdido, se alguém declarar: ‘Isto é meu’, ambas as partes comparecerão diante dos juízes; a pessoa que for declarada culpada pelos juízes pagará o dobro à outra.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"Se alguém confiar um jumento, boi, ovelha ou qualquer outro animal aos cuidados de outra pessoa e o animal morrer, for ferido ou for levado, sem que ninguém tenha visto,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a pessoa que estava cuidando dele fará um juramento diante do SENHOR de que não se apropriou da propriedade do outro; o dono aceitará o juramento, e o outro não terá de pagar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se o animal tiver sido roubado por quem estava cuidando dele, esta pessoa terá de pagar o animal ao dono.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o animal foi dilacerado por um animal selvagem, a pessoa apresentará o que restou como prova e não terá de pagar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"Se alguém pedir um animal emprestado ao seu próximo e o animal se ferir ou morrer na ausência do dono, quem o pediu emprestado terá de pagar o animal ao dono.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se isso aconteceu na presença do dono, quem pediu o animal emprestado não terá de pagar nada; se o animal tiver sido alugado, o preço do aluguel será o pagamento.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"Se alguém seduzir uma virgem que não esteja comprometida e tiver relações sexuais com ela, deverá pagar o preço do seu dote e se casar com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o pai dela se recusar a entregá-la em casamento, o homem que a seduziu pagará o valor equivalente ao dote de uma virgem.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"Não permita que a feiticeira viva.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"Quem tiver relações sexuais com um animal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"Quem oferecer sacrifício a qualquer outro deus que não seja o SENHOR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"Não oprimam nem maltratem o estrangeiro; vocês foram estrangeiros na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"Não maltratem a viúva nem o órfão.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 vocês os maltratarem e eles clamarem a mim, ouvirei o clamor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a minha ira se acenderá; eu os ferirei com a espada, e suas esposas ficarão viúvas, e seus filhos, órfãos.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"Se emprestar dinheiro a algum necessitado do meu povo que está com você, não lhe cobre juros visando lucros.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você tomar a capa do seu próximo como garantia de que ele lhe pagará, devolva-a antes do pôr do sol,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pois é a única coberta que ele tem para o corpo; não terá com que se cobrir na hora de dormir. Se ele clamar a mim, eu o ouvirei, porque sou misericordioso.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"Não blasfeme contra Deus nem amaldiçoe uma autoridade do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"Não demore em trazer os primeiros frutos das colheitas, do vinho e do azeite. “Consagre a mim seu primeiro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"Faça o mesmo com as vacas e com as ovelhas: deixe a primeira cria ficar com a mãe por sete dias e, no oitavo dia, entregue-a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"Vocês serão santos para mim; não comam a carne de animais dilacerados no campo; joguem-na aos cães.”</w:t>
      </w:r>
    </w:p>
    <w:p>
      <w:pPr>
        <w:pStyle w:val="Heading2"/>
      </w:pPr>
      <w:r>
        <w:rPr>
          <w:lang w:val="pt_PT" w:bidi="pt_PT"/>
        </w:rPr>
        <w:t>Êxodo 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"Não propague mentiras, nem se alie ao ímpio para dar falso testemunho.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"Não siga a multidão na prática do mal, nem permita que a maioria o leve a perverter 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Tampouco distorça o julgamento em favor do pobre apenas por causa de sua condição.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"Se encontrar o boi ou o jumento perdido de seu inimigo, devolva-o sem falta.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vir o jumento de alguém que odeia você caído sob o peso da carga, não vá embora; ajude essa pessoa a levantar o animal.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"Não perverta o direito do pobre que vem até você com a sua causa.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"Não faça acusações falsas nem condene à morte o inocente e o justo, pois não absolverei o culpado.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"Não aceite subornos, pois eles cegam até os sábios e distorcem as palavras dos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"Não oprima o estrangeiro; vocês sabem o que é ser estrangeiro, pois foram estrangeiros na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"Durante seis anos você semeará a terra e colherá seus frutos.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Mas, no sétimo ano, deixe a terra se renovar e descansar sem cultivo. Assim os pobres do povo poderão colher o que crescer ali, e o que sobrar ficará para os animais do campo. Faça o mesmo com sua vinha e seu olival.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"Durante seis dias por semana você fará o seu trabalho, mas no sétimo dia descansará, para que seu boi e seu jumento também possam descansar, e o filho da sua escrava e o estrangeiro se revigorem.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"Cumpram tudo o que lhes ordenei. Não invoquem — nem seja ouvido em seus lábios — o nome de outros deuses.”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"Três vezes por ano celebrem uma festa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Celebrem a Festa dos Pães sem Fermento; durante sete dias comam pão sem fermento, como ordenei. Façam isso no tempo determinado, no mês de abibe [aproximadamente março/abril], pois nesse mês vocês saíram do Egito. Ninguém se apresente diante de mim de mãos vazias.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"Celebrem também a Festa da Colheita, com os primeiros frutos de tudo o que semearem no campo, e a Festa da Última Colheita no final da safra, quando vocês recolhem do campo o fruto do seu trabalho.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Todo homem deve comparecer três vezes por ano diante do SENHOR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"Não ofereçam o sangue de um animal sacrificado a mim com pão fermentado, nem deixem que a gordura das ofertas da festa seja guardada até a manhã seguinte.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"Levem à casa do SENHOR, seu Deus, o melhor dos primeiros frutos da terra. “Não cozinhem o cabrito no leite da mãe dele.”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"Enviarei meu anjo à frente de vocês para protegê-los pelo caminho e conduzi-los ao lugar que lhes preparei.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Prestem atenção nele e ouçam o que ele diz. Não se rebelem contra ele, pois ele age em meu nome e não perdoará suas transgressões.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Mas, se ouvirem o que ele disser e fizerem tudo o que eu ordenar, serei inimigo de seus inimigos e adversário de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Meu anjo irá à frente de vocês e os conduzirá à terra dos amorreus, dos hititas, dos ferezeus, dos cananeus, dos heveus e dos jebuseus, e eu destruirei todas essas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Não adorem os deuses deles, nem lhes sirvam, nem sigam seus costumes. Pelo contrário, destruam-nos totalmente e quebrem suas colunas sagradas.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"Sirvam ao SENHOR, seu Deus, e ele abençoará seu pão e sua água. Afastarei as doenças do meio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Em sua terra não haverá grávida que sofra aborto, nem mulher estéril; eu lhes darei vida longa e plena.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"Enviarei o meu terror à frente de vocês; confundirei todos os povos que vocês encontrarem e farei com que seus inimigos virem as costas e fujam.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Enviarei também vespas à frente de vocês. Elas expulsarão os heveus, os cananeus e os hititas.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os expulsarei num só ano, para que a terra não se torne desolada, e as feras do campo não se multipliquem e se tornem ameaça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Vou expulsá-los de diante de vocês aos poucos, até que vocês se multipliquem e tomem posse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Estabelecerei os limites de seu território desde o mar Vermelho até o mar dos filisteus [Mediterrâneo], e desde o deserto até o rio Eufrates. Entregarei em suas mãos os habitantes da terra, e vocês os expulsarão de diante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"Não façam aliança com eles nem com os deuses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Não deixem que esses povos habitem na terra, pois os levarão a pecar contra mim. Se vocês servirem aos deuses deles, isso será uma armadilha para vocês”.</w:t>
      </w:r>
    </w:p>
    <w:p>
      <w:pPr>
        <w:pStyle w:val="Heading2"/>
      </w:pPr>
      <w:r>
        <w:rPr>
          <w:lang w:val="pt_PT" w:bidi="pt_PT"/>
        </w:rPr>
        <w:t>Êxodo 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SENHOR disse a Moisés: “Suba ao monte para se encontrar comigo e traga Arão, Nadabe, Abiú e setenta líderes de Israel; e todos devem adorar de longe.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Só você, Moisés, se aproximará do SENHOR; os outros, não. E o povo também não subirá o monte”.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Moisés desceu e transmitiu ao povo todas as palavras e ordenanças do SENHOR. Os israelitas responderam em uma só voz: “Faremos tudo o que o SENHOR ordenou”.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Moisés escreveu tudo o que o SENHOR disse. Na manhã seguinte, ele se levantou, construiu um altar ao pé do monte e ergueu doze colunas de pedra, uma para cada tribo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Em seguida, enviou rapazes israelitas, que ofereceram holocaustos e sacrificaram novilhos ao SENHOR como ofertas de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Moisés pôs metade do sangue em bacias e derramou a outra metade sobre 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Depois, pegou o livro da aliança e o leu para o povo, que respondeu: “Faremos tudo o que o SENHOR ordenou e obedeceremos”.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pegou o sangue que estava nas bacias e o aspergiu sobre o povo, dizendo: “Este é o sangue da aliança que o SENHOR fez com vocês de acordo com todas estas palavras”.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Em seguida, Moisés, Arão, Nadabe, Abiú e os setenta líderes de Israel subiram ao monte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viram o Deus de Israel: debaixo dos pés dele havia um pavimento feito de safiras, azul claro como 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Deus não estendeu a mão contra esses líderes de Israel; eles viram Deus e depois comeram e beberam.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disse a Moisés: “Suba ao monte e espere por mim. Eu lhe darei tábuas de pedra nas quais escrevi a lei e os mandamentos para você ensinar ao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Moisés se levantou com seu ajudante Josué, e subiu ao monte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disse aos líderes de Israel: “Fiquem aqui até voltarmos. Quem tiver algum problema para resolver, fale com Arão e Hur, que ficarão aqui com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Moisés subiu, e a nuvem cobriu 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glória do SENHOR desceu sobre o monte Sinai, e a nuvem o cobriu por seis dias. No sétimo dia, o SENHOR, de dentro da nuvem, chamou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Para os israelitas, a glória do SENHOR lá no alto do monte parecia um fogo consumidor.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Moisés entrou na nuvem e continuou a subir o monte. Ele ficou lá quarenta dias e quarenta noites.</w:t>
      </w:r>
    </w:p>
    <w:p>
      <w:pPr>
        <w:pStyle w:val="Heading2"/>
      </w:pPr>
      <w:r>
        <w:rPr>
          <w:lang w:val="pt_PT" w:bidi="pt_PT"/>
        </w:rPr>
        <w:t>Êxodo 25:1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"Diga aos israelitas que me tragam uma oferta. Receba a oferta de todo aquele que tiver o coração inclinado a oferecê-la.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Esta é a oferta que vocês devem receber deles: ouro, prata e bronze;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fios de tecido azul, roxo e vermelho; linho fino e pelos de cabra;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peles de carneiro tingidas de vermelho, couro fino e madeira de acácia;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azeite para a iluminação, especiarias para o óleo da unção e para o incenso aromático;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pedras de ônix e outras pedras preciosas para serem fixadas no colete sacerdotal [éfode] e no peitoral.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"Os israelitas construirão um santuário para mim, e habitarei no meio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Façam tudo conforme o modelo que vou mostrar a você — o modelo do tabernáculo e de todos os seus utensílios.”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"Também faça uma arca de madeira de acácia, medindo 1,15 metro de comprimento, 67,5 centímetros de largura e 67,5 centímetros de altura.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Revista a arca de ouro puro, por dentro e por fora, e faça uma moldura de ouro em toda a volta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Mande fundir quatro argolas de ouro e prenda-as nos quatro cantos da arca: duas argolas de cada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Faça também varas de madeira de acácia, revestidas de ouro,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as passe por dentro das argolas laterais da arca para transportá-la.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Essas varas ficarão dentro das argolas e não poderão ser removidas.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Coloque dentro da arca as tábuas da aliança que eu lhe darei.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"Faça também a tampa [propiciatório] de ouro puro; ela terá 1,15 metro de comprimento e 67,5 centímetros de largura,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com dois querubins de ouro batido nas extremidades.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Coloque um querubim em cada extremidade, de modo que formem uma só peça com a tampa.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querubins devem estender as asas para cima, cobrindo a tampa com elas, e de frente um para o outro, olhando para a tampa.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Coloque as tábuas da aliança que eu lhe darei dentro da arca e depois a tampa sobre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Ali eu me encontrarei com você e, de cima da tampa, entre os dois querubins que estão cobrindo a arca da aliança [ou arca do testemunho], eu lhe darei as minhas leis para o povo de Israel.”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"Faça também uma mesa de madeira de acácia com 90 centímetros de comprimento, 45 centímetros de largura e 67,5 centímetros de altura,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revestida de ouro puro e com uma moldura de ouro em volta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Coloque uma borda de quatro dedos [oito centímetros] de largura em volta dela e uma moldura de ouro para essa borda.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Faça quatro argolas de ouro e as prenda nos quatro cantos da mesa, onde estão os quatro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As argolas devem ficar junto à borda para sustentar as varas usadas para transportar a mesa,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 devem ser feitas de madeira de acácia e revestidas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Faça de ouro puro os recipientes para a mesa — pratos, colheres, jarras e taças — destinados às ofertas derramadas [libações].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Coloque os pães da Presença sobre a mesa, para que fiquem sempre diante de mim.”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"Faça um candelabro de ouro puro e batido, com os enfeites — a base, a haste central, as lâmpadas, as flores e os botões — formando uma única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Seis braços sairão do candelabro: três de cada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Cada um dos seis braços do candelabro terá três lâmpadas em forma de flor de amendoeira, com seus respectivos botões e flores.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 haste central do candelabro terá quatro lâmpadas em forma de flor de amendoeira, cada uma com seus botões e flores.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Sob cada par dos seis braços que saem da haste central haverá um botão de amendoeira.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Os botões e os braços do candelabro formarão uma única peça, sendo tudo feito de ouro puro e batido.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Depois faça sete lâmpadas para o candelabro e as coloque de modo que iluminem a área à sua frente.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As tesouras de cortar os pavios e os apagadores serão de ouro puro.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Serão usados 35 quilos de ouro puro para fazer o candelabro e todas as suas peças.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"Tenha o cuidado de fazer tudo conforme o modelo que lhe foi mostrado no monte.”</w:t>
      </w:r>
    </w:p>
    <w:p>
      <w:pPr>
        <w:pStyle w:val="Heading2"/>
      </w:pPr>
      <w:r>
        <w:rPr>
          <w:lang w:val="pt_PT" w:bidi="pt_PT"/>
        </w:rPr>
        <w:t>Êxodo 26:1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"Faça o tabernáculo com dez cortinas de linho fino trançado, com fios de tecido azul, roxo e vermelho, e com querubins bordados com habilidade.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Cada cortina deve ter 12,6 metros de comprimento e 1,8 metro de largura; todas as cortinas devem ter exatamente as mesmas medidas.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Costure cinco cortinas para formar uma única peça, e faça o mesmo com as outras cinco.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Faça laços de tecido azul na borda da última cortina de cada uma das duas peças.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cinquenta laços feitos na borda da última cortina de uma peça devem estar alinhados com os da outra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 seguida, faça cinquenta colchetes de ouro para unir as duas cortinas longas; assim, o tabernáculo se tornará uma única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"Faça também uma cobertura para o tabernáculo com onze cortinas de pelo de cabra,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devem ter o mesmo tamanho: 13,5 metros de comprimento e 1,8 metro de largura.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Costure cinco cortinas para formar uma peça e as seis restantes para formar outra. A parte que sobra da sexta cortina ficará pendurada à entrada da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Faça cinquenta laços na borda da última cortina de cada uma das duas peças.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Em seguida, faça cinquenta colchetes de bronze e os passe pelos laços para unir as duas peças, formando uma única cobertura para 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Pendure a metade do tecido da cobertura que sobrou na parte de trás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parte que sobrar das cortinas — meio de um lado e meio do outro — deverá pender pelos dois lados do tabernáculo, para que fique totalmente coberto.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Faça mais duas camadas de cobertura para a tenda: primeiro, uma de peles de carneiro tingidas de vermelho e, por cima dela, uma de couro fino.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"Para sustentar o tabernáculo, construa armações verticais de madeira de acácia.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Cada armação terá 4,5 metros de comprimento e 67,5 centímetros de largura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dois encaixes unidos um ao outro. Faça o mesmo com todas as armações.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Faça vinte armações para o lado sul do tabernáculo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quarenta bases de prata debaixo delas — duas bases para cada armação, uma para cada encaixe.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Faça também vinte armações para o lado norte do tabernáculo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quarenta bases de prata, duas debaixo de cada armação.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Para a parte de trás do tabernáculo, no lado oeste, faça seis armações,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além de duas para os cantos da parte de trás.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As armações dos cantos serão unidas na base e presas na parte superior por uma argola. Faça o mesmo em ambos os cantos.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Assim haverá oito armações, com suas bases de prata — dezesseis ao todo: duas bases debaixo de cada armação.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"Faça também travessões de madeira de acácia: cinco para as armações do lado norte do tabernáculo,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cinco para as armações do lado sul, e cinco para as armações da parte de trás do tabernáculo, voltada para o oeste.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travessão central será colocado a meia altura das armações e se estenderá de uma extremidade à outra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Revista de ouro as armações e faça argolas de ouro para sustentar os travessões, que também devem ser revestidos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"Levante o tabernáculo conforme o modelo que lhe foi mostrado no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"Faça uma cortina interna de linho fino trançado e com fios de tecido azul, roxo e vermelho, habilmente bordada com querubins,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 a pendure com ganchos de ouro em quatro colunas de madeira de acácia revestidas de ouro, apoiadas em quatro bases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Use colchetes para pendurá-la e coloque a arca da aliança atrás dela. A cortina servirá para separar o Lugar Santo do Lugar Santíssimo.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"Ponha a tampa na arca da aliança, dentro do Lugar Santíssimo.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Coloque a mesa do lado de fora do Lugar Santíssimo, no lado norte do tabernáculo, e o candelabro, no lado sul, em frente à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"Para a entrada da tenda, faça uma cortina de linho fino trançado, habilmente bordada com fios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Para essa cortina, faça cinco colunas de madeira de acácia revestidas de ouro, com ganchos de ouro para pendurá-la, e cinco bases de bronze para as colunas.”</w:t>
      </w:r>
    </w:p>
    <w:p>
      <w:pPr>
        <w:pStyle w:val="Heading2"/>
      </w:pPr>
      <w:r>
        <w:rPr>
          <w:lang w:val="pt_PT" w:bidi="pt_PT"/>
        </w:rPr>
        <w:t>Êxodo 27:1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"Faça um altar quadrado de madeira de acácia: 2,25 metros de largura e comprimento e 1,35 metro de altura.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Nos quatro cantos dele, faça pontas em forma de chifre, formando uma só peça com ele, e o revista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Faça de bronze todos os utensílios do altar: recipientes para recolher as cinzas, pás, bacias, garfos para a carne e braseiros,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também uma grelha de bronze em forma de rede com uma argola de bronze em cada um dos quatro cantos.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Coloque a grelha debaixo da beirada do altar, de modo que fique a meia altura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Faça varas de madeira de acácia revestidas de bronze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as passe pelas argolas de ambos os lados do altar, para que ele possa ser transportado.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Esse altar será oco e de madeira, conforme o modelo que lhe foi mostrado no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"Faça um pátio para o tabernáculo, fechado com cortinas de linho fino trançado. O lado sul terá 45 metros de comprimento.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 cortinas serão sustentadas por vinte colunas, apoiadas em vinte bases de bronze. Os ganchos das colunas e as argolas para pendurá-las serão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lado norte também terá 45 metros de comprimento com cortinas sustentadas por vinte colunas apoiadas em vinte bases de bronze, e com ganchos e argolas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 lado oeste, o pátio terá cortinas de 22,5 metros de comprimento, sustentadas por dez colunas em dez bases.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lado leste, voltado para o nascer do sol, o pátio terá 22,5 metros de comprimento.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Neste lado ficará a entrada do pátio: o lado direito da entrada terá cortinas de 6,75 metros de comprimento, sustentadas por três colunas em três bases.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o lado esquerdo da entrada também terá cortinas de 6,75 metros de comprimento, sustentadas por três colunas em três bases.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 entrada do pátio haverá uma cortina de 9 metros de comprimento, feita de linho fino trançado e habilmente bordada com fios de tecido azul, roxo e vermelho. Será sustentada por quatro colunas, cada uma apoiada em sua própria base.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Todas as colunas ao redor do pátio terão argolas e ganchos de prata, e serão apoiadas em bases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pátio terá 45 metros de comprimento, 22,5 metros de largura e 2,25 metros de altura. As cortinas serão de linho fino trançado, e as bases das colunas,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"Todos os utensílios usados nas cerimônias do tabernáculo, bem como as estacas da tenda e do pátio, serão feitos de bronze.”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"Ordene aos israelitas que lhe tragam azeite puro de oliveira para a iluminação, a fim de manter as lâmpadas do candelabro sempre acesas.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Na tenda de encontro, do lado de fora da cortina que está junto à arca da aliança, Arão e seus filhos manterão as lâmpadas acesas diante do SENHOR, do entardecer até o amanhecer. Esse será um decreto permanente para os israelitas e para seus descendentes, a ser obedecido de geração em geração.”</w:t>
      </w:r>
    </w:p>
    <w:p>
      <w:pPr>
        <w:pStyle w:val="Heading2"/>
      </w:pPr>
      <w:r>
        <w:rPr>
          <w:lang w:val="pt_PT" w:bidi="pt_PT"/>
        </w:rPr>
        <w:t>Êxodo 28:1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"Chame seu irmão Arão e os filhos dele — Nadabe, Abiú, Eleazar e Itamar — e os separe dentre os israelitas, para que me sirvam como sacerdotes.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Faça para seu irmão Arão roupas sagradas, que lhe confiram dignidade e beleza.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Peça a todos os artesãos habilidosos, a quem dei o espírito de sabedoria, que façam roupas para Arão, a fim de consagrá-lo como meu sacerdote e prepará-lo para o serviço sacerdotal.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Estas são as roupas que eles devem fazer: um peitoral, um colete sacerdotal, um manto azul, uma túnica bordada, um turbante [mitra] e um cinto. Devem ser feitas para seu irmão Arão e para os filhos dele, para que me sirvam como sacerdotes,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com linho fino, fios de ouro e de tecido azul, roxo e vermelho.”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"Os artesãos farão o colete sacerdotal de linho fino trançado, habilmente tecido com fios de ouro e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colete terá duas ombreiras, presas nas extremidades, para que as partes — a da frente e a de trás — fiquem unidas.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cinto, preso à cintura do colete, será feito dos mesmos materiais: linho fino trançado e fios de ouro e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"Pegue duas pedras de ônix e grave nelas os nomes dos filhos de Israel,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seis nomes em cada pedra, conforme a ordem de nascimento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Escolha um ourives habilidoso e grave esses nomes nas duas pedras, como se estivesse fazendo um selo. Elas devem ser presas com filigranas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Prenda essas duas pedras nas ombreiras do colete sacerdotal, representando os doze filhos de Israel. Arão levará esses nomes nos ombros como memorial diante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Faça filigranas de ouro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duas correntes de ouro puro, entrelaçadas como um cordão, e prenda-as nas filigranas sobre as ombreiras do colete.”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"Como o colete sacerdotal, faça com grande habilidade o peitoral de decisões [ou peitoral do juízo] de linho fino trançado, com fios de ouro e fios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Será quadrado, de uma única peça dobrada ao meio, medindo um palmo de comprimento e um palmo de largura.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Depois, prenda nele quatro fileiras de pedras preciosas. Na primeira fileira, coloque um rubi, um topázio e um berilo;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na segunda fileira, uma esmeralda, uma safira e um diamante;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na terceira fileira, um jacinto, uma ágata e uma ametista;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 quarta fileira, um berilo, um ônix e um jaspe. As pedras devem estar presas em filigranas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Serão doze pedras, uma para cada filho de Israel, e em cada uma delas será gravado o nome da tribo correspondente, como se fosse um selo.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"Para o peitoral, faça correntes de ouro puro, trançadas como cordas,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também duas argolas de ouro, presas nas pontas da parte de cima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Passe as duas correntes de ouro pelas argolas, na parte de cima do peitoral,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prenda as outras pontas das correntes nas duas filigranas de ouro sobre as ombreiras, na parte da frente do colete.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Faça mais duas argolas de ouro e as prenda nas pontas de baixo do peitoral, na borda voltada para dentro do colete,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outras duas argolas de ouro para serem presas nas pontas das ombreiras na frente do colete, acima do cinto e próximas à costura.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Com um cordão azul, prenda as argolas do peitoral às argolas do colete, ligando o peitoral ao cinto para que fique bem preso ao colete.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"Toda vez que entrar no Lugar Santo, Arão levará sobre o coração, no peitoral de decisões, os nomes dos filhos de Israel, como memorial permanente diante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Coloque também o Urim e o Tumim no peitoral de decisões, para que estejam sobre o coração de Arão sempre que ele entrar na presença do SENHOR, e assim ele possa discernir a vontade de Deus para o povo de Israel.”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"Faça o manto do colete todo de fios de tecido azul,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com uma abertura no meio para a cabeça, reforçada com uma dobra tecida como uma gola, para que não se rasgue.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Aplique romãs feitas de fios de tecido azul, roxo e vermelho ao redor da borda do manto, intercaladas com pequenos sinos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Os sinos de ouro e as romãs se alternarão ao longo de toda a borda do manto.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Arão vestirá esse manto sempre que ministrar diante do SENHOR. O som dos sinos será ouvido quando ele entrar e sair do Lugar Santo, para que não morra.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"Faça uma tiara [um diadema] de ouro puro e grave nela, como se grava um selo, a inscrição: ‘Consagrado ao SENHOR’.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Prenda-a na frente do turbante de Arão com um cordão azul.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Ela ficará sobre a testa de Arão, e ele levará a culpa ligada às ofertas sagradas que os israelitas consagrarem. Ela deverá permanecer sempre em sua testa, para que as ofertas deles sejam aceitas pelo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"Faça a túnica e o turbante de linho fino, e também um cinto bordado.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"Para os filhos de Arão, faça túnicas, cintos e turbantes, a fim de lhes conferir dignidade e beleza.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Depois de vestir seu irmão Arão e os filhos dele, unja, consagre e santifique esses homens, para que me sirvam como sacerdotes.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Faça calções de linho, que vão da cintura às coxas, para cobrir a nudez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Arão e seus filhos deverão usá-los toda vez que entrarem na tenda do encontro ou se aproximarem do altar para ministrar no Lugar Santo, para que não incorram em culpa e morram. Este será um decreto permanente para Arão e para seus descendentes.”</w:t>
      </w:r>
    </w:p>
    <w:p>
      <w:pPr>
        <w:pStyle w:val="Heading2"/>
      </w:pPr>
      <w:r>
        <w:rPr>
          <w:lang w:val="pt_PT" w:bidi="pt_PT"/>
        </w:rPr>
        <w:t>Êxodo 29:1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 “Assim você consagrará Arão e os filhos dele, para que me sirvam como sacerdotes: separe um novilho e dois cordeiros sem defeito.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 a farinha de trigo da melhor qualidade e sem fermento, faça pães e bolos amassados com azeite, e pães finos untados com azeite.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Coloque-os numa cesta e ofereça-os dentro dela, junto com o novilho e os dois cordeiros.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"Depois, traga Arão e os filhos dele à entrada da tenda do encontro e mande que se lavem com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Pegue as roupas — a túnica, o manto usado com o colete sacerdotal, o colete e o peitoral — e vista Arão. Amarre o cinto na cintura sobre o colete sacerdotal.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Coloque o turbante na cabeça dele e prenda a tiara sagrada sobre o turbante.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Unja Arão, derramando o óleo da unção sobre sua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Traga os filhos dele e vista cada um com uma túnica.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Amarre o cinto em volta da cintura de Arão e de seus filhos e ponha o turbante na cabeça deles, para que tenham o sacerdócio por decreto permanente. Assim você os consagrará.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"Leve o novilho para a frente da tenda do encontro, e Arão e seus filhos colocarão as mãos sobre a cabeça do animal.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você o sacrificará diante do SENHOR, na frente da tenda do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Pegue um pouco do sangue do novilho e o aplique com o dedo sobre as pontas em forma de chifre do altar e, em seguida, derrame o restante na base do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Depois, tire toda a gordura que cobre as vísceras, o lóbulo do fígado e os dois rins com a gordura ao redor deles e queime tudo no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carne, o couro e os excrementos do novilho devem ser queimados fora do acampamento como oferta pelo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"Separe um dos cordeiros e faça com que Arão e seus filhos coloquem as mãos sobre a cabeça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Sacrifique-o e derrame o sangue sobre todos os lados do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Corte o cordeiro em pedaços, lave as vísceras e as pernas, e coloque-as sobre a cabeça e os outros pedaços.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Depois, queime o cordeiro inteiro sobre o altar. Esse é um holocausto ao SENHOR, aroma agradável a ele, oferta queimada dedicada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"Em seguida, pegue o outro cordeiro, e Arão e seus filhos colocarão as mãos sobre a cabeça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Sacrifique-o e coloque um pouco do sangue na ponta da orelha direita de Arão e de seus filhos, no polegar da mão direita e do pé direito de cada um deles. Depois, derrame o restante do sangue em todos os lados do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pegue um pouco do sangue do altar e um pouco do óleo da unção, e com eles borrife Arão e suas roupas, e seus filhos e as roupas deles. Assim, eles e suas roupas serão consagrados.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"Uma vez que esse é o cordeiro da consagração, tire dele a gordura, a parte gorda da cauda, a gordura que cobre as vísceras, o lóbulo do fígado, os dois rins com a gordura ao redor deles e a coxa direita.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Do cesto de pães sem fermento que está diante do SENHOR, tire um pão, um bolo untado com azeite e um pão fino.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Coloque todos esses pães nas mãos de Arão e dos filhos dele e, movendo-os para a frente e para trás, apresente-os diante do SENHOR como oferta especial.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Em seguida, pegue todos os pães das mãos deles e os queime sobre o altar junto com o holocausto, como aroma agradável, oferta queimada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Pegue também o peito do cordeiro da consagração de Arão e, movendo-o para a frente e para trás, apresente-o diante do SENHOR; essa porção pertencerá 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"Consagre estas partes do cordeiro da consagração que pertencem a Arão e aos seus filhos: o peito e a coxa, apresentados como oferta movida diante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Essas partes serão sempre entregues pelos israelitas a Arão e aos seus filhos. São porção permanente deles, tirada das ofertas de paz que apresentarem ao SENHOR, e dedicada a eles como oferta sagrada.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"As roupas sagradas de Arão passarão aos seus descendentes, para que as vistam quando forem ungidos e consagrados.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filho que for sacerdote em seu lugar vestirá essas roupas por sete dias, quando entrar na tenda do encontro para ministrar no Lugar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"Pegue o cordeiro da consagração e cozinhe sua carne num lugar sagrado.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Arão e seus filhos comerão a carne do cordeiro e o pão que está no cesto, à entrada da tenda do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Eles comerão das ofertas com as quais foi feita a expiação para sua consagração. Ninguém fora do sacerdócio poderá comê-las, pois são sagradas.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Se sobrar alguma carne da consagração ou do pão até a manhã seguinte, queime-o. Não se deve comer nada disso, pois é sagrado.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"Assim você fará com Arão e seus filhos, de acordo com tudo o que ordenei. Durante sete dias você os consagrará.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 cada dia, sacrifique um novilho como oferta pelo pecado para fazer expiação. Purifique o altar, fazendo expiação por ele, e o unja para consagrá-lo.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Durante sete dias, faça expiação pelo altar e o consagre. O altar será santíssimo, e tudo o que tocar nele será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"Estes são os sacrifícios que você oferecerá constantemente sobre o altar todos os dias: dois cordeiros de um ano,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um pela manhã e o outro ao entardecer.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Junto com o primeiro cordeiro, ofereça duas medidas de farinha da melhor qualidade, misturadas com um litro de azeite de olivas prensadas, e também um litro de vinho como oferta derramada.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O outro cordeiro você oferecerá ao entardecer, junto com a oferta de farinha e de vinho, como pela manhã. Será aroma agradável, oferta queimada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"Esse será o holocausto oferecido todos os dias, de geração em geração, à entrada da tenda do encontro, diante do SENHOR. Ali eu me encontrarei com o povo e falarei com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Ali virei ao encontro dos israelitas, e o lugar será consagrado pela minha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Assim consagrarei a tenda do encontro e o altar, e também Arão e seus filhos para que me sirvam como sacerdotes.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 habitarei no meio dos israelitas e serei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Eles saberão que eu sou o SENHOR, seu Deus, que os tirou da terra do Egito para habitar no meio deles. Eu sou o SENHOR, seu Deus.”</w:t>
      </w:r>
    </w:p>
    <w:p>
      <w:pPr>
        <w:pStyle w:val="Heading2"/>
      </w:pPr>
      <w:r>
        <w:rPr>
          <w:lang w:val="pt_PT" w:bidi="pt_PT"/>
        </w:rPr>
        <w:t>Êxodo 30:1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"Edifique um altar de madeira de acácia para queimar incenso.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Será quadrado, com 45 centímetros de cada lado e 90 centímetros de altura. Suas pontas em forma de chifre formarão uma peça única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Revista-o de ouro puro: o topo, todos os lados e as pontas em forma de chifre, e faça uma moldura de ouro ao seu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Faça duas argolas de ouro e as coloque em ambos os lados do altar, abaixo da moldura. Por elas serão passadas as varas usadas para transportá-lo.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 varas serão de madeira de acácia, revestidas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Coloque o altar em frente à cortina que fica diante da arca da aliança, em frente à tampa que está sobre ela — onde me encontrarei com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"Todas as manhãs, Arão queimará incenso aromático sobre o altar, quando preparar as lâmpadas.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 ao entardecer, quando acender as lâmpadas, ele queimará incenso. Será incenso contínuo perante o SENHOR,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ofereçam incenso estranho sobre esse altar, nem holocaustos, nem ofertas de cereal, nem ofertas de bebidas.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"Uma vez por ano, Arão fará expiação sobre as pontas em forma de chifre do altar com o sangue da oferta pelo pecado. Essa expiação anual será realizada de geração em geração; o altar é santíssimo ao SENHOR.”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"Quando você fizer o recenseamento dos israelitas, cada um deles dará ao SENHOR um resgate por sua própria vida. Assim, nenhuma praga virá sobre eles quando forem contados.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Cada pessoa recenseada dará seis gramas de prata, conforme o peso padrão do santuário, que é de doze gramas. Esses seis gramas são uma oferta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Todos os alistados, de vinte anos para cima, darão essa oferta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rico não dará mais, nem o pobre dará menos; cada um dará seis gramas ao SENHOR, como oferta para a expiação por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Receba o dinheiro das expiações dos israelitas e o use para o serviço da tenda do encontro. Será um memorial perante o SENHOR em favor dos israelitas, para expiação pela vida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SENHOR disse mais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"Faça uma bacia de bronze com uma base de bronze para se lavarem. Coloque-a entre a tenda do encontro e o altar, e a encha de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Arão e seus filhos lavarão as mãos e os pés na água dessa bacia.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Toda vez que Arão e seus filhos entrarem na tenda do encontro, eles se lavarão com água, para que não morram. Também quando se aproximarem do altar para servir ao SENHOR e apresentar a oferta queimada preparada no fogo,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lavarão as mãos e os pés, para que não morram. Esse será um decreto permanente para Arão e seus descendentes, de geração em geração”.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o SENHOR ordenou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"Pegue especiarias da melhor qualidade: seis quilos de mirra líquida, três quilos de canela aromática, três quilos de cálamo aromático;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seis quilos de cássia, conforme o peso padrão do santuário, e quatro litros de azeite de oliva.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Misture esses ingredientes para fazer o óleo sagrado da unção, um perfume feito com as técnicas de um perfumista habilidoso. Esse será o óleo sagrado para unção.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Use esse óleo sagrado para ungir a tenda do encontro e a arca da aliança,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mesa com todos os seus utensílios, o candelabro com todas as suas peças, o altar do incenso,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altar do holocausto com todos os seus utensílios e a bacia com sua base.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Você os consagrará para que sejam santíssimos, e tudo o que tocar neles se tornará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"Você também ungirá Arão e seus filhos e os consagrará para que me sirvam como sacerdotes.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Diga aos israelitas: ‘Este é o meu óleo sagrado para unção, reservado para mim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Não unjam com ele nenhum outro homem, e não façam outro óleo com a mesma mistura. É sagrado, e assim será considerado por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Quem preparar óleo igual a este, ou ungir com ele alguém que não seja sacerdote, será eliminado do meio do seu povo’”.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 SENHOR falou a Moisés: “Pegue estas especiarias aromáticas: resina balsâmica, ônica [derivada da concha de moluscos], gálbano e incenso puro. Misture-as em partes iguais, de modo que fiquem perfeitamente equilibradas.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Prepare um incenso de mistura aromática, usando as técnicas de um perfumista, e acrescente um pouco de sal, para que seja um incenso puro e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Moa uma parte desse incenso até formar um pó fino e o coloque diante da arca da aliança, na tenda do encontro, onde me encontrarei com você. Esse incenso será santíssimo.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Não preparem esse incenso para uso pessoal; ele é sagrado e reservado para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Quem preparar um incenso igual a esse para usá‑lo como fragrância será excluído do seu povo”.</w:t>
      </w:r>
    </w:p>
    <w:p>
      <w:pPr>
        <w:pStyle w:val="Heading2"/>
      </w:pPr>
      <w:r>
        <w:rPr>
          <w:lang w:val="pt_PT" w:bidi="pt_PT"/>
        </w:rPr>
        <w:t>Êxodo 31:1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"Eu escolhi Bezalel, filho de Uri e neto de Hur, da tribo de Judá,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o enchi do Espírito de Deus, dando-lhe sabedoria, inteligência e conhecimento para fazer todos os trabalhos artísticos;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para elaborar desenhos e executar trabalhos em ouro, prata e bronze;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para talhar e esculpir pedras; para entalhar madeira; e para realizar todo tipo de trabalho artístico.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"Para ajudá-lo, escolhi Aoliabe, filho de Aisamaque, da tribo de Dã. Também dei habilidade a todos os artesãos para que façam tudo o que lhes ordenei: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tenda do encontro, a arca da aliança, a tampa que está sobre ela e todos os utensílios da tenda;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mesa com seus utensílios, o candelabro de ouro puro com todas as suas peças e o altar do incenso;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altar do holocausto com todos os seus utensílios e a bacia com sua base;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 vestes litúrgicas: as roupas sagradas para o sacerdote Arão e as roupas para seus filhos, quando servirem como sacerdotes;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o óleo da unção e o incenso aromático para o Lugar Santo. Tudo deve ser feito como eu ordenei”.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disse ainda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"Diga aos israelitas que guardem os meus sábados, porque serão um sinal entre mim e vocês, de geração em geração, para que saibam que eu sou o SENHOR, que os santifica.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Guardem o sábado, pois ele é santo para vocês. Quem o profanar morrerá; quem realizar qualquer trabalho nesse dia será eliminado do meio do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Durante seis dias vocês poderão trabalhar, mas o sétimo dia é o sábado de descanso completo, consagrado ao SENHOR. Quem fizer qualquer trabalho nesse dia morrerá.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israelitas guardarão o sábado e o celebrarão de geração em geração como uma aliança perpétua.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Será um sinal permanente entre mim e os israelitas: em seis dias o SENHOR fez os céus e a terra, mas no sétimo dia cessou e descansou”.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Quando terminou de falar com Moisés no monte Sinai, o SENHOR lhe deu duas tábuas de pedra, ou seja, as duas tábuas da aliança, escritas pelo dedo de Deus.</w:t>
      </w:r>
    </w:p>
    <w:p>
      <w:pPr>
        <w:pStyle w:val="Heading2"/>
      </w:pPr>
      <w:r>
        <w:rPr>
          <w:lang w:val="pt_PT" w:bidi="pt_PT"/>
        </w:rPr>
        <w:t>Êxodo 32:1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Vendo que Moisés demorava a descer do monte, o povo se reuniu em volta de Arão e disse: “Levante-se e faça para nós deuses que nos guiem, pois não sabemos o que aconteceu com esse Moisés, o homem que nos tirou do Egito”.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Arão respondeu: “Tirem as argolas de ouro das orelhas de suas mulheres, de seus filhos e de suas filhas e tragam para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Todo o povo tirou as argolas de ouro das orelhas e as trouxe a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recebeu o ouro das mãos do povo, o derreteu e, com uma ferramenta própria, fez um bezerro. Então os israelitas exclamaram: “Estes são os seus deuses, ó Israel, que tiraram vocês da terra do Egito!”.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viu isso, Arão construiu um altar diante do bezerro e anunciou: “Amanhã faremos uma festa ao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 manhã seguinte, o povo madrugou para oferecer holocaustos e ofertas de paz. Sentou-se para comer e beber, e depois se levantou para se divertir.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o SENHOR disse a Moisés: “Desça, porque o seu povo, aquele que você tirou do Egito, se corrompeu.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Muito depressa o povo se desviou do caminho que eu lhe havia ordenado. Fez um bezerro de ouro, se curvou diante dele, lhe ofereceu sacrifícios e disse: ‘Estes são os seus deuses, ó Israel, que tiraram vocês da terra do Egito!’”.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disse a Moisés: “Tenho visto este povo, e é um povo teimoso.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Agora, me deixe sozinho, para que o meu furor se acenda contra eles, e eu os destrua. Depois, farei de você uma grande nação”.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Moisés, porém, suplicou ao SENHOR, seu Deus: “Ó SENHOR, por que o teu furor se acenderia contra o teu povo, que tiraste do Egito com mão poderosa e braço forte?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que deixar que os egípcios digam: ‘Ele os tirou do Egito com más intenções, para destruí‑los nos montes e varrê-los da face da terra’? Afasta o teu furor! Arrepende‑te deste mal contra o teu povo!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Lembra-te dos teus servos Abraão, Isaque e Jacó [Israel], aos quais juraste por ti mesmo: ‘Multiplicarei os descendentes de vocês como as estrelas do céu e lhes darei toda esta terra que prometi; ela será a sua herança para sempre’”.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o SENHOR se arrependeu do mal que tinha dito que faria ao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Em seguida, Moisés desceu do monte, carregando nas mãos as duas tábuas da aliança, escritas de ambos os lados, frente e verso.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 tábuas eram obra de Deus; cada palavra escrita nelas vinha diretamente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Ao ouvir a gritaria do povo, Josué disse a Moisés: “Parece que o acampamento está em guerra”.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Moisés respondeu: “Não são gritos de vitória nem de derrota; ouço barulho de festa e alegria”.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Ao chegar ao acampamento e ver o bezerro e a dança do povo, Moisés ficou furioso. Arremessou as tábuas de pedra ao chão, e elas se quebraram ao pé do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Pegou o bezerro que eles tinham feito, o queimou, o moeu até virar pó, o espalhou na água e fez os israelitas beberem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perguntou a Arão: “O que foi que este povo fez para que você o levasse a cometer um pecado tão grande?”.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Arão respondeu: “Não fique furioso, meu senhor. Você sabe como este povo é inclinado ao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Eles me disseram: ‘Faça para nós deuses que nos guiem, pois não sabemos o que aconteceu com esse Moisés, o homem que nos tirou do Egito’.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eu lhes disse: ‘Quem tiver ouro, traga para mim’. O povo trouxe o ouro, eu o joguei no fogo, e saiu este bezerro”.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Moisés viu que o povo estava fora de controle, pois Arão o havia deixado assim, tornando-o motivo de riso diante dos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 Moisés se colocou em pé à entrada do acampamento e disse: “Quem é pelo SENHOR, venha a mim”. Todos os levitas se juntaram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Moisés disse aos levitas: “Assim diz o SENHOR, o Deus de Israel: ‘Cada um de vocês pegue a sua espada, percorra o acampamento de porta em porta e mate o seu irmão, o seu amigo e o seu vizinho’”.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Os levitas fizeram o que Moisés tinha ordenado, e cerca de três mil pessoas morreram naquele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Moisés declarou: “Hoje vocês se consagraram ao SENHOR, pois cada um de vocês feriu o seu filho e o seu irmão. Deus os abençoou neste dia”.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No dia seguinte, Moisés disse ao povo: “Vocês cometeram um grande pecado; agora subirei ao SENHOR; talvez eu consiga fazer expiação pelo pecado de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Moisés subiu ao SENHOR e disse: “Ah, que grande pecado este povo cometeu, fazendo para si deuses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Agora, pois, eu suplico que perdoes o pecado deles; se não, risca o meu nome do livro que escreveste”.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 SENHOR respondeu a Moisés: “Aquele que pecar contra mim, eu o riscarei do meu livro.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Vá agora e conduza o povo ao lugar de que lhe falei. Meu anjo irá à sua frente. Mas, no dia da minha visitação, eu os castigarei pelo pecado que cometeram”.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 o SENHOR castigou severamente o povo por causa do bezerro que Arão havia feito.</w:t>
      </w:r>
    </w:p>
    <w:p>
      <w:pPr>
        <w:pStyle w:val="Heading2"/>
      </w:pPr>
      <w:r>
        <w:rPr>
          <w:lang w:val="pt_PT" w:bidi="pt_PT"/>
        </w:rPr>
        <w:t>Êxodo 33:1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ordenou a Moisés: “Siga adiante com o povo que você tirou do Egito. Vão para a terra que prometi com juramento a Abraão, Isaque e Jacó, dizendo: ‘Eu a darei aos seus descendentes’.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Enviarei um anjo à sua frente e expulsarei os cananeus, os amorreus, os hititas, os ferezeus, os heveus e os jebuseus.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Vão para a terra que produz leite e mel. Eu, porém, não irei no meio de vocês, porque são um povo teimoso. Se eu fosse com vocês, certamente os destruiria no caminho”.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o povo ouviu essas palavras duras, começou a chorar, e ninguém usou seus enfeites.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o SENHOR havia dito a Moisés: “Diga ao povo de Israel: ‘Vocês são um povo teimoso. Se eu fosse com vocês, certamente os destruiria. Agora tirem seus enfeites; eu decidirei o que farei com vocês’”.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os israelitas não usaram mais seus enfeites do monte Horebe em diante.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Moisés costumava armar uma tenda fora do acampamento, a certa distância, e a chamava de “tenda do encontro”. Quem quisesse buscar o SENHOR ia a essa tenda, fora do acampamento.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Toda vez que Moisés se dirigia à tenda, todo o povo se levantava e permanecia em pé, cada um à entrada de sua própria tenda; e observava Moisés até que ele entrasse na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que Moisés entrava na tenda, a coluna de nuvem descia e permanecia à entrada, enquanto o SENHOR falava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viam a coluna de nuvem parada à entrada da tenda, todos se prostravam, cada um à entrada de sua própria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falava com Moisés face a face, como quem conversa com um amigo. Depois Moisés voltava ao acampamento, mas seu ajudante Josué, filho de Num, não se afastava da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Moisés disse ao SENHOR: “Tu me ordenaste conduzir este povo, mas não me disseste quem enviarás comigo. Disseste: ‘Eu conheço você pelo nome e me agrado de você’.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te agradas de mim, mostra-me o teu caminho, para que eu te conheça e continue a receber o teu favor. E lembra-te de que esta nação é o teu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respondeu: “Eu mesmo irei com você e lhe darei descanso”.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Moisés disse: “Se não fores comigo, não nos faças sair deste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Como saberão que o teu povo e eu contamos com o teu favor, se não fores conosco? Quem poderá guiar nosso caminho entre todos os povos da terra?”.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SENHOR respondeu a Moisés: “Farei o que você pediu, pois me agrado de você e o conheço pelo nome”.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Moisés disse: “Então peço que me mostres a tua glória”.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"Diante de você farei passar toda a minha bondade e anunciarei o meu nome: Javé. Terei misericórdia de quem eu quiser e mostrarei compaixão a quem eu quiser.”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acrescentou: “Você não poderá ver a minha face, porque ninguém pode me ver e continuar vivo”.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disse mais: “Aqui há um lugar perto de mim; fique sobre a rocha.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Quando a minha glória passar, eu o colocarei numa fenda da rocha e o cobrirei com a minha mão até que eu tenha passado.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Depois, tirarei a minha mão, e você verá as minhas costas; mas ninguém poderá ver a minha face”.</w:t>
      </w:r>
    </w:p>
    <w:p>
      <w:pPr>
        <w:pStyle w:val="Heading2"/>
      </w:pPr>
      <w:r>
        <w:rPr>
          <w:lang w:val="pt_PT" w:bidi="pt_PT"/>
        </w:rPr>
        <w:t>Êxodo 34:1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disse a Moisés: “Corte duas tábuas de pedra, como as primeiras. Escreverei nelas as mesmas palavras que estavam nas tábuas que você quebrou.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Esteja pronto pela manhã para subir ao monte Sinai e se apresentar diante de mim no alto do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Ninguém deve subir com você, nem aparecer em qualquer parte do monte; nem mesmo ovelhas ou bois devem pastar diante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Moisés cortou duas tábuas de pedra, como as primeiras. Levantou-se logo cedo e subiu ao monte Sinai, como o SENHOR lhe havia ordenado, levando nas mãos as duas tábuas de pedra.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desceu na nuvem, ficou ali com Moisés e anunciou seu nome: Javé.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Passando diante de Moisés, proclamou: “Javé! O SENHOR! Deus compassivo e misericordioso, paciente, cheio de amor e de fidelidade,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mantém seu amor em milhares de gerações e perdoa a maldade, a rebelião e o pecado; mas não deixa o culpado sem punição, e castiga os filhos e os netos pela iniquidade de seus pais, até a terceira e a quarta geração”.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No mesmo instante, Moisés se inclinou até o chão e o adorou.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"Senhor, se me aceitas com favor, que tu nos acompanhes. Este povo é teimoso, mas perdoa a nossa maldade e o nosso pecado, e faz de nós a tua herança”, pediu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lhe disse: “Faço uma aliança com você diante de todo o seu povo. Realizarei maravilhas nunca antes vistas em toda a terra, nem entre qualquer nação, e todos ao seu redor verão a obra do SENHOR, porque é coisa tremenda que farei com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Preste atenção em tudo o que hoje lhe ordeno. Eu irei à sua frente e expulsarei os amorreus, os cananeus, os hititas, os ferezeus, os heveus e os jebuseus.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"Cuidado para não fazerem aliança com os povos da terra para onde vocês estão indo; caso contrário, isso se tornará uma armadilha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Em todo lugar que entrarem na terra que eu lhes dou, derrubem os altares deles, quebrem as colunas sagradas e cortem os postes dedicados à deusa Aserá.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Não adorem outro deus, pois o SENHOR, cujo nome é Zeloso, é de fato Deus zeloso.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"Não firmem aliança com os povos da terra para onde vocês estão indo. Eles se entregam à idolatria e oferecem sacrifícios aos seus deuses; podem levá-los a comer dessas ofertas — o que trará a minha ira sobre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escolham para seus filhos mulheres entre as filhas desses povos, para que elas não os levem a servir aos deuses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façam deuses de metal fundido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"Celebrem a Festa dos Pães sem Fermento. Durante sete dias comam pães sem fermento, como eu ordenei. Façam isso no tempo certo, no mês de abibe [aproximadamente março/abril], pois foi nele que eu os tirei da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"Todo o primeiro filho do ventre me pertence. Também todos os machos das primeiras crias de seus rebanhos — bezerros, cordeiros e cabritos — são meus.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jumento que for a primeira cria deverá ser resgatado com um cordeiro; se não o resgatarem, quebrarão o pescoço dele. Resgatem também todos os primeiros filhos entre os homens. “Ninguém deve aparecer diante de mim de mãos vazias.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"Trabalhem durante seis dias, mas no sétimo dia parem para descansar. Mesmo no tempo de plantar e de colher, vocês devem descansar.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"Celebrem a Festa das Semanas, quando oferecerem os primeiros frutos da colheita do trigo, e também a Festa da Última Colheita, no final do 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Três vezes por ano, todos os homens de Israel devem se apresentar diante do SENHOR soberano, o Deus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Porque expulsarei as nações de diante de vocês e ampliarei o seu território; ninguém cobiçará a terra de vocês enquanto subirem para se apresentar diante do SENHOR, seu Deus, três vezes por 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"Não ofereçam o sangue do meu sacrifício junto com pão fermentado, e não deixem sobra do sacrifício da festa da Páscoa para a manhã seguinte.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"Tragam o melhor dos primeiros frutos da sua terra à casa do SENHOR, seu Deus. “Não cozinhem o cabrito no leite da mãe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o SENHOR disse a Moisés: “Escreva essas palavras, pois é com base nelas que estabeleço a aliança com você e com Israel”.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Moisés permaneceu ali com o SENHOR quarenta dias e quarenta noites. Não comeu pão nem bebeu água durante esse tempo. E escreveu nas tábuas as palavras da aliança: os dez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Moisés desceu do monte Sinai com as duas tábuas da aliança nas mãos, sem saber que a pele de seu rosto resplandecia por ter falado com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Quando Arão e todos os israelitas viram Moisés, perceberam que a pele de seu rosto resplandecia e tiveram medo de se aproximar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Moisés os chamou; Arão e os líderes da comunidade se aproximaram, e Moisés falou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Depois, todos os israelitas se aproximaram, e Moisés lhes transmitiu todas as ordens que o SENHOR lhe tinha dado no monte Sinai.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Quando terminou de falar com eles, Moisés cobriu o rosto com um véu.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Toda vez que Moisés entrava na presença do SENHOR para falar com ele, tirava o véu até sair; e, quando saía, transmitia ao povo todas as ordens que o SENHOR lhe tinha 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Os israelitas viam que a pele do rosto de Moisés resplandecia. E ele o cobria novamente com o véu sempre que entrava para falar com o SENHOR.</w:t>
      </w:r>
    </w:p>
    <w:p>
      <w:pPr>
        <w:pStyle w:val="Heading2"/>
      </w:pPr>
      <w:r>
        <w:rPr>
          <w:lang w:val="pt_PT" w:bidi="pt_PT"/>
        </w:rPr>
        <w:t>Êxodo 35:1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de reunir toda a congregação de Israel, Moisés disse: “Estas são as instruções que o SENHOR ordenou que seguissem.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Trabalhem durante seis dias, mas o sétimo dia será consagrado ao SENHOR como dia de descanso; quem trabalhar nesse dia será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acendam fogo em nenhuma casa no sábado”.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Moisés disse a todo o povo de Israel: “O SENHOR ordenou o seguinte: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Separem dentre os seus bens uma oferta para o SENHOR. Quem, de coração disposto, quiser contribuir, trará ouro, prata e bronze como oferta ao SENHOR;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fios de tecido azul, roxo e vermelho; linho fino e pelos de cabra;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peles de carneiro tingidas de vermelho e couro fino; madeira de acácia;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azeite para a iluminação; especiarias para o óleo da unção e para o incenso aromático;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pedras de ônix e outras pedras preciosas para serem presas no colete sacerdotal e no peitoral.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"Venham todos os que têm habilidade e boa disposição; façam tudo o que o SENHOR ordenou: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tabernáculo com sua tenda e cobertura, os ganchos, as armações, os travessões, as colunas e as bases;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arca com suas varas e sua tampa, e a cortina que separa o Lugar Santo do Lugar Santíssimo;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mesa com suas varas e todos os seus utensílios; os pães da Presença;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candelabro com suas peças, as lâmpadas e o azeite para a iluminação;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altar de incenso com suas varas; o óleo da unção e o incenso aromático; a cortina à entrada do tabernáculo;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altar para os holocaustos com sua grelha de bronze, suas varas e todos os seus utensílios; a bacia de bronze e sua base;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cortinas do pátio com suas colunas e bases, e a cortina da entrada para o pátio;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 estacas do tabernáculo e do pátio com suas cordas;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 roupas para o serviço no Lugar Santo: as vestes sagradas do sacerdote Arão e de seus filhos, para que possam servir como sacerdotes”.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toda a congregação dos israelitas saiu da presença de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Todos os que se dispuseram de coração e de forma voluntária trouxeram ofertas ao SENHOR para a construção da tenda do encontro, para a realização dos serviços e para as vestes sagradas.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Vieram homens e mulheres, todos com o coração disposto, e trouxeram broches, braceletes, anéis e colares de ouro; cada um fez uma oferta voluntária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Todos os que tinham fios de tecido azul, roxo e vermelho, linho fino, pelos de cabra, peles de carneiro tingidas de vermelho e couro fino trouxeram essas coisas, cada um de acordo com a disposição de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Aqueles que tinham objetos de prata ou bronze apresentaram essas coisas como oferta ao SENHOR; e os que tinham madeira de acácia para qualquer parte da obra também a trouxeram.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Todas as mulheres hábeis, que sabiam fiar com as mãos, trouxeram fios de tecido azul, roxo e vermelho, e linho fino.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todas as mulheres, com habilidade e de coração disposto, fiavam os pelos de cabra.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líderes trouxeram pedras de ônix e outras pedras preciosas para o colete sacerdotal e para o peitoral.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Trouxeram também especiarias e azeite de oliva para a iluminação, para o óleo da unção e para o incenso aromático.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Todos os israelitas, homens e mulheres com o coração disposto, trouxeram ofertas voluntárias ao SENHOR para toda a obra que ele havia ordenado por meio de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Moisés lhes disse: “Vejam, o SENHOR escolheu Bezalel, filho de Uri e neto de Hur, da tribo de Judá,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o encheu com o Espírito de Deus, dando-lhe sabedoria, inteligência e conhecimento para fazer todos os trabalhos artísticos.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é capaz de elaborar desenhos e executar trabalhos em ouro, prata e bronze;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de talhar e esculpir pedras, de entalhar madeira e realizar todo tipo de trabalho artístico.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o SENHOR deu tanto a ele como a Aoliabe, filho de Aisamaque, da tribo de Dã, a habilidade de ensinar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Ele os capacitou com habilidade para realizar todo tipo de trabalho artístico — como artesãos, desenhistas, tecelões e bordadores de linho fino e de fios de tecido azul, roxo e vermelho. Deu-lhes a capacidade de criar projetos e de executar todo tipo de trabalho artesanal.”</w:t>
      </w:r>
    </w:p>
    <w:p>
      <w:pPr>
        <w:pStyle w:val="Heading2"/>
      </w:pPr>
      <w:r>
        <w:rPr>
          <w:lang w:val="pt_PT" w:bidi="pt_PT"/>
        </w:rPr>
        <w:t>Êxodo 36:1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Bezalel, Aoliabe e todos os artesãos hábeis, a quem o SENHOR havia concedido sabedoria e entendimento para realizar o trabalho relacionado à construção do tabernáculo, fizeram tudo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Moisés chamou Bezalel, Aoliabe e todos os artesãos hábeis, cujo coração o SENHOR tinha tornado sábio, e eles se prontificaram a realizar 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receberam de Moisés todas as ofertas que os israelitas haviam trazido para a construção do santuário, e o povo continuava a trazer mais ofertas voluntárias a cada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Todos os artesãos hábeis que trabalhavam no santuário, vendo que o povo havia trazido mais do que o necessário, interromperam o trabalho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informaram a Moisés: “O povo está trazendo mais do que o necessário para completarmos a obra que o SENHOR nos ordenou”.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Moisés deu a seguinte ordem, e a mensagem foi ouvida em todo o acampamento: “Homens e mulheres, não façam mais ofertas para o santuário”. Assim, o povo deixou de trazer ofertas.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o que já tinha sido dado era mais do que suficiente para completar toda 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Todos os artesãos hábeis que trabalhavam no tabernáculo fizeram dez cortinas de linho fino trançado, entrelaçado com fios de tecido azul, roxo e vermelho, e bordaram querubins nelas com habilidade.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Todas as cortinas internas tinham as mesmas medidas: 12,6 metros de comprimento e 1,8 metro de largura.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Juntaram as cortinas em dois grupos de cinco cortinas cada para formar duas cortinas longas.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Fizeram cinquenta laços de tecido azul ao longo da borda da última cortina de cada grupo de cinco cortinas,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 modo que os laços de um grupo ficassem alinhados com os do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Em seguida, fizeram cinquenta colchetes de ouro e prenderam neles os dois grupos de cortinas. Assim, o tabernáculo passou a ser uma única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Usando onze cortinas de pelo de cabra, fizeram outra tenda para servir de cobertura para o tabernáculo;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elas tinham a mesma medida: 13,5 metros de comprimento e 1,8 metro de largura.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Juntaram cinco cortinas para formar um grupo, e as seis restantes, para formar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Fizeram cinquenta laços ao longo da borda da última cortina de cada grupo.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Cinquenta colchetes de bronze foram feitos para unir os dois grupos, de modo que a cobertura da tenda formasse uma única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Fizeram também duas camadas de cobertura para a tenda: a primeira de peles de carneiro tingidas de vermelho e, por cima dela, uma camada de couro fino.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Para sustentar o tabernáculo, construíram armações de madeira de acácia.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Cada armação tinha 4,5 metros de comprimento e 67,5 centímetros de largura,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com dois encaixes para que se pudesse unir uma armação à outra; assim foram feitas todas as armações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Construíram vinte armações para o lado sul do tabernáculo;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quarenta bases de prata: duas para cada armação, uma para cada encaixe.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Construíram outras vinte armações para o lado norte do tabernáculo;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quarenta bases de prata: duas para cada armação.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Para o lado oeste do tabernáculo, ou seja, a parte de trás, construíram seis armações,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além de outras duas para reforçar os cantos dessa parte.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As armações duplas dos cantos eram unidas na parte inferior e presas por uma argola na parte superior, formando um único suporte para cada canto.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Portanto, o lado oeste do tabernáculo tinha oito armações com dezesseis bases de prata, duas bases debaixo de cada armação.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Em seguida, fizeram travessões de madeira de acácia para as armações: cinco travessões para o lado norte,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cinco para o lado sul e cinco para a parte de trás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Fizeram o travessão central de uma ponta à outra do tabernáculo, passando pelo meio das armações.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Revestiram de ouro as armações e fizeram argolas de ouro para sustentar os travessões, também revestidos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Fizeram uma cortina de linho fino trançado e de fios de tecido azul, roxo e vermelho, com bordados de querubins feitos com habilidade.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Penduraram a cortina com ganchos de ouro em quatro colunas de madeira de acácia revestidas de ouro, apoiadas sobre quatro bases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Para a entrada da tenda foi feita uma cortina de linho fino trançado e de fios de tecido azul, roxo e vermelho, bordada com habilidade.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Penduraram-na com ganchos de ouro em cinco colunas de madeira de acácia revestidas de ouro, apoiadas sobre cinco bases de bronze.</w:t>
      </w:r>
    </w:p>
    <w:p>
      <w:pPr>
        <w:pStyle w:val="Heading2"/>
      </w:pPr>
      <w:r>
        <w:rPr>
          <w:lang w:val="pt_PT" w:bidi="pt_PT"/>
        </w:rPr>
        <w:t>Êxodo 37:1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Bezalel fez a arca de madeira de acácia, medindo 1,15 metro de comprimento, 67,5 centímetros de largura e 67,5 centímetros de altura.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Revestiu-a de ouro puro, por dentro e por fora, e fez uma moldura de ouro em toda a volta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Fundiu quatro argolas de ouro e as prendeu nos quatro cantos da arca, duas de cada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Fez varas de madeira de acácia revestidas de ouro puro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as passou por dentro das argolas laterais para transportá-la.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Fez a tampa de ouro puro, com 1,15 metro de comprimento e 67,5 centímetros de largura,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dois querubins de ouro batido, colocando um em cada extremidade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Modelou o querubim em cada extremidade da tampa, de modo a formar uma peça única com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Com as asas estendidas para cima, cobrindo a tampa, os querubins estavam de frente um para o outro, com o rosto voltado para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fez a mesa de madeira de acácia, medindo 90 centímetros de comprimento, 45 centímetros de largura e 67,5 centímetros de altura,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revestida de ouro puro e com uma moldura de ouro em volta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Fez ao redor da tampa uma borda de quatro dedos [oito centímetros] de largura e uma moldura de ouro para essa borda.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Fundiu quatro argolas de ouro e as prendeu nos quatro cantos da mesa, junto aos quatro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 argolas foram presas junto à borda, para sustentar as varas usadas para transportar a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Fez essas varas de madeira de acácia, revestidas de ouro,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todos os recipientes para a mesa de ouro puro: pratos, colheres, jarras e taças destinadas às ofertas derramadas.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fez o candelabro de ouro puro e batido; a base, a haste, as lâmpadas, os botões e as flores foram feitos de ouro puro, formando uma única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Seis braços saíam da haste central: três de cada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Cada um dos seis braços tinha três lâmpadas em forma de flor de amendoeira; cada lâmpada tinha seu botão e sua flor.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 haste central do candelabro, havia quatro lâmpadas em forma de flor de amendoeira, cada uma com seus botões e flores.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Havia um botão debaixo de cada par dos seis braços que saíam da haste central.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Os braços e as flores formavam uma única peça com o candelabro; tudo feito de ouro puro e batido.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Fez de ouro puro as sete lâmpadas, com as tesouras de cortar os pavios e os apagadores.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Foram usados 35 quilos de ouro puro para fazer o candelabro e todas suas peças.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Fez o altar do incenso de madeira de acácia, quadrado, com 45 centímetros de cada lado e 90 centímetros de altura. Nos quatro cantos, pontas em forma de chifre formavam com ele uma única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Revestiu de ouro puro o topo, os lados e as pontas em forma de chifre desse altar e fez uma moldura de ouro ao seu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Colocou duas argolas de ouro nos dois lados opostos do altar, abaixo da moldura, para as varas usadas para transportá-lo;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essas varas foram feitas de madeira de acácia e revestidas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Preparou o óleo sagrado da unção e o incenso aromático, seguindo as técnicas de um perfumista.</w:t>
      </w:r>
    </w:p>
    <w:p>
      <w:pPr>
        <w:pStyle w:val="Heading2"/>
      </w:pPr>
      <w:r>
        <w:rPr>
          <w:lang w:val="pt_PT" w:bidi="pt_PT"/>
        </w:rPr>
        <w:t>Êxodo 38:1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Bezalel fez um altar quadrado de madeira de acácia para os holocaustos, medindo 2,25 metros de largura e comprimento, e 1,35 metro de altura.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Fez uma ponta em forma de chifre em cada um dos quatro cantos, formando uma única peça com o altar, o qual revestiu de bronze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com todos os seus utensílios: recipientes para recolher a gordura e as cinzas, pás, bacias, garfos para a carne e braseiros.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Fez uma grelha de bronze e a colocou debaixo da beirada do altar, de modo que ficasse a meia altura dele,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também quatro argolas de bronze, uma em cada canto da grelha, para sustentar as varas usadas para transportar 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 varas foram feitas de madeira de acácia e revestidas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Passou essas varas pelas argolas de ambos os lados do altar, que era oco e feito de madeira, para que pudesse ser transportado.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Fez a bacia de bronze e sua base com os espelhos das mulheres que serviam à entrada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Também fez o pátio: no lado sul, ele era fechado com cortinas de linho fino trançado, com 45 metros de comprimento,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sustentadas por vinte colunas fixadas em vinte bases de bronze; os ganchos das colunas e as argolas eram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no lado norte, fez também as cortinas medindo 45 metros de comprimento, com vinte colunas e vinte bases de bronze; os ganchos das colunas e as argolas eram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 cortinas do lado oeste tinham 22,5 metros de comprimento, com dez colunas e dez bases; os ganchos e as argolas eram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lado leste, voltado para o nascer do sol, elas tinham 22,5 metros de comprimento.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Em um dos lados da entrada havia cortinas com 6,75 metros de comprimento, com três colunas fixadas em três bases.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Do outro lado da entrada, as cortinas também tinham a mesma medida, três colunas e três bases.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Todas as cortinas ao redor do pátio eram feitas de linho fino trançado.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bases das colunas eram de bronze; os ganchos e as argolas, de prata; e o topo das colunas, revestido de prata. Todas as colunas do pátio estavam unidas por argolas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cortina da entrada do pátio era feita de linho fino trançado e habilmente bordada com fios de tecido azul, roxo e vermelho, e tinha 9 metros de comprimento e 2,25 metros de altura, como as cortinas ao redor do pátio.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Era sustentada por quatro colunas, cada uma fixada em sua própria base de bronze. Os ganchos e as argolas eram de prata, e o topo de cada coluna, revestido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Todas as estacas do tabernáculo e do pátio eram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 ordem de Moisés e sob a supervisão de Itamar, filho do sacerdote Arão, os levitas fizeram um registro dos materiais usados na construção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Bezalel, filho de Uri e neto de Hur, da tribo de Judá, fez tudo o que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Seu ajudante Aoliabe, filho de Aisamaque, da tribo de Dã, era artesão habilidoso em gravar, projetar e bordar em linho fino com fios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Todo o ouro ofertado e usado para a construção do santuário pesava 1.024 quilos, conforme o peso padrão do santuário.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Toda a congregação de Israel contribuiu com 3.520 quilos de prata, calculados conforme o peso padrão do santuário: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seis gramas de prata (meio siclo), conforme o peso padrão do santuário, recebidos de cada um dos recenseados, a saber, 603.550 homens de vinte anos para cima.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confecção das cem bases destinadas às armações das paredes do santuário e às colunas que sustentavam a cortina interna exigiu 3.500 quilos de prata, correspondendo a aproximadamente 35 quilos para cada base.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Os vinte quilos de prata restantes foram usados para os ganchos e argolas, e para revestir o topo das colunas.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 oferta voluntária de bronze totalizou 2.480 quilos,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usados para as bases das colunas à entrada da tenda do encontro e para o altar com sua grelha e todos os seus utensílios;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para as bases ao redor do pátio e para sua entrada; e para todas as estacas do tabernáculo e do pátio ao redor dele.</w:t>
      </w:r>
    </w:p>
    <w:p>
      <w:pPr>
        <w:pStyle w:val="Heading2"/>
      </w:pPr>
      <w:r>
        <w:rPr>
          <w:lang w:val="pt_PT" w:bidi="pt_PT"/>
        </w:rPr>
        <w:t>Êxodo 39:1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 fios de tecido azul, roxo e vermelho fizeram as vestes litúrgicas de Arão para o serviço no Lugar Santo,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Fizeram o colete sacerdotal de linho fino trançado e com fios de ouro e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ouro batido formou lâminas finas, cortadas em fios. Com grande habilidade, os fios foram bordados no linho fino junto com fios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Fizeram duas ombreiras para o colete, unindo-as pelas extremidades.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cinto bordado e o colete preso por ele foram feitos dos mesmos materiais: linho fino trançado, fios de ouro e fios de tecido azul, roxo e vermelho,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Colocaram duas pedras de ônix em filigranas de ouro e gravaram nelas os nomes dos filhos de Israel, como se grava um selo.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Elas foram presas nas ombreiras do colete como memorial para os filhos de Israel,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Fizeram o peitoral com grande habilidade, como haviam feito o colete sacerdotal, usando linho fino trançado, bordado com fios de ouro e com fios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Era quadrado e dobrado em dois, formando um bolso, com um palmo [22,5 centímetros] de comprimento e um palmo de largura.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colocaram nele quatro fileiras de pedras preciosas. Na primeira fileira, um rubi, um topázio e um berilo;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 segunda, uma esmeralda, uma safira e um diamante;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na terceira fileira, um jacinto, uma ágata e uma ametista;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 quarta fileira, um berilo, um ônix e um jaspe; todas fixadas em filigranas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Havia doze pedras, uma para cada um dos doze filhos de Israel com o nome da tribo correspondente gravado nela, como num selo.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Para o peitoral, fizeram correntes de fios trançados de ouro puro, como cordas,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também duas filigranas e duas argolas de ouro, presas nas duas extremidades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Prenderam as duas correntes de ouro às argolas nas extremidades do peitoral,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as outras pontas das correntes, às duas filigranas, que foram presas nas duas ombreiras do colete, na parte da frente.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Fizeram mais duas argolas de ouro e as colocaram na borda interior das duas extremidades do peitoral, junto ao colete,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outras duas argolas de ouro, que prenderam às ombreiras, na parte inferior do peitoral, perto da costura, logo acima do cinto.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Como o SENHOR tinha ordenado a Moisés, prenderam as argolas inferiores do peitoral às argolas do colete com cordões azuis, para que o peitoral ficasse firmemente preso acima do cinto.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manto, usado sob o colete sacerdotal, foi feito de uma só peça de tecido azul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com uma abertura no meio reforçada com uma dobra tecida, como uma gola, para não se rasgar.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À borda do manto, prenderam romãs feitas de fios de tecido azul, roxo e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Fizeram pequenos sinos de ouro puro e os prenderam à borda do manto, intercalados com as romãs.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Sinos e romãs se alternavam por toda a borda do manto, o qual deveria ser usado quando o sacerdote realizasse seu serviço, como o SENHOR havia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Fizeram túnicas de linho fino para Arão e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turbante e os barretes também foram feitos de linho fino, e os calções, de linho fino trançado.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cinto também foi feito de linho fino trançado e bordado com fios de tecido azul, roxo e vermelho,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Fizeram de ouro puro a tiara sagrada e gravaram nela, como se grava um selo: Consagrado ao SENHOR,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a prenderam à parte de cima do turbante com um cordão azul,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Assim foi concluída toda a construção do tabernáculo, isto é, a tenda do encontro. Os israelitas fizeram tudo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Depois apresentaram o tabernáculo a Moisés — a tenda e todos os seus utensílios: ganchos, armações, travessões, colunas e bases;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as coberturas da tenda: uma feita de peles de carneiro tingidas de vermelho e outra de couro fino, além da cortina que ficava diante da arca;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 arca da aliança com as varas para transportá-la e a tampa;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 mesa com todos os seus recipientes e os pães da Presença;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 candelabro de ouro puro com suas lâmpadas dispostas em ordem, todas as suas peças e o azeite de oliva para iluminação;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 altar de ouro, o óleo da unção, o incenso aromático e a cortina para a entrada da tenda;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o altar de bronze com sua grelha de bronze, as varas para transportá-lo e todos os seus utensílios, além da bacia de bronze com sua base;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as cortinas do pátio com suas colunas e bases; a cortina para a entrada do pátio, as cordas e estacas da tenda do pátio, e todos os utensílios a serem usados no tabernáculo, isto é, a tenda do encontro;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 todas as roupas feitas para o serviço no Lugar Santo: as roupas sagradas do sacerdote Arão e as roupas para seus filhos usarem quando servissem como sacerdotes.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Assim, os israelitas fizeram tudo como o SENHOR tinha ordenado a Moisés.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Ao inspecionar toda a obra e ver que tinham feito como o SENHOR havia ordenado, Moisés os abençoou.</w:t>
      </w:r>
    </w:p>
    <w:p>
      <w:pPr>
        <w:pStyle w:val="Heading2"/>
      </w:pPr>
      <w:r>
        <w:rPr>
          <w:lang w:val="pt_PT" w:bidi="pt_PT"/>
        </w:rPr>
        <w:t>Êxodo 40:1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o SENHOR disse a Moisés: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"No primeiro dia do primeiro mês, erga o tabernáculo, a tenda do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Coloque a arca da aliança dentro dele e ponha a cortina diante da arca.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Traga a mesa e disponha sobre ela o que deve ser preparado. Depois traga o candelabro e acenda suas lâmpadas.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"Coloque o altar de ouro para o incenso diante da arca da aliança e pendure a cortina à entrada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Ponha o altar dos holocaustos diante da entrada do tabernáculo, a tenda do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Entre a tenda do encontro e o altar, coloque a bacia e a encha de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Arme o pátio ao redor da tenda e pendure a cortina na entrada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"Pegue o óleo da unção e unja o tabernáculo e tudo o que está dentro dele. Consagre-o com todos os seus utensílios, e ele será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Faça o mesmo com o altar dos holocaustos e todos os seus utensílios, e ele será santíssimo.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Unja também a bacia com sua base e a consagre.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"Traga Arão e seus filhos à entrada da tenda do encontro e os lave com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Coloque as roupas sagradas em Arão, derrame sobre ele o óleo da unção e o consagre para me servir como sacerdote.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Traga também seus filhos e coloque neles as túnicas.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Assim como você fez com Arão, derrame sobre eles o óleo da unção, para que sirvam como sacerdotes. Com a unção, eles serão consagrados para o sacerdócio perpétuo, de geração em geração”.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Moisés fez tudo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No primeiro dia do primeiro mês do segundo ano, depois que os israelitas saíram do Egito, o tabernáculo foi erguido.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Moisés ergueu o tabernáculo, colocou as bases, as armações e os travessões, e levantou as colunas.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Estendeu a tenda sobre o tabernáculo e colocou a cobertura por cima dela,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Pegou as tábuas da aliança e as colocou na arca. Pôs as varas nos devidos lugares e cobriu a arca com a tampa.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Em seguida, levou a arca para dentro da tenda do encontro e pendurou a cortina, cobrindo a arca,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Moisés pôs a mesa dentro da tenda do encontro, do lado de fora da cortina, no lado norte da tenda,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e, sobre ela, os pães da Presença diante do SENHOR,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Pôs o candelabro dentro da tenda do encontro, em frente da mesa, no lado sul da tenda,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acendeu suas lâmpadas diante do SENHOR,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Colocou o altar de ouro para o incenso dentro da tenda do encontro, diante da cortina,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queimou sobre ele incenso aromático,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pendurou a cortina à entrada do tabernáculo.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Colocou o altar para os holocaustos diante da entrada da tenda do encontro e ofereceu sobre ele um holocausto e uma oferta de cereais,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Pôs a bacia entre a tenda do encontro e o altar, e a encheu de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Nela, Moisés, Arão e seus filhos lavavam as mãos e os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Quando entravam na tenda do encontro e se aproximavam do altar, eles se lavavam, como o SENHOR tinha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Moisés ergueu o pátio ao redor do tabernáculo e do altar, pendurou a cortina à entrada do pátio e, assim, concluiu 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Então a nuvem cobriu a tenda do encontro, e o tabernáculo ficou cheio da glória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Por isso Moisés não podia entrar 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Toda vez que a nuvem se levantava de cima do tabernáculo, os israelitas desmontavam o acampamento e seguiam viagem.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Eles só saíam dali quando ela se levantava.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De dia, a nuvem do SENHOR permanecia sobre o tabernáculo; à noite, o fogo dentro dela podia ser visto por todos os israelitas durante as viagens.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