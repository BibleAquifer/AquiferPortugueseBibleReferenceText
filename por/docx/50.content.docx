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Filipenses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 e Timóteo, servos de Cristo Jesus, a todo o povo santo de Deus em Cristo Jesus que vive em Filipos, junto com os bispos e os diáconos.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a graça e a paz de Deus, nosso Pai, e do Senhor Jesus Cristo estejam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Agradeço ao meu Deus cada vez que me lembro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todas as minhas súplicas por todos vocês, sempre oro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Sou grato pela participação de vocês na divulgação do evangelho, desde o primeiro dia até agora.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Tenho plena certeza de que aquele que iniciou essa boa obra em vocês irá terminá-la até o dia de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É justo que eu pense assim de todos vocês, porque vocês estão no meu coração. Tanto nas minhas prisões quanto na defesa e confirmação do evangelho, vocês participam comigo da mesma 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Deus é minha testemunha de como sinto saudade de todos vocês, com o profundo amor de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também peço que o amor de vocês cresça cada vez mais em conhecimento e plena percepção,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para que vocês saibam discernir o que realmente importa e assim sejam puros e irrepreensíveis para o dia de Cristo,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sejam cheios do fruto de justiça, que se dá por meio de Jesus Cristo, para a glória e o louvor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Agora quero que vocês saibam, irmãos, que aquilo que me aconteceu acabou por contribuir para a propagação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Assim, minhas prisões por causa de Cristo se tornaram conhecidas por toda a guarda do palácio e por todos os demais.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a maioria dos irmãos, fortalecida no Senhor por causa de minhas prisões, agora anuncia a palavra com mais coragem e sem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Alguns, de fato, anunciam Cristo por inveja e rivalidade, mas outros fazem isso com boa intenção.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Estes anunciam por amor, porque sabem que fui colocado aqui para defender 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aqueles anunciam Cristo por ambição egoísta, sem sinceridade, pensando que assim aumentam o peso das minhas prisões.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que diferença faz? De qualquer maneira, seja por motivo falso ou sincero, Cristo está sendo anunciado. E por isso me alegro e continuarei a me alegrar.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sei que isso resultará em minha libertação, por meio das orações de vocês e do auxílio do Espírito de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Minha grande expectativa e esperança é que não serei envergonhado em nada. Pelo contrário, com toda coragem, como sempre aconteceu e continua a acontecer agora também, Cristo será engrandecido em meu corpo, seja pela vida, seja pela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Porque, para mim, viver é Cristo e morrer é lucro.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Mas, se eu continuar a viver neste corpo, meu trabalho produzirá mais fruto. Então, não sei o que escolher.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Estou dividido entre as duas coisas: tenho o desejo de partir e estar com Cristo, pois isso seria de longe muito melhor.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Mas permanecer neste corpo é mais necessário por causa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E, convencido disso, sei que permanecerei e continuarei com todos vocês para o progresso e a alegria da fé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Sendo assim, vocês terão ainda mais motivo para se alegrar em Cristo Jesus por minha causa, quando eu voltar a estar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Apenas vivam de modo digno do evangelho de Cristo, para que, quer eu vá visitá-los, quer esteja ausente e ouça a respeito de vocês, saiba que permanecem firmes num só espírito, com um só propósito, lutando juntos pela fé proclamada no evangelho;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 que não se deixam intimidar de modo algum por seus oponentes, pois isso é um sinal claro de destruição para eles, mas para vocês é um sinal de salvação, e isso vem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Pois foi concedido a vocês, por causa de Cristo, não somente crer nele, mas também sofrer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Vocês enfrentam a mesma luta que viram em mim antes e da qual agora ouvem falar.</w:t>
      </w:r>
    </w:p>
    <w:p>
      <w:pPr>
        <w:pStyle w:val="Heading2"/>
      </w:pPr>
      <w:r>
        <w:rPr>
          <w:lang w:val="pt_PT" w:bidi="pt_PT"/>
        </w:rPr>
        <w:t>Filipenses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 vocês têm algum encorajamento em Cristo, algum consolo de amor, alguma comunhão no Espírito, alguma ternura e compaixão,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tornem completa a minha alegria, pensando da mesma forma, amando-se com o mesmo amor e vivendo em plena unidade de alma e pensamento.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Não façam nada por ambição egoísta, nem por vaidade vazia. Antes, com humildade, considerem os outros mais importantes que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cuidem apenas de seus próprios interesses, mas também cuidem dos interesses dos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Tenham entre vocês a mesma atitude de Cristo Jesus,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que, embora existisse em forma de Deus, não considerou que o ser igual a Deus fosse algo a que devesse se apegar,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esvaziou-se, tomando a forma de servo e tornando-se semelhante aos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Uma vez na forma humana, humilhou-se, tornando-se obediente até a morte, e morte de cruz.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 também Deus o exaltou grandemente e lhe concedeu, por sua graça, o nome que está acima de todo nome,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para que, em honra ao nome de Jesus, todo joelho se dobre nos céus, na terra e debaixo da terra,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toda língua confesse que Jesus Cristo é o Senhor, para a glória de Deus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Meus amados, assim como vocês sempre seguiram minhas orientações, não só quando eu estava com vocês, mas ainda mais agora que estou longe, continuem a viver a salvação de vocês com respeito profundo e com tremor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é Deus quem opera em vocês tanto o desejo como a realização daquilo que é sua boa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Façam tudo sem queixas e discussões,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que vocês se tornem irrepreensíveis e puros, como filhos de Deus sem culpa em meio a uma geração corrompida e perversa, na qual vocês resplandecem como estrelas no mundo,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mantendo firme a palavra da vida. Assim, no dia de Cristo, terei motivo de me orgulhar de não ter corrido nem trabalhado em vão.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Ainda que eu seja como oferta derramada sobre o sacrifício e o serviço da fé de vocês, estarei feliz e me alegrarei com todos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Vocês também devem ficar felizes e alegrar-se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Espero no Senhor Jesus enviar Timóteo a vocês em breve, para que eu também me anime quando souber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não tenho ninguém que pense como eu e que se preocupe de verdade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Todos estão preocupados com seus próprios interesses e não com os de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vocês conhecem o valor comprovado de Timóteo, que, como um filho para o pai, serviu comigo para o avanço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Portanto, espero enviá-lo assim que eu souber o que acontecerá comigo 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Confio no Senhor que eu também irei visitá-los em breve.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Decidi enviar-lhes de volta Epafrodito, nosso irmão, colaborador na obra e companheiro de batalhas, que vocês enviaram como mensageiro para me ajudar em minhas necessidades.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 deseja visitá-los e está angustiado porque soube que vocês ficaram sabendo que ele estava doente.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É verdade que ele quase morreu, mas Deus teve misericórdia dele e de mim também, para que eu não acumulasse tristezas.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 isso, vou enviá-lo o quanto antes, para que, ao vê-lo novamente, vocês se alegrem e eu fique menos triste.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Recebam-no com muita alegria no Senhor e deem honra a pessoas assim,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pois ele quase morreu, arriscando a própria vida pela obra de Cristo, para completar o serviço que vocês não puderam fazer por mim.</w:t>
      </w:r>
    </w:p>
    <w:p>
      <w:pPr>
        <w:pStyle w:val="Heading2"/>
      </w:pPr>
      <w:r>
        <w:rPr>
          <w:lang w:val="pt_PT" w:bidi="pt_PT"/>
        </w:rPr>
        <w:t>Filipenses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Portanto, meus irmãos, alegrem-se no Senhor. Para mim, não é incômodo algum escrever-lhes as mesmas coisas, mas é bom porque isso ajuda a mantê-los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Cuidado com os cães! Cuidado com os trabalhadores do mal! Cuidado com a mutilação da carne!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Porque nós somos a verdadeira circuncisão. Nós adoramos a Deus por meio de seu Espírito e nos gloriamos em Cristo Jesus. Não confiamos na carne,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embora eu mesmo tivesse motivos para isso. Se alguém acredita ter motivos para confiar na carne, eu mais ainda: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circuncidado no oitavo dia, israelita de nascença, da tribo de Benjamim, hebreu nascido de pais hebreus; quanto à lei judaica, era fariseu;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 zelo, perseguia a igreja; e quanto à justiça exigida pela lei, era irrepreensível.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tudo o que antes eu considerava lucro, considero perda por causa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Além disso, tudo considero perda diante da excelência suprema de conhecer a Cristo Jesus, meu Senhor. Por causa dele perdi todas as coisas e as considero como refugo, para ganhar Cristo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ser encontrado nele, não tendo minha própria justiça que vem da lei, mas a justiça que vem de Deus, pela fé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Quero conhecer a Cristo, experimentar o poder da sua ressurreição e participar dos seus sofrimentos, tornando-me como ele em sua morte,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para que, de algum modo, eu alcance a ressurreição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Não que eu já tenha alcançado tudo isso ou já tenha sido aperfeiçoado, mas prossigo para alcançar aquilo para o qual Cristo me alcançou.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Irmãos, não considero que já tenha alcançado isso, mas me concentro numa coisa: esquecendo-me do que está para trás e avançando para o que está adiante,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corro em direção ao alvo, para alcançar o prêmio do chamado celestial de Deus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Portanto, todos nós que somos maduros devemos pensar assim, e, se vocês pensam de modo diferente, Deus lhes revelará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No entanto, vivamos de acordo com o que já alcançamos.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Irmãos, imitem-me e observem cuidadosamente os que assim andam, conforme o exemplo que vocês têm de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há muitos que, como eu já lhes disse muitas vezes e agora repito, chorando, vivem como inimigos da cruz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destino deles é a destruição, pois seu deus é o ventre. Eles se orgulham do que deveria ser sua vergonha e pensam apenas nas coisas terrenas.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a nossa cidadania está nos céus, e de lá aguardamos ansiosamente o Salvador, 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transformará nosso corpo frágil em algo semelhante ao seu corpo glorioso, pelo poder que o capacita a sujeitar todas as coisas a si mesmo.</w:t>
      </w:r>
    </w:p>
    <w:p>
      <w:pPr>
        <w:pStyle w:val="Heading2"/>
      </w:pPr>
      <w:r>
        <w:rPr>
          <w:lang w:val="pt_PT" w:bidi="pt_PT"/>
        </w:rPr>
        <w:t>Filipenses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Meus queridos irmãos, tenho saudades de vocês. Vocês são minha alegria e minha recompensa. Permaneçam firmes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Rogo a Evódia e a Síntique que tenham a mesma maneira de pensar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peço a você, meu fiel companheiro de trabalho, que apoie essas mulheres que lutaram comigo pelo evangelho, e também com Clemente e meus demais colaboradores, que têm o nome escrito no Livro da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Estejam sempre alegres no Senhor; repito, estejam alegres.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todos saibam da amabilidade de vocês. O Senhor está perto.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se preocupem com nada. Pelo contrário, em tudo apresentem seus pedidos a Deus por meio da oração e da súplica, com ações de graças.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a paz de Deus, que ultrapassa toda compreensão humana, guardará o coração e os pensamentos de vocês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fim, irmãos, ocupem os pensamentos de vocês com tudo o que é verdadeiro, digno, justo, puro, amável e admirável; se houver alguma virtude e se houver algo digno de louvor, pensem nessas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Pratiquem o que aprenderam, receberam, ouviram e viram em mim, e o Deus da paz estará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Estou muito alegre no Senhor porque o cuidado de vocês por mim voltou a crescer. Vocês sempre se preocuparam comigo, mas não tinham oportunidade de demonstrar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digo isso por estar necessitado, pois aprendi a ficar satisfeito em qualquer situação.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Sei viver com pouco e também com abundância. Aprendi a viver em todas as situações, seja alimentado ou com fome, com fartura ou com necessidade.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Tenho força para todas as coisas naquele que me fortalece.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No entanto, vocês fizeram bem em me ajudar em minhas aflições.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Como vocês, filipenses, sabem, quando comecei a pregar o evangelho, tendo saído da Macedônia, vocês foram os únicos que se associaram comigo nessa questão de ajudar e receber. Nenhuma igreja fez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Quando tive necessidade enquanto estava em Tessalônica, vocês me enviaram ajuda mais de uma vez.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que eu esteja buscando apenas o presente em si, mas o fruto que seja creditado à conta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Recebi tudo e tenho mais do que o necessário; estou plenamente suprido, depois de receber de Epafrodito o que vocês enviaram: um aroma suave, um sacrifício aceitável e agradável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o meu Deus suprirá todas as necessidades que vocês têm, segundo as suas gloriosas riquezas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Ao nosso Deus e Pai seja a glória para todo o sempre. Amém!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Saudações a todo o povo santo de Deus que está em Cristo Jesus. Os irmãos que me acompanham mandam saudações também.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todo o povo santo de Deus daqui envia saudações, especialmente os que são da casa de César.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 a graça do nosso Senhor Jesus Cristo esteja com o espírito de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