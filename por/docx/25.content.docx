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Lamentações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Como ficou vazia a cidade antes cheia de gente; aquela que era grande entre as nações agora é como uma viúva; a que era rainha entre as províncias agora serve como escrava.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 noite ela chora sem cessar; as lágrimas correm pelo rosto; nenhum dos antigos amantes a consola; os que eram amigos a traíram e se tornaram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Judá foi levada ao trabalho forçado e à servidão; foi espalhada entre as nações e não encontra lugar de descanso; os adversários a alcançaram e a oprimiram com dureza.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Os caminhos de Sião lamentam, porque ninguém vai às festas; os portões estão vazios; os sacerdotes gemem; as moças se entristecem; e Sião está em profunda angústia.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Seus inimigos dominam e se alegram; o SENHOR a afligiu por causa de seus muitos pecados; suas crianças foram levadas cativas, para longe, diante do opressor.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Toda a beleza da filha de Sião se foi; seus príncipes são como cervos sem pasto; sem força, fogem diante do perseguidor.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Nos dias de sua aflição e de seu desabrigo, Jerusalém se lembra das riquezas e das alegrias de outros dias; quando o povo caiu nas mãos do inimigo e ninguém a socorreu; e ela recorda o riso dos adversários quando foi arruinada.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Jerusalém pecou gravemente e se tornou impura; por isso, os que a honravam agora a desprezam, pois viram sua nudez e sua humilhação; ela geme e se afasta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Sua impureza ficou presa às suas vestes; ela não pensou no que viria depois; por isso, sua queda foi espantosa, e não há quem a console. “SENHOR, vê a minha aflição, pois o inimigo venceu e zomba de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adversário estendeu a mão sobre tudo o que era precioso para ela; ela viu nações entrando no santuário, aquelas que Deus havia proibido de participar da assembleia.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Todo o povo suspira e procura alimento; entrega seus bens preciosos em troca de comida para continuar vivo. “SENHOR, repara como sou tratada com desprezo.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Vocês que passam pelo caminho, isso não lhes diz nada; olhem e vejam se existe dor como a minha; o SENHOR me feriu com severidade no dia de sua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Do alto ele enviou fogo, e ele desceu até os meus ossos; ele armou uma rede para os meus pés e me fez recuar; deixou-me doente e desolada o dia inteiro.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 juntou minhas transgressões como cordas e fez delas um jugo; colocou-o sobre o meu pescoço; o SENHOR tirou a minha força e me entregou às mãos dos inimigos, e eu não posso resistir.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SENHOR dispersou os meus guerreiros valentes; convocou um exército numeroso para destruir os jovens mais destacados; o SENHOR pisou a virgem filha de Judá como uvas no lagar.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isso eu choro, e meus olhos se desfazem em lágrimas; está longe de mim aquele que poderia restaurar meu espírito; meus filhos estão desamparados, porque o inimigo prevaleceu”.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Sião estende as mãos em busca de socorro, mas não encontra quem a console. O SENHOR declarou: “Os povos vizinhos se voltarão contra Jacó; Jerusalém será vista por todos como algo impuro”.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"O SENHOR é justo, pois eu resisti às suas ordens; escutem, povos e nações, e vejam a minha dor; meus filhos e minhas filhas foram levados como escravos.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Chamei meus aliados, mas eles me enganaram; sacerdotes e líderes morreram na cidade enquanto buscavam algum alimento para matar a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SENHOR, olha para a minha aflição; estou em grande angústia, e meu coração se contorce; tudo isso aconteceu porque eu me rebelei; nas ruas a espada tira os filhos, e dentro das casas reina 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Ouviram os meus gemidos, mas ninguém veio me consolar; meus inimigos souberam do meu sofrimento e se alegraram com o castigo que o SENHOR me deu; mas chegará o dia que o SENHOR anunciou, e eles sofrerão e chorarão como 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Que toda a maldade deles chegue diante de ti; trata-os como me trataste por causa dos meus pecados; pois meus gemidos não cessam, meu choro continua, e meu coração está fraco.”</w:t>
      </w:r>
    </w:p>
    <w:p>
      <w:pPr>
        <w:pStyle w:val="Heading2"/>
      </w:pPr>
      <w:r>
        <w:rPr>
          <w:lang w:val="pt_PT" w:bidi="pt_PT"/>
        </w:rPr>
        <w:t>Lamentações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As nuvens da ira do SENHOR cobriram Jerusalém; ele lançou ao chão a glória de Israel, que antes parecia tocar o céu, e no dia do seu furor não se lembrou do estrado dos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não poupou; derrubou todas as moradas de Israel e, na sua indignação, abateu as fortalezas da filha de Judá; lançou por terra o reino e humilhou os seus príncipes.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Ardendo de indignação, ele cortou toda a força de Israel; retirou a sua proteção quando o inimigo atacou; queimou Jacó como fogo intenso que devora tudo ao redor.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Como adversário, armou o arco; como inimigo, firmou a mão direita; com vigor destruiu tudo o que era agradável de ver, e a ira do SENHOR caiu como fogo sobre a tenda de Sião.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Sim, o SENHOR investiu contra Israel como se fosse inimigo; derrubou com violência palácios e fortalezas e encheu a filha de Judá de choro, de gemido e de 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destruiu a sua morada com força, como se fosse um jardim; desfez o lugar de reunião do povo, e o SENHOR fez Sião esquecer suas festas fixas e seus sábados; em sua ira rejeitou rei e sacerdote.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desprezou o seu altar e abandonou o seu santuário; entregou os palácios de Jerusalém às mãos dos inimigos, e eles gritaram na casa do SENHOR como em dia de festa.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decidiu derrubar os muros de Sião; mediu e marcou o que seria destruído, fez gemer muro e antemuro, e ambos caíram.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portões de Jerusalém perderam o uso; o SENHOR quebrou as trancas; seus reis e príncipes foram levados ao exílio para terras distantes, onde a lei não é conhecida nem honrada, e seus profetas já não recebem visões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anciãos de Jerusalém sentam-se no chão em silêncio; vestem pano de saco e lançam pó sobre a cabeça, e as moças de Jerusalém abaixam o rosto até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Meus olhos se gastaram de tanto chorar; minhas entranhas se agitam, meu coração se aperta, por causa da ruína do meu povo; crianças e bebês desfalecem nas ruas da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Eles clamam às mães, chorando: “Onde encontraremos pão e bebida?”; caem pelas ruas como feridos e morrem lentamente nos braços maternos.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 palavra posso dizer em seu favor? A que posso compará-la, ó Jerusalém? Com quem posso igualá-la para lhe trazer consolo, ó virgem, cidade de Sião? Sua ferida é profunda como o mar; quem poderá curá-la?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 visões dos seus profetas foram falsas e vazias; eles não revelaram o seu pecado para impedir o cativeiro, mas lhe anunciaram mensagens enganosas e ilusórias.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Todos os que passam pelo caminho batem palmas; meneiam a cabeça e zombam da cidade de Jerusalém, dizendo: “É esta a cidade chamada perfeita em beleza, a alegria de toda a terra?”.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Todos os seus inimigos abrem a boca contra você; zombam, rangem os dentes e dizem: “Nós a consumimos; chegou o dia que esperávamos, e vivemos para vê-lo”.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SENHOR fez o que determinou; cumpriu a palavra que havia ordenado desde tempos antigos; derrubou Jerusalém sem compaixão, fez o inimigo alegrar-se com sua queda e levantou o poder dos seus adversários.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coração do povo clama ao SENHOR; ó muro da cidade de Sião, deixem as lágrimas correr como um rio, dia e noite; não concedam descanso a si mesmos, nem permitam que seus olhos parem de chorar.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Levantem-se no meio da noite e chorem; gritem ao seu Deus; derramem o coração como água diante do SENHOR; levantem as mãos a ele e peçam pelos seus pequenos, para que não morram de fome nas ruas e esquinas.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“SENHOR, olha e considera; vê a quem fizeste isto: terão as mães de comer os filhos que criaram com cuidado? Serão mortos profeta e sacerdote dentro do templo do SENHOR?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Vê: jovens e velhos jazem no pó das ruas; rapazes e moças caíram pela espada; tu os mataste no dia da tua ira, abateste sem piedade.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Como quem convoca um dia de festa, tu chamaste terrores contra mim por todos os lados; naquele dia terrível, o dia da tua ira, ninguém escapou nem sobreviveu; aqueles que carreguei e criei, meu inimigo exterminou.”</w:t>
      </w:r>
    </w:p>
    <w:p>
      <w:pPr>
        <w:pStyle w:val="Heading2"/>
      </w:pPr>
      <w:r>
        <w:rPr>
          <w:lang w:val="pt_PT" w:bidi="pt_PT"/>
        </w:rPr>
        <w:t>Lamentações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 sou o homem que viu a aflição severa que o SENHOR trouxe com a vara da sua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me conduziu e me fez caminhar em trevas profundas; não havia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Sim, ele voltou sua mão contra mim repetidas vezes, o tempo todo.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Fez envelhecer a minha pele e a minha carne; os meus ossos foram quebrados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me cercou por todos os lados e me envolveu em amargura e pesar.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me fez habitar em lugares escuros, como os que morreram há muito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me cercou com muros altos; não posso escapar; ele pôs correntes pesadas nos meus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Mesmo quando eu grito e peço ajuda, ele não aceita a minha 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colocou pedras grandes no meu caminho; ele desviou as minhas veredas.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ficou à espreita contra mim como um urso; como um leão escondido.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 me tirou do caminho e me despedaçou; deixou-me abandonado.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SENHOR armou o seu arco e apontou para mim como alvo.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 flechas da sua aljava entraram no meu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me tornei motivo de zombaria para todo o meu povo; fizeram canções para zombar de mim o dia inteiro.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me encheu de amargura e me deu fel até eu ficar farto.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quebrou os meus dentes com pedras e me pisoteou no pó.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Estou sem paz; esqueci o que é prosperidade.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Eu disse: “Meu esplendor se foi, e também a esperança que eu tinha no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Lembro-me da minha aflição, da minha amargura e da minha 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Eu não consigo esquecer aqueles dias; quando me recordo, minha alma se abate e perde o ânimo.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Ainda assim, quero trazer à memória aquilo que pode me dar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amor do SENHOR é tão grande que não somos consumidos; suas misericórdias não têm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Elas se renovam a cada manhã; grande é a sua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Eu digo: “O SENHOR é a minha porção; por isso, nele colocarei a minha esperança”.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SENHOR é bom para os que nele esperam, para os que o buscam.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É bom esperar em silêncio, com paciência, a salvação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É bom que o homem suporte o jugo enquanto ainda é jovem.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Que ele se assente sozinho e se cale, pois o SENHOR colocou esse peso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Que ele se incline com o rosto ao chão; talvez a esperança volte a nascer.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Se alguém o ferir, que ofereça a outra face e suporte a desonra.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porque o SENHOR não rejeita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Ainda que ele faça sofrer, também terá compaixão, pois grande é o seu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Deus não se alegra em trazer dor e tristeza aos filhos dos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Quando esmagam sob os pés todos os presos da terra,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quando negam a um homem o seu direito diante do Altíssimo,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quando tiram o direito dos oprimidos e distorcem a justiça, não vê o SENHOR essas coisas?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Quem pode falar e fazer acontecer, se o SENHOR não ordenar?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Não é da boca do Altíssimo que vêm as desgraças e as bênçãos?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Como pode alguém protestar quando sofre as consequências dos seus pecados?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Antes, examinemos os nossos caminhos, voltemos atrás e retornemos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Levantemos o coração e as mãos a Deus nos céus, e confessemos: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“Nós pecamos e fomos rebeldes, e tu não nos perdoaste.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Tu nos cobriste com ira e nos perseguiste; tu mataste sem compaixão.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Tu te escondeste atrás de nuvens espessas, para que a nossa oração não chegasse a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Tu nos fizeste como lixo e refugo no meio das nações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Todos os nossos inimigos abriram a boca contra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Sofremos terror e ciladas, ruína e destruição”.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Dos meus olhos correm rios de lágrimas por causa da destruição do meu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O choro segue sem cessar,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até que o SENHOR olhe do céu e veja.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O que vejo enche minha alma de tristeza, por causa das mulheres da minha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Meus inimigos, sem motivo, me caçaram como a um passarinho.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Lançaram-me dentro de um poço e atiraram pedras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As águas subiram até minha cabeça, e eu disse: “Agora estou perdido; meu fim chegou”.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Contudo, do fundo do poço invoquei o teu nome,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Tu ouviste a minha voz; não fechaste os teus ouvidos ao meu clamor por ajuda.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Tu te aproximaste quando clamei e disseste: “Não tenha medo”.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Ó Deus, tu, SENHOR, defendeste a minha causa; tu preservaste a minha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Tu viste a injustiça que fizeram contra mim; julga a minha causa e mostra que tenho razão.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Tu viste os planos cruéis dos meus inimigos, todas as armadilhas que prepararam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Tu ouviste os insultos e conheceste cada pensamento que levantaram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Eles sussurram e murmuram contra mim o tempo todo.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63</w:t>
      </w:r>
      <w:r>
        <w:rPr>
          <w:lang w:val="pt_PT" w:bidi="pt_PT"/>
        </w:rPr>
        <w:t xml:space="preserve"> Tu vês tudo o que fazem: sentados ou em pé, cantam e zombam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64</w:t>
      </w:r>
      <w:r>
        <w:rPr>
          <w:lang w:val="pt_PT" w:bidi="pt_PT"/>
        </w:rPr>
        <w:t xml:space="preserve"> Ó SENHOR, retribui a esses homens conforme a maldade das suas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65</w:t>
      </w:r>
      <w:r>
        <w:rPr>
          <w:lang w:val="pt_PT" w:bidi="pt_PT"/>
        </w:rPr>
        <w:t xml:space="preserve"> Cobre o coração deles com um véu; faz cair sobre eles a tua maldição.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66</w:t>
      </w:r>
      <w:r>
        <w:rPr>
          <w:lang w:val="pt_PT" w:bidi="pt_PT"/>
        </w:rPr>
        <w:t xml:space="preserve"> Ó SENHOR, persegue-os com tua ira e elimina-os de debaixo dos teus céus.</w:t>
      </w:r>
    </w:p>
    <w:p>
      <w:pPr>
        <w:pStyle w:val="Heading2"/>
      </w:pPr>
      <w:r>
        <w:rPr>
          <w:lang w:val="pt_PT" w:bidi="pt_PT"/>
        </w:rPr>
        <w:t>Lamentações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Como o ouro perdeu o seu brilho! O ouro fino ficou sem cor, e as pedras sagradas foram derrubadas e ficaram espalhadas pelas ruas.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filhos preciosos de Sião, antes estimados como ouro puro, agora são tratados como um vaso de barro, feito pelas mãos do oleiro.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Até os chacais oferecem leite aos seus filhotes, mas a filha do meu povo tornou-se dura, como as avestruzes no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língua do bebê gruda no céu da boca por causa da sede; as crianças pedem um pedaço de pão, e não há quem lhes dê.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que comiam as melhores comidas agora passam necessidade nas ruas; os que usavam roupas luxuosas estão jogados sobre montes de cinza.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punição da filha do meu povo é maior que a de Sodoma, que foi destruída de repente, sem que ninguém a socorresse.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Seus príncipes eram mais claros que a neve e mais brancos que o leite; tinham o rosto rosado como coral, e sua aparência lembrava a safira.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Agora, porém, estão escuros como carvão; ninguém os reconhece nas ruas; a pele se colou aos ossos, secou e ficou como madeira ressequida.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Mais felizes foram os que caíram pela espada do que os que morreram de fome, consumidos por falta de frutos do campo.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Mães antes cheias de ternura cozinharam os próprios filhos; eles lhes serviram de alimento no meio da ruína do meu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completou a sua indignação; derramou toda a sua ira; acendeu em Sião um fogo que consumiu até os seus alicerces.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Nenhum rei da terra imaginaria, nenhum habitante do mundo acreditaria, que o inimigo entraria pelas portas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Isso aconteceu por causa dos pecados dos seus profetas e sacerdotes, que derramaram sangue inocente dentro da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Agora eles vagam pelas ruas como cegos; estão manchados de sangue, e todos se afastam, pois ninguém se atreve a tocar em suas roupas.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“Saiam daqui; afastem-se; não se aproximem, impuros!”, gritam contra eles nas ruas; eles fogem para outras terras, e ali também não lhes permitem ficar.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SENHOR os dispersou e os espalhou; já não cuida deles. Ninguém honra os sacerdotes nem respeita os anciãos.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Ainda esperamos por aliados que nos salvassem, mas foi inútil; do alto dos muros, aguardamos socorro de um povo que não podia ajudar.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Quem saía de casa e andava pelas ruas corria risco de morrer; o fim se aproximou, os dias estavam contados, e não havia como escapar.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Nossos perseguidores foram mais velozes que as águias no céu; fugimos para as montanhas, e eles nos alcançaram; corremos para o deserto, e eles já tinham armado laços contra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ungido do SENHOR, o sopro da nossa vida, foi capturado nas armadilhas deles; e nós dizíamos: “Viveremos sob a sua proteção entre as nações”.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Alegre-se por enquanto, povo de Edom, você que habita na terra de Uz; mas o cálice também chegará a você, e você cairá como bêbado e ficará coberto de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castigo de Sião vai terminar; o SENHOR não vai prolongar o seu exílio. Mas ele punirá a maldade da filha de Edom e mostrará o seu pecado.</w:t>
      </w:r>
    </w:p>
    <w:p>
      <w:pPr>
        <w:pStyle w:val="Heading2"/>
      </w:pPr>
      <w:r>
        <w:rPr>
          <w:lang w:val="pt_PT" w:bidi="pt_PT"/>
        </w:rPr>
        <w:t>Lamentações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SENHOR, lembra-te de tudo o que nos aconteceu; olha para a nossa vergonha e para a nossa humilhação.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nossa herança passou a mãos de estranhos; as nossas casas ficaram com estrangeiros.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Tornamo-nos órfãos, sem pai; nossa mãe vive como viúva.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Pagamos pela água que bebemos; até a lenha nos é vendida.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que nos perseguem estão sobre nós; estamos exaustos e não temos descanso.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Fomos obrigados a depender do Egito e da Assíria para conseguir pão e não morrer de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Nossos pais pecaram e já não vivem; e nós sofremos as consequências dos seus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Agora são escravos que mandam em nós, e não há ninguém que nos livre das suas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sai para buscar alimento arrisca a vida, enfrentando o perigo da espada no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Nossa pele arde como um forno por causa da fome intensa.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Em Sião, mulheres são violentadas; nas cidades de Judá, as moças são abusadas.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Nossos príncipes foram pendurados pelas mãos do inimigo; e nossos anciãos foram humilhados.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Os jovens foram obrigados a moer grãos com pedras pesadas; e os meninos tropeçam sob a carga de lenha.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anciãos já não se assentam à porta da cidade; e os jovens já não entoam canções.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alegria desapareceu do nosso coração; nossas danças se transformaram em pranto.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coroa caiu da nossa cabeça; ai de nós, porque pecamos.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 isso o coração desfalece; por isso os olhos se apagam.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monte Sião ficou em ruínas e vazio; chacais andam por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Mas tu, SENHOR, reinas para sempre; teu trono permanece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Por que te esquecerias de nós para sempre? Por que nos deixarias por tanto tempo?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Restaura-nos para ti, SENHOR, e nós voltaremos; renova nossos dias como nos tempos antigos.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Ou será que nos rejeitaste de vez e tua ira contra nós não tem fim?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