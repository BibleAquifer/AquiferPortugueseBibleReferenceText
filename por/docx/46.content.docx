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1 Coríntios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chamado pela vontade de Deus para ser apóstolo de Cristo Jesus, junto com o irmão Sóstenes,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à igreja de Deus que está em Corinto, formada pelos que foram santificados em Cristo Jesus e chamados para serem santos, com todos os que, em qualquer lugar, invocam o nome de nosso Senhor Jesus Cristo, Senhor deles e nosso: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que a graça e a paz estejam com vocês, vindas de Deus, nosso Pai, e do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Dou sempre graças ao meu Deus por vocês, pela graça que receberam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nele vocês foram enriquecidos em tudo: na palavra e no conhecimento,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 como o testemunho de Cristo foi confirmado entre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isso, não lhes falta nenhum dom espiritual, enquanto esperam a revelação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também os sustentará até o fim, para que estejam firmes e sem culpa no dia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Deus é fiel, e ele os chamou para viver em comunhão com seu Filho, Jesus Cristo, nosso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Irmãos, peço a vocês, em nome de nosso Senhor Jesus Cristo, que falem em harmonia e não deixem que haja divisões entre vocês. Vivam unidos no mesmo pensamento e na mesma intenção.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Fui informado, meus irmãos, por pessoas da casa de Cloe, que há conflitos entre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Refiro-me a isto: cada um diz: “Eu sigo Paulo”, ou: “Eu sigo Apolo”, ou: “Eu sigo Pedro”, ou ainda: “Eu sigo Cristo”.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Cristo estaria dividido? Será que Paulo foi crucificado por vocês? Ou vocês foram batizados em nome de Paulo?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Agradeço a Deus por não ter batizado nenhum de vocês, exceto Crispo e Gaio,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para que ninguém diga que foi batizado em meu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Também batizei a família de Estéfanas. Além disso, não me lembro de ter batizado mais alguém.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Cristo não me enviou para batizar, mas para anunciar o evangelho, sem depender de linguagem humana sofisticada, para que a cruz de Cristo não seja esvaziada de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mensagem da cruz é loucura para os que estão se perdendo, mas para nós, que estamos sendo salvos, é poder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está escrito: “Vou destruir a sabedoria dos sábios e rejeitar o entendimento dos inteligentes”.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Onde está o sábio? Onde está o escriba? Onde está o debatedor deste tempo? Deus não tornou sem valor a sabedoria do mundo?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Pois, na sabedoria de Deus, o mundo não o conheceu por meio da sabedoria humana; Deus achou bom salvar os que creem por meio da loucura da pregação.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os judeus pedem sinais, e os gentios buscam sabedoria;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nós anunciamos Cristo crucificado, escândalo para os judeus e loucura para os gentios.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Mas, para os chamados, tanto judeus quanto gentios, Cristo é poder de Deus e sabedoria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Porque o que parece loucura em Deus é mais sábio do que os homens, e o que parece fraqueza em Deus é mais forte do que os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Irmãos, observem quem vocês eram quando foram chamados: poucos eram sábios segundo critérios humanos, poucos tinham poder, poucos pertenciam a famílias importantes.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Mas Deus escolheu o que o mundo chama de loucura para envergonhar os sábios, e escolheu o que o mundo chama de fraqueza para envergonhar o que é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Ele escolheu o que é desprezado e sem valor no mundo — o que parece não ser nada — para anular o que é considerado importante,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para que ninguém se glorie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É por iniciativa de Deus que vocês estão em Cristo Jesus, o qual se tornou para nós sabedoria de Deus: justiça, santificação e redenção.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Para que, como está escrito: “Quem quiser se gloriar, glorie-se no Senhor”.</w:t>
      </w:r>
    </w:p>
    <w:p>
      <w:pPr>
        <w:pStyle w:val="Heading2"/>
      </w:pPr>
      <w:r>
        <w:rPr>
          <w:lang w:val="pt_PT" w:bidi="pt_PT"/>
        </w:rPr>
        <w:t>1 Coríntios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Irmãos, quando estive com vocês, não usei linguagem sofisticada nem discurso de sabedoria elevada para anunciar o mistério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Decidi conhecer entre vocês apenas isto: Jesus Cristo, e ele crucificado.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Estive com vocês em fraqueza, com medo e muito tremor.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Minha mensagem e meu anúncio não se basearam em argumentos de sabedoria humana, mas em demonstração do Espírito e de poder,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para que a fé de vocês não dependa de capacidade humana, mas do poder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 entanto, falamos de sabedoria entre os que são maduros na fé, mas não de uma sabedoria desta época, nem dos governantes deste tempo, que estão sendo anulados.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Pelo contrário, anunciamos a sabedoria de Deus como um segredo revelado, escondido desde antes da história, que Deus preparou para nossa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Nenhum dos governantes deste tempo entendeu isso. Se tivessem entendido, não teriam crucificado o Senhor da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Mas, como está escrito: “O que nenhum olho viu, nenhum ouvido ouviu e o que nunca entrou no coração humano, isso Deus preparou para os que o amam”.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No entanto, Deus revelou isso a nós por meio do Espírito. Pois o Espírito investiga todas as coisas, até as coisas mais profundas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Quem, entre os seres humanos, conhece o que há dentro de uma pessoa, senão o próprio espírito dela? Da mesma forma, ninguém conhece as coisas de Deus, exceto o Espírito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Nós não recebemos o espírito do mundo, mas o Espírito que vem de Deus, para que possamos compreender aquilo que Deus nos deu gratuitamente.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falamos dessas coisas não com palavras ensinadas pela sabedoria humana, mas com palavras ensinadas pelo Espírito, explicando coisas espirituais com linguagem espiritual.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pessoa que não tem o Espírito não aceita o que vem do Espírito de Deus, porque isso lhe parece loucura, e não consegue entender, pois essas coisas são discernidas espiritualmente.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Já a pessoa guiada pelo Espírito avalia todas as coisas, mas ela mesma não pode ser avaliada corretamente por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está escrito: “Quem conheceu a mente do Senhor para poder instruí-lo?”. Mas nós temos a mente de Cristo.</w:t>
      </w:r>
    </w:p>
    <w:p>
      <w:pPr>
        <w:pStyle w:val="Heading2"/>
      </w:pPr>
      <w:r>
        <w:rPr>
          <w:lang w:val="pt_PT" w:bidi="pt_PT"/>
        </w:rPr>
        <w:t>1 Coríntios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Irmãos, quando falei com vocês, não pude me dirigir a vocês como pessoas espirituais, mas como pessoas ainda guiadas pela natureza humana, como crianças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Dei a vocês leite, não alimento sólido, porque ainda não estavam preparados; e, de fato, ainda não estão.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ainda vivem de forma humana. Quando há ciúmes e disputas entre vocês, isso não mostra que vocês estão seguindo padrões humanos?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alguém diz: “Eu sigo Paulo”, e outro: “Eu sigo Apolo”, vocês não estão agindo como pessoas comuns?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Afinal, quem é Apolo? E quem é Paulo? Apenas servos por meio de quem vocês creram, cada um fazendo a tarefa que o Senhor lhe 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plantei, Apolo regou, mas Deus é quem fez crescer.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isso, nem quem planta nem quem rega é algo por si mesmo, mas Deus, que dá o crescimento.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Quem planta e quem rega trabalham juntos, e cada um receberá sua recompensa conforme o próprio trabalho.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Nós somos cooperadores de Deus. Vocês são o campo de Deus e a construção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Segundo a graça que me foi dada, como um construtor sábio, lancei o fundamento, e outro constrói sobre ele. Mas cada um deve cuidar da forma como constrói.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Porque ninguém pode colocar outro fundamento além daquele que já foi colocado: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alguém constrói sobre esse fundamento usando ouro, prata, pedras valiosas, madeira, feno ou palha,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trabalho de cada um ficará claro, pois o Dia o revelará. Ele será revelado pelo fogo, e o fogo mostrará o tipo de obra que cada um fez.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o que alguém construiu resistir, essa pessoa receberá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o trabalho for consumido, haverá perda. Ainda assim, a pessoa será salva, mas como alguém que passa através do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Vocês não sabem que são o templo de Deus e que o Espírito de Deus habita em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alguém destruir o templo de Deus, Deus o destruirá, pois o templo de Deus é santo — e vocês são esse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Ninguém se engane. Se alguém entre vocês pensa ser sábio segundo os padrões desta era, torne-se “simples” para se tornar realmente sábio.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Pois a sabedoria deste mundo é loucura diante de Deus. Está escrito: “Ele prende os sábios na própria esperteza deles”;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também: “O Senhor conhece os pensamentos dos sábios e sabe que são vazios”.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 isso, ninguém se orgulhe de pessoas, pois tudo pertence a vocês: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seja Paulo, Apolo, Pedro, o mundo, a vida, a morte, o presente ou o futuro — tudo é de vocês,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vocês pertencem a Cristo, e Cristo pertence a Deus.</w:t>
      </w:r>
    </w:p>
    <w:p>
      <w:pPr>
        <w:pStyle w:val="Heading2"/>
      </w:pPr>
      <w:r>
        <w:rPr>
          <w:lang w:val="pt_PT" w:bidi="pt_PT"/>
        </w:rPr>
        <w:t>1 Coríntios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Assim, as pessoas devem nos considerar servos de Cristo e responsáveis pelos mistérios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Além disso, o que se exige dos responsáveis é que sejam fiéis.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Para mim, pouco importa ser avaliado por vocês ou por qualquer tribunal humano. Nem eu mesmo julgo a mim próprio.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tenho consciência de culpa alguma, mas isso não significa que eu esteja absolvido. Quem me julga é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isso, não façam julgamentos antes do tempo. Esperem até que o Senhor venha. Ele trará à luz o que está escondido na escuridão e revelará as intenções dos corações. Então cada um receberá de Deus o louvor que lhe for devido.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Irmãos, apliquei essas coisas a mim e a Apolo por causa de vocês, para que aprendam conosco a não ir além do que está escrito. Assim, ninguém ficará orgulhoso favorecendo um e desprezando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quem torna você diferente dos outros? E o que você possui que não tenha recebido? E, se recebeu, por que se orgulha como se tudo viesse de você mesmo?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Vocês já têm tudo o que querem! Já ficaram ricos! Já começaram a reinar sem nós! Quem dera realmente estivessem reinando, para que nós também reinássemos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me parece que Deus colocou a nós, apóstolos, por último, como condenados à morte. Tornamo-nos espetáculo para o mundo, para anjos e para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Nós somos considerados loucos por causa de Cristo, enquanto vocês se acham sábios em Cristo; nós somos fracos, e vocês, fortes; vocês são honrados, e nós, desprezados.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Até agora passamos fome e sede, andamos mal vestidos, somos maltratados e não temos moradia fixa.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Trabalhamos duro com as próprias mãos. Quando somos insultados, abençoamos; quando perseguidos, suportamos;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falam mal de nós, respondemos com bondade. Até este momento somos tratados como lixo do mundo, como a sujeira rejeitada por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Não escrevo essas coisas para envergonhar vocês, mas para corrigi-los como filhos queridos.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Pois, mesmo que vocês tenham muitos orientadores em Cristo, não têm muitos pais. Porque eu me tornei pai de vocês em Cristo Jesus por meio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isso, peço que sigam o meu exemplo.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Foi por essa razão que enviei a vocês Timóteo, meu filho amado e fiel no Senhor; ele fará vocês se lembrarem do meu modo de viver em Cristo Jesus, conforme ensino em toda parte, em todas as igrejas.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Alguns ficaram arrogantes, pensando que eu não iria visitá-los.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Mas irei logo, se o Senhor quiser, e então verei não apenas as palavras desses arrogantes, mas o poder que eles têm.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o reino de Deus não consiste em palavras, mas em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que vocês preferem? Que eu vá até vocês com disciplina severa ou com amor e espírito manso?</w:t>
      </w:r>
    </w:p>
    <w:p>
      <w:pPr>
        <w:pStyle w:val="Heading2"/>
      </w:pPr>
      <w:r>
        <w:rPr>
          <w:lang w:val="pt_PT" w:bidi="pt_PT"/>
        </w:rPr>
        <w:t>1 Coríntios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toda parte se ouve falar que há imoralidade entre vocês — e uma imoralidade que nem mesmo entre os gentios existe: um homem vive com a mulher de seu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vocês continuam orgulhosos! Não deveriam, pelo contrário, ficar profundamente tristes e afastar do meio de vocês quem fez tal coisa?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Mesmo ausente fisicamente, estou presente em espírito. E já julguei aquele que fez isso, como se eu estivesse aí.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vocês se reunirem em nome de nosso Senhor Jesus, e eu estiver com vocês em espírito, com o poder de nosso Senhor Jesus,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entreguem esse homem a Satanás para destruição da natureza pecadora, a fim de que o espírito dele seja salvo no dia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orgulho de vocês não é bom. Vocês não sabem que um pouco de fermento faz crescer toda a massa?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Removam o fermento velho, para que sejam uma massa nova, sem fermento, como realmente são. Pois Cristo, nosso Cordeiro da Páscoa, foi sacrificado.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isso, celebremos a festa não com o fermento velho, nem com fermento de maldade e perversidade, mas com pão sem fermento de sinceridade e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escrevi a vocês para não se associarem com pessoas sexualmente imorais.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quis dizer os imorais deste mundo, nem os gananciosos, exploradores ou idólatras. Caso contrário, vocês teriam de sair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agora escrevo que vocês não devem se associar com alguém que se diz irmão e vive em imoralidade sexual, ou é dominado pela ganância, ou pratica idolatria, ou fala de modo ofensivo, ou vive embriagado, ou explora os outros. Com alguém assim, nem mesmo façam refeições.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o que tenho eu a ver com julgar os de fora? Não são vocês que julgam os de dentro?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Deus julgará os de fora. Expulsem o mal do meio de vocês.</w:t>
      </w:r>
    </w:p>
    <w:p>
      <w:pPr>
        <w:pStyle w:val="Heading2"/>
      </w:pPr>
      <w:r>
        <w:rPr>
          <w:lang w:val="pt_PT" w:bidi="pt_PT"/>
        </w:rPr>
        <w:t>1 Coríntios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 alguém entre vocês tiver uma causa contra outro irmão, como se atreve a levar isso diante dos que não seguem a Deus, em vez de apresentar a questão ao povo santo?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Vocês não sabem que os santos julgarão o mundo? E, se vocês julgarão o mundo, não são capazes de resolver questões pequenas?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Vocês não sabem que julgaremos até anjos? Quanto mais os assuntos desta vida!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Então, ao lidar com questões comuns da vida, por que colocam como juízes pessoas sem estima na comunidade?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Digo isso para envergonhar vocês. Será que não existe entre vocês alguém suficientemente sábio para resolver conflitos entre irmãos?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 um irmão leva outro irmão aos tribunais — e isso diante de incrédulos!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simples fato de existirem processos entre vocês já é uma derrota. Por que não preferem sofrer injustiça? Por que não aceitam sofrer prejuízo?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vocês mesmos praticam injustiça e causam prejuízo — e fazem isso contra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Vocês não sabem que os injustos não herdarão o reino de Deus? Não se enganem: nem os sexualmente imorais, nem os idólatras, nem os adúlteros, nem os que se entregam a práticas sexuais degradantes,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nem os ladrões, nem os gananciosos, nem os bêbados, nem os que insultam os outros, nem os exploradores herdarão o reino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Alguns de vocês eram assim. Mas vocês foram lavados, separados para Deus e declarados justos no nome do Senhor Jesus Cristo e pelo Espírito do nosso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"Tudo me é permitido”, mas nem tudo traz benefício. “Tudo me é permitido”, mas não deixarei que nada me domine.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"O alimento existe para o estômago, e o estômago para o alimento”, mas Deus dará fim aos dois. Porém o corpo não é para a imoralidade sexual, mas para o Senhor; e o Senhor é para 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Deus ressuscitou o Senhor e nos ressuscitará pelo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Vocês não sabem que o corpo de vocês é membro de Cristo? Então eu tomaria aquilo que pertence a Cristo e o uniria a uma prostituta? De modo nenhum!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Ou vocês não sabem que quem se une a uma prostituta se torna um só corpo com ela? Pois está escrito: “Os dois se tornarão uma só carne”.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quem se une ao Senhor se torna um só espírito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Fujam da imoralidade sexual. Todo outro pecado que alguém comete fica fora do corpo; mas quem pratica imoralidade sexual peca contra o próprio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Vocês não sabem que o corpo de vocês é morada do Espírito Santo, que habita em vocês e lhes foi dado por Deus? E que vocês não pertencem a si mesmos?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Pois vocês foram comprados por um preço alto. Portanto, glorifiquem a Deus com o corpo de vocês.</w:t>
      </w:r>
    </w:p>
    <w:p>
      <w:pPr>
        <w:pStyle w:val="Heading2"/>
      </w:pPr>
      <w:r>
        <w:rPr>
          <w:lang w:val="pt_PT" w:bidi="pt_PT"/>
        </w:rPr>
        <w:t>1 Coríntios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Sobre os assuntos que vocês escreveram: é bom que o homem não toque em mulher.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Porém, por causa das práticas imorais, cada homem tenha sua própria esposa, e cada mulher, seu próprio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marido deve cumprir seus deveres conjugais para com a esposa, e a esposa deve fazer o mesmo para com 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 esposa não tem autoridade exclusiva sobre o próprio corpo, mas o marido; da mesma forma, o marido não tem autoridade exclusiva sobre o próprio corpo, mas a esposa.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se privem um do outro, exceto por acordo mútuo e por um tempo, para se dedicarem à oração. Depois, unam-se novamente, para que Satanás não tente vocês por falta de domínio próprio.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digo isso como uma ordem. Digo como uma sugestão.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Gostaria que todos fossem como eu; porém cada pessoa recebe de Deus seu próprio dom, um de um modo, outro de outro.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Aos solteiros e às viúvas digo que é bom permanecerem como 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Mas, se não conseguem controlar seus desejos, casem-se, pois é melhor casar do que viver consumido pela paixão.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Aos casados ordeno — não eu, mas o Senhor — que a esposa não se separe do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Mas, se ela se separar, que permaneça sem casar novamente ou que se reconcilie com o marido. E o marido não deve se separar da esposa.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Aos outros digo eu, não o Senhor: se um irmão tem esposa descrente, e ela aceita viver com ele, não deve se divorciar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E, se uma mulher tem marido descrente, e ele aceita viver com ela, não deve se divorciar do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o marido descrente é santificado por meio da esposa, e a esposa descrente é santificada por meio do marido. Caso contrário, seus filhos seriam impuros, mas agora são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Mas, se o descrente quiser partir, que parta. Em situações assim, o irmão ou a irmã não fica escravizado. Deus chamou vocês para viverem em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como você sabe, mulher, se salvará seu marido? E você, marido, como sabe se salvará sua esposa?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Fora isso, cada um continue na condição que o Senhor lhe deu e na situação em que Deus o chamou. É isso que determino em todas as igrejas.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Alguém foi chamado já circuncidado? Não tente desfazer isso. Alguém foi chamado sem circuncisão? Não procure circuncidar-se.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 circuncisão não significa nada, e a incircuncisão também não. O que importa é obedecer aos mandamentos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Cada um permaneça na condição em que foi chamado.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Você foi chamado sendo escravo? Não se preocupe com isso. Mas, se puder tornar-se livre, aproveite a oportunidade.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 quem foi chamado no Senhor sendo escravo é um homem livre do Senhor. Da mesma forma, quem era livre quando foi chamado tornou-se escravo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Vocês foram comprados por um preço alto; não se tornem escravos de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Irmãos, cada um permaneça diante de Deus na condição em que foi chamado.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Quanto às virgens, não tenho mandamento do Senhor, mas dou minha opinião como alguém que recebeu misericórdia do Senhor para ser digno de confiança.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 causa das dificuldades do tempo presente, considero bom que a pessoa permaneça como está.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Você está ligado a uma esposa? Não procure separação. Está livre de esposa? Não procure casar-se.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Mas, se você se casar, não pecou; e, se a virgem se casar, também não pecou. Contudo, essas pessoas enfrentarão dificuldades nesta vida, e eu gostaria de poupá-las disso.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Irmãos, o que quero dizer é que o tempo ficou curto. De agora em diante, os que têm esposa vivam como se não tivessem;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os que choram, como se não chorassem; os que se alegram, como se não se alegrassem; os que compram, como se não possuíssem;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os que lidam com as coisas deste mundo, como se não estivessem presos a elas, pois a forma atual deste mundo está passando.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Quero que vocês vivam sem preocupações. Quem não é casado se dedica às coisas do Senhor, procurando agradar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o homem casado se ocupa com as coisas desta vida, procurando agradar à esposa,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fica dividido. Da mesma forma, a mulher não casada e a virgem se dedicam às coisas do Senhor, para serem consagradas no corpo e no espírito; mas a mulher casada se ocupa com as coisas desta vida, procurando agradar ao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Digo isso para o bem de vocês, não para impor restrições, mas para ajudá-los a viver de maneira correta e em dedicação constante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Se alguém pensa que está agindo de modo inadequado com sua noiva, e sente que deve casar-se, faça o que achar correto; não está pecando: que se casem.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Mas aquele que está firme em seu coração, sem obrigação, e tem controle sobre a própria vontade, decidindo conservar sua noiva solteira, faz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Assim, quem se casa com sua noiva faz bem; e quem não se casa faz melhor.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 esposa está ligada ao marido enquanto ele vive. Mas, se o marido morrer, ela fica livre para se casar com quem quiser, desde que seja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Em minha opinião, porém, seria melhor que ela não se casasse de novo. E creio que, ao dizer isso, ofereço um conselho vindo do Espírito de Deus.</w:t>
      </w:r>
    </w:p>
    <w:p>
      <w:pPr>
        <w:pStyle w:val="Heading2"/>
      </w:pPr>
      <w:r>
        <w:rPr>
          <w:lang w:val="pt_PT" w:bidi="pt_PT"/>
        </w:rPr>
        <w:t>1 Coríntios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Sobre os alimentos oferecidos aos ídolos, sabemos que todos temos conhecimento. O conhecimento sozinho produz orgulho, mas o amor edifica 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Quem pensa que já sabe alguma coisa ainda não aprendeu como deveria.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quem ama a Deus é conhecido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Quanto a comer alimentos sacrificados aos ídolos, sabemos que o ídolo não possui existência real no mundo e que existe apenas um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Pois, mesmo que existam coisas chamadas “deuses”, seja no céu ou na terra — como há muitos “deuses” e muitos “senhores” —,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para nós existe um só Deus, o Pai, de quem vêm todas as coisas e para quem vivemos; e um só Senhor, Jesus Cristo, por meio de quem todas as coisas existem e por meio de quem vivemos.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nem todos possuem esse entendimento. Alguns, acostumados até agora com os ídolos, comem esses alimentos como se fossem realmente oferecidos a uma divindade, e a consciência deles, por ser fraca, fica contaminada.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alimento não nos torna mais próximos de Deus. Não perdemos nada se não comemos, nem ganhamos algo se comemos.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Cuidado para que a liberdade de vocês não se torne motivo de queda para os mais fracos.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Pois, se alguém de consciência fraca vir você, que tem conhecimento, fazendo refeição num lugar dedicado a ídolos, não será encorajado a comer também?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Assim, por causa do seu conhecimento, o irmão mais fraco — por quem Cristo morreu — é levado à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vocês pecam contra os irmãos e ferem a consciência fraca deles, pecam contra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isso, se um alimento fizer meu irmão tropeçar, nunca mais irei comê-lo, para não levar meu irmão à queda.</w:t>
      </w:r>
    </w:p>
    <w:p>
      <w:pPr>
        <w:pStyle w:val="Heading2"/>
      </w:pPr>
      <w:r>
        <w:rPr>
          <w:lang w:val="pt_PT" w:bidi="pt_PT"/>
        </w:rPr>
        <w:t>1 Coríntios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Não sou livre? Não sou apóstolo? Não vi Jesus, nosso Senhor? E vocês não são fruto do meu trabalho no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Mesmo que para outros eu não seja apóstolo, certamente o sou para vocês, pois vocês são a prova do meu ministério como apóstolo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Esta é minha defesa diante dos que me questionam: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Será que não temos o direito de comer e beber?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Será que não temos o direito de levar conosco uma esposa que crê, como fazem os outros apóstolos, os irmãos do Senhor e Pedro?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Ou somente Barnabé e eu devemos trabalhar para garantir nosso sustento?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serve no exército pagando as próprias despesas? Quem planta uma vinha e não come de seus frutos? Quem cuida de um rebanho e não bebe do leite?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Será que digo isso apenas do ponto de vista humano? A lei também não afirma isso?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está escrito na lei de Moisés: “Não amarre a boca do boi enquanto ele debulha o grão”. Será que Deus está preocupado apenas com os bois?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Não foi por nossa causa que isso foi escrito? Sim, foi registrado para nós, porque quem ara e quem trabalha na colheita deve fazer isso com esperança de participar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semeamos entre vocês bens espirituais, seria demais recebermos de vocês sustento material?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 outros exercem esse direito entre vocês, quanto mais nós! No entanto, não usamos esse direito. Pelo contrário, suportamos tudo para não criar obstáculo ao evangelho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não sabem que os que trabalham no templo recebem dali seu alimento, e os que servem ao altar participam das ofertas do altar?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Da mesma forma, o Senhor ordenou que os que anunciam o evangelho vivam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eu não fiz uso de nenhum desses direitos. E não escrevo isso para que façam algo por mim. Prefiro morrer a perder esse motivo de gloriar-me.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anunciar o evangelho não é motivo de gloriar-me, porque isso me foi imposto como obrigação. Ai de mim se eu não anunciar o evangelho!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faço isso por vontade própria, tenho recompensa; mas, se faço por obrigação, apenas cumpro a missão que me foi confiada.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Qual é, então, minha recompensa? É anunciar o evangelho gratuitamente, sem usar plenamente o direito que tenho como anunciador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Embora eu seja livre em relação a todos, fiz-me escravo de todos para ganhar o maior número possível de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Com os judeus, vivi como judeu, para ganhar os judeus. Com os que vivem sob a lei judaica, vivi como se estivesse debaixo da lei judaica — embora eu mesmo não esteja — para ganhar os que estão sob essa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Com os que vivem sem lei, vivi como se estivesse sem lei — ainda que eu não esteja sem a lei de Deus, mas debaixo da lei de Cristo — para ganhar os que vivem sem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Com os fracos, tornei-me fraco, para alcançar os fracos. Fiz-me tudo para todos, para de algum modo salvar alguns.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Faço tudo isso por causa do evangelho, para participar de suas bênçãos.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Vocês não sabem que, numa corrida, todos correm, mas somente um recebe o prêmio? Corram de tal maneira que vocês o alcancem.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Todo atleta se controla em tudo. Eles fazem isso para receber uma coroa que desaparece; nós, porém, buscamos uma que dura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Assim, não corro sem objetivo, nem luto como alguém que golpeia o 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Pelo contrário, disciplino severamente meu corpo e o mantenho sob controle, para que, depois de anunciar aos outros, eu mesmo não venha a ser reprovado.</w:t>
      </w:r>
    </w:p>
    <w:p>
      <w:pPr>
        <w:pStyle w:val="Heading2"/>
      </w:pPr>
      <w:r>
        <w:rPr>
          <w:lang w:val="pt_PT" w:bidi="pt_PT"/>
        </w:rPr>
        <w:t>1 Coríntios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Irmãos, não quero que vocês ignorem que todos os nossos antepassados estiveram debaixo da nuvem e atravessaram 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Todos foram batizados em Moisés, na nuvem e no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Todos comeram o mesmo alimento espiritual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todos beberam da mesma bebida espiritual, pois bebiam da rocha espiritual que os acompanhava, e essa rocha era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Mesmo assim, Deus não se agradou da maioria deles, pois foram abatidos no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Essas coisas aconteceram como sinais de alerta para nós, para que não desejemos o mal como eles desejaram.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se tornem idólatras, como alguns deles. Como está escrito: “O povo se sentou para comer e beber e se levantou para se divertir”.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Não pratiquemos imoralidade sexual, como alguns deles fizeram; e num único dia 23 mil morreram.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coloquemos o Senhor à prova, como alguns fizeram e foram mortos pelas serpentes.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não reclamem, como alguns deles reclamaram e foram destruídos pelo anjo destruidor.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Tudo isso aconteceu com eles como exemplo e foi registrado como advertência para nós, que vivemos no fim dos tempos.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Assim, quem pensa estar firme tome cuidado para não cair.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Nenhuma tentação enfrentada por vocês é diferente das que outras pessoas também enfrentam. Deus é fiel e não deixará que vocês sejam tentados além do que podem suportar. Pelo contrário, junto com a tentação, ele dará um meio de escape, para que vocês consigam suportá-la.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isso, meus amados, fujam da idolatria.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Falo a pessoas com capacidade de entender. Avaliem vocês mesmos o que estou dizendo.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cálice da bênção que abençoamos não nos coloca em comunhão com o sangue de Cristo? E o pão que partimos não nos faz participar do corpo de Cristo?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Porque nós, mesmo sendo muitos, formamos um só pão e um só corpo, pois todos participamos do mesmo pão.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Observem o povo de Israel: os que comem dos sacrifícios não participam do altar?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que quero dizer, então? Que um ídolo tem algum valor? Ou que o alimento oferecido a ídolos é alguma coisa?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Não. O que afirmo é que aquilo que os pagãos sacrificam, oferecem aos demônios e não a Deus. E eu não quero que vocês tenham comunhão com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Vocês não podem beber o cálice do Senhor e também o cálice dos demônios. Não podem participar da mesa do Senhor e da mesa dos demônios.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Ou queremos provocar o ciúme do Senhor? Será que somos mais fortes do que 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"Tudo é permitido”, mas nem tudo é conveniente. “Tudo é permitido”, mas nem tudo é edificante.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Ninguém deve buscar apenas o próprio bem, mas também o do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Comam tudo o que for vendido no mercado. Não perguntem se a carne foi oferecida aos ídolos ou não, por causa da consciência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Pois “a terra pertence ao Senhor e tudo o que nela existe”.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 alguém que não crê convidar vocês para uma refeição e vocês quiserem ir, comam de tudo o que for servido, porém não perguntem nada por causa da consciência.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Mas, se alguém disser: “Isso foi oferecido em sacrifício”, não comam, por causa da pessoa e por questão de consciência.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me refiro à sua própria consciência, mas à do outro. Pois por que minha liberdade deveria ser julgada pela consciência alheia?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Se participo da refeição com gratidão, por que sou criticado por algo pelo qual dou graças?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Assim, quer vocês comam, bebam ou façam qualquer outra coisa, façam tudo para a glória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Não se tornem motivo de tropeço nem para judeus, nem para gentios, nem para a igreja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Assim como eu também procuro agradar a todos em tudo, não buscando meu próprio benefício, mas o de muitos, para que sejam salvos.</w:t>
      </w:r>
    </w:p>
    <w:p>
      <w:pPr>
        <w:pStyle w:val="Heading2"/>
      </w:pPr>
      <w:r>
        <w:rPr>
          <w:lang w:val="pt_PT" w:bidi="pt_PT"/>
        </w:rPr>
        <w:t>1 Coríntios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Sigam meu exemplo, assim como eu sigo o exemplo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elogio vocês porque se lembram de mim em tudo e mantêm os ensinamentos que transmiti.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quero que entendam isto: Cristo é o cabeça de todo homem; o homem é o cabeça da mulher; e Deus é o cabeça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Todo homem que ora ou profetiza com a cabeça coberta traz desonra sobre sua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Da mesma forma, toda mulher que ora ou profetiza com a cabeça descoberta traz desonra sobre sua cabeça; é como se estivesse com a cabeça raspada.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Pois, se a mulher não cobre a cabeça, então corte também o cabelo. Mas, se é vergonhoso para ela ter o cabelo cortado ou raspado, então cubra 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homem não deve ter a cabeça coberta, porque é imagem e glória de Deus; mas a mulher é glória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o homem não veio da mulher, mas a mulher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o homem não foi criado por causa da mulher, mas a mulher por causa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isso, e também por causa dos anjos, a mulher deve usar um véu na cabeça. Assim ela mostra que está debaixo da autoridade do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Entretanto, no Senhor, a mulher não existe sem o homem, nem o homem sem a mulher.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Pois, assim como a mulher veio do homem, também o homem nasce da mulher; e tudo vem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Avaliem vocês mesmos: é apropriado que uma mulher ore a Deus sem cobrir a cabeça?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própria natureza não mostra que o cabelo comprido traz desonra ao homem,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que, para a mulher, o cabelo comprido é motivo de honra? Pois à mulher o cabelo foi dado como véu.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Mas, se alguém quiser insistir em discussões sobre isso, saiba que nem nós nem as igrejas de Deus seguimos outro costume.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No entanto, ao dar estas instruções, não posso elogiar vocês, porque suas reuniões fazem mais mal do que bem.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Antes de tudo, ouço que existem divisões entre vocês quando se juntam como igreja. Em parte, acredito nisso.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até é necessário que surjam divisões entre vocês, para que se tornem visíveis aqueles que são sinceros.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Quando vocês se reúnem, o que fazem já não é a ceia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Porque, ao comerem, cada um se adianta e toma sua própria refeição. Assim, enquanto um passa fome, outro chega ao ponto de se embriagar.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Será que vocês não têm casas para comer e beber? Ou desprezam a igreja de Deus e humilham os que não têm nada? O que devo dizer? Devo elogiá-los? De modo algum.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Pois eu transmiti a vocês aquilo que recebi do Senhor: que o Senhor Jesus, na noite em que foi entregue, tomou o pão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e, depois de ter dado graças, o partiu e disse: “Isto é meu corpo, entregue por vocês. Façam isso para se lembrar de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Depois da refeição, fez o mesmo com o cálice e disse: “Este cálice é a nova aliança no meu sangue. Sempre que o beberem, façam isso em memória de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Porque toda vez que vocês comem esse pão e bebem esse cálice, anunciam a morte do Senhor até o dia em que ele voltar.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Assim, quem comer o pão ou beber o cálice do Senhor de modo indigno será culpado do corpo e do sangue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Portanto, cada pessoa examine a si mesma antes de comer o pão e beber o cálice.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Pois quem come e bebe sem discernir o corpo do Senhor come e bebe julgamento para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Por causa disso, muitos entre vocês estão fracos e doentes, e vários já morreram.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Mas, se avaliássemos corretamente a nós mesmos, não seríamos julgados.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Quando, porém, o Senhor nos julga, ele nos corrige, para que não sejamos condenados junto com 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Portanto, meus irmãos, quando vocês se reunirem para comer, aguardem uns pelos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Se alguém estiver com fome, coma antes em casa, para que as reuniões de vocês não resultem em condenação. Quanto aos demais assuntos, darei orientações quando chegar.</w:t>
      </w:r>
    </w:p>
    <w:p>
      <w:pPr>
        <w:pStyle w:val="Heading2"/>
      </w:pPr>
      <w:r>
        <w:rPr>
          <w:lang w:val="pt_PT" w:bidi="pt_PT"/>
        </w:rPr>
        <w:t>1 Coríntios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Irmãos, quero que vocês compreendam corretamente os dons espirituais e não permaneçam sem entendimento nesse assunto.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Vocês sabem que, no tempo em que ainda eram gentios, eram conduzidos de muitos modos aos ídolos que não falam.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isso, deixo claro o seguinte: ninguém que fala movido pelo Espírito de Deus declara: “Maldito seja Jesus”. E ninguém consegue afirmar sinceramente: “Jesus é Senhor”, se não for pela ação do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Existem diferentes dons espirituais, mas o Espírito é o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Existem também diferentes formas de serviço, porém o Senhor continua o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existem diversas maneiras de Deus agir, mas é o mesmo Deus quem realiza tudo em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Espírito se manifesta em cada pessoa para o bem de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 um, por meio do Espírito, é dada a palavra da sabedoria; a outro, conforme o mesmo Espírito, a palavra do conhecimento;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outro é dada fé pelo mesmo Espírito; e a outro, dons de cura pelo mesmo Espírito;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outro é dado poder para realizar milagres; a outro, profecia; a outro, discernimento de espíritos; a outro, diferentes línguas; e ainda a outro, interpretação dessas línguas.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Mas é o mesmo e único Espírito que realiza todas essas coisas, distribuindo a cada pessoa conforme ele quer.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como o corpo é um só e possui muitas partes, e todas essas partes, embora sejam numerosas, formam um corpo, assim também acontece com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todos nós fomos batizados num só Espírito para formar um só corpo, sejam judeus ou gentios, escravos ou livres. E todos recebemos de um mesmo Espírito para beber.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corpo não é composto de apenas uma parte, mas de muitas.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 o pé disser: “Não sou mão, portanto não sou do corpo”, nem por isso deixa de fazer parte do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 o ouvido disser: “Não sou olho, portanto não sou do corpo”, ainda assim continua a ser parte do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Se o corpo inteiro fosse olho, como haveria audição? E, se fosse apenas ouvido, como existiria o olfato?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Deus colocou cada parte no corpo exatamente como quis.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 todas fossem uma só parte, onde estaria o corpo?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Portanto, existem muitas partes, mas um só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olho não pode dizer à mão: “Não preciso de você”. Nem a cabeça pode dizer aos pés: “Não preciso de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Pelo contrário, as partes do corpo que parecem mais frágeis são indispensáveis.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as partes que consideramos menos nobres recebem maior honra. E aquelas menos apresentáveis são tratadas com atenção especial,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enquanto as partes mais dignas não precisam disso. Deus organizou o corpo de modo a dar maior honra à parte menos valorizada,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para que não exista divisão no corpo, mas todas as partes cuidem umas das outras com igualdade.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uma parte sofre, todas sofrem junto com ela. Se uma parte recebe honra, todas participam da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Vocês são o corpo de Cristo, e cada um, separadamente, faz parte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Na igreja, Deus estabeleceu primeiro apóstolos, depois profetas, depois mestres. Em seguida vêm os que realizam milagres, os que recebem dons de cura, os que ajudam, os que administram e os que falam em várias línguas.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Será que todos são apóstolos? Todos são profetas? Todos são mestres? Todos realizam milagres?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Todos possuem dons de cura? Todos falam em línguas? Todos conseguem interpretar?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Portanto, busquem com dedicação os dons mais importantes. E agora mostrarei a vocês um caminho muito superior.</w:t>
      </w:r>
    </w:p>
    <w:p>
      <w:pPr>
        <w:pStyle w:val="Heading2"/>
      </w:pPr>
      <w:r>
        <w:rPr>
          <w:lang w:val="pt_PT" w:bidi="pt_PT"/>
        </w:rPr>
        <w:t>1 Coríntios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Mesmo que eu fale as línguas dos seres humanos e até as dos anjos, se não tiver amor, serei apenas como metal que ressoa ou como prato que retine.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Mesmo que eu tenha o dom de profetizar, compreenda todos os mistérios e tenha todo o conhecimento; e mesmo que eu tenha fé suficiente para mover montanhas, sem amor eu não sou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que eu entregue todos os meus bens aos pobres e ofereça meu corpo para ser queimado, se não tiver amor, nada disso me trará proveito.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amor age com paciência e trata os outros com bondade. O amor não sente inveja, não se vangloria nem se torna arrogante.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age de modo vergonhoso, não busca os próprios interesses, não se irrita facilmente e não guarda rancor.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amor não encontra alegria na injustiça, mas se alegra com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amor tudo suporta, tudo crê, tudo espera e permanece firme em todas as situações.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amor nunca falha. As profecias terão fim, as línguas cessarão e o conhecimento desaparecerá.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Porque agora nosso conhecimento é incompleto e nossa profecia também é parcial.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Mas, quando vier o que é perfeito, aquilo que é parcial deixará de existir.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eu era criança, falava, pensava e raciocinava como criança. Mas quando me tornei adulto, deixei para trás as atitudes infantis.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Agora vemos de forma obscura, como por meio de um espelho, mas então veremos face a face. Agora conheço em parte, então conhecerei plenamente, assim como também sou plenamente conhecido.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Portanto, três coisas permanecem: a fé, a esperança e o amor. Mas a maior delas é o amor.</w:t>
      </w:r>
    </w:p>
    <w:p>
      <w:pPr>
        <w:pStyle w:val="Heading2"/>
      </w:pPr>
      <w:r>
        <w:rPr>
          <w:lang w:val="pt_PT" w:bidi="pt_PT"/>
        </w:rPr>
        <w:t>1 Coríntios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Busquem o amor e desejem ardentemente os dons espirituais, sobretudo o dom de profetizar.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Pois quem fala em outra língua não fala aos homens, mas a Deus; ninguém o entende, pois, em espírito, fala mistérios.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quem profetiza fala às pessoas para edificação, encorajamento e consolo.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Quem fala em outra língua edifica a si mesmo; mas quem profetiza edifica a igreja.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Agora, desejo que todos vocês falem em línguas, mas desejo ainda mais que profetizem. Quem profetiza é mais útil do que quem fala em outras línguas, a menos que haja interpretação, para que a igreja seja edificada.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Agora, irmãos, se eu for até vocês falando em outras línguas, de que lhes servirei, se não lhes transmitir revelação, conhecimento, profecia ou ensino?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É o mesmo com os instrumentos que não têm vida, como a flauta ou a harpa: se não fizerem distinção entre as notas, como se poderá reconhecer a melodia que está sendo tocada?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se a trombeta der um som confuso, quem se preparará para a batalha?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também vocês: se não falarem palavras claras com a língua, como se entenderá o que dizem? Vocês estarão falando ao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Existem no mundo muitos tipos de sons, e nenhum deles é sem significado.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 eu não entender o significado da voz, serei estrangeiro para quem fala, e quem fala será estrangeiro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também vocês: já que desejam intensamente os dons espirituais, procurem abundar nos dons que edificam a igreja.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Quem fala em línguas deve orar pedindo também o dom de interpretar o que essas palavras querem dizer.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Porque, se eu oro em outra língua, meu espírito ora, mas minha mente permanece infrutífera.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Então, o que farei? Orarei com o espírito, mas também com a mente. Cantarei com o espírito, mas também com a 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 você agradecer apenas em espírito, como alguém que não entende poderá dizer “Amém” à sua ação de graças, se não compreende o que foi dito?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Você realmente faz uma boa oração de agradecimento, mas o outro não é edificado.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Agradeço a Deus porque falo em línguas mais do que todos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Mas, na igreja, prefiro dizer cinco palavras com entendimento para instruir outros, em vez de milhares de palavras em outra língua.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Irmãos, não sejam crianças no modo como pensam, sejam inocentes quanto ao mal, mas sejam maduros em seu modo de pensar.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 Escrituras dizem: “Por meio de línguas estrangeiras e lábios de estrangeiros falarei a este povo, mas nem assim me ouvirão, diz 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Portanto, as línguas servem como sinal não para os que creem, mas para os que não creem. A profecia, porém, não é para os que não creem, mas para os que creem.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Portanto, se toda a igreja se reunir e todos falarem em línguas, e entrarem alguns que não são instruídos ou não creem, não dirão que vocês estão loucos?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Mas se todos profetizarem, e entrar alguém que não crê ou não é instruído, ele será convencido e examinado por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Os segredos do seu coração serão revelados, e assim, prostrando-se, adorará a Deus, declarando: “De fato, Deus está no meio de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Então, irmãos, quando vocês se reúnem, cada um tem um salmo, um ensino, uma revelação, uma língua ou uma interpretação. Tudo isso deve ser feito para edificação.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 alguém falar em língua, que falem no máximo dois ou três, um de cada vez, e que haja alguém para interpretar.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Mas, se não houver intérprete, que fique em silêncio na igreja; fale para si mesmo e para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Da mesma forma, que dois ou três profetas falem, e os outros julguem.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Mas, se for revelado algo a alguém que está sentado, que o primeiro fique em silêncio.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Pois todos vocês podem profetizar um de cada vez, para que todos aprendam e sejam encorajados.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 o espírito do profeta está sujeito ao próprio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Pois Deus não é Deus de confusão, mas de paz, como acontece em todas as igrejas dos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As mulheres devem permanecer em silêncio nas reuniões da igreja, pois não lhes é permitido falar. Antes, permaneçam submissas, como também diz 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Se quiserem aprender algo, que perguntem ao marido em casa, pois é vergonhoso que falem na igreja.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Ou vocês pensam que a palavra de Deus veio de vocês? Ou que ela chegou só a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Se alguém se julga profeta ou espiritual, que reconheça que o que escrevo a vocês é mandamento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Mas, se alguém ignorar isso, será ignorado.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Portanto, meus irmãos, desejem ardentemente o dom de profetizar e não impeçam que se fale em línguas.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Mas tudo seja feito com decência e ordem.</w:t>
      </w:r>
    </w:p>
    <w:p>
      <w:pPr>
        <w:pStyle w:val="Heading2"/>
      </w:pPr>
      <w:r>
        <w:rPr>
          <w:lang w:val="pt_PT" w:bidi="pt_PT"/>
        </w:rPr>
        <w:t>1 Coríntios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Agora, irmãos, relembro a vocês o evangelho que lhes anunciei, o qual vocês receberam e no qual permanecem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 meio dele vocês são salvos, se mantiverem firme a mensagem que lhes anunciei. Caso contrário, creram sem resultado.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entreguei a vocês o que também recebi: que Cristo morreu por causa de nossos pecados, conforme as Escrituras,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que foi sepultado e ressuscitado dos mortos no terceiro dia, conforme as Escrituras.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ele apareceu a Pedro e depois aos doze.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disso, apareceu a mais de quinhentos irmãos de uma só vez. A maioria ainda vive até hoje, mas alguns já morreram.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apareceu a Tiago e depois a todos os apóstolos.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último, apareceu também a mim, como a um nascido fora do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eu sou o menor entre os apóstolos; não sou digno de ser chamado apóstolo, porque persegui a igreja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Mas, pela graça de Deus, eu sou o que sou, e a graça que ele me concedeu não foi inútil. Pelo contrário, trabalhei mais do que todos eles — não eu, porém, mas a graça de Deus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Portanto, não importa se fui eu ou se foram eles que pregaram. Todos nós anunciamos isso e vocês creram.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Ora, se Cristo é proclamado como alguém que ressuscitou dentre os mortos, como alguns entre vocês podem dizer que não há ressurreição de mortos?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Se não há ressurreição de mortos, então quer dizer que Cristo não ressuscitou.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 Cristo não ressuscitou, então nossa pregação é inútil, e a fé de vocês também.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Então, seremos considerados falsas testemunhas de Deus, pois testemunhamos contra Deus que ele ressuscitou Cristo, a quem ele não ressuscitou, se é verdade que os mortos não ressuscitam.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Pois, se os mortos não ressuscitam, tampouco Cristo ressuscitou.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E, se Cristo não ressuscitou, a fé de vocês é vã, e vocês ainda estão em seus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Então, também os que morreram em Cristo estão perdidos.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 nossa esperança em Cristo vale apenas para esta vida, somos os mais dignos de compaixão entre todos os seres humanos.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a verdade é que Cristo ressuscitou dentre os mortos e se tornou o primeiro fruto dos que morreram.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Porque, assim como a morte veio por meio de um homem, também por meio de um homem veio a ressurreição dos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Pois, assim como todos morrem em Adão, assim também todos receberão vida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cada um na sua própria ordem: Cristo, o primeiro fruto; depois, os que pertencem a Cristo, quando ele voltar.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virá o fim, quando ele entregar o reino a Deus Pai, depois de eliminar todo domínio, toda autoridade e todo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Porque ele deve reinar até que ponha todos os inimigos debaixo dos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 morte será o último inimigo a ser destruído.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Pois Deus colocou tudo debaixo dos seus pés. Mas, quando diz que tudo lhe foi submetido, fica claro que isso não inclui aquele que submeteu todas as coisas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E, quando todas as coisas forem submetidas a ele, então o próprio Filho estará sujeito àquele que lhe sujeitou todas as coisas, para que Deus seja tudo em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 não há ressurreição, o que fazem então aqueles que recebem batismo pelos mortos? E se os mortos realmente não ressuscitarão, por que se batizam por eles?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Por que nós mesmos arriscamos constantemente a nossa vida?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Todos os dias enfrento a morte. Isso é tão certo quanto a alegria que tenho por vocês em Cristo Jesus, nosso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 enfrentei feras em Éfeso, que me adiantou? Se realmente os mortos não ressuscitam, “comamos e bebamos, pois amanhã morreremos”.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Não se deixem enganar: “As más companhias estragam os bons costumes”.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Voltem ao bom senso, como é correto, e parem de pecar. Pois alguns ainda não conhecem a Deus. Digo isso para a vergonha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Alguém, entretanto, poderá perguntar: “Como é que os mortos ressuscitarão? Que tipo de corpo eles terão?”.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Tolo, o que você semeia não nasce, a menos que morra.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o que você semeia não é o corpo que virá a nascer, mas apenas um grão, talvez de trigo ou de outro cereal.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Mas Deus lhe dá um corpo como ele bem quer, e a cada semente dá o seu próprio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Nem toda carne é igual; há carne de pessoas, carne de animais, carne de aves e carne de peixes.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 há corpos celestes e corpos terrestres, mas a glória dos corpos celestes é diferente da glória dos corpos terrestres.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O sol tem uma glória, a lua tem outra glória, e as estrelas têm outra glória, pois uma estrela difere da outra em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Assim também acontece na ressurreição dos mortos: o corpo é semeado em corrupção e ressuscita em incorrupção.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É semeado em desonra e ressuscita em glória; é semeado em fraqueza e ressuscita em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É semeado corpo natural e ressuscita corpo espiritual. Se existe corpo natural, também existe corpo espiritual.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Assim também está escrito: “Adão, o primeiro homem, tornou-se um ser vivo”. O último Adão tornou-se um espírito vivificante.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Mas não veio primeiro o espiritual, e sim o natural; depois veio o espiritual.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O primeiro homem, feito do pó, é da terra; o segundo homem é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Como é o homem terreno, assim são também os que são terrenos; como é o homem celestial, assim são também os que são celestiais.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E assim como temos a imagem do terreno, também teremos a imagem do celestial.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Isto digo a vocês, irmãos, que carne e sangue não podem herdar o reino de Deus, nem o que se corrompe pode herdar o que não se corrompe.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Ouçam, eu lhes digo um mistério: nem todos morreremos, porém todos seremos transformados.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Tudo acontecerá num instante, num piscar de olhos, quando for tocada a última trombeta, pois ela soará, os mortos ressuscitarão incorruptíveis e nós, os vivos, seremos transformados.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Pois este corpo que se corrompe deve vestir-se de incorruptibilidade, e este corpo mortal deve vestir-se de imortalidade.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Assim, quando o que é corruptível se revestir do que é incorruptível, e o que é mortal se revestir do que é imortal, então, finalmente, se tornará verdadeira esta Escritura: “A morte foi devorada pela vitória.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Ó morte, onde está a sua vitória? Ó morte, onde está o seu ferrão?”.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O ferrão da morte é o pecado, e a lei é a força do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Graças a Deus, somos vitoriosos por meio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Portanto, meus queridos irmãos, sejam fortes e firmes, sempre abundantes no trabalho do Senhor, pois vocês sabem que o trabalho de vocês no Senhor não é inútil.</w:t>
      </w:r>
    </w:p>
    <w:p>
      <w:pPr>
        <w:pStyle w:val="Heading2"/>
      </w:pPr>
      <w:r>
        <w:rPr>
          <w:lang w:val="pt_PT" w:bidi="pt_PT"/>
        </w:rPr>
        <w:t>1 Coríntios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Quanto à coleta destinada ao povo de Deus, assim como ordenei às igrejas da Galácia, também façam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primeiro dia da semana, cada um deve separar e guardar uma reserva, conforme o que tiver ganhado, para que, quando eu chegar, não seja necessário fazer coletas.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Ao chegar, enviarei aqueles que vocês aprovarem, com cartas, para levar a sua oferta 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for apropriado que eu também vá, eles me acompanharão.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Irei visitá-los depois que eu passar pela Macedônia, porque é por lá que vou passar.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Talvez eu fique com vocês por algum tempo, ou até que passe o inverno, para que me ajudem na viagem para onde eu tiver de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não quero vê-los agora apenas de passagem. Espero passar algum tempo com vocês, se o Senhor permitir.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Vou permanecer em Éfeso até o Pentecostes,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porque uma porta grande e proveitosa se abriu diante de mim, embora muitos se oponham.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Se Timóteo chegar aí, cuidem para que ele não tenha medo de estar entre vocês, porque ele está realizando a obra do Senhor, assim como 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Portanto, ninguém deve desprezá-lo. Enviem-no em paz para que venha me encontrar, pois o espero com os irmãos.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Pedi ao nosso irmão Apolo que fosse visitá-los com os irmãos, mas não era a vontade dele ir agora. Ele irá quando tiver oportunidade.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Fiquem atentos, firmes na fé; sejam corajosos e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tudo o que fizerem, façam com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Irmãos, eu os exorto: vocês sabem que Estéfanas e a família dele foram os primeiros frutos da Acaia e que eles se dedicaram ao serviço dos santos.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Peço que vocês se submetam a pessoas assim, e a todo aquele que coopera e trabalha ao nosso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Fico feliz com a chegada de Estéfanas, Fortunato e Acaico, porque eles compensaram a ausência de vocês junto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eles deram descanso ao meu espírito e ao de vocês. Reconheçam, portanto, pessoas assim.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 igrejas da Ásia mandam saudações. Áquila e Priscila mandam saudações cordiais no Senhor, junto com a igreja reunida na casa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Todos os irmãos mandam saudações. Saúdem uns aos outros com um beijo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Eu mesmo escrevo esta saudação com minha própria 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Se alguém não ama o Senhor, que seja maldito. “Vem, Senhor!”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 a graça do Senhor Jesus esteja com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 o meu amor esteja com todos vocês em Cristo Jesus.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