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2 Pedro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Simão Pedro, servo e apóstolo de Jesus Cristo, escreve a vocês que receberam, pela justiça do nosso Deus e Salvador Jesus Cristo, a mesma fé preciosa que nós recebemos.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a graça e a paz cresçam em vocês por meio do pleno conhecimento de Deus e de Jesus Cristo, o nosso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poder de Deus nos dá tudo de que precisamos para viver de modo agradável a ele, por meio do conhecimento daquele que nos chamou para participar da sua glória e da sua virtude.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Pelo mesmo poder, ele nos entregou promessas ricas e maravilhosas, para que vocês escapem da corrupção e dos desejos do mundo e participem da natureza divina.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acrescentem à fé a virtude; à virtude, o conhecimento;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ao conhecimento, o domínio próprio; ao domínio próprio, a perseverança; à perseverança, a piedade;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à piedade, a amizade entre irmãos; e à amizade entre irmãos, 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vocês tiverem essas qualidades e elas forem crescendo, vocês não serão fracos nem inúteis no conhecimento do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quem não pratica essas coisas vê apenas o que está perto e se esquece de que foi purificado dos seus antigos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Portanto, irmãos queridos, esforcem-se para confirmar que vocês foram chamados e escolhidos por Deus. Assim, vocês não cairão nem se desviarão do caminho,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receberão com grande honra a entrada no reino eterno de nosso Senhor e Salvador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continuarei a lembrar essas verdades, mesmo sabendo que vocês já as conhecem e estão firmes nelas.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Enquanto eu viver neste corpo, quero continuar a trazer essas coisas à memória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 Senhor Jesus Cristo me mostrou que meus dias aqui estão chegando ao fim e que logo deixarei este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eu desejo deixar tudo bem claro, para que vocês se lembrem dessas palavras depois da minha partida.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contamos histórias inventadas quando falamos do poder e da vinda do nosso Senhor Jesus Cristo; nós mesmos vimos a sua majestade.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recebeu honra e glória de Deus, o Pai, quando a voz vinda da glória disse: “Este é o meu Filho amado, em quem encontro alegria”.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Nós ouvimos essa voz que veio do céu quando estávamos com ele no monte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Assim, confirmamos que as palavras dos profetas são verdadeiras. Prestem atenção nelas como luz que brilha na escuridão até que o dia amanheça e a estrela da manhã ilumine o coração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Antes de tudo, entendam que nenhuma profecia da Escritura veio de interpretação pessoal do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nenhuma profecia surgiu da vontade humana; homens falaram da parte de Deus, movidos pelo Espírito Santo.</w:t>
      </w:r>
    </w:p>
    <w:p>
      <w:pPr>
        <w:pStyle w:val="Heading2"/>
      </w:pPr>
      <w:r>
        <w:rPr>
          <w:lang w:val="pt_PT" w:bidi="pt_PT"/>
        </w:rPr>
        <w:t>2 Pedro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passado houve falsos profetas no meio do povo, e do mesmo modo surgirão entre vocês falsos mestres, que introduzirão secretamente ensinamentos mentirosos e destrutivos, e até negarão o Senhor que os resgatou; porém o fim deles virá de modo repentino e terrível.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Muitos seguirão seus caminhos vergonhosos, e por causa deles o caminho da verdade será motivo de zombaria.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Movidos por ganância, esses mestres usarão palavras enganosas para explorar vocês; mas Deus já decretou a condenação deles há muito tempo, e a destruição deles se aproxima.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Deus não poupou nem mesmo os anjos que pecaram, mas os lançou no inferno, prendendo-os em abismos escuros, onde aguardam o dia do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não poupou as pessoas dos tempos antigos antes do dilúvio, mas preservou apenas Noé, pregador da justiça, e mais sete pessoas de sua família. Então destruiu completamente o mundo de homens ímpios por meio das águas do dilúvio.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reduziu as cidades de Sodoma e Gomorra a cinzas e as fez desaparecer da terra, deixando-as como exemplo do que acontecerá aos ímpios.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Ao mesmo tempo, o Senhor livrou Ló, homem justo, que sofria ao ver a terrível maldade que o cercava por todos os lados em Sodoma.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Porque, vivendo dia após dia no meio deles, aquele justo se angustiava profundamente ao ver e ouvir as obras más que eles praticavam.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Assim, o Senhor sabe salvar os piedosos das provações que os cercam e manter os ímpios sob castigo, reservados para o dia do juízo final.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é especialmente severo com os que seguem os desejos imorais de sua natureza pecaminosa e desprezam a autoridade, e com os orgulhosos e teimosos, que ousam zombar dos seres celestiais sem qualquer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Contudo, os anjos no céu, que estão diante do Senhor e são muito maiores em poder e força do que esses falsos mestres, não proferem acusações insultuosas contra aqueles seres.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esses falsos mestres agem como criaturas irracionais, sem entendimento; fazem apenas o que desejam, como se tivessem nascido para ser capturados e destruídos; zombam daquilo que não compreendem e, por isso, serão destruídos pela própria corrupção.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Essa será a paga pela injustiça que praticam, pois escolhem viver cada dia em prazeres pecaminosos; são vergonha e mancha entre vocês, enganando-os enquanto participam das suas refeições fraternas e, ao mesmo tempo, vivem em pecado repugnante, como se fossem pessoas sinceras.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Seus olhos estão cheios de desejo adúltero e nunca se cansam do pecado; enganam as pessoas instáveis, treinam o coração na ganância; são filhos malditos.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Eles abandonaram o caminho reto e se desviaram, seguindo o exemplo de Balaão, filho de Beor, que se deixou conduzir pelo amor ao pagamento que receberia ao praticar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Balaão, porém, foi impedido em sua loucura, quando a sua jumenta, um animal que não fala, falou com voz humana, repreendendo e corrigindo as atitudes insensatas do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Esses homens são como fontes secas, que prometem matar a sede, mas não têm nada; são como nuvens levadas por ventos de tempestade, sem direção; para eles está reservada a escuridão dos abismos eternos.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 discursos cheios de orgulho, eles usam a imoralidade como isca para seduzir aqueles que estão quase conseguindo fugir de uma vida de 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Prometem liberdade a essas pessoas, mas eles mesmos são escravos da corrupção, pois a pessoa se torna escrava daquilo que a domina.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Porque, quando alguém escapa dos caminhos pecaminosos do mundo ao conhecer o nosso Senhor e Salvador Jesus Cristo, mas depois se deixa prender novamente pelo pecado e volta a ser seu escravo, fica em situação pior do que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Teria sido melhor nunca ter conhecido o caminho da justiça do que, depois de conhecê-lo, afastar-se dos santos mandamentos que lhe foram entregues.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Cumpre-se então o antigo provérbio que diz: “O cachorro volta para comer o que vomitou”, e também: “A porca, depois de lavada, volta a rolar na lama”. Assim acontece com aqueles que retornam ao próprio pecado.</w:t>
      </w:r>
    </w:p>
    <w:p>
      <w:pPr>
        <w:pStyle w:val="Heading2"/>
      </w:pPr>
      <w:r>
        <w:rPr>
          <w:lang w:val="pt_PT" w:bidi="pt_PT"/>
        </w:rPr>
        <w:t>2 Pedro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minha segunda carta a vocês, queridos irmãos, e em ambas procuro despertar a sua mente, lembrando verdades que já conhecem.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São verdades recebidas dos santos profetas e do mandamento do nosso Senhor e Salvador, que nós, apóstolos, ensinamos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Antes de tudo, quero lembrar que, nos últimos dias, aparecerão zombadores, que seguirão seus próprios desejos maus e farão pouco caso da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dirão: “Ele não prometeu voltar? Onde está, então? Desde que os nossos antepassados morreram, tudo continua igual, como sempre foi desde a criação”.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escolhem esquecer este fato: há muito tempo, pela palavra de Deus, os céus foram formados, e a terra surgiu do meio das águas e foi cercada por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foi também por meio da água que Deus destruiu o mundo antigo, quando enviou um grande dilúvio.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Do mesmo modo, pela mesma palavra, os céus e a terra de agora estão reservados para o fogo, guardados para o dia do juízo, quando todos os ímpios serão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não se esqueçam disto, amados: para o Senhor, um dia é como mil anos, e mil anos são como um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não demora em cumprir a sua promessa, como alguns pensam. Ele tem paciência com vocês, porque não quer que ninguém pereça, mas que todos cheguem ao arrependimento.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dia do Senhor, porém, virá como um ladrão; os céus desaparecerão com grande estrondo, os elementos serão destruídos pelo fogo, e a terra, com tudo o que nela existe, será totalmente exposta.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Visto que tudo isso será assim desfeito, pensem que tipo de vida santa e piedosa vocês devem levar.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Vivam esperando com desejo aquele dia e até apressando a sua vinda, o dia em que os céus serão destruídos pelo fogo e os elementos se derreterão em chamas.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Nós, porém, esperamos, conforme a promessa de Deus, novos céus e nova terra, onde a justiça habita e permanece.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isso, amados, enquanto aguardam essas coisas, esforcem-se para viver em paz, sem mancha e sem culpa, para que ele os encontre assim quando voltar.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considerem que a paciência do Senhor é salvação. Foi sobre isso também que o nosso amado irmão Paulo escreveu a vocês, com a sabedoria que Deus lhe 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Em suas cartas há pontos difíceis de entender, e pessoas ignorantes e instáveis distorcem essas partes, dando-lhes sentidos estranhos, como fazem com as demais Escrituras. Assim, essas pessoas causam a sua própria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Portanto, queridos irmãos, sabendo disso de antemão, estejam vigilantes, para que não sejam arrastados pelo erro desses homens perversos e não percam a firmeza que agora têm.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Pelo contrário, cresçam na graça e no conhecimento do nosso Senhor e Salvador Jesus Cristo. A ele seja a glória, agora e para sempre. Amém.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