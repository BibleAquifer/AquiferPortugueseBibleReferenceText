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Obadias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Em visão, o SENHOR, o Soberano, mostrou a Obadias o que viria sobre a terra de Edom; e Obadias disse: “Recebemos notícia da parte do SENHOR: ele enviou um mensageiro às nações, dizendo: ‘Levantem-se; reúnam seus exércitos; avancem contra Edom para destruí-lo’.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Farei com que as nações o tratem com desprezo, ó Edom; eu o tornarei pequeno e sem honra.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orgulho do seu coração o enganou, você que habita nas fendas das rochas, nas alturas do seu refúgio, e diz em si mesmo: ‘Quem poderá me lançar ao chão?’.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Ainda que você se eleve como a águia e ponha o seu ninho entre as estrelas, de lá eu o farei descer”, diz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“Quando ladrões chegam durante a noite, levam somente o que desejam; quando colhedores entram na vinha, sempre deixam alguns cachos. Mas veja como você está destruído!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Veja como Esaú foi saqueado! Como foram encontrados e levados os seus tesouros escondidos!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Todos os seus aliados o empurrarão para fora da sua terra; os que estavam em paz com você o enganarão e o vencerão; os que comiam do seu pão armarão uma armadilha, e você não perceberá.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Naquele dia”, diz o SENHOR, “eu farei desaparecer os sábios de Edom e tirarei o entendimento dos montes de Esaú.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Os seus guerreiros, ó Temã, ficarão tomados de medo, e todo homem dos montes de Esaú será eliminado pela matança.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causa da violenta matança contra seu irmão Jacó, a vergonha o cobrirá, e você será destruído para sempre.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No dia em que o inimigo rompeu os portões de Jerusalém, entrou na cidade e levou tudo o que tinha valor, você permaneceu indiferente; quando estrangeiros lançaram sortes para dividir as riquezas, você agiu como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Você não devia ter observado com prazer o dia da queda do seu irmão, nem ter se alegrado com a ruína do povo de Judá; não devia ter falado com soberba naquele tempo de aflição.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 não devia ter atravessado as portas do meu povo no dia da calamidade de Judá; nem devia ter se alegrado com o sofrimento do meu povo no dia da ruína de Judá; nem ter tomado para si as riquezas do meu povo no dia da desgraça de Judá.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Você não devia ter parado nas encruzilhadas para matar os que fugiam; não devia ter entregado os sobreviventes no dia da angústia.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Pois o Dia do SENHOR está próximo para todas as nações; como você agiu, assim será tratado; o mal que praticou voltará sobre a sua própria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Assim como vocês beberam do meu castigo no meu santo monte, também todas as nações beberão sem parar; beberão até o fim e serão como se nunca tivessem existido.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no monte Sião haverá livramento; ele será lugar santo, e a casa de Jacó tomará posse do que lhe pertence.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 descendência de Jacó será como fogo, e a casa de José como chama; a descendência de Esaú será como palha. Eles a incendiarão e a consumirão, e não restará sobrevivente da descendência de Esaú”, declara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"Os que vivem no Neguebe tomarão posse dos montes de Esaú, e os da Sefelá ocuparão a terra dos filisteus; eles também possuirão os campos de Efraim e de Samaria, e Benjamim se apossará de Gileade.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israelitas que estavam no exílio tomarão posse do território dos cananeus até Sarepta; e os exilados de Jerusalém que se encontram em Sefarade ocuparão as cidades do Neguebe.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Os vencedores subirão ao monte Sião para governar a montanha de Esaú, e o reino pertencerá ao SENHOR”.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