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Naum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é a visão que o SENHOR concedeu a Naum, de Elcós, a respeito do juízo que está para cair sobre Nínive: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é Deus zeloso e vingador; ele se vinga dos seus adversários e manifesta sua ira contra os seus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SENHOR é paciente e grande em poder; contudo, ele não deixará o culpado sem punição; ele avança no vendaval e na tempestade, e as nuvens são como pó sob seus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Ao seu comando, o mar seca e os rios desaparecem; Basã e Carmelo murcham, e o verde do Líbano se desvanece.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Diante dele, os montes tremem e as colinas se desfazem; a terra se abala e os que nela habitam são destruídos.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Quem suporta a sua indignação? Quem permanece em pé quando a sua ira se acende? A sua fúria se derrama como fogo, e as rochas se quebram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SENHOR é bom; no dia da aflição, ele é refúgio seguro; ele protege os que nele confiam.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Porém, com uma inundação violenta ele faz perecer os seus adversários; ele os empurra para a escuridão; assim acontecerá com Nínive.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 planos vocês fazem contra o SENHOR? Com um único golpe ele os deterá; não será necessário repetir o golpe.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Como espinheiros amontoados, seus inimigos serão lançados ao fogo; como palha seca, serão consumidos.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Foi de você, ó Nínive, que saiu aquele que planeja o mal contra o SENHOR?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Assim diz o SENHOR: “Ainda que sejam fortes e numerosos, serão cortados e destruídos; mas você, Judá, embora eu o tenha afligido, não o afligirei 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Agora quebrarei o seu jugo e romperei as suas correntes, e o tirarei da servidão”.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ao rei da Assíria ele declara: “Eu já determinei o fim da sua casa real; seus filhos não se sentarão no seu trono, e o seu nome será apagado; destruirei seus deuses de pedra e metal e os seus santuários; eu mesmo abrirei a sua sepultura, porque você é desprezível”.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Vejam, sobre os montes vêm aqueles que anunciam boas notícias e proclamam a paz! Ó Judá, comemorem suas festas e cumpram os votos que fizeram; o perverso não voltará a invadir o seu território, pois foi completamente destruído.</w:t>
      </w:r>
    </w:p>
    <w:p>
      <w:pPr>
        <w:pStyle w:val="Heading2"/>
      </w:pPr>
      <w:r>
        <w:rPr>
          <w:lang w:val="pt_PT" w:bidi="pt_PT"/>
        </w:rPr>
        <w:t>Naum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destruidor avança contra você, Nínive. Guarde a fortaleza; vigie as estradas; prepare-se para a batalha; reúna toda a sua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restaurará a honra e a força de Israel, ainda que a terra tenha sido devastada e os saqueadores tenham arruinado as videiras.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Os escudos vermelhos dos invasores reluzem ao sol; o ataque começou. Seus trajes são vermelhos, e os carros de guerra avançam juntos, enquanto as lanças se agitam.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Em Nínive, os carros correm sem controle pelas ruas e praças, velozes como relâmpagos, brilhando como tochas.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rei chama em alta voz os seus comandantes; na pressa, eles tropeçam e correm para os muros a fim de organizar a defesa.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 já é tarde; as comportas do rio foram abertas, e o palácio perde toda a firmeza.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 rainha é exposta e levada como prisioneira; suas servas a seguem, chorando, gemendo como pombas e batendo no peito.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Nínive é como um açude rompido; seus soldados fogem sem resistir, e ela não consegue detê-los. “Voltem, fiquem aqui!”, clama, mas ninguém volta.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Tomem a prata, tomem o ouro; os tesouros não têm fim. A riqueza de Nínive é imensa, cheia de objetos valiosos.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Nínive está arruinada, vazia e desolada; os corações se desfazem de medo, os joelhos tremem, e o povo fica pálido de terror.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Onde está agora a toca dos leões, o lugar onde os filhotes eram alimentados, por onde andavam o leão, a leoa e os filhotes sem temor?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Como um leão, Nínive despedaçava suas presas para alimentar os filhotes e as leoas; enchia seus esconderijos de caça e suas tocas de despojos.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Agora, porém, o SENHOR dos Exércitos se levanta contra você. Ele destruirá seus carros de guerra, a espada consumirá seus filhotes, e suas presas desaparecerão da terra; nunca mais se ouvirá a voz de seus embaixadores.</w:t>
      </w:r>
    </w:p>
    <w:p>
      <w:pPr>
        <w:pStyle w:val="Heading2"/>
      </w:pPr>
      <w:r>
        <w:rPr>
          <w:lang w:val="pt_PT" w:bidi="pt_PT"/>
        </w:rPr>
        <w:t>Naum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Ai de Nínive, cidade de sangue, cheia de mentira e roubo, que não deixa de fazer vítimas!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Ouçam: o estalo dos chicotes; ouçam: o ruído dos carros que avançam, o estrondo das rodas, o galope dos cavalos, o sacudir dos carros de guerra.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Vejam: espadas brilhantes, lanças reluzentes, nos braços erguidos dos soldados da cavalaria; há mortos por toda parte, há corpos no chão, há montes de cadáveres; os vivos tropeçam nos mortos, caem e se levantam, e tornam a cair.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Tudo isso acontece por causa do desejo desenfreado da prostituta sedutora, senhora de encantamentos que matam; ela enganava as nações com suas seduções e levava povos inteiros para o engano.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“Eu me levantei contra você”, diz o SENHOR dos Exércitos; “farei as nações verem a sua nudez e mostrarei aos reinos a sua vergonha.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Lançarei sobre você imundície, farei de você objeto de desprezo e a exibirei diante do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Todos os que a virem recuarão com horror e dirão: ‘Nínive foi destruída! Quem sentirá pena dela?’. Onde encontrarei alguém para consolá-la?”.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Você é, por acaso, melhor do que Tebas, que estava junto ao Nilo, cercada pelas águas, como se o rio fosse seu muro?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 Etiópia e o Egito eram a sua força, e essa ajuda não tinha fim; Fute e a Líbia também estavam ao seu 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Mesmo assim, Tebas foi levada; seus moradores foram para o cativeiro; seus filhos foram despedaçados nas esquinas das ruas; lançaram sortes sobre os seus nobres, e todos os seus líderes foram presos com correntes.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Você também, Nínive, ficará embriagada; procurará um abrigo para se esconder do inimigo.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Todas as suas fortalezas cairão; serão como os primeiros figos maduros: basta sacudir a árvore, e eles caem na boca de quem a sacode.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Seus soldados ficarão fracos e sem defesa, como mulheres; os portões da sua terra se abrirão totalmente para os inimigos, e o fogo consumirá as suas trancas.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Preparem-se para o cerco; ajuntem água; reforcem as fortalezas; façam tijolos para consertar os muros; cavem buracos, amassem o barro e coloquem a massa nas formas.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Porém, no meio dos preparativos, o fogo os devorará; a espada os matará; o inimigo os consumirá como gafanhotos que comem tudo o que veem pela frente; ainda que vocês se multipliquem como gafanhotos devastadores e peregrinos, não haverá como resistir.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Seus comerciantes se tornaram mais numerosos que as estrelas do céu; mas, como gafanhotos, devoram tudo e depois desaparecem voando.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Seus príncipes e seus generais se juntam como gafanhotos nas cercas de plantas no tempo do frio; mas, quando o sol se levanta e aquece a terra, eles voam e somem, e ninguém sabe para onde foram.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Ó rei da Assíria, seus príncipes estão mortos no pó, e seus nobres também morreram; seu povo está espalhado pelos montes, e não há quem o reúna.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Não existe cura para a sua ferida; ela é profunda demais; todos os que ouvirem o que aconteceu baterão palmas pela sua queda, pois quem não sofreu com a sua crueldade?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