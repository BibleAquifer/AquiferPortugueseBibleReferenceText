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Cânticos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Este cântico, o mais belo entre os cânticos, foi composto por Salomão, o rei: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ele me beije de novo, pois o seu amor é mais doce do que o vinho.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aroma do seu perfume é agradável; o seu nome é como perfume derramado, por isso as jovens o amam.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Leve-me com você; vamos depressa. O rei me levou aos seus aposentos. Nós nos alegraremos por sua causa, ó rei, e celebraremos o seu amor, que é mais agradável do que o vinho. Com razão você é amado.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Eu sou morena, mas sou formosa, ó filhas de Jerusalém; sou como as tendas escuras de Quedar, como as cortinas do palácio de Salomão.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me desprezem por eu ser morena, porque o sol me queimou; meus irmãos se irritaram comigo e me puseram para cuidar das vinhas, mas da minha própria vinha não pude cuidar.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Diga-me, você a quem eu amo, onde hoje você apascenta o seu rebanho; ao meio-dia, quando o calor aumenta, onde as suas ovelhas descansam, para que eu não precise procurar você entre os rebanhos de outros pastores.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Se você não sabe, ó mais bela entre as mulheres, siga as marcas do meu rebanho e vá até as cabanas dos pastores; ali alimente as suas ovelhas e os seus cabritos.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 é muito bela, meu amor, e vale mais do que qualquer outra coisa no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Belas são as suas faces entre os brincos, e belo é o seu pescoço com colares de joias.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Faremos para você brincos de ouro e enfeites de prata.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Enquanto o rei está em seu sofá, o meu perfume espalha o seu aroma.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meu amado é para mim como uma pequena bolsa de mirra, que à noite repousa entre os meus seios.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meu amado é para mim como um ramo de flores dos jardins de En-Gedi.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Como você é bela, minha querida; os seus olhos são suaves como os olhos das pombas.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Como você é belo, meu amado; como é agradável ver você deitado na relva.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cedros são as vigas da nossa casa, e os pinheiros são os caibros do nosso telhado.</w:t>
      </w:r>
    </w:p>
    <w:p>
      <w:pPr>
        <w:pStyle w:val="Heading2"/>
      </w:pPr>
      <w:r>
        <w:rPr>
          <w:lang w:val="pt_PT" w:bidi="pt_PT"/>
        </w:rPr>
        <w:t>Cânticos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 sou a rosa de Sarom; eu sou o lírio dos vales.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Sim, você é um lírio entre espinhos; assim é a minha amada entre as outras moças.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meu amado é como uma macieira; entre os jovens, ele se destaca como a melhor árvore do pomar; eu me sento com alegria à sua sombra, e o seu fruto é doce ao meu paladar.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me conduziu ao salão de festas e, diante de todos, mostrou o seu amor por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Sustentem-me com passas e fortaleçam-me com maçãs, pois estou quase sem forças por causa do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Com a mão esquerda ele apoia a minha cabeça, e com a mão direita ele me abraça.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Moças de Jerusalém, eu peço a vocês e faço que jurem pelas gazelas e pelas corças do campo: não despertem o meu amado, nem acordem o meu amor antes que ele queira despertar.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ouço a voz do meu amado; vejam, ele vem, saltando pelos montes, correndo sobre as colinas.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meu amado é como a gazela, como o cervo veloz; olhem, ele está atrás do muro, olhando pelas janelas, espiando pelas grades.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meu amado me disse: “Levante-se, minha querida, minha bela, e venha comigo.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o inverno já passou, e a chuva já se foi.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 flores aparecem na terra, chegou o tempo do canto; e já se ouve o arrulhar da rola.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 figueira mostra os primeiros frutos, e as videiras em flor espalham perfume. Levante-se, minha querida, minha linda amada, e venha comigo”.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Minha pomba, que se esconde nas fendas das rochas, nos lugares altos e seguros, mostre-me o seu rosto e deixe-me ouvir a sua voz; pois a sua voz é suave, e o seu rosto é belo.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Apanhem as raposas, as pequenas raposas, que estragam as vinhas, porque as nossas vinhas estão em flor.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meu amado é meu, e eu sou dele; ele apascenta o seu rebanho entre os lírios.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Antes que o dia amanheça e as sombras desapareçam, volte para mim, meu amado; venha depressa, como a gazela ou como o cervo, sobre as colinas de Beter.</w:t>
      </w:r>
    </w:p>
    <w:p>
      <w:pPr>
        <w:pStyle w:val="Heading2"/>
      </w:pPr>
      <w:r>
        <w:rPr>
          <w:lang w:val="pt_PT" w:bidi="pt_PT"/>
        </w:rPr>
        <w:t>Cânticos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Durante a noite, procurei em nossa cama aquele a quem amo, mas o lugar dele estava vazio; levantei-me para buscá-lo e não o encontrei.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Saí pelas ruas e pelas praças da cidade; procurei o amado do meu coração, procurei por ele, mas não o encontrei.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guardas que rondavam a cidade me encontraram, e eu lhes perguntei: “Vocês viram aquele a quem meu coração ama?”.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Pouco depois de passar por eles, encontrei o meu amado; segurei-o e não o deixei partir, até conduzi-lo à casa da minha infância, ao quarto daquela que me deu à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Moças de Jerusalém, pelas gazelas e pelas cervas do campo, eu as faço jurar: não despertem o meu amado, nem acordem o amor antes do tempo certo.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que surge do deserto como coluna de fumaça, perfumado com incenso, mirra e muitos aromas?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Vejam: é a liteira de Salomão, cercada por sessenta homens valentes, escolhidos entre os melhores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Todos são hábeis com a espada e treinados para defender o rei; cada um traz sua arma para enfrentar os temores da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rei Salomão mandou fazer para si uma liteira com madeira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Suas colunas são de prata, o revestimento é de ouro, o assento é de púrpura; o interior foi adornado com cuidado pelas mulheres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Saiam, moças de Sião, e venham ver o rei Salomão; vejam a coroa que a mãe do rei colocou sobre a cabeça dele no dia em que ele se casou, no dia da alegria do coração dele.</w:t>
      </w:r>
    </w:p>
    <w:p>
      <w:pPr>
        <w:pStyle w:val="Heading2"/>
      </w:pPr>
      <w:r>
        <w:rPr>
          <w:lang w:val="pt_PT" w:bidi="pt_PT"/>
        </w:rPr>
        <w:t>Cânticos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Como você é bela, minha amada; sim, como você é bela! Por trás do véu, seus olhos parecem olhos de pomba, e seus cabelos descem sobre o rosto como um rebanho de cabras nos morros de Gileade.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Seu sorriso é branco e claro como um rebanho de ovelhas recém-tosquiadas e lavadas; seus dentes são completos, bem alinhados, e nenhum falta.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Seus lábios são como uma faixa vermelha, e sua boca é formosa; por trás do véu, suas faces lembram duas metades de romã.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Seu pescoço é como a torre de Davi, adornada com escudos de guerreiros; nela pendem mil escudos, todos escudos de combate.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Seus seios são como filhotes gêmeos de gazela, que se alimentam entre os lírios.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Antes que o dia amanheça e as sombras desapareçam, irei ao monte perfumado de mirra e à colina que exala incenso.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 é totalmente bela, minha amada; em você não há defeito.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Venha comigo do Líbano, minha noiva; desça do alto do Amana, do cume do Senir e do monte Hermom, onde estão os leões e os leopardos.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 tomou o meu coração, minha irmã, minha noiva; você me conquistou com um só olhar, com um único enfeite do seu colar.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Como são agradáveis as suas carícias, minha amada, minha noiva; suas carícias são melhores que o vinho, e o perfume que você traz é melhor que qualquer especiaria.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Seus lábios destilam mel, minha noiva; debaixo da sua língua há mel e leite, e o cheiro das suas roupas é como o aroma das montanhas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Minha irmã, minha noiva querida, você é como um jardim fechado, como uma fonte reservada, guardada só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 é como um pomar de romãs, cheio de frutos valiosos, com flores de hena e nardo,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nardo e açafrão, cálamo e canela, e toda madeira perfumada; mirra e aloés, com as melhores especiarias.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Você é a fonte do jardim, uma fonte de águas correntes, como riachos que descem das montanhas do Líbano.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Levante-se, vento do norte; venha, vento do sul; soprem no meu jardim e espalhem seu perfume, para que o meu amado venha ao seu jardim e coma dos seus frutos escolhidos.</w:t>
      </w:r>
    </w:p>
    <w:p>
      <w:pPr>
        <w:pStyle w:val="Heading2"/>
      </w:pPr>
      <w:r>
        <w:rPr>
          <w:lang w:val="pt_PT" w:bidi="pt_PT"/>
        </w:rPr>
        <w:t>Cânticos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Eu já entrei no meu jardim, minha irmã, minha noiva; recolhi a minha mirra e as minhas especiarias; comi o meu favo com mel; bebi o meu vinho com leite; amigos, comam e bebam; bebam, bebam quanto desejarem!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Numa noite, eu quase dormia, mas o meu coração permanecia desperto como em sonho; escutem: é a voz do meu amado, que bate à porta do meu quarto e diz: minha irmã, abra para mim; abra, meu amor, minha pomba perfeita, pois caminhei pela noite, e a minha cabeça está molhada de sereno, e os meus cabelos, úmidos de orvalho.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Eu disse: já tirei a minha roupa; terei de me vestir outra vez? já lavei os meus pés; terei de sujá-los de novo?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o meu amado tentou mover a tranca, e o meu coração começou a bater com mais força.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Eu me levantei para abrir; as minhas mãos estavam cobertas de mirra, e gotas de mirra perfumada escorriam dos meus dedos quando toquei na tranca.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Eu abri para o meu amado entrar, mas ele já tinha partido; o meu coração quase parou de tristeza; eu o procurei e não o encontrei em lugar algum; eu o chamei, e ele não me respondeu.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guardas que vigiavam a cidade me acharam na rua; eles me bateram e me feriram; e os guardas da muralha arrancaram de mim o meu manto.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Ó moças de Jerusalém, eu as faço jurar: se encontrarem o meu amado, digam a ele que eu estou morrendo de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Você, que é a mulher mais bonita do mundo, diga-nos: o que há de tão especial no seu amado que nenhum outro tem? Por que nos obriga a fazer esse juramento?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 meu amado é belo e marcado pelo sol; ele se destaca entre dez mil homens.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cabeça do meu amado é como ouro, ouro muito puro; o seu cabelo é cheio de cachos, como ramos de palmeira, e é preto como penas de corvo.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Os olhos do meu amado são como pombas junto a um riacho; parecem lavados com leite; são calmos e profundos.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seu rosto é como um canteiro de ervas e flores perfumadas; os seus lábios são como lírios cheirosos; quando ele fala, eu sinto o perfume da mirra.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braços do meu amado são como barras redondas de ouro, enfeitadas com pedras preciosas; o seu corpo é como marfim polido, adornado de safiras.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 pernas do meu amado são como colunas de mármore, firmadas em bases de ouro puro; ele se parece com um dos montes do Líbano e é elegante como os cedros; não há ninguém que se compare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sua boca é muito doce, e ele é totalmente desejável; ouviram, moças de Jerusalém? Esse é o meu amado, esse é o meu noivo.</w:t>
      </w:r>
    </w:p>
    <w:p>
      <w:pPr>
        <w:pStyle w:val="Heading2"/>
      </w:pPr>
      <w:r>
        <w:rPr>
          <w:lang w:val="pt_PT" w:bidi="pt_PT"/>
        </w:rPr>
        <w:t>Cânticos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Diga-nos, ó mais bela entre as mulheres: para onde foi o seu amado? Nós a ajudaremos a encontrá-lo.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desceu ao seu jardim, aos canteiros de ervas perfumadas; foi apascentar os seus rebanhos e colher lírios.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Eu pertenço ao meu amado, e o meu amado pertence a mim; ele conduz o seu rebanho entre os lírios.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Minha amada, você é bela como Tirza e formosa como Jerusalém; você é imponente como um exército com bandeiras.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Desvie de mim o seu olhar, porque os seus olhos me deixam inquieto; os seus cabelos, caindo sobre o rosto, são como um rebanho de cabras que desce pelos montes de Gileade.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seu sorriso é branco e brilhante como um rebanho de ovelhas depois de serem tosquiadas e lavadas; os seus dentes são perfeitos, iguais, e nenhum falta.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As suas faces, por trás do véu, são vivas e belas como as metades de uma romã.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Podem existir sessenta rainhas e oitenta concubinas, e ainda muitas jovens virgens que eu poderia tomar como esposas,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 ela é única, a minha pomba, a minha perfeita; é a filha preferida de sua mãe, a mais amada daquela que a deu à luz; as mulheres a veem e a chamam feliz, e rainhas e concubinas a elogiam,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"Quem é esta que surge como a aurora, bela como a lua, brilhante como o sol, imponente como um exército com bandeiras?”.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desci para ver as nogueiras e fui ao vale para observar os brotos; fui admirar a primavera chegando aos campos; fui ver se as parreiras já tinham renovos e se as romãzeiras já estavam floridas.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Antes que eu percebesse, a minha imaginação me colocou entre os carros do meu povo nobre.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Volte, volte, sulamita; volte, volte, para que possamos vê-la outra vez. Por que desejam olhar para a sulamita, como na dança de Maanaim?</w:t>
      </w:r>
    </w:p>
    <w:p>
      <w:pPr>
        <w:pStyle w:val="Heading2"/>
      </w:pPr>
      <w:r>
        <w:rPr>
          <w:lang w:val="pt_PT" w:bidi="pt_PT"/>
        </w:rPr>
        <w:t>Cânticos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Como são belos os seus pés nas sandálias; o seu porte é digno como o de uma filha de príncipe; as curvas das suas pernas bem formadas parecem joias feitas por mãos habilidosas.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seu umbigo é como uma taça cheia de vinho; a sua cintura é como um feixe de trigo cercado de lírios.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Os seus seios são como filhotes gêmeos de gazela.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seu pescoço se ergue como uma torre de marfim; os seus olhos são límpidos como os açudes de Hesbom, junto ao portão de Bate-Rabim; o seu nariz é como a torre do Líbano voltada para Damasco.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sua cabeça se levanta como o monte Carmelo, coroa dos montes; o seu cabelo é como púrpura, e as suas tranças prenderam 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Como você é bela; como você é agradável, meu amor; que prazer você me 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 é alta e elegante como uma palmeira; e os seus seios são como cachos de tâmara.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disse a mim mesmo: Subirei naquela palmeira e tomarei os seus frutos; que os seus seios sejam como cachos de uvas, e que o aroma da sua respiração seja como o perfume das maçãs.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 os seus beijos sejam como o melhor vinho, vinho suave e doce, que desce com calma e toca os lábios de quem já vai adormecendo.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sou do meu amado, e ele sente saudades de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Venha, meu amado; vamos sair pelo campo; passemos a noite nas pequenas vilas.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Vamos levantar cedo e ver se as plantações de uvas já brotaram; vejamos se as flores já se abriram e se os pés de romã já estão floridos; ali eu lhe darei o meu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No campo, as mandrágoras perfumam o ar; e no quintal há todo tipo de frutas, frescas e secas, pois eu as ajuntei para você, meu amado.</w:t>
      </w:r>
    </w:p>
    <w:p>
      <w:pPr>
        <w:pStyle w:val="Heading2"/>
      </w:pPr>
      <w:r>
        <w:rPr>
          <w:lang w:val="pt_PT" w:bidi="pt_PT"/>
        </w:rPr>
        <w:t>Cânticos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Quem dera você fosse meu irmão, amamentado nos seios de minha mãe; assim eu poderia beijá-lo em público, e ninguém me desprezaria.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Eu o conduziria à casa de minha mãe, daquela que me ensinou; eu lhe daria vinho de romãs, o melhor suco das minhas romãs.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você me abraçaria com a mão direita, e com a esquerda acariciaria a minha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Moças de Jerusalém, prometam e jurem, pelas gazelas e pelas corças do campo, que não acordarão o meu amado, nem despertarão o meu amor, até que ele queira.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Quem é esta que sobe do deserto, apoiada no seu amado? Debaixo da macieira, onde sua mãe sentiu as dores de parto, ali eu despertei o seu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Guarde-me em seu coração como um selo, como um sinal de amor permanente; pois o amor é forte como a morte, e o ciúme é duro como a sepultura; suas chamas são fogo, são labaredas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Muitas águas não conseguem apagar o amor, e rios não o levam na correnteza; se alguém oferecesse toda a riqueza de sua casa para comprar o amor, seria totalmente desprezado.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Temos uma irmãzinha, ainda pequena, e ela ainda não tem seios; o que faremos por nossa irmã no dia em que pedirem a sua mão?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 ela for um muro, construiremos sobre ela uma torre de prata; se ela for uma porta, nós a revestiremos com tábuas de cedro.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sou um muro, e os meus seios são como suas torres; por isso, aos olhos do meu amado, eu sou como alguém que inspira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Salomão tem uma vinha em Baal-Hamom; ele a arrendou a lavradores, e cada um lhe traz doze quilos de prata pelo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Quanto à minha própria vinha, ela está sob o meu cuidado; os doze quilos de prata são para você, ó Salomão, e dois quilos e meio para os que guardam o seu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 que habita nos jardins, os amigos desejam ouvir a sua voz; fale, pois eu também quero ouvi-la.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Venha depressa, meu amado; seja como a gazela ou como o gamo que salta sobre os montes perfumados.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