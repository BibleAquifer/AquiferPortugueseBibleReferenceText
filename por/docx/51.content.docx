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Colossenses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Eu, Paulo, chamado por Deus para ser apóstolo de Cristo Jesus, e o irmão Timóteo, escrevemos esta carta.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Ela é dirigida aos santos e fiéis irmãos em Cristo que estão em Colossos. Que a graça e a paz de Deus, nosso Pai, e do Senhor Jesus Cristo estejam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todas as nossas orações por vocês, sempre agradecemos a Deus, o Pai de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Fazemos isso porque ouvimos falar da fé que vocês têm em Cristo Jesus e do amor que demonstram por todo o povo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Também ouvimos que esperam com alegria a herança que está guardada nos céus e que vivem assim desde o dia em que o evangelho lhes foi anunciado pela primeira vez.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Esse mesmo evangelho chegou até vocês e está dando fruto em todo o mundo, transformando vidas em muitos lugares, assim como transformou a vida de vocês desde o dia em que ouviram e entenderam a graça de Deus e conheceram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Foi Epafras, nosso amado companheiro de serviço, quem lhes anunciou esse evangelho. Ele é servo fiel de Cristo Jesus e trabalha aqui conosco em favor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Foi ele também que nos contou sobre o grande amor que vocês têm, amor que vem do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 isso, desde o dia em que ouvimos falar de vocês, não deixamos de orar, pedindo que Deus lhes dê pleno entendimento da sua vontade e que os faça sábios em tudo o que diz respeito às coisas espirituais.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Oramos assim para que o modo de viver de vocês agrade ao Senhor em tudo, para que o honrem em cada passo, fazendo sempre o bem aos outros e crescendo cada vez mais no conhecimento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Também pedimos que sejam fortalecidos com o poder glorioso de Deus, para que possam continuar firmes, com muita perseverança, paciência 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que sejam sempre agradecidos ao Pai, que nos tornou aptos para participar da herança do seu povo santo, no reino da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foi ele que nos libertou do domínio das trevas e nos trouxe para o reino do seu Filho amado.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 Filho temos a redenção, pois ele comprou a nossa liberdade com o seu sangue e perdoou todos os nossos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é a imagem perfeita do Deus invisível, o primeiro em importância sobre tudo o que foi criado.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Pois, por meio dele, tudo foi criado: no céu e na terra, o que se vê e o que não se vê; tronos, domínios, poderes e autoridades; tudo existe porque ele criou, e tudo existe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existe antes de todas as coisas, e é o seu poder que mantém tudo o que existe.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é a cabeça do corpo, que é a igreja; ele é o princípio e o primeiro a ressuscitar dentre os mortos, para que tenha a supremacia em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Porque Deus decidiu que toda a sua plenitude habitasse em seu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E, por meio dele, Deus resolveu reconciliar consigo todas as coisas, tanto as que estão na terra como as que estão no céu, fazendo a paz por meio do sangue que Cristo derramou na cruz.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Isso inclui vocês, que antes viviam afastados de Deus e eram seus inimigos por causa dos pensamentos maus e das ações más que praticavam.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agora Deus os reconciliou consigo por meio do corpo físico de Cristo, por meio da sua morte, para apresentá-los diante dele santos, sem culpa e sem qualquer acusação.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condição é que vocês permaneçam firmes na fé, bem alicerçados e seguros na verdade, sem se afastar da esperança do evangelho que ouviram, o evangelho que lhes foi anunciado e que está sendo proclamado em todo o mundo. Deste evangelho eu, Paulo, me tornei ministro.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Agora me alegro nos sofrimentos que suporto por causa de vocês, pois completo em meu próprio corpo o que ainda resta das aflições de Cristo em favor do seu corpo, que é a igreja.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Deus me encarregou de servir a essa igreja e de tornar conhecido entre vocês o plano revelado plenamente em sua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Esse plano era um mistério escondido por séculos e gerações passadas, mas agora foi revelado ao seu povo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Deus quis mostrar a esses seus santos a riqueza gloriosa desse mistério entre os gentios; e o mistério é este: Cristo em vocês, a esperança da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 isso, em todo lugar anunciamos Cristo, advertindo e ensinando cada pessoa com toda a sabedoria, para que possamos apresentar cada um maduro e completo diante de Deus por causa da obra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Para isso eu trabalho e luto, esforçando-me com a força de Cristo, que atua poderosamente em mim.</w:t>
      </w:r>
    </w:p>
    <w:p>
      <w:pPr>
        <w:pStyle w:val="Heading2"/>
      </w:pPr>
      <w:r>
        <w:rPr>
          <w:lang w:val="pt_PT" w:bidi="pt_PT"/>
        </w:rPr>
        <w:t>Colossenses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Quero que vocês saibam quanto tenho lutado em oração por vocês, pela igreja em Laodiceia e por muitos outros que nunca me viram pessoalmente.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Peço a Deus que vocês sejam fortalecidos e consolados, unidos por laços firmes de amor, e que tenham a rica experiência de conhecer Cristo com verdadeira certeza e entendimento claro, pois o plano misterioso de Deus, agora revelado, é o próprio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Cristo estão guardados todos os tesouros da sabedoria e do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Digo isso porque temo que alguém possa enganar vocês com discursos bonitos e argumentos persuasivos.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Mesmo estando ausente em corpo, permaneço unido a vocês em meu coração, e alegro-me ao ver que vivem de modo correto e que a fé de vocês em Cristo permanece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Assim, como vocês receberam Cristo Jesus, o Senhor, continuem a viver unidos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Criem raízes profundas em Cristo e recebam dele o sustento. Continuem a crescer no Senhor, tornem-se fortes na fé, como foram instruídos, e que a vida de vocês transborde em gratidão.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deixem que ninguém escravize vocês com filosofias vazias e enganosas, baseadas em tradições humanas e nos princípios elementares deste mundo, e não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em Cristo habita, em forma corporal, toda a plenitude da natureza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E, por estarem unidos a Cristo, vocês recebem essa plenitude. Ele é o cabeça de todo poder e de toda autoridade.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vocês se aproximaram de Cristo, ele tirou de vocês a velha natureza pecadora, não por uma circuncisão física, mas por uma circuncisão espiritual realizada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 batismo, a velha natureza pecaminosa de vocês foi sepultada com Cristo; e com ele vocês foram ressuscitados para uma nova vida, porque confiaram no poder de Deus, que ressuscitou Cristo dentre 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 estavam mortos em seus pecados e ainda presos à velha natureza pecadora; então Deus lhes deu vida junto com Cristo, perdoando todos os pecados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cancelou o registro das acusações que havia contra vocês, a lista de mandamentos que vocês não cumpriram. Ele tomou essa lista e a destruiu, cravando-a na cruz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Assim, ele derrotou governos e autoridades espirituais do mal e os expôs publicamente, mostrando a todos o triunfo de Cristo na cruz, onde os pecados de vocês foram removidos.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Portanto, que ninguém julgue vocês por causa do que comem ou bebem, ou por não guardarem festas religiosas, cerimônias de lua nova ou sábados.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Essas coisas eram apenas sombras temporárias da realidade que viria; e essa realidade é o próprio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 ninguém se considere superior a vocês, dizendo ter visões e se agradando de falsa humildade e de adoração de anjos, e assim impeça vocês de receber o prêmio; tais pessoas são cheias de orgulho e têm a mente dominada pela carne.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Elas não permanecem ligadas a Cristo, a cabeça, de quem todo o corpo recebe união e sustento; por meio das juntas e ligamentos, nós nos mantemos unidos e crescemos, recebendo de Deus a nutrição e 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Já que vocês morreram com Cristo e foram libertados dos princípios deste mundo, por que ainda vivem como se estivessem sujeitos a regras humanas que dizem: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“não toque”, “não prove”, “não coma”?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Todas essas proibições dizem respeito a coisas que acabam logo depois do uso, e são mandamentos e instruções que os seres humanos inventam.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Tais regras parecem sábias, pois exigem religiosidade fingida, falsa humildade e rigor no tratamento do corpo, mas não têm poder algum para vencer os maus pensamentos e os impulsos da natureza humana.</w:t>
      </w:r>
    </w:p>
    <w:p>
      <w:pPr>
        <w:pStyle w:val="Heading2"/>
      </w:pPr>
      <w:r>
        <w:rPr>
          <w:lang w:val="pt_PT" w:bidi="pt_PT"/>
        </w:rPr>
        <w:t>Colossenses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Já que vocês foram ressuscitados com Cristo, voltem agora o olhar para as coisas do céu, onde Cristo está sentado à direita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os pensamentos de vocês se ocupem com as realidades do alto, e não com as coisas terrenas desta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vocês já morreram para a antiga vida, e agora a vida de vocês está escondida com Cristo em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quando Cristo, que é a verdadeira vida de vocês, se manifestar novamente, então vocês aparecerão com ele, participando da sua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Portanto, façam morrer tudo o que pertence à natureza terrena de vocês: imoralidade sexual, impureza, paixões desordenadas, desejos vergonhosos e ganância, pois a ganância é uma forma de idolatria.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causa dessas coisas, a ira de Deus vem sobre os que vivem em desobediência.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 passado, quando a vida de vocês ainda pertencia a este mundo, vocês também andavam nesses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agora é o momento de abandonar toda ira, ódio, maldade, blasfêmia e qualquer palavra obscena.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mintam uns aos outros, pois vocês já abandonaram a velha maneira de viver, com todas as suas obras perversas.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Vocês agora receberam uma vida nova, na qual são sempre renovados e aprendem cada vez mais, para se tornarem parecidos com Deus, o Criador.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Nessa nova realidade já não há diferença entre grego e judeu, circunciso e incircunciso, bárbaro e cita, escravo e livre. O que importa é que Cristo é tudo e está em todos vocês que pertencem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Assim, como pessoas escolhidas por Deus, santas e amadas por ele, revistam-se de compaixão, bondade, humildade, mansidão e paciência.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Sejam pacientes e amáveis uns com os outros, prontos a perdoar; não guardem rancor; perdoem como o Senhor perdoou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Acima de tudo, deixem que o amor seja o laço que une e aperfeiçoa todas as coisas na vida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 a paz de Cristo governe o coração e a vida de vocês, pois para essa paz vocês foram chamados como membros de um só corpo; e sejam sempre agradecidos.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Guardem na memória o que Cristo ensinou; deixem que a palavra dele enriqueça a vida de vocês e lhes dê sabedoria; instruam e aconselhem uns aos outros com toda sabedoria, e cantem salmos, hinos e cânticos espirituais, louvando a Deus com o coração cheio de gratidão.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Tudo o que fizerem ou disserem, façam em nome do Senhor Jesus, como representantes dele, dando por meio dele graças a Deus, o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Vocês, esposas, sujeitem-se aos seus maridos, pois essa atitude é própria e agradável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vocês, maridos, amem as suas esposas, e não as tratem com dureza, nem com amargura.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Vocês, filhos, obedeçam em tudo aos seus pais, pois isso é agradável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Pais, não provoquem nem irritem seus filhos, para que eles não fiquem desanimados.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Vocês, escravos, obedeçam em tudo aos seus senhores terrenos, não apenas quando estão sendo observados, para agradá-los, mas em todo tempo; obedeçam de coração sincero, porque vocês respeitam e temem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Em tudo o que fizerem, trabalhem com dedicação e bom ânimo, como se estivessem servindo ao Senhor, e não apenas a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Lembrem-se de que é o Senhor Jesus quem lhes dará a recompensa da herança. É a Cristo, o Senhor, que vocês estão realmente servindo.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 quem praticar injustiça receberá de volta o mal que fez, pois Deus não mostra favoritismo a ninguém.</w:t>
      </w:r>
    </w:p>
    <w:p>
      <w:pPr>
        <w:pStyle w:val="Heading2"/>
      </w:pPr>
      <w:r>
        <w:rPr>
          <w:lang w:val="pt_PT" w:bidi="pt_PT"/>
        </w:rPr>
        <w:t>Colossenses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Senhores, tratem seus escravos com justiça e bondade, lembrando que vocês também têm um Senhor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Perseverem na oração; mantenham-se atentos e cheios de gratidão.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Orem também por nós, para que Deus abra uma porta para a nossa mensagem, e assim possamos anunciar o mistério de Cristo, pelo qual estou preso.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Orem para que eu fale com coragem e clareza, como devo falar.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Aproveitem bem cada ocasião com os de fora; ajam com sabedoria em cada encontro.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 suas palavras sejam sempre agradáveis e bem temperadas, como sal que dá sabor, para que saibam responder a cada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Tíquico, nosso amado irmão e fiel servo do Senhor, contará a vocês como estou.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o envio para saber como vocês estão e para levar-lhes consolo e ânimo.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Envio também Onésimo, irmão fiel e muito amado, que é da terra de vocês. Juntos, eles contarão tudo o que acontece aqui.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Aristarco, meu companheiro de prisão, envia saudações; Marcos, primo de Barnabé, também. Vocês já receberam instruções sobre ele. Se ele passar por aí, acolham-no.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Jesus, chamado Justo, também envia saudações. Entre os judeus, somente estes trabalham comigo pelo reino de Deus, e têm sido grande consolo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Epafras, que é da cidade de vocês e servo de Cristo Jesus, envia saudações. Ele ora com zelo para que vocês sejam maduros, plenamente convictos e permaneçam firmes em toda a vontade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Posso afirmar que ele trabalha com dedicação por vocês e também pelos irmãos de Laodiceia e de Hierápolis.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Lucas, o médico amado, envia saudações, e Demas também.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Saúdem os irmãos de Laodiceia, Ninfa e a igreja que se reúne em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Depois de lerem esta carta, passem-na à igreja de Laodiceia; e leiam também a carta que vem de lá.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Digam a Arquipo: “Cumpra plenamente o ministério que o Senhor lhe confiou”.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Eu escrevo esta saudação de próprio punho: lembrem-se de que estou na prisão. Que a graça esteja com vocês.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