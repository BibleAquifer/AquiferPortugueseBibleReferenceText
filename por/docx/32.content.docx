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Texto de Referência em Português do Aquifer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Texto de Referência em Português do Aquifer</w:t>
      </w:r>
      <w:r>
        <w:rPr>
          <w:lang w:val="pt_PT" w:bidi="pt_PT"/>
        </w:rPr>
        <w:t xml:space="preserve"> © 2026 </w:t>
      </w:r>
      <w:hyperlink r:id="rId13">
        <w:r>
          <w:rPr>
            <w:lang w:val="pt_PT" w:bidi="pt_PT"/>
          </w:rPr>
          <w:rPr>
            <w:color w:val="0000EE"/>
            <w:u w:val="single"/>
          </w:rPr>
          <w:t>Mission Mutual</w:t>
        </w:r>
      </w:hyperlink>
      <w:r>
        <w:rPr>
          <w:lang w:val="pt_PT" w:bidi="pt_PT"/>
        </w:rPr>
        <w:t xml:space="preserve">, licensed under a </w:t>
      </w:r>
      <w:hyperlink r:id="rId14">
        <w:r>
          <w:rPr>
            <w:lang w:val="pt_PT" w:bidi="pt_PT"/>
          </w:rPr>
          <w:rPr>
            <w:color w:val="0000EE"/>
            <w:u w:val="single"/>
          </w:rPr>
          <w:t>CC BY-SA 4.0 license</w:t>
        </w:r>
      </w:hyperlink>
      <w:r>
        <w:rPr>
          <w:lang w:val="pt_PT" w:bidi="pt_PT"/>
        </w:rPr>
        <w:t>.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Texto de Referência em Português do Aquifer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pt_PT" w:bidi="pt_PT"/>
        </w:rPr>
        <w:t>Jonas 1:1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O SENHOR dirigiu sua palavra a Jonas, filho de Amitai, e lhe comunicou esta ordem: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“Prepare-se, levante-se e vá à grande cidade de Nínive; anuncie aos seus moradores que eu a julgarei, pois a maldade deles é grande e chegou diante de mim”.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Jonas, porém, decidiu afastar-se da presença do SENHOR; desceu até o porto de Jope, encontrou um navio com destino a Társis, pagou a passagem e embarcou para fugir do SENHOR.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Durante a travessia, o SENHOR lançou sobre o mar um vento muito forte, e formou-se uma tempestade intensa, a ponto de o navio quase se despedaçar.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Tomados de medo, os marinheiros clamavam cada um ao seu deus e lançavam a carga ao mar para aliviar o peso. Jonas, entretanto, havia descido ao porão e dormia profundamente.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O capitão foi até ele e disse em alta voz: “Como você consegue dormir? Levante-se, invoque o seu Deus; talvez ele tenha piedade de nós e não morramos”.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Os marinheiros então disseram uns aos outros que lançariam sortes para descobrir quem era o responsável por aquele desastre; lançaram as sortes, e o resultado apontou Jonas.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Eles lhe perguntaram com insistência: “Diga-nos por que essa calamidade caiu sobre nós; qual é o seu trabalho, de onde você vem, qual é a sua terra e a que povo pertence?”.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Jonas declarou: “Sou hebreu e presto culto ao SENHOR, o Deus dos céus, aquele que criou o mar e a terra”.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Ele contou que estava fugindo da presença do SENHOR; ao ouvir isso, os marinheiros ficaram cheios de medo e disseram: “Por que você fez algo assim?”.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Em seguida perguntaram: “O que devemos fazer com você para que o mar se acalme?”, pois as ondas se tornavam cada vez mais fortes.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Jonas respondeu: “Lancem-me ao mar, e ele ficará tranquilo; reconheço que esta grande tempestade veio por minha causa”.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Mesmo assim, os marinheiros remaram com força para alcançar a terra, mas não conseguiram, porque o mar se tornava ainda mais violento contra eles.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Então clamaram ao SENHOR e disseram: “Ó SENHOR, não nos deixes morrer por tirarmos a vida deste homem; não nos consideres culpados por derramar sangue inocente, pois fizeste conforme a tua vontade”.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Depois disso, pegaram Jonas e o lançaram ao mar agitado, e imediatamente a fúria das águas cessou.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Os marinheiros ficaram tomados de temor diante do SENHOR; ofereceram sacrifícios e fizeram votos a ele.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O SENHOR havia preparado um grande peixe para engolir Jonas, e ele permaneceu dentro do peixe por três dias e três noites.</w:t>
      </w:r>
    </w:p>
    <w:p>
      <w:pPr>
        <w:pStyle w:val="Heading2"/>
      </w:pPr>
      <w:r>
        <w:rPr>
          <w:lang w:val="pt_PT" w:bidi="pt_PT"/>
        </w:rPr>
        <w:t>Jonas 2:1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No interior do peixe, Jonas fez oração ao SENHOR, seu 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Ele disse: “Na minha aflição, clamei ao SENHOR por socorro, e ele me respondeu; quando eu estava à beira da morte, pedi ajuda, e o SENHOR ouviu a minha voz.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Tu me lançaste às profundezas, ao centro das águas; as correntes me cercaram, e as grandes ondas passaram sobre mim.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Então eu pensei: ‘Fui afastado da tua presença; ainda verei, algum dia, o teu santo templo?’.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As águas revoltas me cercaram de todos os lados; o abismo se fechou ao meu redor, e as algas do mar se prenderam à minha cabeça.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Desci até os fundamentos dos montes; a terra, com suas trancas, me mantinha preso para sempre. Mas tu, SENHOR, meu Deus, fizeste subir a minha vida da cova.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Quando minhas forças se acabavam e a esperança se apagava, eu me lembrei do SENHOR; e a minha oração subiu até ti, ao teu santo templo.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Os que se apegam a ídolos vazios deixam para trás a bondade que poderiam receber de 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Quanto a mim, com cântico de gratidão eu te oferecerei louvor; cumprirei os votos que fiz, porque a salvação vem somente do SENHOR”.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Então o SENHOR deu ordem ao peixe, e ele lançou Jonas em terra firme; e assim aconteceu.</w:t>
      </w:r>
    </w:p>
    <w:p>
      <w:pPr>
        <w:pStyle w:val="Heading2"/>
      </w:pPr>
      <w:r>
        <w:rPr>
          <w:lang w:val="pt_PT" w:bidi="pt_PT"/>
        </w:rPr>
        <w:t>Jonas 3:1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Depois disso, o SENHOR falou novamente com Jonas e lhe disse: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“Levante-se, vá à grande cidade de Nínive e anuncie a mensagem que eu vou lhe dar”.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Então Jonas se levantou e foi a Nínive, conforme a palavra do SENHOR. Nínive era uma cidade muito grande; eram necessários três dias para atravessá-la a pé.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Jonas entrou na cidade, caminhou por um dia e começou a anunciar em voz alta: “Dentro de quarenta dias, Nínive será derrubada”.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O povo de Nínive creu em Deus; por isso decretaram jejum, e todos, do mais importante ao mais simples, vestiram pano de saco.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Quando a notícia chegou ao rei de Nínive, ele se levantou do trono, tirou suas vestes reais, cobriu-se de pano de saco e sentou-se sobre cinza.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Então foi proclamado em Nínive: “Por decreto do rei e de seus nobres: Ninguém, nem pessoa nem animal, nem bois nem ovelhas, deve comer; e ninguém deve beber água.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Cubram-se de pano de saco, pessoas e animais, e clamem a Deus com força; abandonem seus maus caminhos e deixem a violência.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Quem sabe Deus mude de decisão e se afaste do seu grande furor, para que não sejamos destruídos”.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Quando Deus viu o que fizeram e como abandonaram seus maus caminhos, desistiu do castigo que havia anunciado e não o executou.</w:t>
      </w:r>
    </w:p>
    <w:p>
      <w:pPr>
        <w:pStyle w:val="Heading2"/>
      </w:pPr>
      <w:r>
        <w:rPr>
          <w:lang w:val="pt_PT" w:bidi="pt_PT"/>
        </w:rPr>
        <w:t>Jonas 4:1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Quando Jonas percebeu que Deus não destruiria os ninivitas, ele se indignou e ficou profundamente aborrecido.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Então ele apresentou sua queixa ao SENHOR e disse: “Não foi exatamente isso que eu temi, ó meu Deus, quando ainda estava em minha terra, no começo, quando me chamaste para vir? Por isso eu fugi para Társis, pois eu sabia que tu és Deus misericordioso e compassivo, lento para a ira e rico em amor, e que estás pronto a mudar de decisão e a não enviar castigo.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Agora, SENHOR, peço-te: tira a minha vida, porque para mim é melhor morrer do que continuar a viver, já que o que anunciei não se cumprirá”.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O SENHOR lhe respondeu com uma pergunta: “Existe motivo justo para tamanha ira?”.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Jonas saiu da cidade e se assentou ao leste de Nínive; ali, ainda contrariado, fez para si um abrigo de ramos e folhas e ficou à sombra, esperando para ver o que aconteceria com a cidade.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Então o SENHOR Deus fez crescer uma planta, e suas folhas largas deram sombra sobre Jonas, para aliviar o calor; e Jonas se alegrou muito por causa da planta.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Porém Deus também enviou lagartas; e, na manhã seguinte, elas roeram a raiz da planta, e a planta murchou até morrer.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Quando o sol começou a aparecer, Deus enviou um vento muito quente do deserto; o sol forte feriu a cabeça de Jonas, e ele quase desmaiou; então pediu para morrer e disse: “Para mim, é melhor morrer do que viver”.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Mas Deus perguntou a Jonas: “Você tem razão para ficar tão aborrecido por causa da planta?”. E Jonas respondeu: “Tenho, sim; estou tão aborrecido que desejo morrer”.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Então o SENHOR disse: “Você tem pena da planta, embora não tenha cuidado dela nem a tenha feito crescer; ela nasceu numa noite e na noite seguinte morreu.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E por que pensa que eu não deveria ter compaixão de Nínive, cidade tão grande, com 120 mil pessoas que não sabem distinguir entre o certo e o errado, além de todos os seus animais?”.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missionmutual.org" TargetMode="External"/><Relationship Id="rId14" Type="http://schemas.openxmlformats.org/officeDocument/2006/relationships/hyperlink" Target="https://creativecommons.org/licenses/by-sa/4.0/legalcode.en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