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Ester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Isto aconteceu nos dias de Assuero, que governava 127 províncias, desde a Índia até a Etiópia.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Naquele tempo, o rei estava sentado no trono do seu reinado, na fortaleza de Susã.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 terceiro ano do seu reinado, ofereceu um grande banquete a todos os seus príncipes e servos. Estavam presentes os comandantes da Pérsia e da Média, bem como os nobres e governadores das províncias.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Durante 180 dias, ele mostrou as riquezas do seu reino e a grandeza do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desses dias, o rei deu outro banquete, que durou sete dias, no jardim do palácio real, para todo o povo que estava em Susã, desde os mais importantes até os mais simples.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Havia tecidos brancos, verdes e azuis, presos com cordões de linho fino e púrpura em argolas de prata ligadas a colunas de mármore. Havia sofás de ouro e prata sobre um piso feito de mármore e pedras de várias cores.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 bebidas eram servidas em taças de ouro, cada uma diferente da outra, e havia abundância de vinho real, segundo a generosidade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As pessoas podiam beber como quisessem. Ninguém era obrigado, pois o rei tinha ordenado aos seus oficiais que atendessem cada pessoa como ela desejasse.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Também a rainha Vasti ofereceu um banquete às mulheres, na casa real do rei Assuero.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 sétimo dia, estando o coração do rei alegre por causa do vinho, ordenou a Meumã, Bizta, Harbona, Bigtá, Abagta, Zetar e Carcas, os sete eunucos que o serviam,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 trouxessem a rainha Vasti usando a coroa real, para que o povo e os nobres vissem a sua beleza, porque ela era muito bonita.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Porém a rainha Vasti não quis vir segundo a ordem do rei transmitida pelos eunucos. Então o rei se enfureceu intensamente, e a sua ira se acendeu.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Como era costume consultar os conhecedores das leis e dos assuntos do reino, o rei pediu conselho aos homens mais sábios.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Eram eles Carsena, Setar, Admata, Társis, Meres, Marsena e Memucã, os sete nobres da Pérsia e da Média que tinham acesso direto ao rei e ocupavam os primeiros lugares no império.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lhes perguntou: “Segundo a lei, o que se deve fazer à rainha Vasti por não ter cumprido a ordem do rei Assuero, transmitida pelos eunucos?”.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Memucã respondeu diante do rei e dos nobres: “A rainha Vasti não agiu mal apenas contra o rei, mas também contra todos os nobres e todos os povos que há em todas as províncias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que a rainha fez será conhecido por todas as mulheres, e elas passarão a tratar seus maridos com desprezo, dizendo: ‘O rei Assuero mandou chamar a rainha Vasti, mas ela não quis ir’.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Hoje mesmo as mulheres nobres da Pérsia e da Média, ao ouvirem o que a rainha fez, falarão da mesma maneira aos maridos, causando muito desrespeito e discussão.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 o rei achar bom, que seja feito um decreto real e escrito nas leis da Pérsia e da Média, que não podem ser mudadas: que Vasti nunca mais entre na presença do rei Assuero, e que o rei dê sua posição de rainha à outra mulher melhor do que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Quando este decreto for anunciado em todo o reino, todas as mulheres respeitarão seus maridos, tanto os mais importantes quanto os mais simples”.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conselho agradou ao rei e aos príncipes, e o rei fez conforme a palavra de Memucã.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Depois disso, o rei enviou cartas a todas as províncias, cada uma em sua própria escrita e língua. A ordem dizia que cada homem deveria governar a sua família e falar a língua do seu próprio povo.</w:t>
      </w:r>
    </w:p>
    <w:p>
      <w:pPr>
        <w:pStyle w:val="Heading2"/>
      </w:pPr>
      <w:r>
        <w:rPr>
          <w:lang w:val="pt_PT" w:bidi="pt_PT"/>
        </w:rPr>
        <w:t>Ester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desses acontecimentos, quando a raiva do rei Assuero passou, ele se lembrou de Vasti, do que ela havia feito e da decisão que tinha tomado a respeito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os conselheiros do rei sugeriram: “Ó rei, mande buscar as mais belas virgens do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Nomeie oficiais em todas as províncias para reunir essas moças no harém da fortaleza de Susã. Hegai, o eunuco responsável por elas, cuidará delas e lhes dará os tratamentos de beleza”.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Disseram ainda: “A moça que mais agradar ao rei ocupará o lugar de Vasti como rainha”. O rei achou boa a proposta e a pôs em prática.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Na fortaleza de Susã vivia um judeu chamado Mardoqueu, filho de Jair, da tribo de Benjamim, descendente de Quis e Simei.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estava entre os que tinham sido levados de Jerusalém para o exílio por Nabucodonosor, rei da Babilônia, junto com Joaquim, rei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Mardoqueu tinha criado sua prima Hadassa, também chamada Ester, porque os pais dela haviam morrido. Ester era muito bonita, e Mardoqueu a tratava como filha.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a ordem do rei foi anunciada, muitas moças foram reunidas na fortaleza de Susã e colocadas sob os cuidados de Hegai. Ester também foi levada e ficou sob a responsabilidade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Hegai gostou de Ester e a tratou com bondade. Ele rapidamente lhe deu os cosméticos e a alimentação especial, escolheu sete servas do palácio para servi-la e a levou, junto com elas, para a melhor parte do harém.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Ester, obedecendo a Mardoqueu, não revelou sua origem nem a que povo pertencia.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os dias, Mardoqueu andava perto do pátio do harém para saber como Ester estava e o que acontecia com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Cada moça passava por doze meses de preparação antes de ser apresentada ao rei: seis meses com óleo de mirra e seis meses com perfumes e cosméticos.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Ao chegar a vez de apresentar-se ao rei, a moça podia levar do harém para o palácio tudo o que desejasse.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À tarde, ela ia ao palácio do rei, e na manhã seguinte era levada para outra parte do harém, aos cuidados de Saasgaz, o eunuco responsável pelas concubinas. Ela só voltaria ao rei se ele a chamasse pelo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Ester era filha de Abiail, tio de Mardoqueu, que a havia adotado como filha. Quando chegou sua vez de ir ao rei, ela não pediu nada além do que Hegai recomendou, agradando a todos que a viam.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Ester foi levada ao rei no décimo mês, o mês de tebete [aproximadamente dezembro/janeiro], no sétimo ano do reinado de Assuero.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rei gostou de Ester mais do que de todas as outras moças. Então colocou a coroa real sobre sua cabeça e a fez rainha no lugar de Vasti.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Para comemorar, Assuero ofereceu um grande banquete em honra de Ester para todos os seus oficiais e nobres. Também declarou feriado em todas as províncias e distribuiu presentes com generosidade.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Quando as moças foram reunidas pela segunda vez, Mardoqueu estava exercendo suas funções junto à porta do palácio.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Ester continuava sem revelar sua origem nem o seu povo, obedecendo a Mardoqueu, como fazia quando ainda era criada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Certo dia, enquanto Mardoqueu estava de serviço junto à porta do palácio, soube que Bigtã e Teres, dois eunucos responsáveis pela guarda do rei, estavam indignados e conspiravam para matá-lo.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Mardoqueu comunicou o plano à rainha Ester, que o relatou ao rei em nome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Depois da investigação, confirmou-se que a denúncia era verdadeira, e os dois conspiradores foram enforcados. Tudo foi registrado no Livro da História do Reinado de Assuero, na presença do rei.</w:t>
      </w:r>
    </w:p>
    <w:p>
      <w:pPr>
        <w:pStyle w:val="Heading2"/>
      </w:pPr>
      <w:r>
        <w:rPr>
          <w:lang w:val="pt_PT" w:bidi="pt_PT"/>
        </w:rPr>
        <w:t>Ester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desses acontecimentos, o rei Assuero promoveu Hamã, filho de Hamedata, o agagita, e deu-lhe uma posição acima de todos os outros nobres.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os servos do rei que estavam à porta do palácio se inclinavam e se prostravam diante de Hamã, porque assim o rei havia ordenado. Mardoqueu, porém, não se inclinava nem se prostrava.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os servos do rei lhe perguntaram: “Por que você não obedece à ordem do rei?”.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Todos os dias falavam com ele, mas Mardoqueu não lhes dava atenção. Como ele havia dito que era judeu, contaram o caso a Hamã para ver se sua atitude seria tolerada.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Hamã viu que Mardoqueu não se inclinava nem se prostrava diante dele, ficou cheio de raiva.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Hamã não se contentou em atacar apenas Mardoqueu. Quando soube a que povo ele pertencia, decidiu destruir todos os judeus que viviam no reino de Assuero.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 primeiro mês, o mês de nisã [aproximadamente março/abril], no décimo segundo ano do reinado de Assuero, lançaram o pur, isto é, a sorte, diante de Hamã, para escolher o dia e o mês. A sorte caiu no décimo segundo mês, o mês de adar [aproximadamente fevereiro/março].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Hamã disse ao rei Assuero: “Existe um povo espalhado e dividido entre os povos de todas as províncias do seu reino, cujas leis são diferentes das dos outros povos e que não obedecem às leis do rei. Por isso, não é bom para o rei deixá-lo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o rei achar melhor, publique um decreto ordenando a destruição desse povo. Eu também entregarei 350 toneladas de prata aos responsáveis por essa tarefa, para que esse valor seja colocado nos tesouros do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 rei tirou o anel da sua mão e o deu a Hamã, filho do agagita Hamedata, adversário dos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o rei disse a Hamã: “A prata é sua, e também esse povo. Faça com eles o que achar melhor”.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 décimo terceiro dia do primeiro mês, os escribas do rei foram chamados. Eles escreveram tudo o que Hamã ordenou aos governadores e nobres das províncias. As cartas foram escritas na língua e na escrita de cada povo, em nome do rei Assuero, e seladas com o anel real.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 cartas foram levadas por mensageiros a todas as províncias do reino, ordenando que destruíssem, matassem e exterminassem todos os judeus, desde o jovem até o idoso, crianças e mulheres, num só dia — o décimo terceiro dia do décimo segundo mês, o mês de adar [aproximadamente fevereiro/março] — e que saqueassem os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Uma cópia do decreto deveria ser proclamada como lei em cada província e levada ao conhecimento de todos os povos, para que estivessem preparados para aquele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mensageiros partiram rapidamente por ordem do rei, e o decreto foi anunciado na fortaleza de Susã. Depois disso, o rei e Hamã se sentaram para beber, enquanto a cidade de Susã ficou em confusão e medo.</w:t>
      </w:r>
    </w:p>
    <w:p>
      <w:pPr>
        <w:pStyle w:val="Heading2"/>
      </w:pPr>
      <w:r>
        <w:rPr>
          <w:lang w:val="pt_PT" w:bidi="pt_PT"/>
        </w:rPr>
        <w:t>Ester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Mardoqueu soube de tudo o que tinha acontecido, rasgou suas roupas, vestiu pano de saco, colocou cinzas sobre a cabeça e saiu pela cidade, chorando e lamentando em alta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Aproximou-se da porta do palácio real, mas não pôde entrar, porque ninguém vestido de pano de saco tinha permissão para passar além daquele ponto.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cada província onde chegou a ordem do rei, houve grande tristeza entre os judeus. Eles jejuaram, choraram e lamentaram, e muitos se deitaram sobre pano de saco e cinzas.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as criadas de Ester e os eunucos encarregados de servi-la lhe contaram o que acontecia com Mardoqueu, ela ficou profundamente aflita. Enviou-lhe roupas para que se vestisse e retirasse o pano de saco, mas ele recusou.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Ester mandou chamar Hataque, um dos eunucos do rei que servia a ela, e ordenou que fosse falar com Mardoqueu para descobrir o que estava acontecendo e por que ele agia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Hataque dirigiu-se à praça diante do palácio e encontrou Mardoqueu junto à porta.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Mardoqueu contou tudo o que havia acontecido e falou também da quantia de prata que Hamã tinha prometido pagar aos tesouros do reino para destruir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Entregou a Hataque uma cópia do decreto que ordenava a destruição dos judeus, para que a mostrasse a Ester e lhe pedisse que fosse ao rei para pedir misericórdia e falar em favor do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Hataque voltou e transmitiu a Ester as palavras de Mardoqueu.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Ester enviou por meio de Hataque esta resposta a Mardoqueu: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"Todos os servos do rei e o povo das províncias sabem que qualquer homem ou mulher que entrar no pátio interno sem ser chamado será condenado à morte, a menos que o rei estenda o seu cetro de ouro. E já faz trinta dias que não sou chamada para ir à presença do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Hataque transmitiu a Mardoqueu a resposta de Ester.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Mardoqueu mandou responder a Ester: “Não pense que, por estar no palácio, você será a única entre os judeus que escapará.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você ficar calada neste momento, socorro e libertação virão de outro lugar para os judeus, mas você e a família de seu pai morrerão. E quem sabe se não foi justamente para um momento como este que você chegou à posição de rainha?”.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Ester respondeu a Mardoqueu: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"Vá, reúna todos os judeus que estão em Susã e jejuem por mim. Não comam nem bebam durante três dias e três noites. Eu e minhas criadas faremos o mesmo. Depois irei ao rei, mesmo que isso seja contra a lei; e se eu tiver de morrer, que assim seja”.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Mardoqueu foi e fez tudo o que Ester lhe havia ordenado.</w:t>
      </w:r>
    </w:p>
    <w:p>
      <w:pPr>
        <w:pStyle w:val="Heading2"/>
      </w:pPr>
      <w:r>
        <w:rPr>
          <w:lang w:val="pt_PT" w:bidi="pt_PT"/>
        </w:rPr>
        <w:t>Ester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Três dias depois do jejum, Ester vestiu suas roupas de rainha e entrou no pátio interno do palácio, em frente ao salão onde o rei estava sentado no trono, voltado para a entrada.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a viu, o rei a recebeu com favor e estendeu o cetro de ouro. Ester se aproximou e tocou a ponta do cetro.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perguntou: “O que deseja, rainha Ester? Qual é o seu pedido? Mesmo que seja metade do reino, ele será concedido”.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Ester respondeu: “Se parecer bem ao rei, venha com Hamã ao banquete que preparei para o senhor hoje”.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rei ordenou que Hamã fosse chamado sem demora, e ambos foram ao banquete preparado por Ester.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Durante o banquete, o rei perguntou novamente: “Qual é o seu pedido? O que você deseja? Mesmo que seja metade do reino, será concedido”.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Ester respondeu: “Isto é o que peço: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tenho o favor do rei e se ele deseja atender meu pedido, venham amanhã, o rei e Hamã, ao banquete que prepararei. Então responderei à pergunta do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Naquele dia, Hamã saiu alegre e satisfeito do palácio, mas ficou irado ao ver Mardoqueu sentado à porta, sem se curvar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Ainda assim, conteve a raiva e foi para casa. Reuniu seus amigos e sua esposa Zeres,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começou a se gabar. Falou da sua riqueza, dos seus muitos filhos e de como o rei o havia honrado e colocado acima dos outros nobres e oficiais do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Acrescentou: “Além disso, fui o único convidado pela rainha Ester para acompanhar o rei ao banquete de hoje, e também estou convidado para o banquete de amanhã.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nada disso me satisfaz enquanto eu vir o judeu Mardoqueu sentado à porta do palácio”.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Zeres e todos os seus amigos disseram: “Mande fazer uma forca com mais de vinte metros de altura. Pela manhã, peça ao rei que Mardoqueu seja enforcado nela. Depois você poderá ir feliz ao banquete com o rei”. Hamã gostou da sugestão e mandou construir a forca.</w:t>
      </w:r>
    </w:p>
    <w:p>
      <w:pPr>
        <w:pStyle w:val="Heading2"/>
      </w:pPr>
      <w:r>
        <w:rPr>
          <w:lang w:val="pt_PT" w:bidi="pt_PT"/>
        </w:rPr>
        <w:t>Ester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Naquela noite, o rei não conseguia dormir. Por isso mandou buscar o registro das histórias do seu reinado e ordenou que fosse lido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Durante a leitura, descobriu que Mardoqueu havia denunciado Bigtã e Teres, dois oficiais que guardavam a entrada do palácio e planejavam matar o rei Assuero.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"Que recompensa Mardoqueu recebeu por isso?”, perguntou o rei. Os oficiais responderam: “Até agora, nada”.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Nesse momento, Hamã entrou no pátio externo para pedir ao rei que Mardoqueu fosse enforcado na forca que ele havia mandado construir. O rei perguntou: “Quem está no pátio?”.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oficiais responderam: “É Hamã”. O rei ordenou: “Mandem que entre”.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Hamã entrou, e o rei lhe perguntou: “Diga-me: o que se deve fazer para honrar alguém que o rei deseja prestigiar?”. Hamã pensou consigo mesmo: “Quem o rei desejaria honrar além de mim?”.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Hamã respondeu: “O homem que o rei deseja honrar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deve ser vestido com o manto real que o rei usa e colocado sobre o cavalo em que o rei monta, com a insígnia real na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Ordene que entreguem o manto e o cavalo a um dos nobres mais importantes do reino, para que vista o homem que o rei deseja honrar e o conduza montado pelas ruas da cidade, proclamando em voz alta: ‘Assim é feito ao homem que o rei deseja honrar!’”.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rei disse a Hamã: “Vá depressa e faça exatamente isso a Mardoqueu, que está sentado à porta do palácio real. Não deixe de fazer nada do que você sugeriu”.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Hamã fez como o rei ordenou: vestiu Mardoqueu com o manto real, colocou-o sobre o cavalo e o conduziu pelas ruas da cidade, proclamando: “Assim é feito ao homem que o rei deseja honrar!”.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Depois, Mardoqueu voltou para a porta do palácio, enquanto Hamã correu para casa, profundamente humilhado e com o rosto coberto.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contou à esposa Zeres e aos amigos tudo o que tinha acontecido. Eles disseram: “Como Mardoqueu é judeu e você já começou a cair diante dele, você não terá sucesso. Você certamente será derrotado”.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Enquanto ainda conversavam, os eunucos chegaram e levaram Hamã rapidamente ao banquete que Ester havia preparado.</w:t>
      </w:r>
    </w:p>
    <w:p>
      <w:pPr>
        <w:pStyle w:val="Heading2"/>
      </w:pPr>
      <w:r>
        <w:rPr>
          <w:lang w:val="pt_PT" w:bidi="pt_PT"/>
        </w:rPr>
        <w:t>Ester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rei e Hamã vieram participar do banquete com a rainha Ester.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segundo dia, durante o banquete do vinho, o rei voltou a dizer à rainha: “Ester, qual é o seu pedido? Ele lhe será concedido. E o que você deseja? Ainda que seja metade do reino, será atendido”.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Ester respondeu: “Se encontrei favor diante do rei e se isso lhe agrada, conceda-me a minha vida e a vida do meu povo; esse é o meu pedido.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fomos vendidos, eu e o meu povo, para sermos destruídos, mortos e exterminados. Se tivéssemos sido vendidos apenas como escravos e escravas, eu me calaria, pois esse adversário não seria digno de incomodar o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rei Assuero perguntou à rainha: “Quem é ele? Onde está o homem que ousou fazer isso?”.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Ela respondeu: “O adversário, o inimigo, é este homem perverso: Hamã”. Hamã ficou aterrorizado diante do rei e da rainha.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rei, tomado de indignação, levantou-se do banquete do vinho e saiu para o jardim do palácio. Hamã, percebendo que o rei já tinha decidido contra ele, ficou para implorar à rainha Ester que lhe salvasse 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retornou do jardim ao salão do banquete, o rei viu Hamã caído sobre o divã em que a rainha estava reclinada. Então disse: “Ele ainda quer violentar a rainha na minha presença, dentro da minha própria casa?”. Assim que a palavra saiu da boca do rei, o rosto de Hamã foi coberto.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Harbona, um dos eunucos que serviam diante do rei, disse: “Há também uma forca com mais de vinte metros perto da casa de Hamã. Ele a preparou para Mardoqueu, que falou em favor do rei”. O rei ordenou: “Pendurem-no nela”.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Assim enforcaram Hamã na forca que ele tinha preparado para Mardoqueu; e a ira do rei se acalmou.</w:t>
      </w:r>
    </w:p>
    <w:p>
      <w:pPr>
        <w:pStyle w:val="Heading2"/>
      </w:pPr>
      <w:r>
        <w:rPr>
          <w:lang w:val="pt_PT" w:bidi="pt_PT"/>
        </w:rPr>
        <w:t>Ester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mesmo dia, o rei Assuero entregou à rainha Ester a casa de Hamã, adversário dos judeus. Mardoqueu foi apresentado ao rei, pois Ester tinha contado que ele era seu parente.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rei tirou o seu anel oficial, que havia tomado de Hamã, e o colocou nas mãos de Mardoqueu. Ester confiou a Mardoqueu a administração de tudo o que tinha pertencido a Hamã.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seguida, Ester falou novamente diante do rei. Prostrou-se aos pés dele e, em lágrimas, suplicou que fosse removido o plano maligno que o agagita Hamã tinha feito contra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rei estendeu o cetro de ouro na direção dela; então Ester se levantou e ficou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disse: “Se for aceitável ao rei, se tenho o favor dele e se isso lhe parece correto, revogue os documentos escritos por Hamã, filho do agagita Hamedata, nos quais ele determinou o extermínio dos judeus no reino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Como poderei assistir ao desastre que sobrevirá ao meu povo? Como poderei contemplar a destruição dos meus parentes?”.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rei Assuero respondeu à rainha e a Mardoqueu: “Já concedi a Ester os bens de Hamã e ordenei que ele fosse suspenso na forca, porque estendeu a mão contra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Portanto, escrevam vocês mesmos um novo decreto em favor dos judeus, em nome do rei, como acharem melhor, e selem-no com o anel real; pois um documento escrito em nome do rei e confirmado com seu selo não pode ser anulado”.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No vigésimo terceiro dia do terceiro mês, chamado sivã [aproximadamente maio/junho], os escribas do rei foram convocados. Eles escreveram tudo o que Mardoqueu ordenou aos judeus, aos sátrapas, aos governadores e aos chefes das 127 províncias, desde a Índia até a Etiópia. O texto foi preparado na escrita e no idioma de cada província e povo, e também na escrita e no idioma dos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Mardoqueu redigiu o texto em nome do rei Assuero, confirmou as cartas com o anel do rei e as enviou por meio de mensageiros montados em cavalos rápidos, criados nos estábulos reais.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teor do decreto dava aos judeus, em cada uma das cidades, autorização para se reunir e proteger a própria vida. Eles podiam destruir, matar e eliminar qualquer grupo de pessoas ou província que os atacasse, incluindo mulheres e crianças, e também tomar os bens dos seus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dia fixado para isso, em todas as províncias do rei, era o décimo terceiro dia do décimo segundo mês, chamado adar [aproximadamente fevereiro/março].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Publicaram uma cópia do texto como lei em cada província e tornaram-na conhecida entre todos os povos, para que, naquele dia, os judeus estivessem preparados para se defender de seus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mensageiros saíram sem demora, montados nos cavalos do rei e apressados pela ordem do rei. Proclamou-se também o decreto na fortaleza de Susã.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Mardoqueu, vestido com roupas reais, em azul e branco, e com uma grande coroa de ouro e um manto de linho fino tingido de púrpura, saiu da presença do rei. A cidade de Susã se encheu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Houve luz, alegria, júbilo e honra para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cada província e em cada cidade aonde o decreto do rei chegava, havia entre os judeus festa e contentamento, com banquetes e dias festivos. E muitos entre os povos da terra se tornaram judeus, porque o temor dos judeus havia caído sobre todos.</w:t>
      </w:r>
    </w:p>
    <w:p>
      <w:pPr>
        <w:pStyle w:val="Heading2"/>
      </w:pPr>
      <w:r>
        <w:rPr>
          <w:lang w:val="pt_PT" w:bidi="pt_PT"/>
        </w:rPr>
        <w:t>Ester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décimo terceiro dia do mês de adar [aproximadamente fevereiro/março], o décimo segundo mês, o decreto do rei entrou em vigor. Nesse dia, os inimigos dos judeus esperavam dominá-los, mas o resultado foi o contrário: os judeus prevaleceram sobre os que os odiavam.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Em suas cidades, por todo o reino de Assuero, os judeus se reuniram para se defender dos que queriam destruí-los. Ninguém podia resistir-lhes, pois todos os povos temiam os judeus.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os nobres das províncias, os sátrapas, os governadores e os administradores do rei apoiaram os judeus, porque eles tinham medo de Mardoqueu.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Mardoqueu desfrutava de grande prestígio no palácio. Sua fama se espalhou por todo o império, e seu poder só aumentava.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judeus derrotaram todos os seus inimigos à espada, destruindo-os completamente.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 fortaleza de Susã, mataram quinhentos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Também mataram Parsandata, Dalfom, Aspata,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Porata, Adalia, Aridata,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Parmasta, Arisai, Aridai e Vaizata,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dez filhos de Hamã, filho de Hamedata, inimigo dos judeus. Mas não tomaram os bens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Naquele mesmo dia, o rei foi informado do número de mortos na cidade de Susã.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perguntou a Ester: “Em Susã, os judeus mataram quinhentos homens e os dez filhos de Hamã. O que será que fizeram nas outras províncias? Qual é o seu pedido agora? Será concedido”.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rainha respondeu: “Se parecer bem ao rei, permita aos judeus de Susã continuar a se defender também no dia seguinte e que os corpos dos dez filhos de Hamã sejam expostos nas forcas”.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rei autorizou e publicou a ordem em Susã. Os corpos dos dez filhos de Hamã foram pendurados nas forcas.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No dia seguinte, o décimo quarto do mês de adar, os judeus de Susã mataram mais trezentos inimigos, sem tomar os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Nos outros territórios do império, os judeus também se reuniram para defender a própria vida. Mataram 75 mil pessoas que os atacaram, mas não tomaram nenhum despojo.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No décimo terceiro dia do mês de adar, a ação ocorreu em todo o império; no décimo quarto dia, descansaram e celebraram sua vitória com alegria e banquetes.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Em Susã, porém, a celebração continuou até o décimo quinto dia, que foi dia de festa e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 essa razão, os judeus que vivem em vilas e povoados celebram o décimo quarto dia do mês de adar com banquetes, alegria e troca de presentes.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Mardoqueu registrou todos esses acontecimentos e enviou cartas aos judeus, em todas as províncias do reino de Assuero, próximas e distantes,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ordenando que celebrassem anualmente o décimo quarto e o décimo quinto dias do mês de adar,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comemorassem com alegria, banquetes, troca de presentes e auxílio aos pobres, lembrando que foram os dias em que tiveram descanso de seus inimigos e o mês que transformou para eles tristeza em alegria e luto em dia de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Assim, os judeus estabeleceram esse costume como anual, cumprindo a ordem escrita por Mardoqueu.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agagita Hamã, filho de Hamedata, inimigo dos judeus, havia planejado destruí-los e lançado sortes (”pur”) para definir o dia do ataque.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Ester informou o rei, ele determinou que o plano de Hamã recaísse sobre ele e seus filhos, que foram enforcados.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 isso, a celebração passou a se chamar Purim, do nome Pur. Como resultado da carta de Mardoqueu e de tudo o que ocorreu,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os judeus decidiram que eles, seus descendentes e todos os que se juntassem ao povo judeu comemorariam anualmente esses dois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Essa celebração deveria ocorrer em cada família, geração, província e cidade, sem jamais ser esquecida.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 rainha Ester, filha de Abiail, e Mardoqueu escreveram outra carta confirmando a primeira e estabelecendo a Festa de Purim.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Enviaram cópias a todos os judeus das 127 províncias, desejando-lhes paz e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Confirmaram a data da comemoração, seguindo o decreto de Mardoqueu e Ester, incluindo jejum e lamento, como haviam determinado.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 decreto de Ester confirmou as regras da Festa de Purim e foi registrado oficialmente nos livros do reino.</w:t>
      </w:r>
    </w:p>
    <w:p>
      <w:pPr>
        <w:pStyle w:val="Heading2"/>
      </w:pPr>
      <w:r>
        <w:rPr>
          <w:lang w:val="pt_PT" w:bidi="pt_PT"/>
        </w:rPr>
        <w:t>Ester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desses acontecimentos, o rei Assuero impôs tributos sobre toda a terra e também sobre as ilhas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os atos do seu poder e da sua força, e o relato completo da grandeza de Mardoqueu, a quem o rei havia exaltado, estão registrados no Livro da História dos Reis da Média e da Pérsia.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judeu Mardoqueu ocupava o segundo lugar depois do rei Assuero. Era respeitado entre os judeus e amado por muitos de seus irmãos, pois buscava o bem do seu povo e promovia a paz para toda a sua descendência.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