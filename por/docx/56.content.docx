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Tito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Paulo, servo de Deus e apóstolo de Jesus Cristo, para a fé dos escolhidos de Deus e o conhecimento da verdade que conduz à piedade,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na esperança da vida eterna, que o Deus que não mente prometeu antes dos tempos eternos,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que, no tempo certo, revelou sua palavra por meio da pregação que me foi confiada por ordem de Deus, nosso Salvador.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Tito, meu verdadeiro filho na fé que temos em comum: graça e paz de Deus Pai e de Cristo Jesus, nosso Salvador.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 deixei você em Creta: para organizar o que ainda faltava e estabelecer presbíteros em cada cidade, como já lhe instrui: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alguém sem acusação, marido de uma só esposa, com filhos crentes, não acusados de dissolução ou insubmissão.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o bispo deve ser irrepreensível como administrador de Deus: não arrogante, não briguento, não dado ao vinho, não violento, não ganancioso.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deve ser hospitaleiro, amar o que é bom, ser sensato, justo e santo, e ter domínio próprio.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Deve apegar-se firmemente à palavra fiel, conforme o ensino recebido, para encorajar com a sã doutrina e refutar os que se opõem.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há muitos insubordinados, que falam coisas vazias e enganam os outros, especialmente os da circuncisão.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É preciso fazê-los calar, pois estão arruinando famílias inteiras, ensinando o que não devem, motivados por ganância vergonhosa.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Um de seus próprios profetas disse: “Os cretenses são sempre mentirosos, animais perigosos e preguiçosos que só pensam em comer”.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que ele disse é verdadeiro. Por isso, repreenda-os com firmeza, para que sejam sadios na fé,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não deem atenção a mitos judaicos nem a mandamentos humanos que se afastam da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Para os puros, tudo é puro; mas para os impuros e incrédulos, nada é puro, pois a mente e a consciência deles estão corrompidas.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Dizem que conhecem a Deus, mas suas ações o negam. São detestáveis, desobedientes e incapazes de fazer qualquer boa obra.</w:t>
      </w:r>
    </w:p>
    <w:p>
      <w:pPr>
        <w:pStyle w:val="Heading2"/>
      </w:pPr>
      <w:r>
        <w:rPr>
          <w:lang w:val="pt_PT" w:bidi="pt_PT"/>
        </w:rPr>
        <w:t>Tito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Mas você, Tito, fale o que está de acordo com a sã doutrina.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Ensine os homens mais velhos a serem moderados, dignos de respeito, sensatos e firmes na fé, no amor e na perseverança;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as mulheres mais velhas, a terem comportamento respeitável, a não serem caluniadoras nem dominadas pelo vinho, mas aptas a instruir o que é bom,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para que ensinem as mais jovens a amarem o marido e os filhos,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a serem sensatas, puras, boas administradoras do lar, respeitosas com o marido. Assim a palavra de Deus não será difamada.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Do mesmo modo, exorte os jovens a serem sensatos.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Seja exemplo de boas ações. No ensino, mostre integridade e dignidade,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um discurso sadio e irrepreensível, para que quem se opõe fique envergonhado e não tenha nada de ruim a dizer contra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Ensine os escravos a se submeterem aos seus senhores, procurando agradar em tudo, sem contradizê-los,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sem roubar, mas mostrando boa-fé, para que em tudo adornem a doutrina de Deus, nosso Salvador.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Porque a graça de Deus se manifestou, trazendo salvação a todos,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ensinando-nos a rejeitar a impiedade e os desejos mundanos, a fim de que vivamos com sensatez, justiça e piedade nesta era presente,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enquanto esperamos a revelação da glória de nosso grande Deus e Salvador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se entregou por nós para nos resgatar de toda impiedade e purificar para si seu povo próprio, dedicado a fazer boas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Fale essas coisas, exorte e repreenda com toda autoridade. Que ninguém o despreze.</w:t>
      </w:r>
    </w:p>
    <w:p>
      <w:pPr>
        <w:pStyle w:val="Heading2"/>
      </w:pPr>
      <w:r>
        <w:rPr>
          <w:lang w:val="pt_PT" w:bidi="pt_PT"/>
        </w:rPr>
        <w:t>Tito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Faça com que se lembrem de que devem se submeter aos governantes e às autoridades, obedecendo-lhes e estando prontos para toda boa obra.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Não falem mal de ninguém, sejam pacíficos e tratem a todos com bondade e mansidão.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nós também, antes, éramos insensatos, desobedientes, enganados, escravizados por muitos desejos e prazeres, levando uma vida cheia de maldade e inveja, odiando e sendo odiados.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quando a bondade e o amor de Deus, nosso Salvador, se tornaram visíveis,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nos salvou, não por obras de justiça que tivéssemos feito, mas segundo a sua misericórdia, por meio do lavar regenerador e da renovação do Espírito Santo,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derramado abundantemente sobre nós por meio de Jesus Cristo, nosso Salvador,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para que, justificados pela sua graça, fôssemos herdeiros segundo a esperança da vida eterna.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Essa afirmação é digna de confiança. Quero que você insista nessas coisas, para que os que creem em Deus se dediquem a fazer o bem. Isso é bom e útil para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Evite discussões sem sentido, listas de genealogias, brigas e debates sobre a lei, pois são inúteis e não levam a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Depois de uma primeira e uma segunda advertência, rejeite a pessoa que causa divisões,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sabendo que essa pessoa está pervertida e peca, condenando a si mesma.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eu enviar Ártemas ou Tíquico até você, procure vir se encontrar comigo em Nicópolis, pois decidi passar o inverno lá.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Faça o que puder para ajudar Zenas, o intérprete da lei, e Apolo, de modo que nada lhes falte na viagem.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que os nossos aprendam também a se dedicar às boas obras, ajudando nas necessidades urgentes, para que não vivam sem dar frutos.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Todos aqui mandam saudações. Cumprimentem os que nos amam na fé. Que a graça esteja com todos vocês.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