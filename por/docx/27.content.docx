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Daniel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terceiro ano do reinado de Jeoaquim em Judá, Nabucodonosor, rei da Babilônia, veio com grande exército contra Jerusalém e a cercou.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entregou Jeoaquim, rei de Judá, nas mãos de Nabucodonosor, e este levou para a Babilônia alguns utensílios sagrados do templo de Deus e os colocou na casa do seu deus, na terra de Sinear.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rei ordenou a Aspenaz, chefe dos oficiais do palácio, que escolhesse alguns jovens dentre os judeus levados cativos de Jerusalém, jovens da família real e das casas ricas e importantes de Judá.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deveriam aprender a língua, os costumes e o saber dos caldeus; e o rei disse: “Escolha jovens vigorosos, sem defeito no corpo, com boa saúde e boa aparência; que tenham boa instrução, entendimento e capacidade para viver no palácio real”.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rei determinou para eles alimento diário da sua própria mesa, com carnes e vinhos; e ordenou que fossem sustentados assim por três anos, para que, ao fim do ensino, estivessem prontos para servir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Entre os escolhidos estavam Daniel, Hananias, Misael e Azarias, todos da tribo de Judá.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Porém Aspenaz, chefe do pessoal do palácio, deu a eles outros nomes: a Daniel chamou Beltessazar; a Hananias, Sadraque; a Misael, Mesaque; e a Azarias, Abede-Nego.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Daniel decidiu não se contaminar com a comida e o vinho do rei e pediu ao chefe dos oficiais permissão para não comer esses alimentos.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Deus fez com que o supervisor tivesse simpatia e bondade por Daniel.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Apesar disso, ele respondeu a Daniel: “Tenho receio do rei, pois foi ele quem determinou a comida e a bebida de vocês. Se ele perceber que vocês estão menos saudáveis do que os outros jovens da mesma idade, poderá me condenar à morte por causa disso”.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Daniel falou com o mordomo que o chefe dos oficiais havia designado para cuidar dele, de Hananias, de Misael e de Azarias, e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“Peço que o senhor faça um teste com os seus servos por dez dias: dê-nos somente legumes para comer e água para beber.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Ao fim dos dez dias, observe o nosso rosto e o rosto dos jovens que comem a comida escolhida do rei; e, conforme o que o senhor vir, decida o que fará conosco”.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mordomo aceitou a proposta e os provou por dez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Passados os dez dias, Daniel e seus três companheiros estavam com melhor aparência, mais fortes e mais saudáveis do que os jovens que haviam comido das comidas finas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isso, o mordomo passou a retirar a comida especial e o vinho deles, e lhes dava apenas legumes 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Deus concedeu aos quatro jovens sabedoria e entendimento para aprenderem toda a cultura e toda a ciência do seu tempo; e a Daniel deu também capacidade especial para compreender sonhos e visões.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Quando se completaram os três anos de treinamento, o chefe dos empregados levou todos os jovens à presença do rei Nabucodonosor, conforme a ordem recebida.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rei falou com cada um deles por longo tempo; e, entre todos, não encontrou ninguém como Daniel, Hananias, Misael e Azarias; por isso, eles passaram a servir diante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Em todo assunto que exigia conhecimento e sabedoria, o rei percebeu que aqueles quatro eram dez vezes mais sábios do que todos os magos e encantadores de todo o seu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Daniel permaneceu no palácio real até o primeiro ano do reinado de Ciro.</w:t>
      </w:r>
    </w:p>
    <w:p>
      <w:pPr>
        <w:pStyle w:val="Heading2"/>
      </w:pPr>
      <w:r>
        <w:rPr>
          <w:lang w:val="pt_PT" w:bidi="pt_PT"/>
        </w:rPr>
        <w:t>Daniel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segundo ano de seu reinado, Nabucodonosor teve um sonho perturbador; sua mente ficou tão agitada que ele não conseguiu mais dormir.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Sem demora, ordenou que fossem chamados magos, encantadores, feiticeiros e astrólogos, para que lhe declarassem o sonho. Quando se apresentaram diante dele, o rei falou: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“Tive um sonho que me perturba e quero saber o que significa”.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os astrólogos responderam em aramaico: “Que o rei viva para sempre; conte-nos o sonho, e nós explicaremos o seu sentido”.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rei replicou: “Se não me disserem o sonho e a sua interpretação, serão despedaçados, e suas casas serão completamente destruídas.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Mas, se revelarem o sonho e o explicarem, receberão presentes, recompensas e grande honra. Portanto, declarem o sonho e o seu significado”.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tornaram a responder: “Que o rei nos diga como foi o sonho, e então explicaremos o seu sentido”.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rei respondeu: “Percebo que vocês querem ganhar tempo, pois sabem que minha decisão está tomada.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 não me disserem o sonho, todos receberão o mesmo castigo; vocês combinaram enganar-me com palavras falsas, esperando mudança na situação. Como acreditarei na interpretação se não me contarem o sonho?”.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sábios disseram ao rei: “Não existe ninguém na terra capaz de revelar a alguém o que sonhou; nenhum rei, por mais poderoso, exigiu tal coisa de sábios, adivinhos ou astrólogos.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que o rei pede é impossível; ninguém pode revelar isso, exceto os deuses, e eles não vivem entre os mortais”.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ouvir isso, o rei ficou tomado de ira e ordenou que todos os sábios da Babilônia fossem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decreto foi publicado, e os sábios começaram a ser procurados para execução; Daniel e seus amigos também foram buscados para morrer.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Arioque, comandante da guarda real, encarregado de executar os sábios, veio procurá-los, Daniel falou com ele com prudência e discernimento.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Daniel perguntou a Arioque: “Por que o rei emitiu uma ordem tão severa?”; então Arioque lhe explicou tudo o que havia ocorrido.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Daniel foi ao rei e disse: “Conceda-me um prazo, e eu lhe declararei o sonho e a sua interpretação”.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Depois disso, Daniel voltou para casa e contou o ocorrido a Hananias, Misael e Azarias.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Juntos, pediram ao Deus dos céus que tivesse misericórdia acerca desse mistério, para que eles e seus amigos não fossem executados com os outros sábios da Babilônia.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Naquela noite, o mistério foi revelado a Daniel em visão; então Daniel bendisse o Deus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disse: “Bendito seja o nome de Deus para sempre, pois dele procedem a sabedoria e o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muda tempos e estações, remove e estabelece reis; concede sabedoria aos sábios e entendimento aos que têm discernimento.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 revela mistérios profundos e ocultos; conhece o que está nas trevas, e com ele habita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Ó Deus de meus pais, eu te agradeço e te louvo, pois me deste sabedoria e força; agora me revelaste o que pedimos, o sonho do rei e o seu significado”.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Daniel foi até Arioque, encarregado de matar os sábios, e lhe disse: “Não mate os sábios da Babilônia; leve-me ao rei, e eu lhe darei a interpretação”.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Arioque levou Daniel apressadamente ao rei e disse: “Encontrei entre os exilados de Judá um homem que pode revelar o sonho ao 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rei perguntou a Daniel, chamado Beltessazar: “Você realmente pode dizer o sonho que tive e interpretá-lo?”.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Daniel respondeu: “Nenhum sábio, astrólogo, mago ou adivinho pode revelar este mistério ao rei,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 há um Deus nos céus que revela segredos; ele mostrou ao rei Nabucodonosor o que acontecerá nos dias futuros. O sonho e as visões do rei foram estes: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Estando o rei deitado, surgiram pensamentos sobre o que viria depois; aquele que revela segredos mostrou ao rei o que há de acontecer.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Quanto a mim, este mistério não me foi revelado por ter mais sabedoria que outros, mas para que o rei conheça a interpretação e compreenda os pensamentos do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Ó rei, o senhor viu uma grande estátua; era enorme, de brilho intenso, e causava temor ao ser contemplada.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 cabeça da estátua era de ouro puro; o peito e os braços eram de prata; o ventre e os quadris eram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As pernas eram de ferro, e os pés eram parte de ferro e parte de barro.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Enquanto o rei observava, uma pedra foi cortada sem intervenção humana; ela atingiu os pés de ferro e barro da estátua e os despedaçou.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Então o ferro, o barro, o bronze, a prata e o ouro foram reduzidos a pó, como palha na eira no verão, levada pelo vento; mas a pedra tornou-se uma grande montanha e encheu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Esse foi o sonho; agora diremos ao rei a interpretação.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Ó rei, o senhor é rei de reis; o Deus dos céus lhe concedeu o reino, o poder, a força e 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Ele lhe deu domínio sobre os homens, os animais do campo e as aves do céu; o rei é a cabeça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Depois do senhor surgirá outro reino, inferior ao seu; em seguida, surgirá um terceiro reino, de bronze, que dominará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Haverá ainda um quarto reino, forte como o ferro, que quebrará e esmagará tudo, assim como o ferro despedaça todas 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Os pés e os dedos, parte de ferro e parte de barro, indicam que o reino será dividido; haverá nele algo da firmeza do ferro.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Assim como os dedos eram parte de ferro e parte de barro, parte do reino será forte e parte será fraca.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O ferro misturado com barro mostra que esses reinos tentarão se unir por meio de alianças políticas feitas por casamentos, mas essa união não se firmará, assim como o ferro não se mistura com o barro.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Nos dias desses reis, o Deus do céu estabelecerá um reino que jamais será destruído; esse reino não passará para outro povo, mas destruirá todos os outros reinos e permanecerá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Isso se refere à pedra cortada do monte, mas não por mãos humanas, que reduziu a pó o ferro, o bronze, o barro, a prata e o ouro; o grande Deus revelou ao rei o que acontecerá no futuro. O sonho é verdadeiro, e a interpretação é fiel”.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Admirado, o rei Nabucodonosor prostrou-se diante de Daniel, prestou-lhe honra e ordenou que lhe fosse apresentada uma oferta de cereais e incenso.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O rei disse a Daniel: “Certamente o seu Deus é o Deus dos deuses, o Senhor dos reis e o Revelador de mistérios, pois você pôde revelar este segredo”.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O rei engrandeceu Daniel, deu-lhe muitos presentes valiosos e o constituiu governador da província da Babilônia e chefe de todos os sábios.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A pedido de Daniel, o rei nomeou Sadraque, Mesaque e Abede-Nego administradores da província da Babilônia; Daniel permaneceu na corte real.</w:t>
      </w:r>
    </w:p>
    <w:p>
      <w:pPr>
        <w:pStyle w:val="Heading2"/>
      </w:pPr>
      <w:r>
        <w:rPr>
          <w:lang w:val="pt_PT" w:bidi="pt_PT"/>
        </w:rPr>
        <w:t>Daniel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rei Nabucodonosor mandou fazer uma imagem de ouro com 27 metros de altura e 2,70 de largura, e a colocou na planície de Dura, na província da Babilônia.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Depois disso, ele enviou ordem para reunir príncipes e governadores, comandantes e tesoureiros, juízes e conselheiros, e todos os oficiais das províncias, para a cerimônia de dedicação da imagem que ele havia erguido.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todos os príncipes e governadores, os capitães e tesoureiros, os juízes, os conselheiros e os demais oficiais já haviam chegado, eles se reuniram diante da imagem que havia sido erguida.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arauto proclamou em alta voz: “Povos, nações e homens de toda língua, escutem o que lhes é ordenado: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vocês ouvirem o som da trombeta, da flauta, da cítara, da lira, da harpa e de todo tipo de instrumento, vocês devem se prostrar com o rosto em terra e prestar culto à imagem de ouro que o rei Nabucodonosor levantou.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quem não se prostrar e não a adorar será lançado imediatamente na grande fornalha em chamas”.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Assim, no momento em que se ouviu o som dos instrumentos, todos os povos, nações e línguas se prostraram e adoraram a imagem de ouro que o rei Nabucodonosor havia levantado.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Nesse instante, alguns astrólogos se aproximaram e apresentaram acusação contra 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Eles disseram ao rei Nabucodonosor: “Ó rei, viva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decretou que, ao som da trombeta, da flauta, da cítara, da lira, da harpa e de todo tipo de instrumento, todos devem se prostrar e adorar a imagem de ouro;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decretou também que quem não se prostrar e não adorar será lançado na grande fornalha em chamas.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Há judeus — Sadraque, Mesaque e Abede-Nego — que o senhor colocou sobre os assuntos da província da Babilônia; eles não dão atenção à sua ordem: não servem aos seus deuses e não adoram a imagem de ouro que o rei levantou”.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Nabucodonosor, tomado de ira, mandou trazer Sadraque, Mesaque e Abede-Nego, e eles foram conduzidos à presença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rei Nabucodonosor lhes perguntou: “Sadraque, Mesaque e Abede-Nego, é verdade que vocês não prestam serviço aos meus deuses e não se curvam diante da imagem de ouro que eu mandei levantar?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Agora eu lhes darei mais uma chance: quando ouvirem a música da trombeta, da flauta, da cítara, da lira, da harpa e de todo tipo de instrumento, se vocês se prostrarem e adorarem a imagem que eu fiz, tudo ficará bem; mas, se não a adorarem, serão lançados imediatamente na grande fornalha em chamas; e que deus poderá arrancar vocês das minhas mãos?”.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Sadraque, Mesaque e Abede-Nego responderam ao rei: “Ó rei Nabucodonosor, não precisamos apresentar defesa diante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o nosso Deus, a quem servimos, quiser nos salvar, ele pode nos livrar da grande fornalha em chamas e também das suas mãos, ó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Mas, mesmo que ele não nos livre, fique sabendo, ó rei: não serviremos aos seus deuses e não adoraremos a imagem de ouro que o rei levantou”.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Nabucodonosor se encheu de fúria contra Sadraque, Mesaque e Abede-Nego, e a expressão do seu rosto se alterou; e ele ordenou que a fornalha fosse aquecida sete vezes mais do que era costume.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chamou alguns dos homens mais fortes do seu exército e ordenou que amarrassem Sadraque, Mesaque e Abede-Nego e os lançassem na grande fornalha acesa.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Assim, os três foram amarrados com seus mantos, suas capas, seus turbantes e suas outras roupas, e foram lançados dentro da grande fornalha em chamas.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Como a ordem do rei era urgente e a fornalha estava extremamente quente, a chama matou os soldados que lançaram Sadraque, Mesaque e Abede-Nego.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Sadraque, Mesaque e Abede-Nego caíram amarrados dentro do fogo intenso da fornalha.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o rei Nabucodonosor se levantou de repente, cheio de espanto, e perguntou aos seus conselheiros: “Não foram três homens que lançamos amarrados no fogo?”. Eles responderam: “Sim, ó 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Ele disse: “Vejam! Eu estou vendo quatro homens soltos, caminhando no meio do fogo, e nenhum deles está ferido; e o quarto tem aparência semelhante à de um filho dos deuses”.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Então Nabucodonosor se aproximou da abertura da grande fornalha em chamas e gritou: “Servos do Deus Altíssimo, saiam e venham!”. E Sadraque, Mesaque e Abede-Nego saíram do meio do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os príncipes, governadores, oficiais e conselheiros se ajuntaram e observaram que o fogo não teve poder sobre o corpo deles: nem um fio de cabelo se queimou, nem as roupas se danificaram, e nem cheiro de fumaça havia neles.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Nabucodonosor declarou: “Bendito seja o Deus de Sadraque, Mesaque e Abede-Nego, pois ele enviou o seu anjo e livrou os seus servos, que confiaram nele. Eles desobedeceram à ordem do rei e preferiram entregar a própria vida a servir e adorar qualquer outro deus que não fosse o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Por isso eu estabeleço este decreto: todo povo, nação e língua que disser algo contra o Deus de Sadraque, Mesaque e Abede-Nego será despedaçado, e a sua casa será reduzida a ruínas, porque não há outro deus que possa livrar como este”.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Depois disso, o rei elevou Sadraque, Mesaque e Abede-Nego a posições de honra, e eles prosperaram como homens importantes na província da Babilônia.</w:t>
      </w:r>
    </w:p>
    <w:p>
      <w:pPr>
        <w:pStyle w:val="Heading2"/>
      </w:pPr>
      <w:r>
        <w:rPr>
          <w:lang w:val="pt_PT" w:bidi="pt_PT"/>
        </w:rPr>
        <w:t>Daniel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mensagem que o rei Nabucodonosor enviou a todos os povos, nações e línguas, em toda a terra: Saudações; que a paz esteja com vocês!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Quero tornar conhecidos os sinais e as maravilhas que o Deus Altíssimo realizou em meu favor.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Grandes são os seus sinais, poderosas são as suas maravilhas; o seu reino é eterno, e o seu domínio permanece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Eu, Nabucodonosor, estava em descanso, seguro em meu palácio, e tudo me parecia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tive um sonho, e ele me perturbou; deitado em minha cama, as imagens e pensamentos me encheram 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mandei chamar à minha presença todos os sábios da Babilônia, para que me declarassem o sentido do sonho.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Vieram magos, encantadores, astrólogos e adivinhos; eu lhes contei o sonho, porém nenhum deles me revelou a interpretação.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fim, entrou Daniel, a quem chamei Beltessazar, segundo o nome do meu deus; nele há o espírito dos deuses santos, e eu lhe expus o sonho.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disse: Beltessazar, chefe dos magos, sei que o espírito dos deuses santos está em você e que nenhum mistério o vence; diga-me a visão do meu sonho e o seu significado.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Estas foram as visões que tive em minha cama: eu via uma árvore muito grande no meio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Ela crescia e se fortalecia; sua altura tocava o céu, e podia ser vista até os limites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Suas folhas eram belas, seus frutos eram muitos, e nela havia alimento para todos; os animais do campo se abrigavam à sua sombra, e as aves do céu faziam morada em seus ramos.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Enquanto eu olhava, ainda deitado, vi uma sentinela, um anjo, descendo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clamou com voz forte: “Cortem a árvore e derrubem-na; arranquem seus ramos, sacudam suas folhas, espalhem seus frutos; fujam os animais debaixo dela e as aves de seus ramos.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deixem no chão o toco com as raízes; prendam-no com uma corrente de ferro e bronze, no meio da erva do campo; que seja molhado pelo orvalho do céu e tenha por alimento a erva, como 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 o seu coração seja mudado; em lugar de mente humana, receba mente de animal; e que isso dure sete tempos.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Essa sentença foi dada por decreto dos vigilantes, e a decisão foi anunciada pela palavra dos santos, para que os que vivem saibam que o Altíssimo governa o reino dos homens. Ele dá esse reino a quem quer e coloca para governar até o mais humilde dos homens”.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Esse foi o sonho que eu, o rei Nabucodonosor, tive. Agora, Beltessazar, diga qual é o significado, pois nenhum dos sábios do meu reino conseguiu explicá‑lo; somente você pode fazê‑lo, porque o espírito dos deuses santos habita em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Daniel, também chamado Beltessazar, ficou em silêncio por algum tempo, profundamente abalado, e seus pensamentos o encheram de temor. Então o rei lhe disse: “Beltessazar, não permita que o sonho nem a sua interpretação o perturbem”. Beltessazar respondeu: “Meu senhor, eu desejaria que o sonho se cumprisse apenas sobre os seus inimigos, e que o significado dele recaísse somente sobre os seus adversários.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árvore que o rei viu, que cresceu e se tornou forte, cuja altura chegou ao céu e que era vista por toda a terra,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com folhas belas e frutos abundantes, com alimento para todos, com abrigo para os animais e morada para as aves,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essa árvore é o senhor, ó rei; o senhor cresceu e se tornou poderoso; sua grandeza se elevou até o céu, e seu domínio alcançou os confins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quanto ao que o rei viu, uma sentinela, um anjo, descendo do céu e clamando: ‘Derrubem a árvore e destruam-na, mas deixem o toco com as raízes, preso com ferro e bronze, na erva do campo; que seja molhado pelo orvalho do céu e coma erva com os animais por sete tempos’,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esta é a interpretação, ó rei: é decreto do Altíssimo, e ele virá sobre o meu senhor, 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senhor será afastado do convívio dos homens; sua morada será com os animais do campo; o senhor comerá erva como o boi e será molhado pelo orvalho do céu; e assim passará sete tempos, até reconhecer que o Altíssimo governa sobre os reinos dos homens e os dá a quem quer.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quanto à ordem de deixar o toco com as raízes, isso significa que o seu reino lhe será devolvido, depois que o senhor reconhecer que os céus dominam.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Portanto, ó rei, aceite o meu conselho: abandone seus pecados e pratique o que é justo; deixe a injustiça e trate os pobres com misericórdia; talvez assim sua paz se prolongue”.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Tudo isso aconteceu com o rei Nabucodonosor.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Passados doze meses, ele caminhava sobre o terraço do palácio real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 disse: “Não é esta a grande Babilônia que eu construí como capital do meu reino, com a força do meu poder e para mostrar a minha grandeza?”.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Ainda estava a palavra em sua boca, quando veio uma voz do céu: “A você se anuncia, rei Nabucodonosor: o reino foi tirado de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Você será expulso do meio dos homens e viverá com os animais do campo; comerá erva como os bois por sete tempos, até entender que Deus governa sobre os reinos da terra e os entrega a quem quer”.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Na mesma hora a palavra se cumpriu; Nabucodonosor foi expulso do meio dos homens, comeu erva como os bois, e seu corpo foi molhado pelo orvalho do céu; seus cabelos cresceram como penas de águia, e suas unhas como garras de aves.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Ao fim daquele período, eu, Nabucodonosor, levantei os olhos ao céu; meu entendimento voltou, e eu bendisse o Altíssimo, louvei e glorifiquei aquele que vive para sempre; pois o seu domínio é eterno, e o seu reino permanece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Todos os moradores da terra são como nada diante dele; ele faz o que quer com o exército do céu e com os habitantes da terra; não há quem possa impedir a sua mão, nem questioná-lo, dizendo: “O que estás fazendo?”.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No mesmo tempo em que meu entendimento voltou, também me foram devolvidos a honra e a majestade do meu reino; meus conselheiros e oficiais me procuraram, e eu fui restabelecido no trono; e minha grandeza se tornou ainda maior do que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Agora eu, Nabucodonosor, louvo, exalto e honro o Rei dos céus, porque todas as suas obras são verdadeiras e seus caminhos são justos; e ele pode humilhar os que andam com orgulho.</w:t>
      </w:r>
    </w:p>
    <w:p>
      <w:pPr>
        <w:pStyle w:val="Heading2"/>
      </w:pPr>
      <w:r>
        <w:rPr>
          <w:lang w:val="pt_PT" w:bidi="pt_PT"/>
        </w:rPr>
        <w:t>Daniel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rei Belsazar preparou um grande banquete e chamou mil líderes do seu reino; o vinho foi servido sem medida.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Enquanto bebiam, Belsazar lembrou-se dos vasos de ouro e prata levados para a Babilônia por Nabucodonosor, quando o templo de Jerusalém foi destruído, e ordenou que fossem trazidos para a festa, para uso do rei, dos príncipes e de suas mulheres.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Assim, trouxeram as taças de ouro retiradas do templo de Deus em Jerusalém, e o rei, os príncipes e as mulheres beberam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Bebendo vinho nas taças sagradas, faziam promessas e exaltavam seus deuses de ouro e prata, de bronze e ferro, de madeira e pedra.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 repente, diante das lâmpadas do palácio, apareceram dedos de mão humana escrevendo na parede; e o rei viu claramente os dedos em 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rosto do rei perdeu a cor; o medo o dominou, seus joelhos batiam e suas pernas tremiam.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gritou: “Chamem os sábios, os astrólogos e os adivinhos; quem ler a escrita da parede e explicar seu sentido vestirá púrpura real, receberá uma corrente de ouro no pescoço e será a terceira autoridade do reino”.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Vieram os sábios, mas nenhum conseguiu ler a mensagem nem explicar seu significado ao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desespero de Belsazar aumentou; seu rosto ficou tomado de terror, e os líderes presentes também se encheram 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Ao saber do ocorrido, a rainha-mãe entrou na sala do banquete e disse a Belsazar: “Que o rei viva para sempre; acalme o coração e não se deixe dominar pelo pavor.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Há no seu reino um homem em quem habita o espírito dos deuses santos; nos dias de seu pai, ele mostrou grande entendimento e sabedoria, e parecia ter luz divina; Nabucodonosor o colocou como chefe dos magos, encantadores, astrólogos e adivinhos.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Esse homem é Daniel, chamado pelo rei de Beltessazar; nele há sabedoria elevada, entendimento claro, capacidade de interpretar sonhos, resolver enigmas e desvendar mistérios; mande chamá-lo, e ele explicará a escrita”.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Daniel foi levado à presença do rei, que lhe perguntou: “Você é Daniel, um dos exilados de Judá trazidos por Nabucodonosor?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Ouvi dizer que o espírito dos deuses santos está em você, e que possui luz, entendimento e grande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Meus sábios tentaram ler a escrita e explicar seu sentido, mas não conseguiram.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Disseram-me que você pode resolver mistérios. Se explicar a escrita, vestirei você com roupas reais, colocarei uma corrente de ouro em seu pescoço e o farei a terceira autoridade do reino”.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Daniel respondeu: “Guarde seus presentes ou entregue-os a outro; ainda assim, lerei a inscrição e direi ao rei o seu significado.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Ó rei, o Deus Altíssimo concedeu a Nabucodonosor, seu predecessor, reino, poder, honra e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 causa do poder que Deus lhe deu, povos e nações tremiam diante dele; ele matava ou poupava conforme queria, exaltava ou humilhava segundo sua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quando seu coração se encheu de orgulho, Deus o tirou do trono e lhe retirou 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foi expulso do meio dos homens, passou a agir como animal, viveu com jumentos selvagens e comeu capim como bois; seu corpo era molhado pelo orvalho, até reconhecer que o Deus Altíssimo governa os reinos humanos e escolhe quem quer para governar.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o senhor, rei Belsazar, seu sucessor, mesmo sabendo de tudo isso, não se humilhou.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 se levantou contra o SENHOR dos céus, trouxe as taças do templo para esta festa, e o rei, seus convidados, suas esposas e outras mulheres beberam delas, enquanto exaltavam deuses de ouro, prata, bronze, ferro, madeira e pedra, que não veem, não ouvem e nada sabem; mas não honraram o Deus que sustenta sua vida e dirige seus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isso, ele enviou a mão que escreveu esta mensagem.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 inscrição diz: ‘MENE, MENE, TEQUEL, PARSIM’.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'MENE’ quer dizer ‘contado’: Deus contou os dias do seu reinado e determinou o seu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'TEQUEL’ quer dizer ‘pesado’: o senhor foi pesado na balança de Deus e foi achado em falta.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'PARSIM’ quer dizer ‘dividido’: seu reino será dividido e entregue aos medos e aos persas”.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Por ordem de Belsazar, Daniel foi vestido com roupas reais de púrpura, recebeu uma corrente de ouro no pescoço e foi proclamado a terceira autoridade do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Naquela mesma noite, Belsazar, rei dos babilônios, foi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Dario, o medo, tomou Babilônia e começou a reinar com 62 anos de idade.</w:t>
      </w:r>
    </w:p>
    <w:p>
      <w:pPr>
        <w:pStyle w:val="Heading2"/>
      </w:pPr>
      <w:r>
        <w:rPr>
          <w:lang w:val="pt_PT" w:bidi="pt_PT"/>
        </w:rPr>
        <w:t>Daniel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rei Dario resolveu organizar o seu reino em 120 províncias e colocou um governador sobre cada uma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Esses governadores prestavam contas a três ministros, e Daniel era um deles, para que o rei não sofresse nenhuma perda.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pouco tempo, Daniel se destacou acima dos ministros e dos governadores, porque nele havia grande entendimento; e o rei pensou em colocá-lo sobre todo o governo.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os outros ministros e governadores, movidos por inveja, procuraram motivo para acusar Daniel na administração do reino; buscaram alguma falta ou desonestidade, mas nada encontraram, pois ele era fiel e correto.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disseram entre si: “Não acharemos acusação contra Daniel, a não ser que a encontremos em algo ligado à lei do Deus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Assim, ministros e governadores se ajuntaram e foram ao rei, e lhe disseram: “Ó rei Dario, que o senhor viva por muitos anos!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Nós, ministros, governadores, conselheiros e oficiais, concordamos em propor que o senhor estabeleça um decreto firme e sem mudança: por trinta dias, quem fizer pedido a qualquer deus ou a qualquer homem, exceto ao senhor, ó rei, será lançado na cova dos leões.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Agora, ó rei, assine o decreto e confirme a lei, para que não seja alterada, conforme o costume dos medos e dos persas, pois o que o rei assina não pode ser revogado”.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o rei Dario assinou o decreto e 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Daniel, sabendo que o decreto estava assinado, entrou em sua casa; no quarto do andar de cima, com as janelas abertas na direção de Jerusalém, ajoelhou-se como fazia antes, três vezes ao dia, e orou, dando graças ao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aqueles homens foram juntos à casa de Daniel e o encontraram em oração, pedindo ajuda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correram ao rei e lhe disseram: “Majestade, o senhor não assinou um decreto de que, por trinta dias, ninguém faria pedido a deus algum nem a homem algum, a não ser ao rei, e que o desobediente seria lançado na cova dos leões?”. E o rei respondeu: “Sim; a palavra está firmada e não pode ser mudada, segundo a lei da Média e da Pérsia”.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disseram ao rei: “Daniel, um dos exilados de Judá, não dá atenção ao rei nem ao decreto que o senhor assinou; ele continua a fazer suas orações ao Deus dele, três vezes ao dia”.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ouvir isso, o rei ficou muito aflito consigo mesmo e decidiu livrar Daniel; e até o fim do dia procurou um meio de salvá-lo.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Ao cair da noite, aqueles homens voltaram juntos ao rei e insistiram: “Lembre-se, ó rei: é regra entre medos e persas que nenhum decreto assinado pelo rei pode ser alterado”.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o rei deu a ordem, e trouxeram Daniel e o levaram à cova dos leões; e o rei disse a Daniel: “Que o seu Deus, a quem você serve sem cessar, o livre”. E lançaram Daniel na cova.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puseram uma pedra sobre a entrada da cova; e o rei a selou com o seu anel e com o selo do reino, para que a decisão a respeito de Daniel não fosse mudada.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Depois disso, o rei voltou ao palácio; não quis comer, nem aceitou nenhum divertimento, e o sono fugiu dele, e passou a noite acordado.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Ao romper da manhã, o rei se levantou depressa e foi correndo à cova dos leões.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E, ao aproximar-se da cova, com voz triste, clamou: “Daniel, servo do Deus vivo, será que o seu Deus, a quem você serve continuamente, pôde livrá-lo dos leões?”.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Daniel respondeu: “Ó rei, que o senhor viva por muitos anos!”.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disse: “O meu Deus enviou o seu anjo e fechou a boca dos leões, e eles não me feriram, porque fui achado inocente diante de Deus; e também diante do senhor, ó rei, não pratiquei mal algum”.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o rei se alegrou muito e mandou tirar Daniel da cova; e, quando o tiraram, não se achou nele ferimento algum, porque ele confiou no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o rei ordenou que trouxessem os homens que haviam acusado Daniel com maldade; e eles, com suas famílias, foram lançados na cova dos leões; e, antes de chegarem ao fundo, os leões os dominaram e despedaçaram todos os seus ossos.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Depois disso, o rei Dario escreveu uma mensagem e a fez anunciar a todos os povos, nações e línguas em todo o seu reino: “Paz seja multiplicada a todos!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Eu estabeleço um decreto: em todo o meu reino, todos temam e respeitem o Deus de Daniel, porque ele é o Deus vivo e permanece para sempre; o seu reino não será destruído, e o seu domínio não terá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Ele livra e salva; ele realiza sinais e maravilhas nos céus e na terra; ele foi quem livrou Daniel do poder dos leões”.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Assim, Daniel prosperou e permaneceu em posição de autoridade nos dias de Dario e nos dias de Ciro, o persa.</w:t>
      </w:r>
    </w:p>
    <w:p>
      <w:pPr>
        <w:pStyle w:val="Heading2"/>
      </w:pPr>
      <w:r>
        <w:rPr>
          <w:lang w:val="pt_PT" w:bidi="pt_PT"/>
        </w:rPr>
        <w:t>Daniel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Naquela noite, no primeiro ano do reinado de Belsazar, rei da Babilônia, Daniel teve um sonho; deitado em sua cama, recebeu visões na mente, e depois registrou por escrito o que viu,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“Na visão do meu sonho, eu vi os quatro ventos do céu agitando o grande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do meio do mar subiam quatro grandes animais, e cada um era diferente do outro.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primeiro parecia um leão, mas tinha asas de águia; eu o observei até que suas asas foram arrancadas, e ele foi levantado do chão, ficou em pé como homem e recebeu entendimento humano.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Em seguida apareceu um segundo animal, semelhante a um urso; ele estava erguido de um lado, e tinha três costelas na boca, entre os dentes; e ouvi uma voz que lhe dizia: ‘Levante-se, devore muita carne’.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disso, vi outro animal, parecido com um leopardo; ele tinha quatro asas de ave nas costas e quatro cabeças; e foi-lhe dado grande domínio.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Enquanto eu ainda via as visões da noite, surgiu um quarto animal, terrível e muito forte; tinha dentes de ferro, despedaçava o que apanhava, devorava, e o que sobrava esmagava com os pés; era diferente dos outros três e tinha dez chifres.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considerei os chifres, e vi que, entre eles, subiu outro chifre pequeno; três dos primeiros chifres foram arrancados diante dele, e nesse chifre havia olhos como olhos de homem e uma boca que falava com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Continuei a olhar, e tronos foram colocados; e um Ancião se assentou; sua roupa era branca como neve, e o cabelo era branco como lã; seu trono era como fogo ardente, e as rodas do trono estavam incandescentes.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Diante dele saía um rio de fogo; milhares de milhares o serviam, e milhões de milhões estavam em pé diante dele; o tribunal iniciou o julgamento, e os livros foram abertos.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eu continuei a olhar por causa das palavras orgulhosas que o chifre falava; e vi que o animal foi morto, seu corpo foi destruído e entregue ao fogo para ser queimado.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Quanto aos outros animais, o domínio deles foi tirado; porém lhes foi permitido continuar vivos por um tempo determinado.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Depois disso, nas visões da noite, vi alguém semelhante a um filho do homem vindo com as nuvens do céu; ele se aproximou do Ancião e foi conduzido à sua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a ele foram dados autoridade, glória e reino, para que todos os povos, nações e línguas o adorassem; seu domínio é domínio eterno, que não passará, e seu reino não será destruído.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Eu, Daniel, fiquei abalado por dentro, e as visões da minha mente me deixaram perturbado.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isso me aproximei de um dos que estavam perto e lhe perguntei o sentido de tudo aquilo; e ele me respondeu e me fez entender o significado.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'Esses quatro grandes animais são quatro reinos que se levantarão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Mas, no fim, os santos do Deus Altíssimo receberão o reino e o possuirão para sempre, sim, para todo o sempre’.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eu quis saber com precisão sobre o quarto animal, que era diferente de todos, muito assustador, com dentes de ferro e unhas de bronze, que devorava, despedaçava e pisava o que restava.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Também perguntei sobre os dez chifres na sua cabeça e sobre o outro chifre que subiu depois, diante do qual três caíram; esse chifre tinha olhos e uma boca que falava com orgulho, e parecia mais forte do que 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Enquanto eu observava, vi que esse chifre fazia guerra contra os santos e prevalecia contra eles,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até que veio o Ancião, e o julgamento foi dado em favor dos santos do Deus Altíssimo; e chegou o tempo em que os santos tomaram posse do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ele disse: ‘O quarto animal será um quarto reino na terra; será diferente de todos os reinos, devorará toda a terra, a pisará e a despedaçará.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os dez chifres são dez reis que se levantarão desse reino; depois deles se levantará outro, diferente dos primeiros, e ele derrubará três reis.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Ele falará contra o Altíssimo, perseguirá os santos do Altíssimo e tentará mudar os tempos e as leis; e os santos serão entregues nas mãos dele por um tempo, tempos e meio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o tribunal o julgará, e o domínio dele será tirado, para ser destruído e eliminado de uma vez por todas.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o reino, o domínio e a grandeza dos reinos debaixo de todo o céu serão dados ao povo santo do Altíssimo; o reino dele é eterno, e todos os governantes o adorarão e lhe obedecerão’.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Aqui terminou a visão; eu, Daniel, fiquei muito perturbado, meu rosto empalideceu, mas guardei essas coisas comigo”.</w:t>
      </w:r>
    </w:p>
    <w:p>
      <w:pPr>
        <w:pStyle w:val="Heading2"/>
      </w:pPr>
      <w:r>
        <w:rPr>
          <w:lang w:val="pt_PT" w:bidi="pt_PT"/>
        </w:rPr>
        <w:t>Daniel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terceiro ano do reinado de Belsazar, eu, Daniel, recebi outra visão, semelhante à primeira.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Na visão, eu me vi na cidadela de Susã, na província de Elão; e eu estava em pé junto ao rio Ulai.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Levantei os olhos e vi, na outra margem do rio, um carneiro; ele tinha dois chifres, e notei que um deles cresceu mais do que o outro.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carneiro dava chifradas e avançava para o oeste, para o norte e para o sul; ninguém conseguia resistir a ele nem livrar as vítimas; ele fazia o que queria e se tornava cada vez maior.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Enquanto eu observava e buscava entender, surgiu de repente, vindo do oeste, um bode; ele corria com tanta rapidez que parecia não tocar o chão; e havia entre os seus olhos um grande chifre.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veio com força contra o carneiro de dois chifres que eu tinha visto junto ao rio, e o atacou com fúria.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Vi o bode aproximar-se com ira; ele golpeou o carneiro, quebrou os seus dois chifres, e o carneiro não teve poder para resistir; o bode o derrubou, o pisou, e ninguém pôde resgatar o carneiro das suas garras.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o bode se tornou muito forte e se encheu de orgulho; mas, no auge do seu poder, o grande chifre se quebrou, e no lugar dele surgiram quatro chifres compridos, voltados para quatro direções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 um desses chifres saiu um chifre pequeno; ele começou a crescer devagar, mas logo ganhou força; e avançou contra o sul, contra o leste e contra a terra magnífica.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cresceu tanto que chegou até o exército dos céus; lançou por terra parte do exército e parte das estrelas, e as pisoteou.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se levantou contra o Comandante do exército; tirou o sacrifício diário, e o lugar do santuário foi destruído.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causa da rebelião, o exército dos santos e o sacrifício diário foram entregues ao chifre. Ele teve sucesso em tudo o que fazia, e a verdade foi lançada ao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ouvi dois anjos falando; um deles dizia: “Até quando durará a visão do sacrifício diário? Até quando seguirá a rebelião que traz desolação? Até quando o santuário ficará entregue à destruição, e até quando o exército do céu ficará em luta?”.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o outro respondeu: “Serão 2.300 tardes e manhãs; depois disso, o santuário será reconsagrado”.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Eu, Daniel, me esforcei para compreender o sentido da visão; e, de repente, apareceu diante de mim alguém com aparência de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ouvi uma voz de homem, vinda da outra margem do rio Ulai, que dizia: “Gabriel, faça Daniel entender o que esta visão quer dizer”.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Gabriel veio na minha direção; e, quando se aproximou, fui tomado de medo, caí por terra e escondi o rosto. Ele então me disse: “Filho do homem, entenda: esta visão se cumprirá no fim dos tempos”.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Enquanto ele falava comigo, fiquei sem forças e caí com o rosto em terra; então ele tocou em mim e me pôs em pé.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ele disse: “Vou contar-lhe o que acontecerá depois, no tempo da ira, pois a visão se refere ao tempo do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dois chifres do carneiro que você viu são os reis da Média e da Pérsia.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bode peludo é o rei da Grécia, e o grande chifre entre os seus olhos é o primeiro rei desse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chifre que se quebrou e os quatro que surgiram em seu lugar significam que o império será dividido em quatro partes, cada uma com seu rei; porém nenhum deles terá a força do primeiro.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No final do reinado deles, quando a rebelião dos ímpios tiver chegado ao máximo, surgirá um rei mau e enganador.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Ele será muito poderoso, mas não por sua própria força; terá sucesso no que fizer; destruirá inimigos, mesmo os que tiverem grandes exércitos, e fará grande mal ao povo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Com o intuito de prosperar, ele enganará a muitos e se considerará superior aos outros. Destruirá muitos que confiam nele e se levantará contra o Príncipe dos príncipes. Apesar disso, será destruído, mas não pelo poder dos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 visão das 2.300 tardes e manhãs que você recebeu é verdadeira; guarde, porém, a visão, pois ela se refere a um futuro distante”.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Eu, Daniel, fiquei exausto e doente por vários dias; depois me levantei e voltei aos negócios do rei. Eu estava assustado com a visão; ela estava além da minha compreensão.</w:t>
      </w:r>
    </w:p>
    <w:p>
      <w:pPr>
        <w:pStyle w:val="Heading2"/>
      </w:pPr>
      <w:r>
        <w:rPr>
          <w:lang w:val="pt_PT" w:bidi="pt_PT"/>
        </w:rPr>
        <w:t>Daniel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Dario, filho de Xerxes, da Média, foi estabelecido como rei sobre os babilônios.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 primeiro ano do seu governo, eu, Daniel, ao ler as Escrituras, entendi pela palavra do SENHOR ao profeta Jeremias que Jerusalém ficaria em ruínas por setenta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voltei o meu rosto ao SENHOR Deus para buscá-lo com oração intensa; jejuei, vesti pano de saco e pus cinzas sobre 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Confessei ao SENHOR, meu Deus, o meu pecado e o pecado do meu povo, e orei: “Ó SENHOR, Deus grande e temível, tu guardas a aliança e o amor fiel para com os que te amam e obedecem aos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Nós pecamos e fizemos o que é errado; agimos com maldade e fomos rebeldes; nos afastamos das tuas ordens e dos teus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demos ouvidos aos teus servos, os profetas, que falaram em teu nome aos nossos reis, aos nossos príncipes, aos nossos pais e a todo o povo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SENHOR, a justiça está contigo, mas a vergonha está conosco, como se vê hoje: com os homens de Judá, com os moradores de Jerusalém e com todo o Israel, os de perto e os de longe, espalhados por causa da nossa infidelidade.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Ó SENHOR, estamos envergonhados: nós, os nossos reis, os nossos príncipes e os nossos pais, porque pecamos contra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Ao SENHOR, nosso Deus, pertencem a compaixão e o perdão, ainda que nos tenhamos levantado contra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obedecemos à voz do SENHOR, nosso Deus, e desprezamos as leis que ele nos deu por meio dos seus servos, os profetas.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 o Israel transgrediu e se desviou; ninguém quis ouvir a tua voz; por isso a maldição severa caiu sobre nós, como está escrito na Lei de Moisés, servo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 cumpriu as palavras que falou contra nós e contra os nossos governantes, trazendo sobre nós grande calamidade; pois nunca houve, debaixo do céu, desastre como o que veio sobre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Tudo aconteceu conforme está escrito na Lei de Moisés; mesmo assim, não buscamos o favor do SENHOR, nosso Deus, para abandonar a nossa culpa e entender a tua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isso o SENHOR manteve preparada a calamidade e a trouxe sobre nós; porque o SENHOR, nosso Deus, é justo em tudo o que faz, e nós não obedecemos à sua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Ó SENHOR, nosso Deus, tu tiraste o teu povo da terra do Egito com mão poderosa e fizeste o teu nome conhecido, como se vê até hoje; nós pecamos, nós praticamos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Ó SENHOR, por causa da tua justiça, afasta a tua ira e o teu furor de Jerusalém, tua cidade, teu monte santo; por causa dos nossos pecados e das culpas dos nossos pais, Jerusalém e o teu povo se tornaram motivo de zombaria para todos ao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Agora, ó nosso Deus, ouve a oração do teu servo e os seus pedidos; por amor de ti, SENHOR, faz brilhar o teu rosto sobre o teu santuário que está abandonado.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Inclina, meu Deus, os teus ouvidos e escuta; abre os teus olhos e vê a nossa desolação e a cidade que é chamada pelo teu nome; pois não apresentamos as nossas súplicas por causa da nossa justiça, mas por causa da tua grande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Ó SENHOR, escuta; ó SENHOR, perdoa; ó SENHOR, atende e age; não te demores, por amor de ti, meu Deus, porque a tua cidade e o teu povo são chamados pelo teu nome”.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Enquanto eu ainda falava e orava, confessando o meu pecado e o pecado do meu povo, Israel, e apresentando a minha súplica diante do SENHOR, meu Deus, pelo monte santo do meu Deus,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Gabriel, a quem eu tinha visto na visão anterior, veio voando depressa e me tocou na hora do sacrifício da tarde.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 me instruiu e me disse: “Daniel, agora saí para lhe dar entendimento e clareza.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No instante em que você começou a suplicar, uma ordem foi dada; eu vim para lhe anunciar essa ordem, porque você é muito amado. Portanto, preste atenção e compreenda a visão.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Setenta semanas foram determinadas sobre o seu povo e sobre a sua cidade santa, para conter a transgressão, dar fim ao pecado e apagar a culpa; então virá a justiça eterna, e a visão e a profecia serão confirmadas, e o Lugar Santíssimo será ungido.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Saiba e entenda: desde a saída da ordem para restaurar e reconstruir Jerusalém até a vinda do Ungido haverá 7 semanas e mais 62 semanas. Ela será reconstruída com praça e com muros, ainda que em tempos difíceis.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Depois das 62 semanas, o Ungido será morto e nada terá; e o povo de um governante que virá destruirá a cidade e o Lugar Santo; o fim virá como uma inundação, e até o fim haverá guerra, e desolações já estão decretadas.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Esse governante firmará uma aliança com muitos por uma semana; na metade da semana fará cessar o sacrifício e a oferta, e sobre a parte mais alta do templo virá a profanação extrema; mas, no tempo determinado, a destruição cairá de repente sobre o perverso”.</w:t>
      </w:r>
    </w:p>
    <w:p>
      <w:pPr>
        <w:pStyle w:val="Heading2"/>
      </w:pPr>
      <w:r>
        <w:rPr>
          <w:lang w:val="pt_PT" w:bidi="pt_PT"/>
        </w:rPr>
        <w:t>Daniel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terceiro ano do governo de Ciro, rei da Pérsia, Daniel, chamado também Beltessazar, recebeu uma revelação verdadeira sobre uma grande guerra; e, por meio de uma visão, ele compreendeu o sentido da mensagem.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Eu, Daniel, tive essa visão depois de passar três semanas em lamento e pranto.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Durante essas três semanas, não provei nenhum alimento saboroso; não comi carne, não bebi vinho, nem usei perfumes ou essências.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 vigésimo quarto dia do primeiro mês, eu caminhava à beira do grande rio Tigre.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Levantei os olhos e vi um homem vestido de linho, com um cinto de ouro puro à cintura.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Seu corpo brilhava; o rosto parecia relâmpago, os olhos eram como fogo; braços e pés tinham o brilho do bronze polido, e sua voz soava como o clamor de uma multidão.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Somente eu, Daniel, vi a visão; os homens que estavam comigo nada viram, mas um grande temor caiu sobre eles, e fugiram para se esconder.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Fiquei sozinho; ao ver aquela figura majestosa, minhas forças se foram, meu rosto perdeu a cor, e quase desmaiei.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Ao ouvir sua voz, caí por terra, com o rosto no chão, e perdi os sentidos.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a mão de alguém me tocou e me ergueu, deixando-me apoiado sobre as mãos e os joelhos trêmulos.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Ouvi alguém dizer: “Daniel, você é muito amado por Deus; levante-se e preste atenção, pois fui enviado a você”; e eu me pus em pé, ainda tremendo.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 prosseguiu: “Não tenha medo, Daniel; desde o primeiro dia em que você decidiu buscar entendimento e se humilhar diante de Deus, suas palavras foram ouvidas, e por isso fui enviado.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21 dias, o príncipe do reino da Pérsia resistiu a mim; então Miguel, um dos principais príncipes, veio me ajudar, e eu fui liberado para seguir, deixando os reis da Pérsia.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Agora vim explicar o que acontecerá ao seu povo no futuro, pois a visão se refere a dias ainda distantes”.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Enquanto ele falava, prostrei-me com o rosto no chão e fiquei sem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alguém com aparência humana tocou meus lábios; abri a boca e disse ao mensageiro: “Meu senhor, estou angustiado por causa da visão e perdi todas as forças.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Como eu, teu servo, posso falar com meu senhor? Não me resta vigor, e o fôlego me falta”.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Mais uma vez, aquele que parecia um homem me tocou, e minhas forças retornaram.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disse: “Você é muito amado por Deus; não tema; que a paz esteja com você; seja forte, seja forte”; e ao ouvir isso, recobrei ânimo e respondi: “Fala, meu senhor, pois me fortaleceste”.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ele disse: “Você sabe por que vim? Em breve voltarei a lutar contra o príncipe da Pérsia, e depois chegará o príncipe da Grécia.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Vim revelar a você o que está escrito no Livro da Verdade; e ninguém me ajuda nessa luta, a não ser Miguel, o príncipe que protege o seu povo, Israel”.</w:t>
      </w:r>
    </w:p>
    <w:p>
      <w:pPr>
        <w:pStyle w:val="Heading2"/>
      </w:pPr>
      <w:r>
        <w:rPr>
          <w:lang w:val="pt_PT" w:bidi="pt_PT"/>
        </w:rPr>
        <w:t>Daniel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"No primeiro ano do governo de Dario, rei dos medos, fui enviado para fortalecê-lo e sustentá-lo.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Agora lhe revelo o que ainda virá: a Pérsia terá mais três reis; depois deles surgirá um quarto, mais rico que todos, que usará sua riqueza para levantar um grande exército contra a Grécia.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seguida aparecerá um rei poderoso, que governará um vasto império e fará tudo conforme a sua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Mas, quando o seu poder chegar ao ponto mais alto, o seu reino será desfeito e dividido em quatro partes; não ficará para seus descendentes, e não terá a antiga força, pois será arrancado e entregue a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Um desses reis, o do sul, se tornará forte; contudo, um de seus comandantes se rebelará, tomará o poder e fará um reino ainda mais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Passados alguns anos, farão um acordo de paz; a filha do rei do sul será dada em casamento ao rei do norte, mas ela não manterá sua posição, e nem ele manterá a dele; ela será morta, junto com sua comitiva, seu pai e aquele que a apoiou.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Então, um parente dela assumirá o trono e atacará o rei do norte; entrará em sua fortaleza e o vencerá.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levará para o Egito os deuses deles, suas imagens e muitos objetos de ouro e prata; por alguns anos deixará o rei do norte em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Depois desse tempo, o rei do norte fará uma investida contra o rei do sul, mas logo voltará para sua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Seus filhos reunirão grandes forças e avançarão como uma inundação irresistível, levando a guerra até a fortaleza do rei do sul.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rei do sul reagirá com coragem, enfrentará o grande exército do norte e o derrotará.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Cheio de orgulho, mandará matar muitos inimigos, mas sua vitória não durará.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Anos depois, o rei do norte retornará com um exército maior e mais bem preparado.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Muitos se levantarão contra o rei do sul; até alguns do povo judeu se unirão à revolta para cumprir a visão, mas fracassarão.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rei do norte cercará fortalezas e as tomará; as tropas do sul não resistirão, nem mesmo seus melhores soldados.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avançará sem oposição, entrará na terra magnífica e terá poder até para destruí-la.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Tentará firmar uma aliança para destruir o sul; dará sua filha em casamento, esperando usá-la contra o rei, mas o plano não terá sucesso.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Depois atacará as cidades do litoral e conquistará muitas; porém um comandante acabará com sua arrogância e o fará recuar.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Ao voltar para as fortalezas de sua terra, tropeçará e cairá, e desaparecerá.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Em seu lugar surgirá um rei que enviará um cobrador de impostos para manter o esplendor real; em pouco tempo morrerá, sem guerra nem revolta.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Depois dele virá um homem desprezível, sem direito ao trono; ele tomará o poder por meio de intrigas, em tempo de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Ao se firmar, destruirá um exército poderoso e o príncipe da aliança.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Suas alianças serão falsas; com engano crescerá em poder, mesmo com poucos seguidores.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Entrará de surpresa nas regiões mais ricas e fará o que nunca se fez: repartirá despojos, saques e riquezas entre seus seguidores; conquistará fortalezas, mas por pouco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Com coragem reunirá grande exército contra o rei do sul; este também se preparará, mas os planos ocultos do norte prevalecerão.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Os que comem à mesa do rei do sul o trairão; seu exército será derrotado, e muitos cairão mortos ou fugirão.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Sentados à mesma mesa, os dois reis dirão mentiras um ao outro; nada dará certo, pois o fim virá no tempo marcado.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rei do norte voltará com muitas riquezas; seu coração estará contra a santa aliança, e ele agirá contra ela antes de retornar à sua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No tempo determinado, ele voltará ao sul, mas desta vez o resultado será diferente.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Navios vindos do ocidente o enfrentarão; ele se assustará e recuará, e, cheio de ira, voltará a atacar a santa aliança, favorecendo os que a abandonarem.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Suas forças profanarão o santuário e a fortaleza, acabarão com o sacrifício diário e estabelecerão a abominação devastadora.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Com promessas sedutoras, ele ganhará os que violaram a aliança; mas o povo que conhece o seu Deus permanecerá firme e agirá com coragem.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Os sábios instruirão muitos, mas por um tempo sofrerão perseguição; alguns morrerão pela espada, outros pelo fogo, outros ainda serão presos e saqueados.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Em certos momentos receberão pequena ajuda; porém muitos se juntarão a eles por interesse falso.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Alguns dos sábios cairão, para serem purificados e fortalecidos até o tempo do fim, que virá no momento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Esse rei fará o que quiser; se exaltará acima de todos os deuses e falará coisas terríveis contra o Deus dos deuses; prosperará até que se cumpra o que foi determinado.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Não respeitará os deuses de seus pais, nem o deus amado pelas mulheres, nem qualquer outro; pois se colocará acima de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Honrará apenas o deus das fortalezas, um deus desconhecido de seus antepassados, oferecendo-lhe ouro e riquezas.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Com a ajuda desse deus, atacará fortalezas e vencerá; dará cargos e terras aos que o apoiarem, cobrando alto preço.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No tempo do fim, o rei do sul o enfrentará; o rei do norte virá como tempestade, com carros, cavaleiros e muitos navios, invadindo muitos países.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Entrará também na terra magnífica; apenas Edom, Moabe e parte de Amom escaparão.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Estenderá seu poder sobre muitos países, e o Egito não escapará.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Tomará os tesouros de ouro e prata do Egito; a Líbia e a Etiópia o seguirão.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Notícias do leste e do norte o alarmarão; com grande fúria sairá para destruir e matar muitos.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Armará suas tendas entre o mar e o monte glorioso; então chegará o seu fim, e ninguém o ajudará”.</w:t>
      </w:r>
    </w:p>
    <w:p>
      <w:pPr>
        <w:pStyle w:val="Heading2"/>
      </w:pPr>
      <w:r>
        <w:rPr>
          <w:lang w:val="pt_PT" w:bidi="pt_PT"/>
        </w:rPr>
        <w:t>Daniel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"Naquele tempo, Miguel, o grande príncipe que guarda o povo de Deus, se levantará; virá um tempo de aflição tão severo como nunca houve; porém todos os que tiverem o nome escrito no Livro serão salvos.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Muitos dos que dormem no pó da terra despertarão: uns para a vida eterna, e outros para a vergonha e para o desprezo eterno.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sábios resplandecerão como o brilho do céu; e os que conduziram muitos à justiça brilharão para sempre, como as estrelas.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você, Daniel, guarde estas palavras e sele este livro até o fim dos tempos; muitos irão de um lado para outro, e o conhecimento aumentará”.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eu, Daniel, olhei e vi dois homens, um de cada lado do 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um deles perguntou ao que estava vestido de linho e se mantinha sobre as águas do rio: “Quanto tempo ainda falta para que se cumpram essas coisas admiráveis?”.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homem vestido de linho, que estava acima das águas do rio, levantou as mãos ao céu, jurou por aquele que vive para sempre e disse: “Isso se cumprirá depois que o povo de Deus tiver seu poder quebrado, por um tempo, dois tempos e meio tempo”.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ouvi, mas não compreendi; então perguntei: “Meu senhor, qual será o desfecho de tudo isso?”.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respondeu: “Siga o seu caminho, Daniel, pois estas palavras estão guardadas e seladas até o tempo do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Muitos serão purificados e limpos; os perversos continuarão no mal e não entenderão; mas os sábios compreenderão.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Desde o dia em que o sacrifício diário for interrompido e o sacrilégio terrível for colocado, haverá 1.290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Felizes os que esperam com firmeza e chegam ao fim dos 1.335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Quanto a você, Daniel, siga o seu caminho até o fim; você descansará, e no final dos dias se levantará para receber o seu justo prêmio”.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