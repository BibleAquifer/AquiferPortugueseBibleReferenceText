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1 Timóteo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Paulo, apóstolo de Jesus Cristo, enviado por Deus, nosso Salvador, e por Jesus Cristo, nossa esperança segura.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 Timóteo, meu verdadeiro filho na fé: que Deus, nosso Pai, e Jesus Cristo, nosso Senhor, concedam a você graça, misericórdia e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Quando parti para a Macedônia, pedi que você permanecesse em Éfeso para impedir certos homens de espalharem ensinamentos falsos.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Diga a eles que parem com os mitos e histórias vazias, e com o valor exagerado que dão às genealogias, pois isso cria dúvidas e discussões, e não ajuda o povo a seguir o plano de Deus, que se recebe pela fé.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Meu propósito é que todos aí vivam com amor que nasce de um coração puro, de uma mente limpa e de uma fé sincera.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Mas alguns se afastaram desse caminho e gastam o tempo em conversas inúteis.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Querem ser vistos como mestres da lei, mas não entendem o que dizem nem o que afirmam com tanta segurança.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Sabemos que a lei é boa quando usada conforme a vontade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Ela não foi feita para os que vivem corretamente, mas para os pecadores: os que rejeitam a Deus, os rebeldes, os que blasfemam, os que matam pai e mãe, e os que cometem homicídio.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Ela foi feita para os que vivem na imoralidade sexual, para os que praticam a homossexualidade, para os sequestradores, para os mentirosos, para os que fazem juramentos falsos e para todos os que praticam o que se opõe ao verdadeiro ensinamento.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Esse ensinamento é o evangelho glorioso do nosso Deus bendito, do qual eu fui feito mensageiro.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Agradeço a Cristo Jesus, nosso Senhor, por me escolher para servir e por me dar força para ser fiel.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Antes eu zombava do nome de Cristo e perseguia o seu povo, causando todo o mal que podia. Mas Deus teve misericórdia de mim, porque eu agia sem entender, pois ainda não conhecia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Nosso Senhor foi muito bondoso comigo e derramou sobre mim fé e amor que vêm de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Esta palavra é verdadeira, e desejo que todos a conheçam: Jesus Cristo veio ao mundo para salvar os pecadores — e eu sou o pior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Mas Deus teve misericórdia de mim para que Cristo Jesus me usasse como exemplo de sua grande paciência, mostrando que até o pior dos pecadores pode crer e receber a vida eterna.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Ao Rei eterno, ao Deus único, imortal e invisível, sejam honra e glória para sempre. Amém.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Timóteo, meu filho, esta é a instrução que lhe dou conforme as profecias ditas sobre você: lute bem o bom combate da fé.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Mantenha firme a fé e conserve a consciência limpa, fazendo o que sabe ser certo. Alguns rejeitaram a boa consciência e, por isso, naufragaram na fé.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Himeneu e Alexandre são exemplos disso; tive de entregá-los a Satanás para que fossem disciplinados e aprendessem a não blasfemar.</w:t>
      </w:r>
    </w:p>
    <w:p>
      <w:pPr>
        <w:pStyle w:val="Heading2"/>
      </w:pPr>
      <w:r>
        <w:rPr>
          <w:lang w:val="pt_PT" w:bidi="pt_PT"/>
        </w:rPr>
        <w:t>1 Timóteo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Estas são as instruções que dou: façam orações, súplicas, pedidos e ações de graças em favor de todos os seres humanos.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Orem assim também pelos reis e por todos os que têm autoridade ou ocupam cargos elevados, para que possamos viver em paz e tranquilidade, com vida piedosa e digna em tudo.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Isso é bom e agradável diante de Deus, nosso Salvador.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deseja que todos sejam salvos e cheguem ao pleno conhecimento da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Pois há um só Deus e há um só mediador entre Deus e os seres humanos: o homem Cristo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entregou a própria vida como resgate por toda a humanidade. Essa mensagem foi revelada por Deus ao mundo no tempo certo.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 eu fui constituído pregador e apóstolo para anunciar a mensagem da fé e da verdade aos gentios. Digo a verdade, não minto.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Portanto, desejo que, em todo lugar, os homens orem, levantando mãos santas para Deus, sem ira e sem discussões.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Do mesmo modo, quero que as mulheres se vistam com modéstia, decência e discrição, não chamando atenção pelo penteado, pelas joias ou por roupas luxuosas.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As mulheres que professam ser dedicadas a Deus devem ser reconhecidas por suas boas obras.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 mulher deve receber o ensino em silêncio, com atitude de plena submissão.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Não permito que a mulher ensine ou exerça autoridade sobre o homem. Que ela permaneça em silêncio.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Pois primeiro Deus formou Adão, e depois formou Eva.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não foi Adão que foi enganado, mas a mulher foi enganada e caiu em transgressão.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Contudo, a mulher será salva dando à luz filhos, se permanecer na fé, no amor e na santidade, com bom senso.</w:t>
      </w:r>
    </w:p>
    <w:p>
      <w:pPr>
        <w:pStyle w:val="Heading2"/>
      </w:pPr>
      <w:r>
        <w:rPr>
          <w:lang w:val="pt_PT" w:bidi="pt_PT"/>
        </w:rPr>
        <w:t>1 Timóteo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 palavra é digna de confiança: se alguém deseja o cargo de bispo, deseja uma tarefa boa e honrosa.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Pois o bispo precisa ser um homem irrepreensível; marido de uma só mulher, equilibrado, sensato e respeitável, hospitaleiro e capaz de ensinar bem as Escrituras.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Não deve ser apegado à bebida, nem violento, mas deve ser gentil, pacífico e livre do amor ao dinheiro.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deve governar bem a própria casa, tendo filhos obedientes e respeitosos.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Pois, se alguém não sabe conduzir a sua família, como poderá cuidar da igreja de Deus?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bispo não pode ser recém-convertido, para que não se encha de orgulho e caia na mesma condenação que o diabo recebeu.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Também é necessário que tenha boa reputação entre os de fora, para que não caia em descrédito nem nas armadilhas do diabo.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Do mesmo modo, os diáconos devem ser homens respeitáveis e confiáveis na palavra, não dominados pela bebida e não gananciosos por lucro desonesto.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Devem guardar o mistério da fé revelada com consciência limpa.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Antes de serem nomeados diáconos, sejam primeiro provados; se forem aprovados, então sirvam como diáconos.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As mulheres igualmente devem ser sérias, não caluniadoras, mas sóbrias e fiéis em tudo o que fazem.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diácono deve ser marido de uma só mulher e governar bem seus filhos e sua própria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Pois os diáconos que servem de modo exemplar recebem respeito entre os irmãos na fé e ganham firmeza para anunciar com clareza a fé que têm em Cristo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Escrevo estas coisas, embora espere ir vê-lo em breve.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Mas, se eu demorar, você saberá como é preciso proceder na casa de Deus, que é a igreja do Deus vivo, coluna e fundamento da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E, sem dúvida, grande é o mistério da piedade: Deus foi manifestado em forma humana, justificado no Espírito, visto pelos anjos, anunciado entre as nações, crido no mundo inteiro e recebido na glória.</w:t>
      </w:r>
    </w:p>
    <w:p>
      <w:pPr>
        <w:pStyle w:val="Heading2"/>
      </w:pPr>
      <w:r>
        <w:rPr>
          <w:lang w:val="pt_PT" w:bidi="pt_PT"/>
        </w:rPr>
        <w:t>1 Timóteo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Espírito de Deus afirma com clareza que, nos últimos tempos, alguns se afastarão de Cristo e seguirão com zelo espíritos enganadores e ensinamentos que vêm de demônios.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Esses ensinamentos procedem de pessoas hipócritas e mentirosas, que persistem tanto no mal que a própria consciência deixa de acusá-las.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Elas afirmarão que é errado se casar e também comer certos alimentos que Deus criou para serem recebidos com gratidão pelos que creem e conhecem 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Pois tudo o que Deus criou é bom, e nada precisa ser rejeitado quando é recebido com ação de graças.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Porque a palavra de Deus e a oração santificam esses alimentos.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Se você apresentar estas orientações aos irmãos, será um bom ministro de Cristo Jesus, nutrido pela fé e pelo verdadeiro ensinamento que você tem seguido.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Não perca tempo com histórias sem valor e ideias falsas. Em vez disso, exercite-se para viver de um modo que agrade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exercício físico tem algum valor, mas a vida com Deus é muito mais útil, pois traz proveito para a vida presente e para a vida futura.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Esta palavra é fiel e merece plena aceitação.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Por isso trabalhamos e lutamos, porque colocamos a nossa esperança no Deus vivo, o Salvador de todos, especialmente dos que creem.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Ordene e ensine estas coisas, garantindo que todos as aprendam com atenção.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Ninguém o despreze por você ser jovem. Seja um exemplo para os fiéis, na maneira de falar e de viver, no amor, na fé e na pureza.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Até que eu chegue, dedique-se à leitura pública das Escrituras, à exortação e ao ensino.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Não negligencie o dom que há em você, que lhe foi dado por Deus por meio de uma palavra profética, quando os presbíteros impuseram as mãos sobre a sua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Pratique essas coisas, dedique-se totalmente a elas, para que o seu progresso seja evidente a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Vigie a sua vida e a doutrina — aquilo em que você crê e o que ensina. Continue firme nisso, pois, ao agir assim, você salvará a si mesmo e aqueles que o escutam.</w:t>
      </w:r>
    </w:p>
    <w:p>
      <w:pPr>
        <w:pStyle w:val="Heading2"/>
      </w:pPr>
      <w:r>
        <w:rPr>
          <w:lang w:val="pt_PT" w:bidi="pt_PT"/>
        </w:rPr>
        <w:t>1 Timóteo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Não fale com dureza a um homem mais velho, mas exorte-o com respeito, como se fosse seu pai; trate os homens mais jovens como irmãos.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Trate as mulheres mais velhas como mães e as moças como irmãs, mantendo sempre o coração e os pensamentos puros.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 igreja deve amparar as viúvas que não têm mais ninguém para ajudá-las.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Porém, se uma viúva tem filhos ou netos, são eles que devem assumir a responsabilidade, aprendendo primeiro em casa a viver a sua fé, cuidando dos pais necessitados e retribuindo o bem que receberam. Isso agrada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 viúva realmente necessitada e sozinha coloca a sua esperança em Deus e persevera em orações e súplicas, de dia e de noite.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Mas a viúva que vive apenas em busca de prazeres está morta espiritualmente, mesmo que esteja viva.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Ensine estas orientações com firmeza, para que conheçam o que é correto e vivam de modo irrepreensível.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Quem não cuida dos seus parentes, especialmente dos de sua própria casa, negou a fé e é pior do que quem não crê.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Seja colocada na lista das viúvas apenas aquela que tiver pelo menos sessenta anos e tenha sido esposa de um só marido.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Ela deve ser conhecida por suas boas obras: ter criado bem os filhos, recebido estranhos com bondade, lavado os pés dos fiéis, socorrido os aflitos e se dedicado a toda boa obra.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As viúvas mais jovens não devem ser colocadas nessa lista, pois, quando seus desejos sensuais se tornarem mais fortes do que a sua dedicação a Cristo, elas desejarão casar-se outra vez.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Assim, caem em condenação, porque quebraram a primeira promessa que assumiram.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Além disso, tornam-se ociosas, andando de casa em casa. Além de não trabalharem, metem-se na vida alheia e falam o que não convém.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Por isso, aconselho que as viúvas mais jovens se casem novamente, tenham filhos e cuidem do próprio lar, para que o inimigo e as pessoas não tenham motivo para falar mal delas.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Pois temo que algumas já tenham se desviado, seguindo o caminho de Satanás.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Se alguma mulher crente tiver viúvas em sua família, que cuide delas e não deixe esse peso para a igreja, para que a igreja possa socorrer as viúvas que realmente não têm ninguém.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Os líderes da igreja que governam bem devem ser considerados dignos de dupla honra, especialmente os que se dedicam ao ensino e à pregação.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Pois as Escrituras dizem: “Não impeça o boi de comer enquanto pisa o cereal”, e: “O trabalhador tem direito ao seu salário”.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Não aceite acusação contra um líder, a menos que seja confirmada por duas ou três testemunhas.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Se algum líder pecar de fato, repreenda-o na presença de todos, para que os demais também tenham temor.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Diante de Deus, de Cristo Jesus e dos anjos escolhidos, ordeno solenemente que você obedeça a estas instruções sem parcialidade, não tratando ninguém com favoritismo.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Não se precipite ao impor as mãos sobre alguém e não participe dos pecados de outros; mantenha-se puro.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Não beba somente água, mas também um pouco de vinho, por causa do estômago e das frequentes enfermidades que você sofre.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Alguns homens têm pecados tão evidentes que são vistos por todos antes do juízo; porém, em outros, os pecados só aparecem depois.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Do mesmo modo, as boas obras são claras e visíveis; e as que não são assim, não poderão ficar escondidas para sempre.</w:t>
      </w:r>
    </w:p>
    <w:p>
      <w:pPr>
        <w:pStyle w:val="Heading2"/>
      </w:pPr>
      <w:r>
        <w:rPr>
          <w:lang w:val="pt_PT" w:bidi="pt_PT"/>
        </w:rPr>
        <w:t>1 Timóteo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Todos os que vivem como escravos devem servir aos seus senhores com empenho e respeito, para que o nome de Deus e o nosso ensino não sejam difamados.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 os senhores deles também forem crentes, isso não é motivo para perder o respeito. Ao contrário, devem servir com ainda mais dedicação, porque, por meio do trabalho deles, um irmão na fé é beneficiado. Ensine essas verdades e exorte todos a segui-las.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 alguém transmite um ensino falso e não aceita as palavras corretas e úteis do nosso Senhor Jesus Cristo, nem o ensino que conduz a uma vida piedosa,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essa pessoa é cheia de orgulho e sem entendimento. Ela se apega de modo doentio a discussões sobre palavras, que produzem inveja, brigas, insultos, acusações e suspeitas malignas.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Gente assim vive em contendas, sua mente está corrompida e já não conhece a verdade. Para essas pessoas, a vida piedosa se tornou apenas um meio de obter lucro. Afaste-se delas.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 fato, há grande riqueza em viver com piedade e estar contente com o que se tem.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Pois nada trouxemos ao entrar neste mundo, e nada poderemos levar quando dele sairmos.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Portanto, se temos o necessário para comer e para nos vestir, devemos considerar isso suficiente.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Mas aqueles que desejam ficar ricos caem em tentações, em armadilhas e em muitos desejos tolos e prejudiciais, que trazem dano, ruína e, por fim, destruição.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Porque o amor ao dinheiro é raiz de todo tipo de mal. Alguns, por causa desse amor, se desviaram da fé e encheram a própria vida de muitas 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Você, porém, homem de Deus, fuja de tudo isso e busque a justiça, a piedade, a fé, o amor, a perseverança e a mansidão.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Lute o bom combate da fé. Agarre-se com firmeza à vida eterna para a qual você foi chamado e que confessou de modo tão claro diante de muitas testemunhas.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Eu o encarrego, diante de Deus, que dá vida a todas as coisas, e de Cristo Jesus, que deu bom testemunho diante de Pôncio Pilatos,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de obedecer a tudo o que lhe foi ordenado, para que ninguém encontre falta em você, desde agora até a manifestação do nosso Senhor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No tempo certo, Deus fará Cristo ser revelado. Ele é o bendito e único Soberano, o Rei dos reis e Senhor dos senhores,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único que possui imortalidade e habita em luz tão intensa que ninguém pode se aproximar. Ninguém jamais o viu, nem poderá ver. A ele sejam honra e poder para sempre. Amém.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Ordene aos ricos deste mundo que não sejam orgulhosos, nem ponham a sua confiança na incerteza das riquezas, mas no Deus vivo, que nos concede com abundância todas as coisas para que delas desfrutemos.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Diga-lhes que pratiquem o bem; que sejam ricos em boas obras, generosos e prontos para repartir com os que precisam.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Assim, acumularão para si mesmos um verdadeiro tesouro no céu, um fundamento firme para o futuro, e alcançarão a verdadeira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Timóteo, guarde o que lhe foi confiado. Afaste-se das conversas vazias e profanas e dos discursos de quem se orgulha de um falso conhecimento, revelando, na verdade, a própria ignorância.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Alguns, seguindo esse falso saber, se desviaram da fé. Que a graça de Deus esteja com vocês.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