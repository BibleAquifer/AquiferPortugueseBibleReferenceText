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2 Tessalonicenses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Paulo, Silvano e Timóteo à igreja de Tessalônica, que está em Deus, nosso Pai, e no Senhor Jesus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Que a graça e a paz da parte de Deus, nosso Pai, e do Senhor Jesus Cristo estejam com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Irmãos, devemos sempre agradecer a Deus por vocês. Isso é justo, porque a fé e o amor que vocês têm uns pelos outros crescem cada vez mais.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Por isso, falamos com alegria sobre vocês entre as igrejas de Deus, por causa da perseverança e da fé que vocês demonstram em todas as perseguições e tribulações que suportam.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Tudo isso mostra o justo julgamento de Deus, para que vocês sejam considerados dignos do reino de Deus, pelo qual também sofrem.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Pois, para Deus, é justo trazer aflição para aqueles que os afligem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 trazer alívio a vocês, que sofrem, e também a nós, quando o Senhor Jesus for revelado do céu com os anjos do seu poder,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em fogo ardente, executando juízo sobre os que não conhecem a Deus e sobre os que não obedecem ao evangelho do nosso Senhor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Eles sofrerão a pena de destruição eterna, longe da presença do Senhor e da glória do seu poder,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quando ele vier para ser glorificado entre aqueles que lhe pertencem e para ser admirado por todos os que creram. Vocês estarão entre eles, porque creram em nosso testemunho.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Por isso, também oramos sempre por vocês, para que nosso Deus os torne dignos do chamado que receberam e, com poder, realize todo propósito de bondade e toda obra da fé.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Assim, o nome de nosso Senhor Jesus será glorificado em vocês, e vocês nele, de acordo com a graça de nosso Deus e do Senhor Jesus Cristo.</w:t>
      </w:r>
    </w:p>
    <w:p>
      <w:pPr>
        <w:pStyle w:val="Heading2"/>
      </w:pPr>
      <w:r>
        <w:rPr>
          <w:lang w:val="pt_PT" w:bidi="pt_PT"/>
        </w:rPr>
        <w:t>2 Tessalonicenses 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Irmãos, quanto à volta do nosso Senhor Jesus Cristo e ao nosso encontro com ele, pedimos a vocês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que não deixem que ninguém confunda a mente de vocês nem os assuste, seja por alguma revelação espiritual, palavra ou carta supostamente enviada por nós, dizendo que o Dia do Senhor já chegou.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Ninguém engane vocês de modo algum, porque antes virá a apostasia e será revelado o homem da rebelião, o filho da destruição.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Ele se oporá a tudo o que as pessoas tratam como sagrado e a tudo o que chamam de divino. Ele se colocará acima de todos e até entrará no templo de Deus para sentar-se ali e dizer que é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Lembram que eu dizia isso quando ainda estava com vocês?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 agora vocês sabem o que o está impedindo. Assim ele só será revelado no devido tempo.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Pois o mistério da maldade já está agindo, faltando apenas que seja removido aquele que agora o detém.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Então será revelado esse homem da rebelião, a quem o Senhor Jesus destruirá com o sopro da sua boca e eliminará pela manifestação da sua vinda.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Esse homem aparecerá graças à ação de Satanás, com todo poder, sinais e maravilhas mentirosas.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Ele usará todo tipo de engano da injustiça contra os que estão perecendo, porque rejeitaram o amor pela verdade que podia salvá‑los.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Por isso, Deus permite que venha sobre eles um poder que seduz, para que aceitem a mentira.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Assim serão condenados todos os que não creram na verdade, mas escolheram a injustiça com prazer.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Nós, porém, sempre devemos agradecer a Deus por vocês, irmãos amados pelo Senhor, porque foram escolhidos por Deus desde o princípio para serem salvos, por meio da santificação do Espírito e da fé na verdade.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Deus os chamou por meio do evangelho que anunciamos, para que vocês participem da glória de nosso Senhor Jesus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Portanto, irmãos, permaneçam firmes e mantenham os ensinamentos que receberam, seja por palavra, seja por carta nossa.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Que o próprio Senhor Jesus Cristo e Deus, nosso Pai, que nos amou e nos deu, pela graça, consolo eterno e boa esperança,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encorajem o coração de vocês e os fortaleçam para fazerem e dizerem o que é bom.</w:t>
      </w:r>
    </w:p>
    <w:p>
      <w:pPr>
        <w:pStyle w:val="Heading2"/>
      </w:pPr>
      <w:r>
        <w:rPr>
          <w:lang w:val="pt_PT" w:bidi="pt_PT"/>
        </w:rPr>
        <w:t>2 Tessalonicenses 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Por fim, irmãos, orem por nós, para que a palavra do Senhor se espalhe rapidamente e seja glorificada, como também aconteceu entre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Orem também para que sejamos livrados dos perversos e maus, pois nem todos têm fé.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Contudo, o Senhor é fiel; ele lhes dará forças e os guardará do Maligno.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Temos confiança no Senhor de que vocês ainda fazem e continuarão a fazer o que lhes ordenamos.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Que o Senhor os conduza ao amor de Deus e à perseverança de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Ordenamos a vocês, irmãos, em nome do nosso Senhor Jesus Cristo, que se afastem de todo irmão que viva de maneira desordenada e não siga a tradição recebida de nós.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Afinal, vocês sabem que devem seguir o exemplo que demos, já que não vivemos de maneira desordenada entre vocês,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nem comemos pão de ninguém sem pagar, mas trabalhamos arduamente e com esforço, dia e noite, para não sermos um peso para nenhum de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Não porque não tivéssemos esse direito, mas para sermos exemplo para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Pois, quando ainda estávamos com vocês, ordenamos isto: se alguém não quiser trabalhar, também não deve comer.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Soubemos que alguns entre vocês vivem de forma desordenada: não trabalham e ainda se intrometem no que não lhes diz respeito.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 essas pessoas ordenamos e exortamos, no Senhor Jesus Cristo, que trabalhem tranquilamente e comam o próprio pão.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Mas vocês, irmãos, não desistam de fazer o bem.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Se alguém não obedecer ao que escrevemos nesta carta, afastem-se dele para que ele sinta vergonha.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Não o vejam como inimigo, mas aconselhem-no como um irmão.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Que o próprio Senhor da paz lhes dê paz sempre e de todas as maneiras. Que o Senhor esteja com todos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Eu, Paulo, escrevo esta saudação com minha própria mão; este é o sinal de autenticidade em minhas cartas.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Que a graça de nosso Senhor Jesus Cristo esteja com todos vocês.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