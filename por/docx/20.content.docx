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Texto de Referência em Português do Aquifer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Texto de Referência em Português do Aquifer</w:t>
      </w:r>
      <w:r>
        <w:rPr>
          <w:lang w:val="pt_PT" w:bidi="pt_PT"/>
        </w:rPr>
        <w:t xml:space="preserve"> © 2026 </w:t>
      </w:r>
      <w:hyperlink r:id="rId13">
        <w:r>
          <w:rPr>
            <w:lang w:val="pt_PT" w:bidi="pt_PT"/>
          </w:rPr>
          <w:rPr>
            <w:color w:val="0000EE"/>
            <w:u w:val="single"/>
          </w:rPr>
          <w:t>Mission Mutual</w:t>
        </w:r>
      </w:hyperlink>
      <w:r>
        <w:rPr>
          <w:lang w:val="pt_PT" w:bidi="pt_PT"/>
        </w:rPr>
        <w:t xml:space="preserve">, licensed under a </w:t>
      </w:r>
      <w:hyperlink r:id="rId14">
        <w:r>
          <w:rPr>
            <w:lang w:val="pt_PT" w:bidi="pt_PT"/>
          </w:rPr>
          <w:rPr>
            <w:color w:val="0000EE"/>
            <w:u w:val="single"/>
          </w:rPr>
          <w:t>CC BY-SA 4.0 license</w:t>
        </w:r>
      </w:hyperlink>
      <w:r>
        <w:rPr>
          <w:lang w:val="pt_PT" w:bidi="pt_PT"/>
        </w:rPr>
        <w:t>.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Texto de Referência em Português do Aquifer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pt_PT" w:bidi="pt_PT"/>
        </w:rPr>
        <w:t>Provérbios 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Salomão, filho de Davi, rei de Israel, escreveu estes provérbios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para ensinar sabedoria e disciplina e para ajudar a entender as palavras de discernimento.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Eles também servem para formar uma vida guiada pela prudência, conduzindo à prática da justiça, do juízo e da retidão.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Com eles, os inexperientes recebem prudência e os jovens aprendem conhecimento e bom senso.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Quem já é sábio, ao escutar estes ensinos, crescerá ainda mais em conhecimento; quem possui discernimento obterá direção segura.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Assim se poderá compreender provérbios e ditos sábios, as palavras dos sábios e seus enigmas.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Temer o SENHOR é o início do conhecimento; os tolos desprezam a sabedoria e a disciplina.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Filho, dê atenção à orientação de seu pai e não abandone o ensino de sua mãe.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Esses ensinos serão como um adorno sobre a cabeça e como um colar no pescoço.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Filho, se pessoas perversas quiserem seduzi-lo, não dê ouvidos.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Talvez digam: “Venha! Vamos ficar escondidos para derramar sangue; preparemos uma emboscada contra o inocente sem motivo.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Vamos engoli-los vivos, como a sepultura faz; inteiros, como os que descem à cova.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Acharemos toda espécie de bens preciosos e encheremos nossas casas com despojos.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Junte-se ao nosso grupo; teremos uma só bolsa e dividiremos tudo entre nós”.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Filho, não siga com essa gente. Não pise na estrada que eles percorrem.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Eles correm para praticar o mal e se apressam para derramar sangue.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É inútil armar uma rede quando a ave está vendo tudo.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Porém esses homens armam emboscadas contra si mesmos; preparam armadilhas contra sua própria vida.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Assim são os caminhos de todo aquele que busca ganho injusto: essa ganância tira a vida de quem a possui.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A sabedoria levanta a voz nas ruas e faz ouvir o seu chamado nas praças.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Ela clama nos lugares mais movimentados; anuncia suas palavras junto às portas da cidade: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"Vocês, inexperientes, até quando amarão a inexperiência? Vocês, zombadores, até quando terão prazer em zombar? E vocês, tolos, até quando rejeitarão o conhecimento?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Se aceitarem minha correção, derramarei o meu espírito sobre vocês e farei com que conheçam as minhas palavras.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Fiz um convite, mas vocês recusaram; estendi a mão, porém ninguém quis ouvir.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Ignoraram todo o meu conselho e não aceitaram a minha repreensão.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Por isso também rirei quando chegar a desgraça de vocês e zombarei quando o medo os alcançar,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quando o pavor vier como uma tempestade e a calamidade cair como um vendaval, quando a aflição e a angústia os dominarem.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Então chamarão por mim, mas não terão resposta; procurarão por mim com insistência, mas não me acharão.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Isso acontecerá porque desprezaram o conhecimento e não quiseram temer 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Rejeitaram meu conselho e trataram com desprezo minha advertência.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Por isso sofrerão as consequências dos seus próprios caminhos e se fartarão dos seus próprios planos.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Pois o desvio dos inexperientes os leva à morte, e a falsa segurança dos tolos os destrói.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Mas quem me ouve viverá em segurança e permanecerá tranquilo, sem medo do mal”.</w:t>
      </w:r>
    </w:p>
    <w:p>
      <w:pPr>
        <w:pStyle w:val="Heading2"/>
      </w:pPr>
      <w:r>
        <w:rPr>
          <w:lang w:val="pt_PT" w:bidi="pt_PT"/>
        </w:rPr>
        <w:t>Provérbios 2:1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Filho, se acolher as minhas palavras e guardar em seu íntimo os meus mandamentos,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se der ouvidos à sabedoria e voltar o coração para o entendimento,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se pedir discernimento e levantar a voz em busca de entendimento,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se buscá-la como quem busca a prata e procurá-la como quem procura um tesouro escondido,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então entenderá o significado de temer o SENHOR e achará o conhecimento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Pois o SENHOR dá sabedoria; conhecimento e discernimento vêm da sua boca.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Ele guarda a verdadeira prudência para os que vivem com retidão e é um escudo para quem caminha com integridade.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Ele vigia os caminhos da justiça e protege o caminho dos que lhe são fiéis.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Assim você compreenderá o que é justo, correto e íntegro e reconhecerá todas as veredas que são boas.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Pois a sabedoria entrará em seu coração, e o conhecimento dará prazer à sua alma.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As decisões sábias serão sua proteção, e o entendimento guardará seus passos.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A sabedoria o livrará do caminho do mal e do homem que fala perversidades.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Dos que se desviam do caminho certo e seguem trilhas escuras.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Eles têm prazer em praticar o mal e se alegram no que é perverso.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Suas veredas são tortuosas, e eles seguem por caminhos desviados.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A sabedoria o preservará da mulher imoral, daquela que seduz com palavras suaves.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Ela abandona seu marido, o companheiro da juventude, e ignora a aliança com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Pois a casa dela conduz à morte, e seus caminhos levam ao mundo dos mortos.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Os que vão até ela não voltam e não encontram novamente os caminhos da vida.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Assim você seguirá o caminho dos bons e permanecerá nas veredas dos justos.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Pois os retos habitarão a terra, e os íntegros permanecerão nela.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Porém os perversos serão removidos da terra, e os traidores serão arrancados dela.</w:t>
      </w:r>
    </w:p>
    <w:p>
      <w:pPr>
        <w:pStyle w:val="Heading2"/>
      </w:pPr>
      <w:r>
        <w:rPr>
          <w:lang w:val="pt_PT" w:bidi="pt_PT"/>
        </w:rPr>
        <w:t>Provérbios 3:1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Meu filho, lembre-se dos meus ensinamentos e guarde no coração os meus mandamentos,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pois prolongarão seus dias e lhe darão uma vida próspera e cheia de paz.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Mantenha sempre com você a bondade e a fidelidade; use-as como um adorno e grave-as no seu coração.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Assim você encontrará o favor de Deus e a estima dos homens.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Confie no SENHOR de todo o seu coração e não dependa de sua própria inteligência.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Reconheça-o em todos os seus caminhos, e ele guiará você pelo caminho certo.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Não se julgue sábio por si mesmo; tema o SENHOR e afaste-se do mal.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Isso trará saúde ao seu corpo e força aos seus ossos.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Honre o SENHOR com seus bens e com as primícias de tudo o que você produz;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assim seus celeiros ficarão cheios, e seus depósitos terão vinho em abundância.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Filho, não rejeite a correção do SENHOR, nem se aborreça com a repreensão dele;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pois ele disciplina a quem ama, tal como o pai que corrige o filho a quem quer bem.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Feliz é quem encontra sabedoria, e quem adquire entendimento.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A sabedoria vale mais do que a prata e seu lucro é melhor do que o ouro.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Ela é mais preciosa do que qualquer pedra preciosa; nada do que você deseja se compara a ela.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Na mão direita, ela oferece vida longa; na esquerda, riquezas e honra.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Seus caminhos são agradáveis, e todas as suas veredas conduzem à paz.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É árvore de vida para quem a abraça; felizes os que se apegam a ela.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Pela sua sabedoria, o SENHOR firmou a terra; pelo seu entendimento, estabeleceu os céus.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Pelo seu conhecimento, as águas profundas se abriram, e as nuvens deixaram cair o orvalho.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Filho, não perca de vista a prudência e o bom senso; guarde-os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Eles serão vida para sua alma e ornamento para seu pescoço.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Assim você andará seguro em seu caminho e seus pés não tropeçarão.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Quando se deitar, você não sentirá medo; seu sono será calmo.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Não tenha medo do terror repentino nem da destruição que vem sobre os perversos.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Porque o SENHOR será sua segurança e não deixará que seus pés caiam em armadilhas.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Não deixe de fazer o bem a quem precisa, quando estiver ao seu alcance ajudar.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Se você pode ajudar o seu vizinho hoje, não lhe diga: “Volte amanhã, e eu lhe darei algo”.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Não planeje o mal contra seu vizinho, que confia em você.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Não brigue sem motivo com quem não fez nenhum mal a você.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Não inveje os violentos, nem siga os caminhos deles.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Pois o SENHOR rejeita os perversos, mas é amigo dos justos.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O SENHOR amaldiçoa a casa dos ímpios, mas abençoa o lar dos justos.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Ele zomba dos que zombam, mas mostra favor aos humildes.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Os sábios receberão honra como herança, mas os tolos colherão desonra.</w:t>
      </w:r>
    </w:p>
    <w:p>
      <w:pPr>
        <w:pStyle w:val="Heading2"/>
      </w:pPr>
      <w:r>
        <w:rPr>
          <w:lang w:val="pt_PT" w:bidi="pt_PT"/>
        </w:rPr>
        <w:t>Provérbios 4:1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Filhos, escutem a orientação de um pai; prestem atenção e aprendam a ter discernimento.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Pois o que eu ensino é bom; portanto, não abandonem o meu ensino.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Quando eu era ainda menino na casa de meu pai, filho único e amado por minha mãe,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meu pai me ensinava e dizia: “Guarde minhas palavras no seu coração; pratique meus mandamentos e você viverá.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Busque sabedoria e obtenha entendimento; não se esqueça nem se afaste de minhas palavras.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Não deixe de lado a sabedoria, e ela o guardará; ame-a, e ela cuidará de você.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A coisa mais importante é buscar sabedoria; com tudo o que você possui, busque entendimento.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Valorize a sabedoria, e ela valorizará você; honre-a, e ela lhe dará honra.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Ela colocará um enfeite especial em sua cabeça e lhe dará uma coroa de honra”.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Escute, meu filho, e aceite o que estou dizendo, e seus anos de vida se multiplicarão.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Eu lhe mostrei o caminho da sabedoria e o conduzi por trilhas retas.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Quando você andar por elas, seus passos não serão impedidos; quando correr, não tropeçará.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Segure firme a instrução, não a solte; guarde-a bem, pois ela preservará sua vida.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Não tome a estrada dos ímpios, nem siga o caminho dos maus.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Evite essa direção; não passe por ela; afaste-se e siga adiante.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Eles não dormem sem praticar o mal; perdem o sono se não fazem alguém cair.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Eles se alimentam do pão da perversidade e bebem o vinho da violência.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A estrada do justo é como a luz do amanhecer, que fica cada vez mais forte até o dia clarear completamente.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O caminho dos ímpios é treva profunda; não sabem onde tropeçam.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Meu filho, preste atenção nas minhas palavras; incline o ouvido para as minhas instruções.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Não as perca de vista; conserve-as dentro do seu coração.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Elas dão vida a quem as encontra e trazem saúde ao corpo.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Acima de tudo, proteja o seu coração, pois dele vem a direção da sua vida.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Evite falar mentiras; mantenha a maldade longe de seus lábios.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Que seus olhos olhem para a frente; mantenha o olhar firme diante de você.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Pense bem no caminho que você segue, e seus passos serão firmes.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Não se desvie para a direita nem para a esquerda; mantenha seus pés longe do mal.</w:t>
      </w:r>
    </w:p>
    <w:p>
      <w:pPr>
        <w:pStyle w:val="Heading2"/>
      </w:pPr>
      <w:r>
        <w:rPr>
          <w:lang w:val="pt_PT" w:bidi="pt_PT"/>
        </w:rPr>
        <w:t>Provérbios 5:1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Meu filho, preste atenção à sabedoria que lhe ensino; incline o ouvido para meus conselhos prudentes.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Assim você conservará a prudência, e seus lábios guardarão conhecimento.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Pois os lábios da mulher imoral parecem gotejar mel, e suas palavras são suaves como azeite.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Mas no fim elas se tornam amargas como absinto e ferem como uma espada afiada.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Seus pés descem para a morte; seus passos levam ao mundo dos mortos.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Ela não pensa no caminho da vida; seus caminhos são instáveis, e ela não percebe isso.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Agora, meu filho, escute bem e não se afaste das palavras que lhe digo.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Mantenha distância dessa mulher; não chegue perto da porta de sua casa.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Assim você não entregará sua honra a outros, nem seus anos a pessoas cruéis.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Estranhos não desfrutarão do resultado do seu trabalho, nem outros ficarão com aquilo que você conquistou.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No fim, você não gemerá quando sua carne e seu corpo estiverem consumidos,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nem dirá: “Como rejeitei a disciplina! Meu coração desprezou a correção.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Não ouvi quem me ensinava, nem dei atenção aos meus mestres.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Quase cheguei à ruína total diante de toda a comunidade”.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Beba da água de sua própria cisterna; mate sua sede com a água que brota do seu poço.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Por que deixar que suas fontes corram pelas ruas e seus riachos se espalhem pelas praças?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Que sejam somente seus, e não divididos com pessoas de fora.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Que sua união seja abençoada; alegre-se com a esposa da sua juventude.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Ela é como uma gazela amorosa, como uma corça bonita; que os seios dela satisfaçam você sempre e que seus carinhos o alegrem continuamente.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Por que, meu filho, deixar-se seduzir por uma mulher imoral e se envolver com uma mulher estranha?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O SENHOR observa os caminhos de cada pessoa e sonda todos os seus passos.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O homem mau fica preso em seus próprios erros; seus pecados o prendem como cordas.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Ele morrerá porque rejeitou a disciplina e se perderá por causa da sua própria falta de entendimento.</w:t>
      </w:r>
    </w:p>
    <w:p>
      <w:pPr>
        <w:pStyle w:val="Heading2"/>
      </w:pPr>
      <w:r>
        <w:rPr>
          <w:lang w:val="pt_PT" w:bidi="pt_PT"/>
        </w:rPr>
        <w:t>Provérbios 6:1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Meu filho, se você foi fiador de alguém e garantiu a dívida de um estranho,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você ficou preso pelas suas próprias palavras e se comprometeu com essa promessa,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faça isto para se livrar, meu filho, pois você depende dessa pessoa: vá, humilhe-se e insista com ela.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Não vá se deitar para dormir, nem descanse.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Fuja para se livrar, como a gazela que escapa do caçador, como a ave que foge da armadilha.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Você que é preguiçoso, olhe para a formiga; veja como ela trabalha e aprenda a agir com sabedoria.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Mesmo sem chefe, sem supervisor e sem governante,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ela prepara sua comida no verão e ajunta alimento no tempo da colheita.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Até quando você pretende ficar deitado, preguiçoso? Quando sairá da cama?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Uma pequena soneca, um rápido cochilo, os braços cruzados um pouquinho para descansar,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 sua pobreza virá como um ladrão, e sua necessidade chegará como um homem armado.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O homem perverso anda com palavras enganosas.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Para isso, pisca os olhos, faz sinais com os pés e indica coisas com os dedos.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No coração trama o engano; planeja o mal o tempo todo e semeia contenda.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Por isso sua destruição virá de repente; ele será destruído sem ter como escapar.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Seis coisas aborrecem o SENHOR, e há uma sétima que ele abomina: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olhos arrogantes, língua mentirosa e mãos que derramam sangue inocente;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coração que planeja o mal e pés que correm para a maldade;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testemunha falsa que diz mentiras e aquele que provoca contendas entre irmãos.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Meu filho, ouça o mandamento de seu pai e não deixe de lado o ensino de sua mãe.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Guarde-os sempre no coração e mantenha-os perto de você.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Quando você andar, eles o guiarão; quando dormir, cuidarão de você; quando acordar, lhe darão conselhos.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O mandamento é uma lâmpada; a instrução, uma luz; e as correções da disciplina são o caminho da vida;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eles o protegerão da mulher imoral e das palavras sedutoras da mulher estranha.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Não deseje em seu coração a beleza dela nem se deixe cativar por seus olhares.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Por causa de uma prostituta, o homem pode acabar com apenas um pedaço de pão; e a mulher adúltera procura destruir uma vida preciosa.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Alguém pode levar fogo no peito sem que suas roupas se queimem?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Alguém pode andar sobre brasas sem que seus pés se queimem?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É o que acontece com quem se deita com a mulher do seu próximo; quem a toca não sairá impune.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Não se despreza o ladrão quando ele rouba para matar a fome,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mas, se for pego, terá de pagar sete vezes mais, mesmo que perca tudo o que possui.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Mas o adúltero não tem entendimento; quem faz isso destrói a si mesmo.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Ficará ferido e será desonrado, e sua vergonha jamais será apagada.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Pois o ciúme do marido desperta sua ira, e ele não terá misericórdia quando buscar justiça.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Não aceitará qualquer tipo de compensação, nem se deixará acalmar com uma porção de presentes.</w:t>
      </w:r>
    </w:p>
    <w:p>
      <w:pPr>
        <w:pStyle w:val="Heading2"/>
      </w:pPr>
      <w:r>
        <w:rPr>
          <w:lang w:val="pt_PT" w:bidi="pt_PT"/>
        </w:rPr>
        <w:t>Provérbios 7:1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Meu filho, aceite minhas palavras e guarde dentro de si os mandamentos que lhe ensino.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Guarde meus mandamentos, e você viverá; proteja minha instrução como a menina dos seus olhos.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Amarre esses ensinos aos seus dedos; grave-os profundamente em seu coração.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Diga à sabedoria: “Você é minha irmã”, e trate o entendimento como alguém da sua família.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Assim eles o protegerão da mulher imoral, daquela que seduz com suas palavras.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Da janela de minha casa observei a rua, olhando através das grades,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 vi entre os jovens inexperientes um rapaz sem juízo.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Ele passou pela esquina perto da casa dela e seguiu em direção à sua casa.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Era final do dia; a tarde já desaparecia e a escuridão da noite avançava.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Então uma mulher foi ao encontro dele, com aparência de prostituta e coração cheio de intenções enganosas.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Ela era agitada e rebelde; não conseguia ficar em casa.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Às vezes aparecia nas ruas, outras vezes nas praças; ficava à espera de alguém em cada esquina.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Aproximou-se do jovem, abraçou-o, beijou-o e falou sem vergonha: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"Hoje apresentei ofertas de paz e cumpri meus votos.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Por isso saí à sua procura; fui atrás de você e agora o encontrei.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Enfeitei minha cama com cobertas bonitas e tecidos finos do Egito.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Perfumei-a com mirra, aloés e canela.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Venha, vamos nos amar até o amanhecer; vamos nos encher de carícias.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Meu marido não está em casa; está numa viagem longa.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Ele levou uma bolsa cheia de prata e só voltará no dia marcado.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Com muitas palavras ela o seduziu; com lábios doces conseguiu atraí-lo.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Ele foi atrás dela imediatamente, como um boi levado ao abate, ou como um animal preso numa armadilha,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até que uma flecha atinge seu fígado; ou como uma ave que voa para a rede sem saber que isso lhe custará a vida.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Agora, meu filho, escute-me e preste atenção no que eu digo.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Não permita que seu coração se incline para os caminhos dessa mulher, nem se desvie para suas veredas.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Muitos já foram destruídos por causa dela; grande é o número dos que perderam a vida por esse caminho.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A casa dela é um caminho que leva à sepultura, descendo ao lugar dos mortos.</w:t>
      </w:r>
    </w:p>
    <w:p>
      <w:pPr>
        <w:pStyle w:val="Heading2"/>
      </w:pPr>
      <w:r>
        <w:rPr>
          <w:lang w:val="pt_PT" w:bidi="pt_PT"/>
        </w:rPr>
        <w:t>Provérbios 8:1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A sabedoria chama, e o entendimento levanta a voz.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Ela fica no alto dos lugares elevados, junto ao caminho e nos cruzamentos.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Ela grita perto das portas da cidade, à entrada: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"Homens, a vocês eu clamo; minha voz se dirige a todos.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Vocês, que não têm experiência, entendam a prudência; vocês, que não têm entendimento, adquiram bom senso.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Escutem, pois tenho coisas excelentes a dizer; meus lábios anunciam o que é correto.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Minha boca diz a verdade, pois a maldade é algo que meus lábios rejeitam.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Tudo o que falo é justo; não há nada enganoso ou perverso em minhas palavras.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Elas são claras para quem tem discernimento e corretas para quem alcança conhecimento.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Prefiram o meu ensino em lugar da prata, e o conhecimento em vez do ouro refinado.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Pois a sabedoria vale mais do que qualquer pedra preciosa; nada do que você deseja se compara a ela.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Eu, a Sabedoria, habito com a prudência e possuo conhecimento e reflexão.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Temer o SENHOR é o mesmo que odiar o mal; por isso odeio o orgulho, a arrogância, o caminho mau e as palavras perversas.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A mim pertencem o conselho e o bom julgamento; meu é o entendimento, e minha também é a força.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Por meio de mim os reis governam e os governantes estabelecem justiça.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Por meio de mim, os príncipes governam, e os nobres, assim como todos os juízes, julgam com justiça.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Eu amo aqueles que me amam, e os que me buscam com dedicação me encontram.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Comigo estão riquezas e honra, bens duradouros e justiça.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O fruto que ofereço é melhor que o ouro, até mesmo que o ouro refinado; o que produzo vale mais que a prata escolhida.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Sigo o caminho da retidão e as veredas da justiça.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Aos que me amam dou uma herança e encho os seus tesouros.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O SENHOR me possuía no início de sua obra, antes de tudo o que fez desde os tempos antigos.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Fui estabelecida desde a eternidade, desde o começo, antes de existir 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Eu existia antes dos abismos, antes das fontes cheias de água,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antes dos montes firmes, antes das colinas.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Ainda não havia terra nem campos, nem sequer o primeiro pó do mundo.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Eu estava lá quando ele preparava os céus e marcava o limite do horizonte sobre o abismo;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enquanto colocava as nuvens lá no alto e fortalecia as fontes das profundezas;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enquanto fixava limites para o mar a fim de que as águas não desobedecessem à sua ordem; enquanto estabelecia os fundamentos da terra;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eu estava ao seu lado como alguém que trabalha com ele; todos os dias eu era sua alegria, sempre me alegrando diante dele.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Eu me alegrava com o mundo que ele criou e tinha prazer na humanidade.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Agora, meus filhos, escutem-me: felizes serão os que seguirem os meus caminhos.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Ouçam a minha instrução e não a desprezem; tenham sabedoria.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Feliz é quem me ouve, vigiando todos os dias à minha porta e esperando à entrada da minha casa.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Pois quem me encontrar encontrará a vida e receberá o favor do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Mas quem me rejeita prejudica a si mesmo; todos os que me odeiam amam a morte”.</w:t>
      </w:r>
    </w:p>
    <w:p>
      <w:pPr>
        <w:pStyle w:val="Heading2"/>
      </w:pPr>
      <w:r>
        <w:rPr>
          <w:lang w:val="pt_PT" w:bidi="pt_PT"/>
        </w:rPr>
        <w:t>Provérbios 9:1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A sabedoria construiu sua casa e preparou sete colunas.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Preparou a carne, misturou o vinho e arrumou a mesa.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Depois enviou suas servas para anunciar nos lugares mais altos da cidade: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"Quem ainda não tem experiência, venha até mim!”. Ela diz aos que não têm entendimento: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"Venham e provem do pão e do vinho que preparei.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Deixem a falta de entendimento e vivam; sigam o caminho do conhecimento”.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Quem corrige o zombador atrai insultos; quem repreende o perverso recebe afronta.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Não repreenda o zombador, pois ele o odiará; repreenda o sábio, e ele agradecerá.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Ensine o sábio, e ele crescerá ainda mais em sabedoria; oriente o justo, e ele aumentará seu conhecimento.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O temor do SENHOR é a base da sabedoria, e conhecer o Santo é ter entendimento.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Por meio de mim, seus dias serão muitos, e seus anos aumentarão.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Se você tiver sabedoria, o benefício será seu; se você preferir zombar, arcará sozinho com as consequências.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A insensatez é barulhenta; não tem entendimento e nada sabe.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Ela se senta à porta de sua casa, nos lugares altos da cidade,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 chama os transeuntes que seguem seu caminho: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"Quem for inexperiente, venha para cá!”. E diz aos que não têm entendimento: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"A água roubada parece mais doce, e o pão comido escondido tem um sabor melhor”.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Mas eles não sabem que ali estão os mortos; os que ela recebe estão nas profundezas da sepultura.</w:t>
      </w:r>
    </w:p>
    <w:p>
      <w:pPr>
        <w:pStyle w:val="Heading2"/>
      </w:pPr>
      <w:r>
        <w:rPr>
          <w:lang w:val="pt_PT" w:bidi="pt_PT"/>
        </w:rPr>
        <w:t>Provérbios 10:1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Provérbios de Salomão: O filho que demonstra sabedoria alegra o pai; o filho que vive na insensatez entristece a mãe.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As riquezas conquistadas de forma desonesta não ajudam, mas a justiça livra da morte.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O SENHOR não deixa o justo passar fome, mas não atende o desejo dos perversos.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Mãos negligentes conduzem à pobreza, mas mãos diligentes alcançam prosperidade.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Quem reúne a colheita no verão mostra prudência; quem dorme durante a ceifa causa vergonha.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Bênçãos cobrem a cabeça do justo, mas a boca dos perversos esconde violência.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A lembrança do justo será uma bênção, mas o nome dos perversos desaparecerá.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O sábio de coração aceita instrução, mas quem fala de modo insensato caminha para a ruína.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Quem vive com integridade anda seguro, mas quem segue caminhos pervertidos será desmascarado.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Quem pisca o olho com malícia causa problemas, e quem fala sem pensar acaba em ruína.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As palavras do justo são fonte de vida, mas a boca dos perversos encobre violência.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O ódio desperta conflitos, mas o amor cobre todas as ofensas.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A sabedoria aparece nos lábios de quem tem entendimento, mas a correção espera quem não tem juízo.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Os sábios guardam mais e mais conhecimento, mas as palavras do insensato anunciam destruição.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A riqueza do rico é sua proteção, mas a pobreza destrói o pobre.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O trabalho do justo conduz à vida, mas o ganho do perverso leva ao castigo.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Quem aceita a correção segue o caminho da vida, mas quem rejeita a repreensão se desvia.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Quem esconde o ódio mente com os lábios, e quem espalha calúnias age sem sabedoria.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Onde há muitas palavras, o pecado não falta, mas quem controla a língua demonstra prudência.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As palavras do justo valem como prata refinada, mas o coração dos perversos é de pouco valor.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As palavras do justo apascentam muitos, mas os insensatos perecem por falta de entendimento.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A bênção do SENHOR traz riqueza, e ele não acrescenta tristeza a ela.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Para o tolo, praticar o mal é diversão, mas o homem sensato encontra prazer na sabedoria.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O medo do perverso virá sobre ele, mas o desejo dos justos será atendido.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Quando a tempestade passar, o perverso desaparecerá; mas o justo permanecerá firme para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Como o vinagre nos dentes e a fumaça nos olhos, assim é o preguiçoso para quem o envia.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O temor do SENHOR prolonga os dias, mas os anos dos perversos são abreviados.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A esperança do justo traz alegria, mas a esperança dos perversos acaba em decepção.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O SENHOR protege o caminho dos íntegros, mas destrói o caminho dos que praticam o mal.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O justo nunca será removido, mas os perversos não permanecerão na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Da boca do justo vem sabedoria, mas a língua perversa será silenciada.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Os lábios do justo sabem falar o que convém, mas a boca dos perversos só diz coisas perversas.</w:t>
      </w:r>
    </w:p>
    <w:p>
      <w:pPr>
        <w:pStyle w:val="Heading2"/>
      </w:pPr>
      <w:r>
        <w:rPr>
          <w:lang w:val="pt_PT" w:bidi="pt_PT"/>
        </w:rPr>
        <w:t>Provérbios 11:1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O SENHOR reprova balança enganosa, mas se alegra com medidas corretas.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Quando vem o orgulho, também chega a vergonha; mas a sabedoria está com os humildes.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A integridade guia os justos, mas a desonestidade dos traidores os destrói.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As riquezas não ajudam no dia da ira, mas a justiça livra da morte.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A retidão dos íntegros torna seu caminho direito, mas o perverso tropeça na própria maldade.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A justiça dos retos os resgata, mas os infiéis ficam presos à própria cobiça.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Quando o perverso morre, sua esperança desaparece; sua confiança nas riquezas também acaba.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O justo é tirado da dificuldade, e o perverso entra no lugar dele.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Com suas palavras, o perverso destrói o próximo, mas os justos são salvos pelo conhecimento.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A cidade se alegra quando os justos prosperam; há alegria quando os perversos caem.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A bênção dos justos fortalece a cidade, mas a boca dos perversos a destrói.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Quem despreza o próximo mostra falta de entendimento, mas o sensato sabe guardar silêncio.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O fofoqueiro revela segredos, mas quem é confiável preserva a confidência.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Onde falta orientação sábia, o povo cai, mas na multidão de conselheiros há segurança.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Quem se torna fiador de um estranho sofrerá prejuízo, mas quem evita esse compromisso estará seguro.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A mulher bondosa conquista honra, mas os homens fortes conquistam riquezas.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Quem pratica a bondade faz bem a si mesmo, mas o cruel fere a própria vida.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O perverso recebe uma recompensa enganosa, mas quem planta justiça recebe uma recompensa verdadeira.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A firmeza na justiça conduz à vida, mas quem procura o mal segue para a morte.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O SENHOR detesta os de coração perverso, mas se agrada dos que vivem com integridade.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Tenha certeza: o perverso será punido, mas a família dos justos será protegida.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Como uma joia de ouro no focinho de um porco, assim é a beleza numa mulher sem bom senso.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O desejo dos justos leva ao bem, mas a esperança dos perversos termina em ira.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Alguns dão com generosidade e recebem ainda mais; outros guardam o que deveriam dar e acabam na pobreza.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A pessoa generosa prosperará, e quem ajuda os outros também será ajudado.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O povo amaldiçoa quem esconde o trigo, mas abençoa quem o vende quando é necessário.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Quem busca o bem alcança favor, mas o mal recai sobre quem o procura.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Quem confia nas riquezas cairá, mas os justos florescerão como plantas viçosas.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Quem causa problemas em sua própria casa ficará sem nada, e o insensato servirá ao sábio.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O fruto da justiça é árvore de vida, e quem conquista pessoas é sábio.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Se até o justo recebe aqui na terra o que merece, muito mais o perverso e o pecador!</w:t>
      </w:r>
    </w:p>
    <w:p>
      <w:pPr>
        <w:pStyle w:val="Heading2"/>
      </w:pPr>
      <w:r>
        <w:rPr>
          <w:lang w:val="pt_PT" w:bidi="pt_PT"/>
        </w:rPr>
        <w:t>Provérbios 12:1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Quem ama a correção ama o conhecimento, mas quem rejeita a repreensão age sem sabedoria.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Quem pratica o bem recebe o favor do SENHOR, mas quem trama o mal é julgado por 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Ninguém se firma por meio da maldade, mas a raiz dos justos permanece firme.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Uma esposa de valor é uma coroa para o marido, mas a que lhe traz vergonha o enfraquece por dentro.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Os planos de quem é justo são retos, mas os conselhos de quem é mau levam ao engano.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As palavras dos perversos servem para preparar emboscadas mortais, mas as palavras dos justos trazem livramento.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Os perversos são derrubados e deixam de existir, mas o lar dos justos continua firme.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A pessoa é elogiada conforme sua sabedoria, mas quem tem caráter perverso recebe desprezo.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Melhor ser uma pessoa simples, mas ter o necessário para viver, do que fingir ser importante e passar fome.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O justo trata bem seus animais, mas até a compaixão dos perversos é cruel.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Quem trabalha sua terra terá alimento em abundância, mas quem corre atrás de coisas vazias não tem entendimento.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O perverso deseja o que os maus conseguem por meios errados, mas os justos produzem bons frutos desde a raiz.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O malvado fica preso por causa de suas próprias palavras, mas o justo escapa das dificuldades.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A pessoa colhe coisas boas por causa de suas palavras, e recebe a recompensa pelo trabalho de suas mãos.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O caminho do tolo parece correto para ele, mas quem é sábio escuta conselhos.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O insensato demonstra sua irritação na hora, mas o prudente não reage a toda ofensa.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A testemunha fiel declara o que é verdadeiro, mas a testemunha enganosa espalha mentira.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Há palavras que ferem como golpes de espada, mas o que os sábios falam traz cura.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Os lábios que falam a verdade permanecem firmes, mas a língua mentirosa dura pouco tempo.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O coração dos que planejam o mal está cheio de engano, mas há alegria entre os que promovem a paz.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Nenhuma desgraça final alcança o justo, mas os perversos vivem cheios de problemas.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O SENHOR abomina os lábios mentirosos, mas se alegra com quem age com fidelidade.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A pessoa prudente não exibe o que sabe, mas os tolos mostram a própria tolice.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As mãos que trabalham chegarão a governar, mas os preguiçosos acabarão por servir.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A ansiedade pesa no coração do homem, mas uma boa palavra lhe traz ânimo.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O justo escolhe com cuidado o seu caminho, mas o caminho dos perversos os leva ao erro.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O preguiçoso não aproveita nem aquilo que conquistou, mas o diligente valoriza seus recursos.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A vida está no caminho da justiça, e nessa estrada não se encontra a morte.</w:t>
      </w:r>
    </w:p>
    <w:p>
      <w:pPr>
        <w:pStyle w:val="Heading2"/>
      </w:pPr>
      <w:r>
        <w:rPr>
          <w:lang w:val="pt_PT" w:bidi="pt_PT"/>
        </w:rPr>
        <w:t>Provérbios 13:1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O filho sábio aceita a disciplina do pai, mas o zombador não dá ouvidos à repreensão.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Pelas palavras que diz, a pessoa desfruta o bem, mas os traiçoeiros vivem buscando a violência.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Quem vigia o que fala protege a própria vida, mas quem abre muito a boca acaba em ruína.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O preguiçoso deseja muito e nada consegue, mas o diligente será plenamente satisfeito.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 justo rejeita a mentira, mas o perverso produz vergonha e desonra.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A justiça guarda quem anda com integridade, mas a impiedade leva o pecador à queda.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Há quem se finja ser rico sem ter nada, e há quem finja ser pobre tendo grande riqueza.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As riquezas podem servir para resgatar a vida de alguém, mas o pobre não precisa lidar com esse tipo de ameaça.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A luz dos justos brilha intensamente, mas a lâmpada dos perversos se apaga.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O orgulho produz somente conflitos, mas a sabedoria está com quem aceita conselho.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A riqueza adquirida facilmente diminui, mas quem junta aos poucos a faz crescer.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Quando a esperança demora, o coração fica doente; mas quando o desejo se realiza, é como uma árvore que dá vida.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Quem despreza a instrução traz prejuízo sobre si mesmo, mas quem respeita o mandamento será recompensado.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O ensino do sábio é fonte de vida para livrar o homem das ciladas da morte.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O bom entendimento traz favor, mas o caminho dos infiéis é difícil.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Quem tem prudência age com conhecimento, mas o tolo revela que é insensato.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O mensageiro perverso causa problemas, mas o mensageiro fiel traz cura.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Pobreza e vergonha são para quem rejeita a disciplina, mas quem aceita a correção recebe honra.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Quando o desejo se cumpre, isso traz alegria para a alma; mas os tolos acham ruim se afastar do mal.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Quem anda com os sábios adquire mais sabedoria, mas quem acompanha os tolos sofrerá dano.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O mal persegue os pecadores, mas os justos recebem o bem como recompensa.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A pessoa boa deixa herança para os netos, mas a riqueza do pecador acaba ficando para os justos.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A terra cultivada pelo pobre pode produzir muito alimento, mas a injustiça faz com que tudo se perca.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Quem deixa de corrigir o filho não demonstra amor por ele, mas quem o ama se preocupa em discipliná-lo.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O justo come até ficar satisfeito, mas o estômago dos perversos permanece vazio.</w:t>
      </w:r>
    </w:p>
    <w:p>
      <w:pPr>
        <w:pStyle w:val="Heading2"/>
      </w:pPr>
      <w:r>
        <w:rPr>
          <w:lang w:val="pt_PT" w:bidi="pt_PT"/>
        </w:rPr>
        <w:t>Provérbios 14:1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A mulher sábia fortalece o seu lar, mas a insensata o arruína com as próprias mãos.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Quem anda com retidão teme o SENHOR, mas quem segue caminhos tortuosos o despreza.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As palavras arrogantes do tolo trazem correção sobre ele mesmo, mas os lábios dos sábios os protegem.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Sem bois, o estábulo fica limpo, mas é a força do boi que produz uma colheita abundante.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A testemunha fiel não distorce a verdade, mas a testemunha enganosa espalha mentiras.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O zombador procura sabedoria e não a encontra, mas o conhecimento é acessível para quem tem discernimento.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Afaste-se de quem vive na insensatez, pois dele não virão palavras de conhecimento.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A prudência do sábio consiste em avaliar o próprio caminho, mas a tolice dos insensatos os leva ao engano.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Os tolos tratam a culpa como motivo de brincadeira, mas entre os justos há reconciliação.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Cada pessoa sente a dor que está dentro do seu coração, e ninguém de fora consegue compartilhar completamente a alegria que ela sente.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A casa dos perversos será destruída, mas a morada dos justos prosperará.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Existe caminho que parece correto ao ser humano, mas seu fim conduz à morte.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Até no riso o coração pode sentir dor, e a alegria pode acabar em tristeza.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O coração infiel se farta dos seus próprios caminhos, mas a pessoa boa colhe o resultado de suas ações.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O ingênuo acredita em tudo o que ouve, mas o prudente examina bem cada passo.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O sábio teme o mal e dele se afasta, mas o tolo se lança adiante com arrogância.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Quem se irrita rapidamente age de forma insensata, e quem planeja o mal acaba sendo odiado.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Os simples herdam a insensatez, mas os prudentes são coroados de conhecimento.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Os maus se curvarão diante dos bons, e os perversos diante da casa dos justos.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O pobre é rejeitado até por seus vizinhos, mas ao rico não faltam amigos.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Quem despreza o seu próximo comete pecado, mas feliz é quem demonstra compaixão pelos necessitados.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Quem planeja o mal acaba se desviando, mas quem planeja o bem recebe bondade e fidelidade.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Todo esforço diligente traz ganho, mas só conversa fiada leva à pobreza.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A riqueza é uma coroa para os sábios, mas a tolice continua sendo a marca dos insensatos.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A testemunha verdadeira preserva vidas, mas a que mente age com engano.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Quem teme o SENHOR encontra firme segurança, e seus filhos também terão proteção.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O temor do SENHOR é fonte de vida que livra das ciladas da morte.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Um povo numeroso é uma honra para um rei, mas a falta de súditos leva o governante à ruína.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Quem é paciente demonstra grande entendimento, mas quem se apressa em irritar-se revela loucura.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O coração tranquilo traz saúde ao corpo, mas a inveja corrói os ossos.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Quem oprime o pobre ofende seu Criador, mas quem demonstra bondade ao necessitado o honra.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O perverso é derrubado por sua própria maldade, mas o justo encontra segurança mesmo em sua morte.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A sabedoria repousa no coração de quem tem discernimento, mas entre os tolos a sua falta logo se torna evidente.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A justiça eleva uma nação, mas o pecado traz desonra a qualquer povo.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O servo prudente agrada ao rei, mas aquele que age de forma vergonhosa desperta sua indignação.</w:t>
      </w:r>
    </w:p>
    <w:p>
      <w:pPr>
        <w:pStyle w:val="Heading2"/>
      </w:pPr>
      <w:r>
        <w:rPr>
          <w:lang w:val="pt_PT" w:bidi="pt_PT"/>
        </w:rPr>
        <w:t>Provérbios 15:1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A resposta gentil diminui a fúria, mas palavras ásperas acendem a ira.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A língua dos sábios usa o conhecimento de modo correto, mas a boca dos tolos derrama insensatez.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O SENHOR alcança todos os lugares com seus olhos, observando tanto os bons quanto os maus.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A língua que traz cura é árvore de vida, mas a fala enganosa quebra o ânimo.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 insensato despreza a orientação do pai, mas quem aceita correção mostra discernimento.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Na casa do justo há verdadeira riqueza, mas o ganho dos perversos produz inquietação.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Os lábios dos sábios espalham conhecimento, mas o coração dos tolos não faz isso.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O SENHOR rejeita as ofertas dos perversos, mas recebe com prazer a oração do justo.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O SENHOR abomina o caminho do perverso, mas ama quem se empenha em viver com justiça.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A disciplina é severa para quem abandona o bom caminho; quem rejeita a repreensão morrerá.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Até a sepultura e o lugar da destruição estão diante do SENHOR; quanto mais o coração humano!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O zombador detesta quem o repreende, por isso não busca a companhia dos sábios.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O coração alegre ilumina o rosto, mas a tristeza interior abate o espírito.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A mente que discerne procura aprender mais, mas os tolos se alimentam de sua própria insensatez.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Para quem sofre, todos os dias parecem difíceis, mas quem tem o coração contente vive como se estivesse num banquete contínuo.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Mais vale ter pouco e temer o SENHOR do que ter muita riqueza acompanhada de angústia.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Mais vale uma refeição simples onde há amor do que um banquete farto cercado de hostilidade.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A pessoa irascível provoca conflitos, mas a pessoa paciente acalma as discussões.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O caminho do preguiçoso é como uma cerca de espinhos, mas a estrada dos justos é plana.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O filho sábio traz alegria ao pai, mas o tolo despreza sua mãe.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A tolice diverte quem não tem entendimento, mas quem tem discernimento segue pelo caminho certo.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Planos fracassam quando faltam conselhos, mas se confirmam quando há muitos conselheiros.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Uma resposta adequada traz alegria, e como é boa a palavra dita no momento certo!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Para quem tem discernimento, o caminho da vida conduz para o alto e o afasta do caminho que leva à morte.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O SENHOR derruba a casa dos orgulhosos, mas protege as terras da viúva.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O SENHOR abomina os planos dos perversos, mas considera agradáveis as palavras sinceras.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Quem busca lucro injusto perturba sua própria família, mas quem rejeita subornos terá vida.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O justo reflete antes de dar uma resposta, mas a boca dos perversos despeja maldade.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O SENHOR está longe dos perversos, mas escuta a oração dos justos.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Um rosto alegre traz alegria ao coração, e boas notícias fortalecem o corpo.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Quem dá atenção à correção que conduz à vida permanece entre os sábios.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Quem rejeita a disciplina despreza a si mesmo, mas quem aceita a repreensão adquire entendimento.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O temor do SENHOR conduz à sabedoria, e a humildade vem antes da honra.</w:t>
      </w:r>
    </w:p>
    <w:p>
      <w:pPr>
        <w:pStyle w:val="Heading2"/>
      </w:pPr>
      <w:r>
        <w:rPr>
          <w:lang w:val="pt_PT" w:bidi="pt_PT"/>
        </w:rPr>
        <w:t>Provérbios 16:1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Os planos do coração pertencem ao homem, mas a resposta final vem do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Cada pessoa considera puros os próprios caminhos, mas o SENHOR pesa as intenções.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Entregue ao SENHOR tudo o que você faz, e seus planos serão firmados.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O SENHOR fez tudo para cumprir seu propósito; até o perverso para o dia da calamidade.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 SENHOR abomina quem tem o coração orgulhoso; com certeza este não ficará sem punição.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Pelo amor leal e pela fidelidade a culpa é reparada, e pelo temor ao SENHOR a pessoa se afasta do mal.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Quando os caminhos de um homem agradam ao SENHOR, até seus adversários passam a viver em paz com 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É preferível ter pouco com justiça a grandes ganhos obtidos com injustiça.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O coração humano traça o rumo de sua vida, mas o SENHOR é quem estabelece os passos.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Ao julgar, o rei deve falar com justiça; sua boca não deve errar na sentença.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Balanças e pesos corretos vêm do SENHOR; todas as medidas justas foram estabelecidas por 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A prática do mal é detestável para os reis, pois a justiça é o fundamento do trono.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Governantes alegram-se com palavras sinceras e apreciam quem fala com retidão.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A ira de um rei pode trazer sentença de morte, mas o sábio sabe como apaziguá-la.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O brilho do rosto do rei traz vida; seu favor é como nuvem que traz chuva.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Adquirir sabedoria vale mais que ter ouro; obter entendimento vale mais que ter prata.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O caminho dos retos evita o mal; quem vigia sua conduta preserva a própria vida.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O orgulho vem antes da ruína; a arrogância, antes da queda.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Melhor é viver com espírito humilde entre os simples do que repartir riquezas com os orgulhosos.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Quem dá atenção ao ensino prospera, e feliz é aquele que confia no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Quem tem o coração sábio é reconhecido como prudente, e palavras agradáveis tornam o ensino mais eficaz.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O entendimento é fonte de vida para quem o possui, mas a tolice traz correção aos próprios tolos.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O coração do sábio orienta suas palavras, e seus lábios tornam o ensino mais eficaz.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Palavras bondosas são como favo de mel: doces para a alma e cura para os ossos.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Há caminho que parece correto ao homem, mas no fim dele está a morte.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A fome leva o trabalhador a trabalhar, pois sua necessidade o motiva.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A pessoa mal-intencionada planeja o mal, e suas palavras são como fogo que consome.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O perverso provoca conflitos, e o que espalha intrigas separa amigos próximos.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O homem violento convence o seu próximo e o leva por um caminho mau.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Quem estreita os olhos planeja engano; quem aperta os lábios já resolveu praticar o mal.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Os cabelos brancos são como coroa de honra quando encontrados no caminho da justiça.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Vale mais quem domina a própria ira do que um guerreiro; vale mais controlar a si mesmo do que conquistar uma cidade.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Jogamos a sorte para decidir, mas o SENHOR é quem determina o resultado.</w:t>
      </w:r>
    </w:p>
    <w:p>
      <w:pPr>
        <w:pStyle w:val="Heading2"/>
      </w:pPr>
      <w:r>
        <w:rPr>
          <w:lang w:val="pt_PT" w:bidi="pt_PT"/>
        </w:rPr>
        <w:t>Provérbios 17:1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Melhor é comer um pedaço de pão seco em paz do que ter banquetes numa casa cheia de brigas.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O servo sábio governará sobre o filho que envergonha a família e receberá parte da herança junto com os irmãos.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O fogo prova a prata, e o forno prova o ouro, mas é o SENHOR quem testa o coração do homem.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O perverso presta atenção às palavras más, e o mentiroso escuta a língua que causa destruição.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Quem zomba dos pobres insulta quem os criou; quem se alegra com a desgraça alheia não escapará do castigo.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Os netos são uma coroa para os idosos, e os pais se alegram com seus filhos.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Não convém ao insensato falar com eloquência, nem ao governante mentir.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O suborno parece uma pedra preciosa para quem o oferece; ele parece trazer sucesso em qualquer situação.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Quem esquece uma ofensa promove amizade, mas quem insiste nela separa amigos.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A repreensão fere mais profundamente o prudente do que cem açoites no insensato.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O rebelde só procura o mal, e contra ele será enviado um mensageiro cruel.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É mais seguro encontrar uma ursa enfurecida do que um tolo atolado em suas tolices.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Quem paga o bem com o mal traz maldição para o próprio lar.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Começar uma briga é como abrir uma represa; por isso é melhor parar antes que a discussão aumente.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Absolver o culpado e condenar o justo são coisas que o SENHOR abomina.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De nada adianta ao tolo ter dinheiro se não deseja obter sabedoria.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O amigo verdadeiro ama em todos os momentos; é irmão na adversidade.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Quem não tem entendimento aperta a mão em acordo e se torna fiador de outra pessoa.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Quem ama as brigas ama o pecado; quem se exalta procura a própria ruína.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O perverso de coração não alcança o bem, e o mentiroso cai em desgraça.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O filho insensato é tristeza para o pai; nenhuma alegria há para quem gerou um rebelde.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O coração alegre faz bem como um remédio, mas o espírito abatido enfraquece a pessoa.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O ímpio aceita suborno às escondidas para distorcer a justiça.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O sábio mantém a sabedoria diante de si, mas os olhos do tolo procuram coisas distantes.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O filho insensato é desgosto para o pai e amargura para a mãe que o gerou.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Não é certo punir o justo nem castigar quem faz o que é correto.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Quem tem conhecimento é comedido nas palavras; quem possui entendimento mantém a calma.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Até o tolo parece sábio quando fica em silêncio; quem controla suas palavras mostra entendimento.</w:t>
      </w:r>
    </w:p>
    <w:p>
      <w:pPr>
        <w:pStyle w:val="Heading2"/>
      </w:pPr>
      <w:r>
        <w:rPr>
          <w:lang w:val="pt_PT" w:bidi="pt_PT"/>
        </w:rPr>
        <w:t>Provérbios 18:1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Quem se separa dos outros busca apenas seus próprios desejos e rejeita todo bom conselho.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O tolo não se interessa em aprender; só quer exibir suas próprias ideias.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A maldade traz desprezo, e a falta de honra traz vergonha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As palavras de uma pessoa podem ser profundas como águas; a sabedoria de quem sabe aconselhar é como um rio que corre.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Não é justo favorecer os maus para prejudicar o inocente.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O tolo provoca contendas com a boca; suas palavras pedem por castigo.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A boca do tolo é sua própria ruína; seus lábios armam ciladas para si mesmo.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As palavras do caluniador parecem doces, mas envenenam a alma de quem as ouve.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Quem é preguiçoso no trabalho é irmão de quem destrói o que tem.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O nome do SENHOR é uma fortaleza segura; os justos correm para ela e encontram proteção.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O rico pensa que sua riqueza é uma proteção forte, como uma cidade alta e segura.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O orgulho leva à destruição, mas a humildade vem antes da honra.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Responder antes de ouvir é insensatez e traz vergonha.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O espírito alegre ajuda a pessoa a enfrentar a doença, mas quem está abatido não consegue suportar sua dor.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O coração sábio busca conhecimento; os ouvidos do prudente estão atentos à sabedoria.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Um presente abre portas e leva a pessoa à presença dos grandes.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Quem fala primeiro parece ter razão, até que outro examine e conteste seus argumentos.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Lançar sortes pode acabar com uma briga e decidir uma disputa entre pessoas fortes.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Um amigo ofendido é mais difícil de conquistar que uma cidade fortificada; discussões podem separar até os melhores amigos.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A pessoa se alimenta do fruto das suas palavras; aquilo que fala traz consequências para sua vida.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A língua pode trazer vida ou morte; quem ama falar receberá o resultado das suas palavras.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Quem encontra uma esposa encontra algo muito bom e recebe o favor do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O pobre suplica humildemente; o rico responde com dureza.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Há amigos que podem levar uma pessoa à destruição, mas existe amigo mais chegado que um irmão.</w:t>
      </w:r>
    </w:p>
    <w:p>
      <w:pPr>
        <w:pStyle w:val="Heading2"/>
      </w:pPr>
      <w:r>
        <w:rPr>
          <w:lang w:val="pt_PT" w:bidi="pt_PT"/>
        </w:rPr>
        <w:t>Provérbios 19:1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É melhor ser pobre e íntegro do que ser tolo e perverso nas suas palavras.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É perigoso agir sem pensar; quem se apressa erra o caminho.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A própria falta de juízo leva a pessoa à destruição, e depois ela culpa o SENHOR por isso.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A riqueza traz muitos amigos, mas o pobre é abandonado até por seus amigos.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A testemunha falsa não sairá impune; quem espalha mentiras não escapará.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Muitos procuram agradar quem tem poder; todos querem amizade com quem dá presentes.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Os parentes do pobre o rejeitam, e seus amigos se afastam dele; quando ele chama, ninguém responde.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Quem busca sabedoria cuida bem da própria vida; quem guarda o entendimento encontra o bem.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A falsa testemunha não ficará sem castigo; quem mente será punido.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Não combina com um tolo viver cercado de riquezas; muito menos um servo governar sobre líderes.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O sensato demora a se irritar; sua honra está em deixar de lado as ofensas.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A ira do rei é como o rugido de um leão, mas seu favor é como a chuva suave sobre 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Um filho sem juízo traz tristeza ao pai, e uma esposa que vive brigando é como uma goteira que não para.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Herdar casa e bens pode vir dos pais, mas uma esposa sábia é presente do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A preguiça leva ao descanso excessivo, e quem não trabalha acaba passando necessidade.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Quem guarda o mandamento preserva a vida; quem descuida de seus caminhos morrerá.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Quem ajuda o pobre faz um empréstimo ao SENHOR, e ele trará a recompensa.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Corrija seu filho enquanto ainda há esperança, mas não deixe de cuidar dele.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A pessoa que se irrita facilmente receberá o castigo; se alguém tentar livrá-la, terá que fazer isso muitas vezes.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Ouça orientação e aceite correção, e assim se tornará sábio com o tempo.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Os planos no coração humano são muitos, mas o plano do SENHOR é o que permanece.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O que torna alguém admirável é sua fidelidade; é melhor ser pobre do que viver com mentiras.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O temor do SENHOR conduz à vida; quem vive assim dorme em paz e fica protegido do mal.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O preguiçoso coloca a mão no prato, mas tem tanta preguiça que nem a leva de volta à boca.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Corrija o zombador, e o inexperiente aprenderá a ter cuidado; repreenda o sábio, e ele aprenderá mais.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O filho que explora o pai e expulsa a mãe traz vergonha e desonra.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Meu filho, pare de ouvir a instrução, e você deixará de seguir as palavras do conhecimento.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A testemunha que não serve para nada despreza a justiça, e a boca dos maus espalha o mal.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Os zombadores já têm seus castigos preparados, e os tolos, golpes para as costas.</w:t>
      </w:r>
    </w:p>
    <w:p>
      <w:pPr>
        <w:pStyle w:val="Heading2"/>
      </w:pPr>
      <w:r>
        <w:rPr>
          <w:lang w:val="pt_PT" w:bidi="pt_PT"/>
        </w:rPr>
        <w:t>Provérbios 20:1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O vinho zomba das pessoas, e a bebida forte tira o controle delas; quem se deixa dominar por isso não age com sabedoria.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A fúria do rei é como o rugido de um leão; quem a desperta coloca a própria vida em risco.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É honra para alguém evitar brigas, mas todo insensato se envolve nelas.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O preguiçoso não prepara a terra na época certa; quando chega a colheita, procura alimento e não encontra nada.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Os pensamentos de uma pessoa são como águas profundas, mas quem tem entendimento consegue descobri-los.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Muitos dizem que são fiéis, mas é difícil encontrar alguém realmente confiável.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O justo vive de modo íntegro; felizes são os filhos que ele tem.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Quando o rei se senta para julgar, seus olhos examinam e revelam todo o mal.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Quem é capaz de dizer: “Meu coração está puro; estou limpo do meu pecado”?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O SENHOR odeia balanças enganadoras e medidas desonestas.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Até uma criança mostra quem é pelas suas ações; seu comportamento revela se ela age com pureza e justiça.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O ouvido que escuta e o olho que vê foram feitos pelo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Não ame o sono, para não cair na pobreza; fique desperto, e terá pão em abundância.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"Não vale nada! Não vale nada!”, diz o comprador; depois de conseguir o que queria, ele se gaba.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Pode haver ouro e muitas joias, mas palavras com conhecimento são um bem raro.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Pegue a roupa de quem garante uma dívida de um desconhecido; use-a como garantia.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O alimento obtido por engano parece doce no começo, mas depois deixa um gosto amargo.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Planos se confirmam com conselho; para a guerra, é preciso direção segura.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Quem vive espalhando segredos fala demais; evite quem não controla a língua.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Quem amaldiçoa o pai ou a mãe terá sua vida como uma lâmpada que se apaga na escuridão.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Uma herança recebida rapidamente pode parecer boa no começo, mas não terá uma boa conclusão.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Não diga: “Eu me vingarei desse mal”; espere pelo SENHOR, e ele agirá por você.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O SENHOR odeia pesos falsos; ele não aceita balanças enganosas.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O SENHOR dirige os passos das pessoas; como alguém pode entender completamente o caminho que está seguindo?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É uma armadilha prometer algo ao SENHOR sem pensar e só depois tentar cumprir.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O rei sábio separa os maus e os castiga com justiça.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O espírito da pessoa é como uma lâmpada do SENHOR, que revela o que está dentro dela.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O amor fiel e a verdade protegem o rei; seu governo permanece firme por causa dessas qualidades.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A força é o orgulho dos jovens, e os cabelos brancos são a honra dos idosos.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Feridas e castigos podem corrigir o mal e alcançar o interior da pessoa.</w:t>
      </w:r>
    </w:p>
    <w:p>
      <w:pPr>
        <w:pStyle w:val="Heading2"/>
      </w:pPr>
      <w:r>
        <w:rPr>
          <w:lang w:val="pt_PT" w:bidi="pt_PT"/>
        </w:rPr>
        <w:t>Provérbios 21:1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O coração do rei é como um rio que o SENHOR direciona; ele pode conduzi-lo para o caminho que quiser.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Todo caminho humano parece correto a quem o percorre, mas o SENHOR examina as motivações.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Agir com justiça e retidão é mais aceitável ao SENHOR do que sacrifícios.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Olhos orgulhosos e coração cheio de arrogância são pecado; essa é a marca dos maus.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Os planos do diligente conduzem à fartura, mas a precipitação leva à pobreza.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A riqueza obtida por mentiras é como uma fumaça que desaparece; quem busca isso acaba destruindo a própria vida.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A violência dos maus os destruirá, porque eles se recusam a agir com justiça.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O caminho de quem faz o mal é cheio de desvios, mas a vida de quem é correto é justa.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É melhor viver num canto de um sótão do que dividir uma casa espaçosa com uma mulher briguenta.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O perverso deseja fazer o mal e não tem misericórdia das outras pessoas.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Quando o zombador é punido, o ingênuo aprende; quando o sábio é instruído, amplia seu conhecimento.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O justo observa a casa dos maus e sabe que eles serão destruídos.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Quem se recusa a ouvir o clamor do pobre também clamará e ficará sem resposta.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Um presente dado de modo discreto ajuda a acalmar a raiva; uma oferta entregue em segredo pode diminuir até uma grande fúria.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A prática da justiça traz alegria ao justo, mas é terror para os que fazem o mal.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Quem se desvia do caminho do entendimento acabará entre os mortos.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Quem ama os prazeres empobrece; quem se apega ao vinho e ao luxo não prospera.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O mau acaba sofrendo no lugar do justo, e o desonesto sofre no lugar de quem é íntegro.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É melhor habitar em região deserta do que viver com uma mulher irritadiça e conflituosa.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Na casa do sábio há tesouros e azeite guardados, mas o tolo gasta tudo o que tem.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Quem busca justiça e lealdade encontra vida, retidão e honra.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O sábio consegue vencer uma cidade protegida por homens fortes e derruba a segurança em que eles confiam.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Quem guarda a boca e a língua se poupa de aflições.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O arrogante e orgulhoso é conhecido como zombador; ele age com excesso de orgulho.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O desejo do preguiçoso o leva à ruína, pois suas mãos se recusam a trabalhar.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O preguiçoso deseja coisas o dia inteiro, mas o justo dá sem guardar para si.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O sacrifício dos ímpios é detestável, ainda mais quando oferecido com intenção perversa.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A testemunha falsa será destruída, mas quem fala a verdade será ouvido.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O mau tenta esconder sua culpa, mas a pessoa correta pensa bem antes de agir.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Não há sabedoria, nem entendimento, nem conselho que prevaleça contra 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O cavalo é preparado para a batalha, mas quem dá a vitória é o SENHOR.</w:t>
      </w:r>
    </w:p>
    <w:p>
      <w:pPr>
        <w:pStyle w:val="Heading2"/>
      </w:pPr>
      <w:r>
        <w:rPr>
          <w:lang w:val="pt_PT" w:bidi="pt_PT"/>
        </w:rPr>
        <w:t>Provérbios 22:1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Ter uma boa reputação vale mais do que muitas riquezas; ser respeitado é melhor que ouro e prata.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Isto é o que o rico e o pobre têm em comum: o SENHOR criou os dois.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O prudente percebe o perigo e se protege, mas os inexperientes continuam e sofrem o dano.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A humildade e o temor do SENHOR trazem como resultado riqueza, honra e vida.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 caminho do perverso tem espinhos e armadilhas; quem deseja preservar a vida se afasta dele.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Ensine a criança no caminho certo, e ela terá essa direção durante toda a vida.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O rico governa sobre o pobre, e quem toma emprestado fica sujeito a quem empresta.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Quem pratica injustiça acaba recebendo sofrimento, e a própria violência que ele pratica um dia chega ao fim.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Quem é generoso será abençoado, porque divide seu alimento com o pobre.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Afaste o zombador, e a discussão termina; cessam os conflitos e as ofensas.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Quem ama a pureza de coração e fala com bondade recebe o favor do rei.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O SENHOR protege o verdadeiro conhecimento, mas derruba as palavras dos mentirosos.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O preguiçoso exclama: “Vi um leão lá fora! Posso morrer no meio da rua!”.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A boca da mulher imoral é como um poço profundo; quem provoca a ira do SENHOR cai nele.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A criança tem naturalmente tendência para agir sem pensar, mas a disciplina corrige isso.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Quem oprime o pobre para ganhar mais e quem dá vantagens ao rico acaba na pobreza.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Preste atenção às palavras dos sábios e guarde no coração os meus ensinamentos.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Será bom guardá-los dentro de você e tê-los sempre na mente.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Hoje ensino essas coisas a você para que coloque sua confiança no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Escrevi para você palavras de conselho e sabedoria,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para ensinar palavras verdadeiras e confiáveis, para que você responda corretamente quando for perguntado.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Não tire proveito do pobre por causa da pobreza dele, nem negue justiça ao necessitado no tribunal,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porque o SENHOR defenderá a causa deles e julgará aqueles que os exploram.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Não faça amizade com quem vive irado, nem ande com quem se irrita facilmente;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para que você não aprenda a ser como ele e fique preso numa armadilha.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Não esteja entre os que assumem dívidas de outros, nem entre os que garantem compromissos;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se você não puder pagar, por que correr o risco de perder até a cama para dormir?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Não mova os limites antigos que seus antepassados estabeleceram.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Você conhece alguém habilidoso no trabalho? Ele estará diante de reis; não ficará servindo a pessoas sem importância.</w:t>
      </w:r>
    </w:p>
    <w:p>
      <w:pPr>
        <w:pStyle w:val="Heading2"/>
      </w:pPr>
      <w:r>
        <w:rPr>
          <w:lang w:val="pt_PT" w:bidi="pt_PT"/>
        </w:rPr>
        <w:t>Provérbios 23:1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Quando você se sentar para comer com uma pessoa importante, observe bem quem está diante de você;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e, mesmo que esteja com muita fome, controle o seu apetite.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Não deseje as comidas especiais dele, pois elas podem enganar você.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Não se desgaste tentando ficar rico; tenha sabedoria para parar.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Quando você olha para as riquezas, elas desaparecem; criam asas e voam como uma águia.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Não coma do pão do homem avarento, nem deseje as iguarias que ele oferece;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porque ele pensa assim no coração: “Coma e beba!”, mas não deseja isso de verdade.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Você vai se arrepender do que comeu e vai desperdiçar suas palavras gentis.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Não perca tempo com o tolo, pois ele desprezará o bom senso de suas palavras.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Não mude os limites antigos da terra, nem tome as terras dos órfãos,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porque o defensor deles é forte; ele defenderá a causa deles contra você.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Aplique o coração à disciplina e incline os ouvidos às palavras de conhecimento.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Não deixe de corrigir a criança; a disciplina não vai destruí-la.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Ao corrigi-la, você poderá salvá-la de um caminho de destruição.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Se você tiver um coração sábio, meu filho, o meu coração também se alegrará.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Eu me alegrarei quando seus lábios disserem o que é certo.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Não deixe o seu coração invejar os pecadores; permaneça sempre no temor do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Assim você terá esperança, e seu futuro não será perdido.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Ouça, meu filho, e tenha sabedoria; mantenha seu coração no caminho certo.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Não ande com os que bebem muito vinho, nem com os que comem sem controle;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pois o bêbado e o guloso ficarão pobres, e a preguiça os deixará sem nada.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Ouça seu pai, pois foi ele quem lhe deu a vida, e não despreze sua mãe quando ela ficar velha.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Valorize a verdade e nunca a abandone; busque também sabedoria, disciplina e entendimento.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O pai do justo se alegra muito; quem tem um filho sábio encontra alegria nele.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Que seu pai e sua mãe se alegrem; que aquela que o deu à luz fique feliz!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Entregue seu coração para mim, meu filho, e tenha sempre os olhos nos meus caminhos,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pois a mulher imoral é como um poço profundo, e a mulher infiel é como um poço estreito.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Ela fica esperando como um ladrão e leva muitos homens a serem infiéis.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Quem sofre? Quem sente dor? Quem vive brigando? Quem tem feridas sem motivo? Quem fica com os olhos vermelhos?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Para aqueles que passam horas bebendo vinho, que procuram bebidas fortes.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Não olhe para o vinho quando ele parece bonito no copo e escorre facilmente;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no fim, ele morde como cobra e pica como víbora.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Seus olhos verão coisas estranhas, e seu coração falará coisas tolas.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Você será como alguém dormindo no meio do mar, deitado no alto de um navio.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E dirá: “Bateram em mim, mas não senti nada! Machucaram-me, mas nem percebi. Quando vou acordar? Quero beber mais uma vez”.</w:t>
      </w:r>
    </w:p>
    <w:p>
      <w:pPr>
        <w:pStyle w:val="Heading2"/>
      </w:pPr>
      <w:r>
        <w:rPr>
          <w:lang w:val="pt_PT" w:bidi="pt_PT"/>
        </w:rPr>
        <w:t>Provérbios 24:1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Não cobice a companhia dos maus, nem deseje andar com 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O coração deles pensa em violência, e suas palavras causam destruição.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Com sabedoria se constrói uma casa; com prudência, ela se mantém firme.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Com conhecimento, os cômodos se enchem de bens valiosos e agradáveis.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 sábio é mais forte do que o valente, e o homem de conhecimento é mais poderoso do que o homem de força.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Com bons conselhos você pode vencer uma batalha; muitos conselheiros trazem segurança.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A sabedoria é alta demais para o tolo; ele não consegue falar quando está entre os líderes.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Quem planeja fazer o mal será conhecido como alguém perigoso.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Os planos do tolo são pecaminosos, e as pessoas odeiam o zombador.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Se você desanima quando enfrenta dificuldades, sua força é limitada.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Livre os que estão sendo levados para a morte; ajude os que estão prestes a ser destruídos.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Não diga: “Eu não sabia disso”; o SENHOR conhece seu coração e sabe tudo o que você faz. Ele dará a cada pessoa o que ela merece.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Meu filho, coma mel, que é bom; o favo é doce na língua.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Assim também é a sabedoria para sua alma; se você a encontrar, terá esperança e um futuro.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Não prepare uma armadilha contra a casa do justo; não ataque o lugar onde ele vive.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O justo pode cair várias vezes, mas sempre se levantará; os maus, porém, são derrubados pela própria desgraça.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Não se alegre com a queda do inimigo; não festeje os tropeços dele,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para que o SENHOR não veja isso como mal e não retire dele a sua ira.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Não se aborreça com os maus, nem inveje os injustos.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Eles não têm futuro; a lâmpada dos perversos se apagará.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Tema o SENHOR e respeite o rei, meu filho; não ande com os que se rebelam.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Eles serão destruídos de repente; quem sabe quando chegará a ruína que vem deles?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Estes também são ensinamentos dos sábios: Não favoreça ninguém ao julgar.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Quem diz que o culpado é inocente será amaldiçoado pelos povos;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mas quem corrige o culpado receberá bênção e coisas boas.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Uma resposta verdadeira é como um gesto de amizade.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Primeiro cuide do seu trabalho e prepare seus campos; depois construa sua casa.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Não testemunhe contra alguém sem motivo; não fale mentiras sobre seu próximo.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Não diga: “Vou fazer com ele o mesmo que ele fez comigo; vou pagar na mesma moeda”.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Passei pelo campo do preguiçoso e pela vinha do insensato.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Tudo estava cheio de espinhos e ervas daninhas, e o muro de pedra estava destruído.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Observei, refleti e aprendi esta lição: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Vou dormir mais um pouco, cochilar mais um pouco, cruzar os braços e descansar,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mas a pobreza chegará como um ladrão, e a necessidade virá como um homem preparado para atacar.</w:t>
      </w:r>
    </w:p>
    <w:p>
      <w:pPr>
        <w:pStyle w:val="Heading2"/>
      </w:pPr>
      <w:r>
        <w:rPr>
          <w:lang w:val="pt_PT" w:bidi="pt_PT"/>
        </w:rPr>
        <w:t>Provérbios 25:1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Seguem outros provérbios de Salomão, organizados pelos servos de Ezequias, rei de Judá: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A glória de Deus está em esconder certas coisas; a glória dos reis está em investigar e descobrir o que está escondido.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Ninguém consegue medir a altura do céu, a profundidade da terra ou entender completamente o coração dos reis.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Tire as impurezas da prata, e o ourives poderá fazer uma peça bonita.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Tire os maus da presença do rei, e seu governo será fortalecido pela justiça.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Não se vanglorie diante do rei, nem busque se colocar entre os mais importantes.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É melhor esperar que o rei chame você para perto do que ser mandado embora diante dos importantes.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Não se apresse em levar alguém ao tribunal; você pode descobrir depois que estava errado e ficar envergonhado.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Resolva sua disputa diretamente com o seu próximo, sem revelar segredos de terceiros.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Caso contrário, quem ouvir isso vai envergonhar você, e sua fama ruim nunca será esquecida.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Uma palavra dita na hora certa é como uma joia de ouro colocada numa bandeja de prata.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Uma correção sábia dada a quem sabe ouvir vale mais que joias de ouro.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Um mensageiro fiel é como uma bebida fresca num dia quente; ele traz alívio a quem o enviou.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Quem promete presentes e não entrega é como nuvens e vento sem chuva.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Com paciência se convence uma autoridade; palavras gentis conseguem vencer uma grande resistência.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Se você achar mel, coma só o suficiente; não exagere, para não se enjoar e vomitar.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Não vá sempre à casa do seu vizinho, para que ele não se canse de você e passe a desprezá-lo.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O falso testemunho contra alguém é como uma arma que machuca: espada, flecha ou objeto afiado.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Confiar no traidor em tempos difíceis é como mastigar com um dente quebrado ou andar com um pé aleijado.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Cantar com alegria para alguém que está triste é como tirar a roupa no frio ou colocar vinagre numa ferida.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Se seu inimigo tiver fome, dê-lhe comida; se tiver sede, dê-lhe água.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Assim você fará o inimigo se sentir envergonhado, e o SENHOR recompensará você.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O vento frio traz chuva, e a língua falsa provoca raiva.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É melhor morar sozinho no alto de uma casa do que viver numa casa grande com uma mulher que vive brigando.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Boas notícias vindas de longe são como água fresca para quem está sedento.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Quando o justo cede diante do mau, ele se torna como uma fonte suja ou uma nascente contaminada.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Comer muito mel não faz bem; buscar sua própria glória também não é bom.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Quem não controla seu próprio espírito é como uma cidade sem muros, aberta ao ataque.</w:t>
      </w:r>
    </w:p>
    <w:p>
      <w:pPr>
        <w:pStyle w:val="Heading2"/>
      </w:pPr>
      <w:r>
        <w:rPr>
          <w:lang w:val="pt_PT" w:bidi="pt_PT"/>
        </w:rPr>
        <w:t>Provérbios 26:1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Honrar o tolo é tão absurdo quanto ver neve no calor do verão ou chuva durante a colheita.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Como o pássaro que voa e a andorinha que passa pelo céu, uma maldição sem motivo não chega a se cumprir.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O cavalo precisa do chicote, a mula precisa do freio, e o tolo precisa de castigo para aprender.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Não responda ao tolo do mesmo jeito que ele fala, para você não se tornar igual a 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Responda ao tolo mostrando a tolice dele, para que ele não pense que é sábio.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Enviar uma mensagem pelas mãos de um tolo é como cortar os próprios pés e se colocar em perigo.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Um provérbio na boca de um tolo é inútil, como pernas que não conseguem andar.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Dar honra ao tolo é como colocar uma pedra numa funda sem poder usá-la.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Um provérbio na boca de um tolo é como um espinho nas mãos de um bêbado.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Como um arqueiro que atira sem escolher o alvo, assim é quem dá trabalho a um tolo ou a qualquer pessoa sem cuidado.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Como o cão que retorna ao seu vômito, assim o insensato repete sua tolice.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Há mais esperança para o tolo do que para quem pensa que já sabe tudo.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O preguiçoso diz: “Não posso sair; há um leão à solta!”.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Como a porta gira nas dobradiças, assim o preguiçoso se vira na cama.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Ele coloca a mão no prato, mas tem preguiça até de levá-la à boca.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Ele pensa que é mais sábio que sete pessoas que sabem dar bons conselhos.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Quem se intromete em discussões alheias é como quem segura um cachorro pelas orelhas.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Como um louco que atira flechas perigosas,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assim é a pessoa que machuca outra e depois diz: “Eu estava apenas brincando”.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O fogo se apaga sem lenha; a briga cessa sem o mexeriqueiro.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Assim como o carvão mantém as brasas acesas e a lenha mantém o fogo vivo, o briguento alimenta contendas.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As palavras do fofoqueiro parecem deliciosas, mas entram profundamente no coração de quem escuta.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Como uma camada bonita de tinta cobrindo um vaso de barro, palavras suaves podem esconder um coração mau.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Quem odeia alguém esconde seus sentimentos com palavras gentis;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mesmo que sua fala seja doce, não se deve confiar nele.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Mesmo que tente esconder, sua maldade será descoberta diante das pessoas.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Quem cava um buraco para outro cairá nele; quem faz uma pedra rolar sobre outros será esmagado por ela.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A língua falsa machuca quem é atingido por ela, e a boca que elogia demais causa destruição.</w:t>
      </w:r>
    </w:p>
    <w:p>
      <w:pPr>
        <w:pStyle w:val="Heading2"/>
      </w:pPr>
      <w:r>
        <w:rPr>
          <w:lang w:val="pt_PT" w:bidi="pt_PT"/>
        </w:rPr>
        <w:t>Provérbios 27:1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Não fale com orgulho sobre o dia de amanhã, porque não se sabe o que o próximo dia trará.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Deixe que outros elogiem você, e não sua própria boca; que o elogio venha de outros, não dos seus próprios lábios.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A pedra e a areia são pesadas, mas a raiva causada pelo tolo é ainda mais difícil de suportar.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A ira é cruel e a raiva é destruidora, mas a inveja é ainda mais difícil de enfrentar.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Melhor é uma correção feita às claras do que um amor que se esconde.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As feridas feitas por um amigo são prova de amor, mas os beijos do inimigo enganam.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Quem já está satisfeito rejeita até o mel, mas para o faminto até o amargo se torna doce.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Como um pássaro longe do seu ninho, assim é a pessoa que se afasta de casa.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O perfume e o incenso alegram o coração; assim também o conselho sincero de um amigo traz alegria.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Não abandone seu amigo nem o amigo de seu pai. Na dificuldade, um vizinho próximo pode ajudar mais que um irmão distante.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Seja sábio, meu filho, e traga alegria ao meu coração; assim terei o que responder a quem me despreza.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Quem é prudente percebe o perigo e se protege; o ingênuo segue adiante e sofre os danos.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Pegue a roupa de quem ficou como garantia por um estranho; guarde-a como segurança.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Cumprimentar o amigo em voz alta muito cedo é como desejar mal a 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A mulher briguenta é como goteira contínua em dia de chuva;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tentar controlá-la é como segurar o vento ou segurar óleo com a mão.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Assim como o ferro se afia com o ferro, uma pessoa aprimora a outra.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Quem cuida de uma figueira comerá seus frutos; quem cuida bem do seu senhor será honrado.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Como a água mostra o rosto de alguém, o coração mostra quem a pessoa realmente é.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A sepultura e a destruição nunca se satisfazem; do mesmo modo, os olhos humanos nunca se saciam.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O fogo prova a prata e o ouro, e os elogios mostram o caráter de uma pessoa.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Mesmo que você triture o tolo como grão no pilão, sua tolice não sairá dele.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Conheça bem a situação dos seus rebanhos e cuide das suas ovelhas,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porque as riquezas não duram para sempre, e o poder não permanece para todas as gerações.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Depois que o capim crescer novamente e as plantas dos montes forem cortadas,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os cordeiros darão lã para suas roupas, e os cabritos ajudarão a comprar novos campos.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Haverá leite de cabra em abundância para seu sustento, o de sua família e o de todas as suas servas.</w:t>
      </w:r>
    </w:p>
    <w:p>
      <w:pPr>
        <w:pStyle w:val="Heading2"/>
      </w:pPr>
      <w:r>
        <w:rPr>
          <w:lang w:val="pt_PT" w:bidi="pt_PT"/>
        </w:rPr>
        <w:t>Provérbios 28:1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Os ímpios recuam sem que ninguém vá atrás deles, mas os justos seguem firmes, como um leão confiante.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Quando há rebelião numa nação, muitos governantes aparecem; mas com um líder sábio e entendido, o povo permanece seguro.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Um pobre que oprime outros pobres é como uma chuva forte que destrói a plantação.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Quem abandona a lei apoia os maus; quem obedece à lei luta contra 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Os perversos não compreendem o que é justo; quem busca o SENHOR entende isso plenamente.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É preferível viver com pouco e com integridade do que ter riqueza com caminhos corrompidos.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Quem guarda a lei é filho prudente, mas quem anda com libertinos envergonha seu pai.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Quem aumenta sua riqueza por meio de juros altos e explorando os pobres está acumulando bens para aquele que demonstra bondade aos necessitados.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Quem se recusa a obedecer à lei, até sua oração se torna ofensiva.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Quem leva os justos para o caminho errado cairá na própria armadilha, mas os íntegros receberão uma boa recompensa.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O rico pensa que é sábio, mas o pobre que tem entendimento consegue examiná-lo.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Quando os justos vencem, todos se alegram; quando os maus chegam ao poder, o povo se esconde.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Quem esconde seus pecados não avança; quem os confessa e abandona alcança misericórdia.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Feliz é quem sempre teme o SENHOR; mas quem endurece o coração cairá na desgraça.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Um governante perverso sobre gente vulnerável é como um leão rugindo ou um urso feroz.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Um líder sem entendimento aumenta a opressão, mas quem rejeita ganhos desonestos viverá mais.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Quem carrega culpa por tirar a vida de alguém fugirá até a morte; ninguém deve tentar protegê-lo.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Quem vive com integridade estará seguro, mas quem segue caminhos tortos cairá sem ajuda.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Quem trabalha sua terra terá alimento suficiente; quem persegue ilusões acabará na pobreza.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A pessoa fiel receberá muitas bênçãos, mas quem quer ficar rico depressa será castigado.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Não é bom favorecer alguém injustamente; muitos fazem o mal até por um pequeno pagamento.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A pessoa gananciosa corre atrás de riquezas e não percebe que a pobreza chegará.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Quem corrige alguém será mais apreciado depois do que quem apenas elogia.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Quem rouba do pai ou da mãe e diz: “Não fiz nada errado” é tão culpado quanto alguém que destrói.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O ganancioso provoca brigas, mas quem confia no SENHOR terá sucesso.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Quem confia apenas em si mesmo é tolo; quem anda com sabedoria viverá seguro.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Quem ajuda os pobres não passará necessidade; quem fecha os olhos para eles receberá muitas maldições.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Quando os maus se levantam, o povo se esconde; quando eles caem, os justos se multiplicam.</w:t>
      </w:r>
    </w:p>
    <w:p>
      <w:pPr>
        <w:pStyle w:val="Heading2"/>
      </w:pPr>
      <w:r>
        <w:rPr>
          <w:lang w:val="pt_PT" w:bidi="pt_PT"/>
        </w:rPr>
        <w:t>Provérbios 29:1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Quem rejeita a correção muitas vezes será destruído de repente, sem que nada possa evitar isso.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Quando os justos governam, o povo se alegra; quando os maus dominam, o povo sofre.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Quem ama a sabedoria alegra seu pai, mas quem anda com prostitutas desperdiça seus bens.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Um rei justo fortalece o país, mas quem cobra impostos injustos destrói a nação.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Quem bajula seu próximo prepara uma armadilha para si mesmo.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O pecado do mau se torna uma armadilha para ele, mas o justo foge dela e se alegra.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O justo conhece a causa dos pobres, mas o mau não quer saber dela.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Os zombadores colocam uma cidade em confusão, mas os sábios trazem calma.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Quando uma pessoa sábia discute com alguém que age sem senso, a conversa não chega a lugar nenhum: o tolo só fica com raiva ou começa a zombar.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Os violentos odeiam as pessoas corretas, mas os justos procuram protegê-las.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O tolo se deixa dominar pela ira; o sábio mantém a calma e age com controle.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Se um governante dá atenção a mentiras, todos os seus servos acabam seguindo o mau caminho.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O pobre e o opressor têm algo em comum: o SENHOR deu vista aos dois.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Um rei que julga os pobres com justiça terá seu trono firme.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A disciplina e a correção ensinam sabedoria, mas a criança sem controle envergonha sua mãe.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Quando os maus aumentam, o pecado cresce; mas os justos verão a queda deles.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Corrija seu filho, e ele dará descanso a você; ele trará alegria ao seu coração.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Quando não há revelação de Deus, o povo perde o caminho; mas feliz é quem obedece à lei.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Um servo não aprende apenas com palavras; mesmo entendendo, ele pode não obedecer.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Existe mais esperança para um tolo do que para uma pessoa que fala sem refletir.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Quem trata seu servo com muito cuidado desde jovem verá que ele poderá causar problemas depois.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A pessoa irada provoca brigas, e quem perde o controle comete muitos erros.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O orgulho leva à humilhação; a humildade garante respeito e honra.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Quem ajuda um ladrão prejudica a si mesmo; quando for chamado a falar, não dirá a verdade.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Quem teme os homens cai em armadilhas; quem confia no SENHOR está seguro e protegido.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Muitos procuram o favor dos governantes, mas a decisão certa vem do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Os justos não suportam os maus, e os maus odeiam quem vive corretamente.</w:t>
      </w:r>
    </w:p>
    <w:p>
      <w:pPr>
        <w:pStyle w:val="Heading2"/>
      </w:pPr>
      <w:r>
        <w:rPr>
          <w:lang w:val="pt_PT" w:bidi="pt_PT"/>
        </w:rPr>
        <w:t>Provérbios 30:1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Estas são as palavras de Agur, filho de Jaque, de Massá. Oráculo para Itiel e Ucal: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"Eu sou mais ignorante do que qualquer pessoa; não tenho entendimento de homem.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Não aprendi a sabedoria e não conheço o Santo.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Quem subiu ao céu e desceu? Quem segurou o vento com as mãos? Quem juntou as águas como uma capa? Quem estabeleceu os limites da terra? Qual é o seu nome, e qual é o nome do seu filho? Se você sabe, responda.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Toda palavra de Deus é verdadeira; ele é uma proteção para quem confia nele.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Não acrescente nada ao que ele disse; se fizer isso, será repreendido e considerado mentiroso.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Ó Deus, antes que eu morra, concede-me duas coisas: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afasta de mim a mentira e a falsidade; não me dês nem pobreza nem riqueza; dá-me apenas o necessário para viver.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Pois se eu tiver demais, posso me esquecer de ti e dizer: ‘Quem é o SENHOR?’. Se eu ficar pobre demais, posso roubar e desonrar o nome do meu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Não fale mal de um servo diante do seu senhor, para que ele não o amaldiçoe e você não carregue a culpa.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Há pessoas que amaldiçoam o próprio pai e não bendizem a mãe.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Outros se julgam puros, mas ainda estão imundos.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Há aqueles de olhar altivo e de sobrancelhas erguidas, cheios de orgulho.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Seus dentes são como espadas, e suas mandíbulas, como facas, para devorar os pobres e os necessitados.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A sanguessuga tem duas filhas que dizem: “Dê! Dê!”.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Há quatro coisas que nunca dizem: ‘É suficiente’: a sepultura, o ventre sem filhos, a terra seca que precisa de água e o fogo que nunca se apaga.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Quem zomba do pai ou despreza a mãe terá seus olhos arrancados pelos corvos do vale e comidos pelos filhotes das águias.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Há quatro coisas que não consigo compreender: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o caminho da águia no céu, o caminho da cobra sobre a pedra, o caminho do navio no mar e o caminho do homem com uma mulher.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O caminho da adúltera é este: ela come, limpa a boca e diz: ‘Não fiz nada de mal’.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Há quatro que fazem a terra tremer: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o servo que se torna rei, o tolo que tem tudo o que precisa para comer,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a mulher desprezada que se casa e a serva que toma o lugar da sua senhora.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Quatro animais pequenos, mas sábios: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as formigas, fracas, mas que guardam comida no verão;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os coelhos, frágeis, que vivem nas rochas, mas que fazem suas casas em lugares seguros;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os gafanhotos, sem rei, mas que marcham em grupo;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a lagartixa, que pode ser pega com a mão, mas vive até nos palácios dos reis.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Há quatro que andam com graça: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o leão, poderoso e destemido;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o bode; o galo que anda com orgulho; e o rei marchando à frente do seu exército.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Se você agiu como tolo, se exaltou ou planejou o mal, pare e fique em silêncio.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Assim como bater o leite faz manteiga e apertar o nariz faz sair sangue, provocar a raiva causa brigas”.</w:t>
      </w:r>
    </w:p>
    <w:p>
      <w:pPr>
        <w:pStyle w:val="Heading2"/>
      </w:pPr>
      <w:r>
        <w:rPr>
          <w:lang w:val="pt_PT" w:bidi="pt_PT"/>
        </w:rPr>
        <w:t>Provérbios 31:1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Palavras do rei Lemuel, ensinamentos que sua mãe lhe deu: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"Meu filho, filho do meu ventre, filho que pedi em oração,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não entregue sua força às mulheres, nem seus caminhos àquelas que destroem reis.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"Não é próprio dos reis, Lemuel, beber vinho demais, nem dos governantes desejar bebidas fortes;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pois, se beberem demais, podem esquecer as leis e julgar mal os pobres e necessitados.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Dê bebida forte aos que estão sofrendo e vinho aos que estão em grande tristeza;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que bebam e esqueçam sua pobreza, sem lembrar mais dos seus problemas.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Fale em favor dos que não podem defender a si mesmos; defenda os direitos dos que precisam de ajuda.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Julgue com justiça e garanta direitos aos pobres e necessitados”.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Quem encontrará uma mulher excelente? Ela vale muito mais do que joias preciosas.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Seu marido confia nela, e ele não ficará sem bons resultados.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Todos os dias, ela faz o bem e nunca o mal.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Ela escolhe lã e linho e trabalha com suas próprias mãos.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Ela é como navio de comerciantes, trazendo alimento de lugares distantes.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Antes de amanhecer, ela se levanta, prepara comida para sua família e dá tarefas às suas servas.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Ela examina um campo e o compra; com o que ganha, planta uma vinha.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Ela se prepara com força e realiza seu trabalho com empenho.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Ela vê que seu trabalho dá bons resultados, e sua lâmpada continua acesa durante a noite.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Ela maneja o fuso e a roca com habilidade.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Ela estende a mão para ajudar os pobres e necessitados.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Ela não teme o frio, porque todos em sua casa têm roupas quentes.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Ela faz cobertas para sua casa e se veste de linho fino e púrpura.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Seu marido é respeitado na porta da cidade, onde se reúne com os líderes.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Ela faz roupas de linho e as vende; também fornece cintos aos comerciantes.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Ela se veste de força e dignidade, e olha para o futuro com alegria.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Ela fala com sabedoria e transmite ensinamentos com bondade.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Ela cuida bem da sua casa e não passa o tempo sem fazer nada.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Seus filhos levantam-se e a consideram abençoada; seu marido também a elogia, dizendo: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"Muitas mulheres são exemplares, mas você é superior a todas elas!”.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A beleza engana e a aparência passa, mas a mulher que teme o SENHOR será elogiada.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Deem a ela a recompensa pelo que fez, e que suas obras recebam elogios na cidade.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missionmutual.org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