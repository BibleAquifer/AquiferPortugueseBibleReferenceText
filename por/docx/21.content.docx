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Eclesiastes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Palavras do Pregador, Salomão, filho de Davi, rei em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Ilusão das ilusões, declara o Pregador; ilusão das ilusões, tudo é ilusão.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proveito tem o ser humano de todo o esforço com que trabalha debaixo do sol?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Uma geração nasce e outra passa, mas a terra permanece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sol se levanta e se põe; apressa-se a voltar ao lugar de onde se levanta.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vento vai para o sul e gira para o norte; dá voltas e mais voltas, e retorna aos seus caminhos.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Todos os rios correm para o mar, e o mar não se enche; ao lugar para onde correm, para lá continuam a correr.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Todas as coisas cansam; ninguém consegue explicar. Os olhos não se satisfazem de ver, nem os ouvidos se cansam de ouvir.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que foi é o que será; o que se fez é o que se fará; nada há de novo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Há algo de que se possa dizer: “Veja, isto é novo”? Já existia nos tempos antigos, antes de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há lembrança dos primeiros acontecimentos; e dos que virão depois, também não haverá memória entre os que vierem mais tarde.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Eu, o Pregador, fui rei sobre Israel em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Decidi usar toda a minha mente para estudar e entender, com sabedoria, tudo o que as pessoas fazem debaixo do céu. É um trabalho difícil que Deus deu aos seres humanos para que nele se ocupem.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Observei todas as obras feitas debaixo do sol; e eis que tudo é ilusão e correr atrás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que é torto não pode ser endireitado; o que falta não pode ser contado.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Disse comigo mesmo: “Eis que me tornei grande e superei em sabedoria todos os que governaram Jerusalém antes de mim; meu coração adquiriu muita sabedoria e conhecimento”.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Dediquei-me a conhecer a sabedoria, e também a loucura e a insensatez; percebi que isso também é correr atrás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onde há muita sabedoria, há muito sofrimento; quanto mais se aprende, mais se aumenta a tristeza.</w:t>
      </w:r>
    </w:p>
    <w:p>
      <w:pPr>
        <w:pStyle w:val="Heading2"/>
      </w:pPr>
      <w:r>
        <w:rPr>
          <w:lang w:val="pt_PT" w:bidi="pt_PT"/>
        </w:rPr>
        <w:t>Eclesiastes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 disse comigo mesmo: “Venha, prove a alegria; desfrute a vida”. Mas percebi que isso também era inútil.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 concluí: rir sem medida é tolice; que proveito há nisso?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Depois de muito pensar, decidi entregar-me ao vinho e buscar diversão, sem deixar de procurar a sabedoria; pensei que talvez isso fosse o melhor para o ser humano debaixo dos céus, nos poucos dias de sua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eu me voltei para grandes obras: construí casas e plantei videiras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Fiz jardins e pomares, e neles plantei toda espécie de árvore frutífera.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Mandei fazer açudes, para juntar água e regar as plantações.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Comprei escravos e escravas, e também tive escravos nascidos em minha casa; possuí bois e ovelhas em grande número, mais do que todos os reis que vieram antes de mim em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Ajuntei para mim prata e ouro, vindos dos tributos de reis e de províncias; reuni cantores e cantoras, e organizei corais e instrumentos; e tive muitas mulheres, as delícias dos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Assim, tornei-me grande e poderoso, mais do que todos os que estiveram antes de mim em Jerusalém; e a minha sabedoria permaneceu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Tudo o que meus olhos desejaram, eu não lhes neguei; não recusei ao meu coração nenhum prazer; e meu coração se alegrou em todo o meu trabalho, e essa alegria foi a recompensa do meu esforço.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Porém, quando considerei todas as obras que minhas mãos fizeram e o trabalho em que me cansei, vi que tudo era ilusão; era como correr atrás do vento; e não havia proveito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voltei meu pensamento para a sabedoria, para a loucura e para a insensatez; pois o que fará o sucessor do rei, senão repetir o que já foi feito?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Reconheci que a sabedoria é melhor do que a insensatez, assim como a luz é melhor do que as trevas.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sábio tem olhos para ver o caminho, mas o tolo anda como cego; contudo, percebi que o mesmo fim alcança a ambos.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disse em meu coração: “O destino do tolo também me alcançará; então, para que me serviu ser sábio?”. E compreendi que isso também não tem grande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tanto o sábio como o tolo morrerão, e em pouco tempo serão esquecidos; como morre o sábio, assim morre o tolo.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 isso, passei a desprezar a vida, porque o trabalho debaixo do sol me pesava; tudo era ilusão, era como correr atrás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Também me aborreci, porque devo deixar para outro o fruto de todo o meu trabalho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quem sabe se ele será sábio ou tolo? Ainda assim, ele tomará posse de tudo o que fiz com sabedoria debaixo do sol; isso também não faz sentido.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Cheguei, então, a entregar meu coração ao desespero por todo o trabalho duro que realizei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 eu trabalhei com sabedoria, conhecimento e habilidade, e mesmo assim terei de deixar tudo como herança para alguém que não se esforçou por isso; isso também é ilusão e grande injustiça.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Afinal, o que recebe o ser humano por todo o seu trabalho e por toda a fadiga de seu coração debaixo do sol?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Porque todos os seus dias são dor e tristeza; até de noite seu coração não descansa, cheio de preocupação; isso também é sem sentido.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vi que não há nada melhor para o ser humano do que comer, beber e encontrar prazer em seu trabalho; e percebi que até isso vem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Pois quem pode comer e quem pode alegrar-se sem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Deus dá sabedoria, conhecimento e alegria a quem lhe agrada; mas ao pecador dá o trabalho de juntar e acumular riquezas, para depois entregá-las a quem agrada a Deus. Isso também é ilusão, é como correr atrás do vento.</w:t>
      </w:r>
    </w:p>
    <w:p>
      <w:pPr>
        <w:pStyle w:val="Heading2"/>
      </w:pPr>
      <w:r>
        <w:rPr>
          <w:lang w:val="pt_PT" w:bidi="pt_PT"/>
        </w:rPr>
        <w:t>Eclesiastes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Há um tempo definido para tudo; há um momento certo para cada propósito debaixo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Há tempo para nascer e tempo para morrer; tempo para plantar e tempo para colher o que foi plantado.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Há tempo para matar e tempo para curar; tempo para destruir e tempo para construir de novo.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Há tempo para chorar e tempo para sorrir; tempo para lamentar e tempo para dançar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Há tempo para espalhar pedras e tempo para juntá-las; tempo para abraçar e tempo para se afastar do abraço.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Há tempo para buscar e tempo para perder; tempo para guardar e tempo para lançar fora.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Há tempo para rasgar e tempo para costurar; tempo para ficar em silêncio e tempo para falar.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Há tempo para amar e tempo para odiar; tempo para a guerra e tempo para 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 ganho tem o homem em todo o esforço com que trabalha?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Observei a tarefa que Deus entregou aos filhos dos homens, para afligi-los.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fez tudo adequado ao seu tempo e colocou no coração humano o desejo pelo eterno; ainda assim, o homem não consegue compreender do começo ao fim a obra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reconheci que nada é melhor para o homem do que se alegrar e fazer o bem enquanto vive.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Também entendi que comer, beber e desfrutar do fruto do trabalho é um presente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Aprendi que tudo o que Deus faz permanece para sempre; nada se pode acrescentar nem retirar, e Deus age assim para que os homens o temam.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que existe agora já existiu antes; o que ainda virá também já foi, e Deus traz de volta o que passou.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Vi ainda que debaixo do sol há injustiça no lugar do direito, e maldade no lugar da retidão.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Disse em meu coração: “Deus julgará o justo e o perverso, pois há um tempo determinado para cada 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Compreendi que Deus prova os homens para que percebam que, por si mesmos, são como os animais.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o destino do homem é o mesmo do animal: ambos respiram o mesmo fôlego e ambos morrem; o homem não tem vantagem; tudo é ilusão.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Todos vão para o mesmo lugar; todos vêm do pó e ao pó retornam.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Quem pode afirmar que o espírito do homem sobe e que o espírito do animal desce para a terra?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Assim, vi que nada é melhor para o homem do que se alegrar em seu trabalho, pois essa é a sua parte; ninguém pode fazê-lo voltar depois da morte para ver o que ainda acontecerá.</w:t>
      </w:r>
    </w:p>
    <w:p>
      <w:pPr>
        <w:pStyle w:val="Heading2"/>
      </w:pPr>
      <w:r>
        <w:rPr>
          <w:lang w:val="pt_PT" w:bidi="pt_PT"/>
        </w:rPr>
        <w:t>Eclesiastes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observei as dores e as tristezas que existem debaixo do sol; vi as lágrimas dos aflitos, e não havia quem os consolasse; a força estava com os opressores, e não havia consolador.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considerei mais felizes os mortos, que já descansaram, do que os vivos, que ainda suportam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julguei mais feliz do que ambos aquele que ainda não nasceu, pois não viu o mal que se pratica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Também percebi que muito esforço e muito sucesso nascem da inveja que um sente do outro; e isso também é ilusão, é correr atrás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tolo cruza os braços e, por isso, acaba passando necessidade e até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Melhor é ter pouco com tranquilidade do que ter muito com trabalho pesado e cansaço, porque isso também é correr atrás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Vi ainda outra realidade sem sentido debaixo do sol: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um homem sozinho, sem filho, sem irmão e sem parente; ele trabalha sem parar para ajuntar riqueza, e seus olhos não se satisfazem, e pergunta: “Para quem deixarei o que juntei, e por que me privo do bem?”. Isso também é ilusão; é um esforço que desanima.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Dois têm melhor resultado do que um, porque o trabalho deles produz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 um cair, o outro o levanta; mas ai do que está só, pois, caindo, não há quem o ajude a levantar-se.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 dois se deitam juntos numa noite fria, um aquece o outro; mas como se aquecerá aquele que está sozinho?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alguém atacar um que está só, ele pode ser vencido; mas dois resistem melhor; e uma corda trançada com três fios não se rompe com facilidade.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Melhor é um jovem pobre e sábio do que um rei velho e tolo, que já não aceita correção.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o jovem pode sair até de uma prisão e alcançar posição elevada; pode chegar a reinar, mesmo tendo nascido em pobreza.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percebi que o povo que vive debaixo do sol se voltava para o jovem, o sucessor que se levantava no lugar do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pode liderar multidões e ser seguido por muitos; porém, quando envelhecer, os mais novos não o aceitarão como líder; isso também não faz sentido, é correr atrás do vento.</w:t>
      </w:r>
    </w:p>
    <w:p>
      <w:pPr>
        <w:pStyle w:val="Heading2"/>
      </w:pPr>
      <w:r>
        <w:rPr>
          <w:lang w:val="pt_PT" w:bidi="pt_PT"/>
        </w:rPr>
        <w:t>Eclesiastes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você entrar na casa de Deus, vigie seus passos; não apresente sacrifício como os tolos, que não percebem que agem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Não seja apressado para falar diante de Deus, nem precipitado para fazer promessas; pois ele está no céu, e você está na terra; por isso, use poucas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 como quem trabalha muito tem muitos sonhos, também a fala do tolo se mostra em muitas palavras e em muitas tolices.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você fizer um voto a Deus, não demore para cumpri-lo, porque ele não se agrada dos tolos; cumpra o que você prometeu.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É melhor não fazer voto do que fazê-lo e não cumprir.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deixe sua boca levar você ao pecado; e não diga ao mensageiro de Deus: “Foi um engano fazer o voto”; pois isso despertaria a ira de Deus, e ele poderia desfazer o que suas mãos juntaram.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Muitos sonhos e muitas palavras são vaidade; por isso, tema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você vir, em algum lugar, o pobre sendo oprimido, e o direito e a justiça sendo negados, não se espante; pois sobre cada autoridade há alguém mais importante, e acima deles há outros superiores.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Ainda assim, é vantagem para a nação ter um rei que governe e aproveite as colheitas.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Quem ama o dinheiro nunca se farta dele; e quem ama riquezas nunca se satisfaz com o ganho; isso também é vaidade.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os bens aumentam, aumentam também os que os consomem; e que vantagem tem o dono, além de ver o dinheiro sendo gasto?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Doce é o sono do trabalhador, quer coma pouco, quer coma muito; mas a fartura do rico não o deixa dormir.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Vi ainda, debaixo do sol, um mal grave: riquezas guardadas para infelicidade de quem as possui,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riquezas perdidas em negócios ruins, de modo que nada fica para o filho que nasce depois.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Como o homem saiu nu do ventre de sua mãe, assim ele volta; e de todo o seu esforço nada leva consigo.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Isso também é um mal grave: como veio, assim vai; e que proveito tem quem trabalha para agarrar o vento?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Todos os seus dias ele vive na escuridão, com muita tristeza, com doença e com irritação.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Aqui está o que vi como bom: que o homem coma e beba, aceite sua parte e desfrute do bem de todo o seu trabalho debaixo do sol, nos poucos dias que Deus lhe dá; porque essa é a sua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Também é bom quando Deus dá ao homem riquezas e bens, e lhe dá saúde para desfrutá-los; que ele aceite sua parte e se alegre no seu trabalho; isso é dom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Pois ele não ficará preocupado com a rapidez com que a vida passa, porque Deus enche o seu coração de alegria.</w:t>
      </w:r>
    </w:p>
    <w:p>
      <w:pPr>
        <w:pStyle w:val="Heading2"/>
      </w:pPr>
      <w:r>
        <w:rPr>
          <w:lang w:val="pt_PT" w:bidi="pt_PT"/>
        </w:rPr>
        <w:t>Eclesiastes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Ainda existe outro grande mal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Deus concede a alguns homens riquezas, bens e honra; nada lhes falta do que desejam, mas Deus não lhes dá saúde para desfrutar, e eles morrem, e outro desfruta do que era deles; isso também é ilusão e grande desgraça.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que um homem tenha cem filhos e filhas e viva muitos anos, se não provar o bem da vida e não receber sepultura digna, eu digo: melhor sorte tem a criança que nasce morta do que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ela nasce em vão e vai para as trevas, e nas trevas o seu nome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Mesmo sem ver o sol e sem conhecer a vida, ela tem mais descanso do que o velho infeliz.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 que serve ao homem viver dois mil anos, se não conhece a alegria?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Todos se cansam para conseguir pão, e ainda assim o desejo não se sacia.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 vantagem tem o sábio sobre o tolo? E que vantagem tem o pobre que sabe enfrentar a vida?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Melhor é contentar-se com o que se tem do que viver em busca de mais; isso também é ilusão, é correr atrás do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que há de existir, Deus já conhece. Ele sabe o que é o homem, e não adianta brigar com quem é mais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Quanto mais a pessoa fala, mais tolices diz; então, para que falar?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Nos poucos dias da nossa vida vazia, quem pode dizer o que realmente é melhor para alguém? E quem pode saber o que virá depois da morte e se isso trará algum bem?</w:t>
      </w:r>
    </w:p>
    <w:p>
      <w:pPr>
        <w:pStyle w:val="Heading2"/>
      </w:pPr>
      <w:r>
        <w:rPr>
          <w:lang w:val="pt_PT" w:bidi="pt_PT"/>
        </w:rPr>
        <w:t>Eclesiastes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Um bom nome vale mais do que perfume de grande valor; e o dia da morte é melhor do que o dia do nascimento.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É melhor entrar numa casa de luto do que ir a uma casa de festa, pois esse é o fim de todos; e o vivo deve levar isso ao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tristeza é melhor do que o riso, porque o rosto abatido pode tornar melhor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coração dos sábios está na casa onde há luto, mas o coração dos tolos está na casa da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É melhor ser repreendido por um sábio do que ouvir o canto dos tolos.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riso do tolo é como o estalo dos espinhos debaixo da panela; isso também é ilusão.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opressão faz o sábio agir como tolo, e o suborno corrompe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fim de uma coisa é melhor do que o seu começo; a paciência é melhor do que o orgulho.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se apresse em seu espírito para se irar, porque a ira repousa no peito dos insensatos.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diga: “Por que os dias do passado não voltam?”, pois essa pergunta não vem da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sabedoria é boa como uma herança, e é proveitosa para os que veem 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Porque a riqueza é proteção, e a sabedoria também é proteção; mas a sabedoria preserva a vida de quem a possui.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Observe a obra do SENHOR e aceite o que ele faz; quem pode endireitar o que ele tornou torto?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 dia do bem, desfrute o bem; e no dia mau, considere: o SENHOR fez tanto um como o outro, para que ninguém saiba o que virá depois.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Nesta vida sem sentido, vi de tudo: um justo que perece apesar de sua justiça, e um perverso que prolonga seus dias apesar de sua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Portanto, não seja justo demais, nem se faça sábio em excesso; por que você se destruiria?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Também não seja mau demais, nem seja tolo; por que morrer antes do tempo?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É bom que você se apegue a uma coisa e não largue a outra; pois quem teme ao SENHOR sairá bem em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 sabedoria torna o sábio mais forte do que dez valentes que guardam uma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Certamente não há na terra um homem tão justo que faça sempre o bem e nunca peque.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Não dê atenção a todas as palavras que se dizem, para que você não ouça o seu servo falar mal de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o seu coração sabe que muitas vezes você também falou mal de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Tudo isso eu provei com sabedoria; eu disse: “Vou ser sábio”, mas isso ficou longe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que existe está longe e é muito profundo; quem o poderá encontrar?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Voltei-me, com o coração, para conhecer, examinar e buscar a sabedoria e a razão das coisas, e para entender a insensatez da maldade e a loucura da tolice.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achei mais amarga do que a morte a mulher que é laço; seu coração é armadilha, e seus braços são correntes; quem agrada ao SENHOR escapará dela, mas o pecador será preso por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“Esta é a minha conclusão”, diz o Pregador: “examinei uma coisa após outra, para achar o resultado.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Eis o que ainda busco e não achei: entre mil homens, achei um que se pode considerar sábio; mas entre as mulheres, não achei nenhuma.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Somente isto descobri: o SENHOR fez o ser humano reto, mas cada um buscou seus próprios caminhos, e muitos se desviaram”.</w:t>
      </w:r>
    </w:p>
    <w:p>
      <w:pPr>
        <w:pStyle w:val="Heading2"/>
      </w:pPr>
      <w:r>
        <w:rPr>
          <w:lang w:val="pt_PT" w:bidi="pt_PT"/>
        </w:rPr>
        <w:t>Eclesiastes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Quem se compara ao sábio, e quem sabe compreender as coisas? A sabedoria clareia o rosto do homem e suaviza a dureza do seu olhar.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Dou-lhe este conselho: obedeça ao rei, por causa do juramento que você fez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saia depressa da presença dele, nem persista em praticar o mal, pois o rei castiga aqueles que desobedecem.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palavra do rei tem autoridade, e ninguém pode lhe perguntar: “O que o senhor está fazendo?”.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guarda a ordem do rei não sofrerá castigo, porque o sábio reconhece o tempo e o modo certo de agir.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Sim, para cada assunto há tempo e modo, embora o sofrimento do homem pese muito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Ninguém conhece o que virá, e quem pode anunciar o que vai acontecer?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Ninguém tem poder sobre o próprio espírito, nem pode prolongar a vida para sempre, nem evitar o dia da morte; nessa luta não há descanso, e a maldade não livra ninguém desse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Pensei em tudo isso e observei o que se faz debaixo do sol, quando uma pessoa tem poder para prejudicar outra pessoa.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Vi homens maus serem sepultados, e vi os amigos deles voltarem do lugar do sepultamento e logo esquecerem o mal que eles fizeram; na cidade onde praticaram perversidade, ainda eram elogiados. Que coisa sem sentido!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Pelo fato de Deus não punir imediatamente os pecadores, o coração do homem se dispõe a fazer o que é mau.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Ainda que alguém cometa cem crimes e continue a viver, eu sei que a situação será melhor para os que respeitam e temem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Porém nada irá bem para os maus, e seus dias não se alongarão; passarão como sombra, porque eles não temem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Há outra coisa sem sentido na terra: muitas vezes os justos recebem o que os perversos merecem, e os perversos recebem o que os justos merecem; isso também é sem sentido.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 isso, eu elogio a alegria: debaixo do sol não há nada melhor para o homem do que comer, beber e se alegrar; e há a esperança de que isso o acompanhe no seu trabalho, durante os dias que Deus lhe dá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me dediquei a buscar sabedoria, vi a ocupação que existe na terra — uma atividade que não para, de dia e de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Então compreendi que só Deus vê o todo: ninguém consegue entender o que se faz debaixo do sol; por mais que se esforce, o homem não encontra o sentido, e mesmo o sábio, se disser que entende, na verdade não entende.</w:t>
      </w:r>
    </w:p>
    <w:p>
      <w:pPr>
        <w:pStyle w:val="Heading2"/>
      </w:pPr>
      <w:r>
        <w:rPr>
          <w:lang w:val="pt_PT" w:bidi="pt_PT"/>
        </w:rPr>
        <w:t>Eclesiastes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Dediquei-me a examinar tudo isso e concluí que os justos e os sábios estão nas mãos de Deus; ele conhece o que os aguarda, seja amor, seja ódio, e o homem não sabe o que virá, mas isso não muda o fato.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Todos seguem um mesmo destino: o honesto e o desonesto, o bom e o mau, o puro e o impuro, o que oferece sacrifícios e o que não oferece; ao homem bom sucede o mesmo que ao pecador, e ao que faz juramentos sucede o mesmo que ao que não os faz.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Este é o mal em tudo o que acontece debaixo do sol: um só destino alcança a todos; por isso o coração do homem não se ocupa do bem, antes se enche de maldade e de loucura, e no fim resta apenas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Contudo, para quem está entre os vivos há esperança; melhor é um cão vivo do que um leão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vivos sabem que morrerão, mas os mortos nada sabem; para eles não há mais recompensa, e até a lembrança de sua vida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Para eles, amor, ódio e inveja já passaram há muito, e já não têm parte em coisa alguma do que se faz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coma o seu pão com prazer e beba o seu vinho com coração alegre, pois Deus se agrada das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Traga sempre vestes de festa e não deixe faltar óleo sobre a sua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Viva com alegria com a mulher que você ama, todos os dias desta vida sem sentido que Deus lhe deu debaixo do sol; porque esta é a sua parte e a recompensa pelo trabalho árduo que você realiza debaixo do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Tudo o que a sua mão encontrar para fazer, faça com empenho; pois, no lugar para onde você vai após a morte, não há planos, nem trabalho, nem conhecimento, nem sabedoria.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Vi ainda outra coisa debaixo do sol: nem sempre os mais rápidos vencem a corrida, nem sempre os mais fortes vencem a guerra; os sábios nem sempre têm pão, os prudentes nem sempre ajuntam riquezas, os instruídos nem sempre alcançam honra; tudo depende do acaso e do momento.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homem não conhece a sua hora; como peixes presos numa rede mortal e como aves apanhadas num laço, assim os homens são surpreendidos pela desgraça quando menos esperam.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Também vi debaixo do sol um caso que muito me impressionou.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Havia uma cidade pequena, com poucos moradores, e contra ela veio um rei com grande exército, cercando-a e construindo obras de cerco.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Nessa cidade havia um homem sábio, porém muito pobre; com a sua sabedoria ele livrou a cidade, mas depois ninguém se lembrou daquele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eu disse: a sabedoria é melhor do que a força; contudo, a sabedoria do pobre é desprezada, e suas palavras logo são esquecidas.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As palavras calmas do sábio são mais bem ouvidas do que os gritos de um rei que governa sobre tolos.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sabedoria é melhor do que armas de guerra, mas um só pecador pode arruinar bons planos.</w:t>
      </w:r>
    </w:p>
    <w:p>
      <w:pPr>
        <w:pStyle w:val="Heading2"/>
      </w:pPr>
      <w:r>
        <w:rPr>
          <w:lang w:val="pt_PT" w:bidi="pt_PT"/>
        </w:rPr>
        <w:t>Eclesiastes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 alguém lançar moscas mortas dentro de um frasco de perfume, o aroma se corrompe; assim também, um pouco de tolice arruína muita sabedoria e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coração do sábio o conduz ao que é correto, mas o coração do tolo o conduz ao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Até no modo de andar se reconhece o tolo: ele anda sem bom senso e deixa claro a todos que não tem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a ira de uma autoridade se levantar contra você, não abandone o seu posto; ficar calmo pode evitar erros graves.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Há ainda um mal que observei debaixo do sol, uma situação triste envolvendo os que governam: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vi tolos recebendo grande autoridade, enquanto homens ricos ficavam em cargos inferiores.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vi servos montados em belos cavalos, e príncipes andando a pé, como se fossem servos.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cava um poço pode cair nele; e quem derruba um muro pode ser mordido por uma cobra.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parte pedras pode ferir-se com elas; e quem corta lenha corre perigo por causa do machado.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 o machado está sem corte, o lenhador precisa fazer força dobrada; mas a sabedoria leva a planejar antes de agir.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 a cobra morde antes de ser encantada, não há proveito algum para o encantador.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 palavras do sábio fazem bem, mas a fala do tolo o destrói.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começo do que ele diz é tolice, e o fim do que ele conclui é loucura.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tolo afirma conhecer o futuro e descreve tudo em detalhes; porém, quem lhe fará saber o que acontecerá mais adiante?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trabalho do tolo o deixa exausto, porque ele nem sabe o caminho de volta para 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Ai da terra cujo rei é jovem demais, e cujas autoridades fazem banquetes antes do meio-dia.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Feliz é a terra cujo rei é de boa família, e cujas autoridades trabalham bastante antes de comer; comem e bebem para recuperar forças, e não para se embriagar.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 causa da preguiça, o telhado se enverga; e por falta de conserto, a casa se enche de goteiras.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 festa traz alegria, e o vinho torna a vida mais leve; e o dinheiro compra essas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Não fale mal do rei, nem mesmo em pensamento; e não amaldiçoe o homem rico nem no seu quarto, pois uma ave do céu pode levar suas palavras e fazê-las chegar até ele.</w:t>
      </w:r>
    </w:p>
    <w:p>
      <w:pPr>
        <w:pStyle w:val="Heading2"/>
      </w:pPr>
      <w:r>
        <w:rPr>
          <w:lang w:val="pt_PT" w:bidi="pt_PT"/>
        </w:rPr>
        <w:t>Eclesiastes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Reparta o seu pão com generosidade, pois o bem que você entrega aos outros acabará voltando para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Divida o que possui com sete pessoas, e até com oito, porque você não sabe quando também precisará de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as nuvens se enchem, a chuva cai; e quando a árvore tomba, para o norte ou para o sul, ali permanece.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observa o vento não semeia, e quem fixa os olhos nas nuvens não colhe.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Assim como você não conhece o caminho do vento nem entende como a vida se forma no ventre da mãe, também não compreende as obras de Deus, o Criador de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Semeie pela manhã e não descanse à tarde, pois você não sabe qual semente prosperará, se esta ou aquela, ou se ambas crescerão.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 luz é agradável, e é bom para os olhos contemplar o sol.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Alegre-se em todos os dias da sua vida; contudo, lembre-se de que virão dias de escuridão, e serão muitos; tudo o que acontece é ilusão.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Jovem, alegre-se na sua juventude; aproveite os dias do seu vigor; siga os caminhos do seu coração e o que seus olhos veem, sabendo que Deus pedirá contas de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Afaste do coração a ansiedade e mantenha-se saudável, pois a juventude e o vigor passam rapidamente.</w:t>
      </w:r>
    </w:p>
    <w:p>
      <w:pPr>
        <w:pStyle w:val="Heading2"/>
      </w:pPr>
      <w:r>
        <w:rPr>
          <w:lang w:val="pt_PT" w:bidi="pt_PT"/>
        </w:rPr>
        <w:t>Eclesiastes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Lembre-se do seu Criador nos dias da juventude, antes que cheguem tempos difíceis e anos em que dirá: “Já não tenho alegria de viver”.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Antes que a luz do sol, da lua e das estrelas se apague diante dos seus olhos, e que as nuvens retornem depois da chuva.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Nesse tempo, os braços que o guardavam tremerão, as pernas fortes perderão vigor; os dentes cairão e você não conseguirá mastigar direito, e a vista ficará fraca.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ouvidos se fecharão ao som da rua; você acordará com o canto das aves, mas os ruídos do moinho e da música serão baixos.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Haverá medo das alturas e perigo no caminho; o cabelo se tornará branco como a flor da amendoeira, o desejo se enfraquecerá, e você irá para a sua morada eterna, enquanto os que choram por você andam pelas ruas.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Sim, lembre-se do seu Criador enquanto é jovem, antes que o fio de prata se rompa, a taça de ouro se quebre, o cântaro se parta junto à fonte e a roda se despedace no poço.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Antes que o pó volte à terra de onde veio, e o espírito retorne a Deus que o concedeu.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Ilusão das ilusões, declara o Pregador; tudo é ilusão.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Sendo sábio, o Pregador continuou a ensinar o povo; reuniu provérbios e organizou muitos ditos.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Além de sábio, soube instruir; ensinou com agrado e escreveu palavras corretas e verdadeiras.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palavras dos sábios nos levam a tomar uma decisão e apontam verdades importantes; seus ditos reunidos são como pregos bem firmes, dados pelo único Pastor.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você, meu filho, fique atento: há muitas opiniões sem fim, e estudar demais cansa 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Esta é a conclusão: teme a Deus e guarda os seus mandamentos; isso resume o dever humano.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Deus trará a julgamento tudo o que foi feito, até o que está oculto, seja bom ou seja mau.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