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Amós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Amós era pastor e morava em Tecoa. Ele cuidava dos seus rebanhos, e numa visão Deus lhe mostrou coisas que aconteceriam com a sua nação, Israel. Isso ocorreu quando Uzias reinava em Judá e Jeroboão, filho de Joás, reinava em Israel, dois anos antes do terremoto.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Este é o registro do que Amós viu e ouviu: “De Sião o SENHOR levanta a sua voz como leão; de Jerusalém ele faz ouvir um clamor forte, como um trovão; então as pastagens secam, e o verde do Carmelo murcha”.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Assim diz o SENHOR: “Damasco acumula pecado sobre pecado. Por isso, não retirarei o castigo por mais tempo, pois ela esmagou Gileade com trilhos de ferro.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Por causa disso, enviarei fogo ao palácio de Hazael, e as chamas consumirão as fortalezas de Ben-Hadade.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Quebrarei as barras que fecham os portões de Damasco. Destruirei o rei que governa no vale de Áven e o governante de Bete-Éden; e o povo da Síria irá como prisioneiro para Quir”,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Assim diz o SENHOR: “Gaza acumula pecado sobre pecado; por isso, não retirarei o castigo por mais tempo, porque levou comunidades inteiras como prisioneiras e as vendeu como escravas a Edom.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Portanto, porei fogo nos muros de Gaza, e o fogo devorará todas as suas fortalezas.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Farei cair o rei de Asdode, atingirei o rei de Ascalom e levantarei a minha mão contra Ecrom, até que morra o último filisteu”, diz o Soberano,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Assim diz o SENHOR: “Tiro acumula pecado sobre pecado; por isso, não retirarei o castigo por mais tempo, porque esqueceu o acordo de amizade e vendeu comunidades inteiras de irmãos como escravas a Edom.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Por isso, queimarei as muralhas de Tiro, e o fogo consumirá as suas fortalezas.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Assim diz o SENHOR: “Edom acumula pecado sobre pecado; por isso, não retirarei o castigo por mais tempo, porque perseguiu o seu irmão com a espada e não teve compaixão; atacou com fúria sem cessar, e a sua ira não se apaga.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 isso, acenderei fogo em Temã, e ele alcançará e queimará as fortalezas de Bozra”.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Assim diz o SENHOR: “Os moradores de Amom acumulam pecado sobre pecado; por isso, não retirarei o castigo por mais tempo, porque, em guerra contra Gileade, para ampliar o seu território, cometeram crueldades e mataram à espada mulheres grávidas e os filhos que ainda nasceriam.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Por causa disso, incendiarei as muralhas de Rabá e queimarei as suas fortalezas; haverá gritos de batalha, como o estrondo do vento na tempestade.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rei de Amom e os seus príncipes irão juntos para o exílio”, diz o SENHOR.</w:t>
      </w:r>
    </w:p>
    <w:p>
      <w:pPr>
        <w:pStyle w:val="Heading2"/>
      </w:pPr>
      <w:r>
        <w:rPr>
          <w:lang w:val="pt_PT" w:bidi="pt_PT"/>
        </w:rPr>
        <w:t>Amós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Assim diz o SENHOR: “Moabe acumula culpa sem cessar; não deixarei isso sem resposta, pois eles queimaram os ossos do rei de Edom até virarem cinza.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Por isso enviarei fogo contra Moabe; ele consumirá as fortalezas de Queriote, e Moabe cairá em meio a tumulto, com gritos de guerra e som de trombetas.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Eliminarei o governante do meio deles e derrubarei, com ele, todas as autoridades que o seguem”,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Assim diz o SENHOR: “Judá também multiplica suas faltas; não deixarei seus habitantes sem resposta, porque rejeitaram a lei de Deus e não quiseram obedecer; deixaram‑se enganar por deuses falsos, como fizeram seus pais.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Por isso enviarei fogo sobre Judá; ele queimará as fortalezas de Jerusalém”.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Assim diz o SENHOR: “Israel também peca sem parar; não deixarei seus habitantes sem castigo, porque venderam o justo por prata e o pobre por um par de sandálias.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Eles esmagam os necessitados no pó da terra e desviam o direito dos simples; pai e filho se deitam com a mesma mulher e, assim, profanam o meu santo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Junto aos seus altares se estendem sobre roupas tomadas como penhor, e na casa do seu deus oferecem vinho recebido como multa.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Eu destruí diante deles os amorreus, altos como cedros e firmes como carvalhos; arranquei seus frutos por cima e cortei suas raízes por baixo.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Eu tirei os israelitas do Egito e os conduzi pelo deserto por quarenta anos, para lhes entregar a terra dos amorreus.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Eu levantei entre seus filhos nazireus e profetas; vocês podem negar isso, Israel?”,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“Mas vocês obrigaram os nazireus a beber vinho e calaram os meus profetas, dizendo: ‘Não falem!’.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Por isso eu os esmagarei, como uma carroça pesada esmaga a terra quando está carregada de trigo.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mais veloz não achará saída na fuga; o forte perderá a força, e o poderoso não conseguirá salvar a própria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 arqueiro não manterá a mira; o corredor não correrá o bastante para escapar, e nem o cavaleiro mais hábil livrará a sua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Até o guerreiro mais corajoso fugirá nu naquele dia para salvar a vida”. Eu, o SENHOR, falei.</w:t>
      </w:r>
    </w:p>
    <w:p>
      <w:pPr>
        <w:pStyle w:val="Heading2"/>
      </w:pPr>
      <w:r>
        <w:rPr>
          <w:lang w:val="pt_PT" w:bidi="pt_PT"/>
        </w:rPr>
        <w:t>Amós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Ouçam esta sentença! O SENHOR a pronuncia contra vocês, israelitas, contra toda a família que eu fiz sair do Egito: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“Entre todos os povos da terra, eu escolhi vocês. Por isso, eu os chamarei para prestar contas de todas as suas culpas”.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Podem duas pessoas seguir pelo mesmo caminho, se não tiverem acordo entre si?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Acaso o leão ruge na mata, se não tomou presa? E o leão novo grita em sua toca, se nada capturou?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 armadilha se fecha sem que o pássaro pise nela? E a armadilha se levanta do chão, se não apanhou coisa alguma?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Quando a trombeta soa na cidade, o povo não treme? E quando a calamidade chega à terra, não é o SENHOR quem a envia?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Pois o SENHOR, o Soberano, não executa seu plano sem antes revelar o que fará aos seus servos, os profetas.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leão rugiu, quem não terá medo? O SENHOR, o Soberano, falou, quem não anunciará a mensagem?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Proclamem nos palácios de Asdode e nos palácios do Egito e digam: “Juntem-se nos montes de Samaria e vejam o grande tumulto que há ali, e as opressões em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Eles já não sabem agir com retidão”, diz o SENHOR; “e em suas casas belas acumulam bens obtidos por roubo e por violência”.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 isso, assim diz o SENHOR, o Soberano: “Um adversário vem; ele cercará a terra, derrubará a sua força e saqueará as suas casas agradáveis”.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Assim diz o SENHOR: “Como o pastor salva da boca do leão apenas duas pernas ou um pedaço de orelha da sua ovelha, assim também serão salvos os israelitas que habitam Samaria: com apenas a ponta da cama e um pedaço do sofá.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Ouçam isto e testemunhem contra o povo de Israel”, diz o SENHOR, o Soberano, o Deus dos Exércitos.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“No dia em que eu punir Israel por suas culpas, também visitarei os altares de Betel; as pontas do altar serão cortadas e cairão ao chão.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Eu derrubarei as casas de inverno e as casas de verão; os palácios de marfim serão destruídos, e as grandes mansões desaparecerão”, diz o SENHOR.</w:t>
      </w:r>
    </w:p>
    <w:p>
      <w:pPr>
        <w:pStyle w:val="Heading2"/>
      </w:pPr>
      <w:r>
        <w:rPr>
          <w:lang w:val="pt_PT" w:bidi="pt_PT"/>
        </w:rPr>
        <w:t>Amós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Ouçam esta palavra, vocês, “vacas bem alimentadas” de Basã, que moram em Samaria; vocês que esmagam os pobres, ferem os necessitados e dizem aos seus maridos: “Tragam mais bebida, e vamos nos alegrar!”.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SENHOR Deus jurou pela sua santidade: “Virão dias em que ele porá ganchos em suas narinas e as levará para longe, como se conduz o gado; sim, todas vocês serão tiradas da cidade, puxadas e presas por anzóis.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Vocês serão arrancadas de suas casas e sairão pela abertura mais próxima do muro; serão empurradas para fora, na direção do Hermom”,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“Vão a Betel e continuem a oferecer sacrifícios; vão a Gilgal e continuem a aumentar a desobediência; tragam seus sacrifícios pela manhã e apresentem seus dízimos no terceiro dia!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Ofereçam pães fermentados como oferta de gratidão e anunciem em voz alta suas ofertas voluntárias; pois é disso que vocês gostam, e disso vocês se orgulham”, diz o SENHOR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“Eu deixei vocês com fome em cada cidade”, diz o SENHOR, “e faltou pão em todos os lugares; mas, mesmo assim, vocês não voltaram para mim”,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“Eu também segurei a chuva, três meses antes da colheita; fiz chover sobre uma cidade e não sobre outra; uma plantação recebeu água, e a outra ficou seca e morreu.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pessoas de duas ou três cidades andaram cansadas até onde havia chovido, para buscar um pouco de água; mas não havia o bastante para todos; apesar disso, vocês não voltaram para mim”,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“Eu feri seus jardins e suas vinhas com pragas e ferrugem; os gafanhotos devoraram suas figueiras e suas oliveiras; e, mesmo assim, vocês não voltaram para mim”,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“Eu enviei contra vocês pragas como as do Egito; matei seus jovens na guerra e tomei seus cavalos; o cheiro dos mortos subiu e encheu o ar; apesar disso, vocês não voltaram para mim”,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“Eu derrubei algumas de suas cidades, como derrubei Sodoma e Gomorra; os que sobreviveram pareciam um pedaço de lenha tirado do fogo, meio queimado; mas, mesmo assim, vocês não voltaram para mim”,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"Por isso, Israel, eu farei com vocês tudo o que anunciei; e, porque farei isso, prepare-se para encontrar o seu Deus, ó Israel”.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Pois vocês estão diante daquele que formou as montanhas e criou os ventos, daquele que revela os seus pensamentos ao ser humano; ele transforma a luz do dia em escuridão e pisa sobre as alturas da terra; SENHOR, Deus dos Exércitos, é o seu nome.</w:t>
      </w:r>
    </w:p>
    <w:p>
      <w:pPr>
        <w:pStyle w:val="Heading2"/>
      </w:pPr>
      <w:r>
        <w:rPr>
          <w:lang w:val="pt_PT" w:bidi="pt_PT"/>
        </w:rPr>
        <w:t>Amós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Tomado de dor, eu levanto esta lamentação por você, ó nação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“A virgem Israel caiu por terra e está abandonada em sua própria terra; não há quem a levante”.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Assim diz o Soberano, o SENHOR: “Da cidade que envia mil para a guerra, voltarão apenas cem; e da que envia cem, voltarão somente dez com vida”.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Assim diz o SENHOR à casa de Israel: “Procurem-me, e vocês viverão.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Não busquem os ídolos de Betel; não sigam para Gilgal, nem passem por Berseba; porque Gilgal irá para o exílio, e Betel será reduzida a nada”.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Procurem o SENHOR e vivam; do contrário, ele virá como fogo sobre os descendentes de José e os consumirá; e em Betel não haverá quem o apague.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Vocês, homens maus, fazem da justiça um gosto amargo para os fracos; e lançam a retidão no chão, como se não valesse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Busquem aquele que formou as Plêiades e o Órion, que muda a noite em manhã e faz o dia voltar a ser noite, que chama as águas do mar e as derrama como chuva sobre a terra; SENHOR é o seu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traz ruína com força e rapidez sobre o poderoso, e faz cair a destruição sobre as fortalezas.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Vocês odeiam quem corrige no tribunal e desprezam quem fala com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Vocês pisam no pobre e tiram dele o trigo; por isso, não morarão nas casas de pedra que construíram, nem beberão o vinho das vinhas que plantaram.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Pois eu sei que são muitas as suas culpas e grandes as suas transgressões: vocês atacam o justo, aceitam suborno e negam ao pobre o seu direito nos tribunais.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Por isso, o prudente se calará naquele tempo, porque será um tempo de calamidade.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Busquem o bem e não o mal, para que vocês vivam; então o SENHOR, Deus dos Exércitos, estará com vocês, como vocês dizem.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Odeiem o mal e amem o bem; firmem a justiça no tribunal; talvez o SENHOR, Deus dos Exércitos, tenha misericórdia do remanescente de José.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Por isso, assim diz o SENHOR, o Deus dos Exércitos, o Soberano: “Haverá lamento em todas as praças e gritos de dor em todas as ruas; chamem os lavradores para chorar e convoquem as pranteadoras para lamentar.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Em toda vinha haverá pranto, porque eu passarei pelo meio de vocês”,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Ai dos que desejam o dia do SENHOR! Para que vocês o querem? Esse dia não será luz, mas trevas; não será paz, mas castigo.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Será como alguém que foge de um leão e encontra um urso; ou como quem entra em casa, apoia a mão na parede, e uma serpente o morde.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Sim, o dia do SENHOR será trevas, e não luz; será escuridão fechada, sem qualquer claridade.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“Eu detesto e rejeito as suas festas; não suporto as suas reuniões solenes.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Ainda que me tragam ofertas queimadas e ofertas de cereais, eu não os aceitarei; e não darei atenção às suas ofertas de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Afastem de mim o ruído dos seus cânticos; não ouvirei a música das suas liras, ainda que pareça bela.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 que eu quero é ver a justiça correr como um rio, e a retidão como uma corrente que não seca.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Por acaso foi a mim que vocês trouxeram sacrifícios e ofertas durante os quarenta anos no deserto, ó casa de Israel?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Não! Vocês carregaram Sicute, o seu rei, e Quium, as imagens dos seus deuses das estrelas, e os ídolos que vocês mesmos fizeram.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Por isso, eu os enviarei ao exílio, para além de Damasco, junto com os seus ídolos”, diz o SENHOR, o Deus dos Exércitos.</w:t>
      </w:r>
    </w:p>
    <w:p>
      <w:pPr>
        <w:pStyle w:val="Heading2"/>
      </w:pPr>
      <w:r>
        <w:rPr>
          <w:lang w:val="pt_PT" w:bidi="pt_PT"/>
        </w:rPr>
        <w:t>Amós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Ai de vocês que vivem à vontade em Sião, cercados de luxo, e se julgam seguros no monte de Samaria; vocês, homens conhecidos e admirados, a quem o povo de Israel procura.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Vão a Calné e observem; depois passem pela grande Hamate e desçam a Gate, na terra dos filisteus. Elas são melhores do que os seus reinos? O território delas é maior que o de vocês?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Vocês afastam de si o pensamento do castigo, mas, com o que fazem, aproximam o dia do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Vocês se deitam em camas de marfim e se estendem em leitos caros; comem cordeiros novos e novilhos escolhidos.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Vocês tocam harpa como Davi e gostam de improvisar em instrumentos musicais.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Vocês bebem vinho sem medida e se perfumam com os melhores óleos, mas não se entristecem com a ruína do seu próprio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 isso, vocês irão entre os primeiros para o exílio, e de repente a festa de vocês chegará ao fim.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SENHOR, o Soberano, jurou por si mesmo; assim declara o SENHOR, Deus dos Exércitos: “Eu rejeito o orgulho de Jacó e desprezo sua glória vazia; eu odeio seus palácios e entregarei esta cidade e tudo o que nela há aos inimigos”.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Se restarem apenas dez homens numa casa, também eles morrerão.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Um parente será o único que ficará para levar o morto e queimá-lo; ao tirar o corpo da casa, perguntará ao que estiver escondido lá dentro: “Existe mais alguém com você?”. E ele responderá: “Não”; então o outro dirá: “Fique em silêncio; não devemos nem citar o nome do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Pois o SENHOR deu esta ordem: as casas grandes serão quebradas, e as casas pequenas também serão despedaçadas.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 acaso os cavalos correm sobre rochas? Por acaso os bois aram o mar? Isso não faz sentido; mas vocês fizeram pior: transformaram o direito em veneno e o fruto da justiça em amargura.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Vocês se alegram pela conquista de Lo-Debar e se gabam, dizendo: “Não fomos nós que conquistamos Carnaim com a nossa própria força?”.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“Ó nação de Israel, levantarei contra vocês uma nação que os atacará; ela os apertará de ponta a ponta, desde Lebo-Hamate até o ribeiro de Arabá”, diz o SENHOR, Deus dos Exércitos.</w:t>
      </w:r>
    </w:p>
    <w:p>
      <w:pPr>
        <w:pStyle w:val="Heading2"/>
      </w:pPr>
      <w:r>
        <w:rPr>
          <w:lang w:val="pt_PT" w:bidi="pt_PT"/>
        </w:rPr>
        <w:t>Amós 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Foi isto que o SENHOR, o Soberano, me fez ver em visão: ele formava uma grande nuvem de gafanhotos para consumir as plantações que brotaram depois da primeira colheita, a colheita reservada ao 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Quando os gafanhotos tinham comido tudo o que era verde sobre a terra, eu clamei: “SENHOR Soberano, peço que perdoes o teu povo; não deixes que esta praga caia sobre eles; se te levantares contra Jacó, como ele poderá permanecer? Israel é pequeno”.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o SENHOR desistiu disso e declarou: “Isso não acontecerá”.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Depois o SENHOR, o Soberano, mostrou-me outra visão: o SENHOR chamava um grande fogo para julgar os moradores de Israel; o fogo secava o grande abismo e devorava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Ao ver isso, eu disse: “SENHOR Deus, peço que não faças isso; se te voltares contra Israel, quem poderá resistir? Israel é pequeno”.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Então o SENHOR também desistiu disso e respondeu: “Também isso não acontecerá”.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Em seguida, ele me mostrou isto: o SENHOR estava em pé junto a um muro levantado com prumo e tinha na mão o fio de prumo para examinar o muro.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SENHOR me perguntou: “Amós, o que você está vendo?”. Eu respondi: “Um fio de prumo”. Então ele disse: “Eis que eu colocarei o prumo no meio do meu povo Israel; não voltarei a adiar o castigo.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Os altares de idolatria de Isaque serão destruídos, os santuários de Israel ficarão em ruínas, e eu me levantarei contra a casa real de Jeroboão com a espada”.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Quando Amazias, sacerdote de Betel, ouviu o que Amós dizia, enviou recado ao rei Jeroboão: “Amós conspira contra o rei no meio de Israel; o país não suporta as suas palavras; ele está incitando revolta.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Pois Amós afirma: ‘Jeroboão cairá pela espada, e Israel certamente será levado ao exílio, para uma terra distante’”.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Depois disso, Amazias deu ordem a Amós: “Vá embora daqui, vidente; fuja para a terra de Judá e ganhe ali o seu sustento.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Não continue a profetizar em Betel, porque este lugar é santuário do rei e centro do reino”.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Amós respondeu a Amazias: “Eu não sou profeta por ofício, nem sou filho de profeta; sou boiadeiro e cultivador de sicômoros.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o SENHOR me chamou quando eu estava junto do rebanho e me disse: ‘Vá e profetize ao meu povo Israel’.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Portanto, ouça agora a palavra do SENHOR: você diz: ‘Não profetize contra Israel e não fale contra a descendência de Isaque’.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Por isso, assim diz o SENHOR: ‘Sua esposa se tornará prostituta nesta cidade, seus filhos e suas filhas cairão à espada, sua terra será repartida por estranhos; você morrerá em terra estrangeira, e Israel certamente será levado ao exílio, para longe da sua própria terra’”.</w:t>
      </w:r>
    </w:p>
    <w:p>
      <w:pPr>
        <w:pStyle w:val="Heading2"/>
      </w:pPr>
      <w:r>
        <w:rPr>
          <w:lang w:val="pt_PT" w:bidi="pt_PT"/>
        </w:rPr>
        <w:t>Amós 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disso, o SENHOR Deus me fez ver, em visão, um cesto cheio de frutas bem maduras.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me perguntou: “O que você vê, Amós?”. Eu respondi: “Vejo um cesto de frutas maduras”. Então o SENHOR disse: “Chegou o fim para o meu povo Israel; não o pouparei 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Naquele dia, os cânticos do templo se tornarão lamento; haverá muitos corpos por toda parte, jogados por todos os lados. Silêncio!”,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Ouçam isto, comerciantes: vocês exploram os pobres e fazem cair os necessitados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Vocês dizem: “Quando passará a lua nova, para vendermos o cereal? Quando terminará o sábado, para abrirmos o comércio do trigo?”. E vocês diminuem a medida, aumentam o preço e usam balanças enganosas.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Vocês compram o pobre por uma moeda de prata e o necessitado por um par de sandálias; e ainda vendem o refugo misturado ao trigo.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 SENHOR jurou contra o orgulho de Jacó: “Eu não esquecerei nenhuma das coisas más que eles fizeram.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 causa disso, a terra não tremerá? E todos os que nela habitam não chorarão? Ela se levantará como o Nilo na cheia; será agitada e depois baixará, como as águas do Nilo.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Naquele dia”, declara o SENHOR, o Soberano, “farei o sol se pôr ao meio-dia e cobrirei a terra de escuridão em plena luz do 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Transformarei as festas em luto e as canções em gritos; farei vocês vestirem roupas de luto e rasparem a cabeça; será como pranto por filho único, e o fim desse dia será amargo, muito amargo.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Eis que vêm dias”, diz o SENHOR, o Soberano, “em que enviarei fome sobre a terra; não fome de pão, nem sede de água, mas fome e sede de ouvir a palavra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Os homens andarão de mar a mar, do Norte ao Oriente, procurando a palavra do SENHOR, mas não a acharão.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Naqueles dias, as jovens formosas e os rapazes fortes desfalecerão; cairão de cansaço, consumidos de sede.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Os que juram pelo ídolo de Samaria, e os que dizem: ‘Juro pelo seu deus, ó Dã’, ou: ‘Juro pela força de Berseba’, cairão e não se levantarão jamais”.</w:t>
      </w:r>
    </w:p>
    <w:p>
      <w:pPr>
        <w:pStyle w:val="Heading2"/>
      </w:pPr>
      <w:r>
        <w:rPr>
          <w:lang w:val="pt_PT" w:bidi="pt_PT"/>
        </w:rPr>
        <w:t>Amós 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Vi o SENHOR de pé junto ao altar, e ele ordenou: “Golpeie o alto das colunas, para que os umbrais tremam; faça cair tudo sobre os que estão ali; e os que restarem eu matarei à espada; ninguém que tentar fugir escapará, e ninguém conseguirá se salvar.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Ainda que cavem até as profundezas, dali eu os tirarei; ainda que subam aos céus, de lá eu os farei descer.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Ainda que se escondam no cume do Carmelo, ali eu os procurarei e os arrancarei; ainda que se ocultem no fundo do mar, ali ordenarei à serpente que os morda.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Ainda que sejam levados ao exílio diante de seus inimigos, ali darei ordem à espada para que os mate na terra do cativeiro; eu mesmo os vigiarei para lhes fazer o mal e não o bem”.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SENHOR, o SENHOR dos Exércitos, toca a terra, e ela se desfaz; todos os que nela habitam lamentam; ela sobe como o Nilo e torna a baixar como o ribeiro do Egito.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estende a sua morada até os céus e firma o céu sobre a terra; reúne a água do mar e a espalha sobre a terra; SENHOR é o seu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“Filhos de Israel, vocês não são para mim melhores do que os etíopes”, diz o SENHOR; “não fui eu quem tirou vocês do Egito, e não fui eu também quem tirou os filisteus de Caftor, e os sírios de Quir?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Os olhos do SENHOR, o Soberano, estão sobre este reino, e veem o seu pecado grave; eu o varrerei da face da terra; contudo, não destruirei totalmente a descendência de Jacó”,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“Pois eu dei ordem para que Israel seja sacudido entre as nações, como trigo na peneira, sem que um só grão se perca.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Mas todos os pecadores do meu povo, que dizem: ‘Deus não nos alcançará com castigo’, cairão mortos pela espada.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Naquele dia, levantarei a tenda caída de Davi; fecharei as suas brechas, repararei o que foi quebrado e restaurarei as suas ruínas; eu a reerguerei, e ela voltará ao esplendor de antes.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Israel possuirá o que restar de Edom e todas as nações que pertencem ao meu nome”, declara o SENHOR, que realiza estas coisas.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“Virá o tempo”, diz o SENHOR, “em que a colheita será tão grande que o que colhe mal terminará e já começará o plantio; e as vinhas nos montes darão tantas uvas que o vinho correrá livremente por todas as colinas.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Eu mudarei a sorte do meu povo Israel; eles reconstruirão as cidades arruinadas e nelas habitarão; plantarão vinhas e beberão do seu vinho; farão pomares e comerão do seu fruto.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Eu os plantarei em sua própria terra, e nunca mais serão arrancados da terra que lhes dei”, diz o SENHOR, seu Deus.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