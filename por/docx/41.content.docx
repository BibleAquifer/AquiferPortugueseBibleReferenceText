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Marcos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Este é o início das boas-novas sobre Jesus Cristo, o Filho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Assim como escreveu o profeta Isaías: “Eis que envio diante de ti meu mensageiro, que preparará teu caminho.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 é uma voz que clama no deserto: ‘Preparem o caminho para o Senhor; tornem retas as veredas para ele’”.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João Batista apareceu no deserto, pregando um batismo de arrependimento para o perdão dos pecados.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Toda a região da Judeia e todos os habitantes de Jerusalém vinham a ele e, confessando seus pecados, eram batizados por ele no rio Jordão.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João vestia roupas feitas de pelos de camelo e usava um cinto de couro; comia gafanhotos e mel silvestre.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 proclamava: “Depois de mim virá alguém mais poderoso que eu, de quem não sou digno nem de me curvar para desatar as tiras de suas sandálias.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Eu os batizo com água; mas ele os batizará com o Espírito Santo”.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Naqueles dias, Jesus veio de Nazaré, uma cidade da Galileia, e foi batizado por João no rio Jordão.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Logo que saiu da água, Jesus viu o céu se abrindo e o Espírito descendo como pomba sobre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Então uma voz do céu disse: “Você é meu Filho amado, em quem me agrado”.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Logo depois o Espírito o conduziu para o deserto,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onde ficou por quarenta dias sendo tentado por Satanás. Estava com os animais selvagens, e os anjos o serviam.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Depois que João foi preso, Jesus foi para a Galileia, pregando as boas-novas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"Chegou o tempo!”, anunciava. “O reino de Deus está próximo! Arrependam-se e creiam nas boas-novas!”.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Um dia, enquanto andava à margem do mar da Galileia, Jesus viu Simão e seu irmão André lançando redes ao mar, pois eram pescadores.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Jesus disse: “Sigam-me, e farei de vocês pescadores de pessoas”.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No mesmo instante, eles deixaram as redes e o seguiram.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Um pouco mais adiante, viu Tiago e João, filhos de Zebedeu, remendando as redes num barco.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Ele os chamou de imediato, e eles o seguiram, deixando o pai, Zebedeu, no barco com os empregados.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Jesus e seus discípulos entraram em Cafarnaum, e, logo no sábado, ele começou a ensinar na sinagoga.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Ficaram maravilhados com seu ensino, pois ele ensinava como quem tem autoridade e não como os mestres da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Havia na sinagoga um homem com um espírito impuro que começou a gritar: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"Por que está nos importunando, Jesus de Nazaré? Veio para nos destruir? Sei quem é você: o Santo de Deus!”.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Jesus repreendeu o espírito imundo, dizendo: “Cale-se e saia dele”.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O espírito imundo deu um grito, sacudiu o homem violentamente e saiu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Todos ficaram maravilhados e começaram a perguntar uns aos outros: “O que é isto? Um novo ensinamento com autoridade! Até os espíritos imundos obedecem às ordens dele!”.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 notícia a seu respeito se espalhou rapidamente por toda a região da Galileia.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Assim que saíram da sinagoga, ele e os discípulos foram à casa de Simão e André.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A sogra de Simão estava de cama, com febre. Imediatamente, falaram a respeito dela para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Ele se aproximou, tomou-a pela mão e ajudou-a a se levantar. A febre a deixou, e ela começou a servir a todos.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Quando chegou a tarde, depois que o sol se pôs, trouxeram a Jesus todos os doentes e os endemoninhados.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Toda a cidade se reuniu em frente à porta.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E Jesus curou muitos que sofriam de várias doenças e expulsou muitos demônios. Ele não permitia que os demônios falassem, porque sabiam quem ele era.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De manhã, quando ainda estava escuro, Jesus se levantou e foi sozinho a um lugar deserto para orar.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Simão e os que estavam com ele saíram para procurá-lo.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Quando o encontraram, disseram: “Todos estão à sua procura”.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Ele respondeu: “Vamos a outros lugares, aos povoados vizinhos, para que eu possa pregar ali também, pois foi para isso que eu vim”.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Então ele viajou por toda a Galileia, pregando nas sinagogas e expulsando demônios.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Um leproso veio, ajoelhou-se diante de Jesus e suplicou: “Se quiser, o senhor pode me curar”.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Movido pela compaixão, Jesus estendeu a mão, tocou nele e disse: “Eu quero! Seja curado!”.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Imediatamente a lepra o deixou, e o homem foi curado.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Então Jesus o despediu com uma severa advertência: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"Não conte nada a ninguém, mas vá, mostre-se ao sacerdote e apresente, como testemunho ao povo, a oferta que Moisés ordenou para sua purificação”.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Mas o homem saiu e começou a espalhar a notícia de que estava curado. Por isso, grandes multidões logo cercaram Jesus, e ele já não podia entrar publicamente em uma cidade. E, embora ficasse fora, em lugares isolados, pessoas de toda parte vinham até ele.</w:t>
      </w:r>
    </w:p>
    <w:p>
      <w:pPr>
        <w:pStyle w:val="Heading2"/>
      </w:pPr>
      <w:r>
        <w:rPr>
          <w:lang w:val="pt_PT" w:bidi="pt_PT"/>
        </w:rPr>
        <w:t>Marcos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Dias depois, Jesus voltou a Cafarnaum, e logo se espalhou a notícia de que ele estava numa casa ali.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 casa onde ele estava ficou tão cheia que não havia lugar nem junto à porta. E Jesus lhes anunciava a palavra.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Chegaram quatro homens carregando um paralítico numa maca.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Como não podiam chegar até Jesus por causa da multidão, abriram um buraco no teto, acima de onde ele estava, e baixaram o paralítico na maca, bem na frente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Quando viu o tamanho da fé deles, Jesus disse ao paralítico: “Filho, seus pecados estão perdoados!”.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Alguns dos mestres da lei estavam ali sentados e pensaram: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"Por que ele fala assim? Ele está blasfemando! Quem pode perdoar pecados senão Deus?”.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Jesus logo percebeu o que eles estavam pensando e perguntou: “Por que vocês pensam assim em seu coração?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que é mais fácil dizer ao paralítico: ‘Seus pecados estão perdoados’ ou ‘Levante-se, pegue sua maca e ande’?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Mas, para que saibam que o Filho do Homem tem autoridade na terra para perdoar pecados”, disse ao paralítico: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"Levante-se, pegue sua maca e vá para casa!”.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Imediatamente, o homem se levantou, pegou sua maca e saiu diante de todos, que ficaram admirados e louvaram a Deus, exclamando: “Nunca vimos nada igual!”.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Jesus foi mais uma vez para a beira do mar e ensinou às multidões que vinham até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Enquanto caminhava pela praia, viu Levi, filho de Alfeu, sentado na coletoria. “Siga-me”, disse-lhe Jesus. Levi levantou-se e o seguiu.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Mais tarde, Jesus e seus discípulos estavam à mesa, na casa de Levi, comendo com muitos cobradores de impostos e outros pecadores, pois havia muitos que o seguiam.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Quando os mestres da lei, que eram fariseus, viram Jesus comendo com cobradores de impostos e pecadores, perguntaram aos discípulos: “Por que ele come com cobradores de impostos e pecadores?”.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Ao ouvir isso, Jesus lhes disse: “Não são os que têm saúde que precisam de médico, mas sim os doentes. Não vim para chamar justos, mas pecadores”.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Os discípulos de João e os fariseus estavam jejuando. Algumas pessoas vieram a Jesus e perguntaram: “Por que os discípulos de João e os dos fariseus jejuam, mas os seus não?”.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Jesus respondeu: “Os convidados do noivo podem jejuar enquanto festejam com ele? Enquanto ele estiver presente, eles não podem jejuar.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Mas chegará o tempo em que o noivo lhes será tirado, e então jejuarão.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Ninguém remenda uma roupa velha com pano novo, pois o remendo força a roupa velha e a rasga, deixando o buraco ainda maior.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 ninguém põe vinho novo em odre de couro velho, pois o vinho rebenta o odre, e tanto o vinho quanto o odre se estragam. Põe-se vinho novo em odre novo”.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Certo sábado, enquanto Jesus passava pelos campos de cereal, seus discípulos começaram a colher as espigas para comer o grão.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Alguns fariseus lhe perguntaram: “Por que seus discípulos estão fazendo o que não é permitido no sábado?”.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Jesus respondeu: “Vocês nunca leram o que o rei Davi fez quando ele e seus companheiros tiveram fome?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Nos dias do sumo sacerdote Abiatar, Davi entrou na casa de Deus e comeu os pães sagrados que só os sacerdotes tinham permissão de comer e os deu também aos seus companheiros”.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Então Jesus disse: “O sábado foi estabelecido por causa do homem, e não o homem por causa do sábado.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Portanto, o Filho do Homem é senhor até mesmo do sábado!”.</w:t>
      </w:r>
    </w:p>
    <w:p>
      <w:pPr>
        <w:pStyle w:val="Heading2"/>
      </w:pPr>
      <w:r>
        <w:rPr>
          <w:lang w:val="pt_PT" w:bidi="pt_PT"/>
        </w:rPr>
        <w:t>Marcos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Jesus entrou na sinagoga em outra ocasião e notou que lá estava um homem com uma das mãos atrofiada.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Os inimigos de Jesus o observavam de perto para poder acusá-lo, caso ele curasse no sábado.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Jesus disse ao homem com a mão atrofiada: “Levante-se e venha para o meio”.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Então Jesus lhes perguntou: “É permitido no sábado fazer o bem ou o mal, salvar a vida ou matar?”. Mas eles permaneceram em silêncio.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Jesus olhou para os que estavam ao seu redor, irado e profundamente entristecido pela dureza do coração deles, e disse ao homem: “Estenda a mão”. Ele a estendeu, e a mão foi restaurada.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No mesmo instante, os fariseus saíram e se reuniram com os herodianos para conspirar contra Jesus, planejando como matá-lo.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Jesus e seus discípulos saíram para o mar, seguidos por uma grande multidão da Galileia.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Também da Judeia, de Jerusalém, da Idumeia, das regiões do outro lado do rio Jordão e dos arredores de Tiro e de Sidom, uma grande multidão, ouvindo tudo o que ele fazia, veio atrás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Jesus disse aos discípulos que preparassem um barco para evitar que a multidão o comprimisse.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Pois ele havia curado muitos naquele dia, e os doentes ficavam se empurrando para tocá-lo.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Toda vez que os espíritos imundos o viam, prostravam-se na frente dele e gritavam: “Você é o Filho de Deus!”.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Mas ele lhes fazia advertências severas para que não revelassem quem ele era.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Jesus subiu a um monte e chamou os que desejava ter consigo, e eles foram até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Escolheu doze, aos quais designou apóstolos, para que estivessem com ele e fossem enviados para pregar.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 lhes deu autoridade para expulsar demônios.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Estes são os doze que ele designou: Simão, a quem chamou Pedro,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Tiago, filho de Zebedeu, e João, irmão de Tiago, aos quais deu o nome de Boanerges, que significa “filhos do trovão”,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André, Filipe, Bartolomeu, Mateus, Tomé, Tiago, filho de Alfeu, Tadeu, Simão, o cananeu,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 Judas Iscariotes, que o traiu.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Então Jesus entrou em casa, e outra vez uma multidão se reuniu ali, de tal modo que eles nem conseguiam comer.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Quando seus familiares ouviram isso, saíram para impedi-lo de continuar, porque diziam que ele estava fora de si.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Mas os mestres da lei, que haviam descido de Jerusalém, diziam: “Ele está com Belzebu, príncipe dos demônios. É por ele que expulsa os demônios”.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Jesus os chamou e começou a falar por meio de parábolas: “Como pode Satanás expulsar Satanás?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Se um reino estiver dividido contra si mesmo, será destruído.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Se uma casa estiver dividida contra si mesma, também não poderá subsistir.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E, se Satanás se levantar contra si mesmo e estiver dividido, não poderá subsistir; seu fim chegou.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Ninguém pode entrar na casa de um homem forte e roubar seus bens, sem antes amarrá-lo; só então poderá roubar sua casa.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Em verdade lhes digo que todos os pecados e blasfêmias do homem podem ser perdoados,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mas quem blasfemar contra o Espírito Santo nunca será perdoado. É culpado de pecado eterno”.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Ele falou isso porque diziam: “Ele está com um espírito imundo”.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Então sua mãe e seus irmãos chegaram. Eles ficaram do lado de fora e mandaram alguém chamá-lo.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Muitas pessoas estavam sentadas ao seu redor e lhe disseram: “Sua mãe e seus irmãos estão lá fora à sua procura”.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Jesus perguntou: “Quem é minha mãe? Quem são meus irmãos?”.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Depois olhou para os que estavam sentados ao seu redor e disse: “Estes são minha mãe e meus irmãos!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Todo aquele que faz a vontade de Deus é meu irmão, minha irmã e minha mãe”.</w:t>
      </w:r>
    </w:p>
    <w:p>
      <w:pPr>
        <w:pStyle w:val="Heading2"/>
      </w:pPr>
      <w:r>
        <w:rPr>
          <w:lang w:val="pt_PT" w:bidi="pt_PT"/>
        </w:rPr>
        <w:t>Marcos 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Jesus voltou a ensinar à beira da praia. Uma multidão tão grande se reuniu ao seu redor que ele teve de entrar num barco na água e sentar-se, enquanto a multidão ficava na praia.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Ele lhes ensinava muitas coisas por meio de parábolas, como esta: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"Ouçam! Um semeador saiu para semear.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Enquanto ele semeava, algumas sementes caíram à beira do caminho, e vieram as aves e as comeram.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Outras caíram em solo rochoso, onde não havia muita terra, e logo brotaram, porque a terra não era profunda.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Mas quando o sol saiu, logo secaram, porque não tinham raízes.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Outras sementes caíram entre espinhos, que cresceram e as sufocaram; por isso não deram fruto.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Ainda outras caíram em terra boa e brotaram, cresceram e deram uma colheita a trinta, sessenta e até cem grãos por um!”.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 Jesus concluiu: “Quem tem ouvidos para ouvir, ouça!”.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Depois disso, quando Jesus ficou sozinho com os Doze e os que estavam com ele, perguntaram-lhe sobre as parábolas.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Ele lhes disse: “A vocês foi dado o mistério do reino de Deus, mas aos de fora tudo é ensinado por parábolas,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como está escrito: ‘Vocês verão, mas não perceberão; vocês ouvirão, mas não entenderão. Do contrário, poderiam converter-se e ser perdoados!’”.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Jesus perguntou: “Vocês não entendem esta parábola? Como entenderão todas as outras?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semeador semeia a palavra.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Algumas pessoas são como a semente à beira do caminho, onde a palavra é semeada; e quando a ouvem, Satanás logo vem e retira a palavra que foi semeada nelas.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Outras são como a semente lançada em solo rochoso, as quais, ouvindo a palavra, logo a recebem com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Mas elas não têm raízes profundas e não duram muito; quando vem alguma tribulação ou perseguição por causa da palavra, logo a abandonam.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Outras ainda são como a semente lançada entre os espinhos; elas ouvem a palavra,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mas quando chegam as preocupações desta vida, o engano das riquezas e os desejos por outras coisas, sufocam a palavra, e ela se torna infrutífera.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 outras são como a semente lançada em terra boa; são as que ouvem a palavra, recebem-na e dão uma colheita de trinta, sessenta e até cem vezes por um”.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Então Jesus lhes perguntou: “Alguém acenderia uma lâmpada para colocá-la debaixo de um cesto ou de uma cama? Não a colocaria num pedestal?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Pois não há nada escondido que não venha a ser revelado, e nada oculto que não venha a ser trazido à luz.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Quem tem ouvidos para ouvir, ouça!”.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 ele lhes disse: “Cuidado com o que ouvem. Com a medida com que vocês medirem, serão medidos, e mais ainda lhes será acrescentado.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Pois aquele que tem, mais lhe será dado; mas aquele que não tem, até o pouco que tem lhe será tirado”.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Jesus também disse: “O reino de Deus é como um homem que lança a semente na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Ele dorme e acorda, noite e dia, e as sementes brotam e crescem, embora ele não saiba como.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 terra por si mesma produz fruto; primeiro a planta brota, depois aparece a espiga e, por fim, os grãos que enchem a espiga.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Quando o fruto amadurece, o lavrador lhe passa a foice, pois chegou o tempo da colheita”.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Jesus perguntou ainda: “Com o que podemos comparar o reino de Deus? Que parábola usaremos para descrevê-lo?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É como uma semente de mostarda, que é a menor de todas as sementes que se plantam na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Mas, quando é plantada, cresce e se torna a maior de todas as plantas, com ramos tão grandes que as aves do céu podem fazer seus ninhos à sua sombra”.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Com muitas parábolas semelhantes Jesus lhes ensinava a palavra, conforme tinham condições de entender.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Ao falar com a multidão, ele não ensinava sem usar parábolas, mas, quando estava sozinho com seus discípulos, explicava tudo para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Ao anoitecer, Jesus disse aos seus discípulos: “Vamos atravessar para o outro lado do mar”.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Deixando a multidão, partiram com ele no barco, embora outros barcos os seguissem.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Logo um grande vendaval se levantou, e as ondas começaram a bater no barco, de modo que ele já estava quase cheio de água.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Jesus estava dormindo na parte de trás do barco, com a cabeça numa almofada. Os discípulos o acordaram, gritando: “Mestre, estamos prestes a afundar, e o senhor não se importa?”.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Ele despertou, repreendeu o vento e disse ao mar: “Cale-se! Fique quieto!”. O vento cessou, e houve grande calmaria.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Ele lhes perguntou: “Por que estão com tanto medo? Ainda não têm fé?”.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Tomados de grande temor, perguntavam uns aos outros: “Quem é este que até o vento e as ondas lhe obedecem?”.</w:t>
      </w:r>
    </w:p>
    <w:p>
      <w:pPr>
        <w:pStyle w:val="Heading2"/>
      </w:pPr>
      <w:r>
        <w:rPr>
          <w:lang w:val="pt_PT" w:bidi="pt_PT"/>
        </w:rPr>
        <w:t>Marcos 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Eles chegaram ao outro lado do mar e foram para a região dos gerasenos.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Assim que Jesus saiu do barco, imediatamente um homem possuído por um espírito impuro veio dos túmulos ao seu encontro.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Esse homem morava nos túmulos, e ninguém conseguia prendê-lo, nem mesmo com algemas e correntes.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Muitas vezes era acorrentado e algemado, mas ele sempre quebrava as algemas e despedaçava as correntes. Ninguém tinha força suficiente para dominá-lo.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Dia e noite, estava entre os túmulos e as montanhas, gritando e cortando-se com pedras.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Quando viu Jesus de longe, o homem correu e prostrou-se diante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Então gritou com força: “O que quer comigo, Jesus, Filho do Deus Altíssimo? Por Deus, não me atormente!”.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Pois Jesus já lhe tinha dito: “Espírito imundo, saia deste homem!”.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Jesus perguntou ao demônio: “Qual é o seu nome?”. Ele respondeu: “Meu nome é Legião, porque somos muitos”.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 suplicava repetidamente que não os enviasse para fora daquela região.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Uma grande manada de porcos estava pastando num monte ali perto.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Os demônios suplicaram a Jesus: “Mande-nos para aqueles porcos, para que entremos neles”.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Jesus lhes deu permissão. E os espíritos impuros saíram do homem e entraram nos porcos. A manada com cerca de dois mil porcos correu descontroladamente pelo precipício em direção ao mar e se afogou.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Os que cuidavam dos porcos fugiram e foram contar esses fatos na cidade e nos campos próximos. Então, as pessoas correram para ver o que havia acontecido.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Chegaram a Jesus e viram ali o homem que antes tinha sido possuído pela legião de demônios, sentado, vestido e em perfeito juízo; e ficaram com medo.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Os que tinham visto os fatos contaram aos outros o que havia acontecido com o homem possuído por demônios e com os porcos.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Então a multidão começou a suplicar a Jesus que saísse de seu território.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Enquanto Jesus entrava no barco, o homem que tinha sido possuído por demônios suplicou para ir com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Mas Jesus não permitiu e disse: “Vá para casa e conte à sua família tudo que o Senhor fez por você e como teve misericórdia de você”.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Então o homem foi embora e começou a proclamar em Decápolis tudo que Jesus havia feito por ele, e todos se admiravam.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Depois que Jesus voltou de barco para o outro lado do mar, uma grande multidão se reuniu ao seu redor na praia.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Então um dos líderes da sinagoga local, chamado Jairo, chegou e, ao vê-lo, caiu aos seus pés,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suplicando com insistência: “Minha filhinha está morrendo! Por favor, venha e ponha as mãos sobre ela para que seja curada e viva”.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Jesus foi com ele, e uma grande multidão o seguiu, apertando-o de todos os lados.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Estava na multidão uma mulher que sofria de uma hemorragia havia doze 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Tinha padecido sob os cuidados de muitos médicos e gastado tudo que possuía, sem melhorar; pelo contrário, piorava.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Quando ouviu falar a respeito de Jesus, aproximou-se por trás dele no meio da multidão e tocou em seu manto,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porque dizia para si mesma: “Se eu apenas tocar em seu manto, ficarei curada”.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E, no mesmo instante, a hemorragia cessou, e ela sentiu em seu corpo que estava curada de seu sofrimento.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Jesus, percebendo imediatamente que dele havia saído poder, virou-se para a multidão ao redor e perguntou: “Quem tocou em meu manto?”.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Os discípulos responderam: “O senhor vê a multidão aglomerada ao seu redor e ainda pergunta: ‘Quem tocou em mim?’”.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Mas Jesus continuou a olhar ao redor para ver quem havia feito aquilo.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Então a mulher, tremendo de medo pelo que lhe havia acontecido, aproximou-se, prostrou-se aos pés dele e contou toda a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E ele lhe disse: “Filha, a sua fé a curou! Vá em paz e fique livre de seu sofrimento”.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Enquanto Jesus ainda falava com ela, chegaram algumas pessoas da casa de Jairo, o líder da sinagoga, e lhe disseram: “Sua filha morreu. Por que ainda incomodar o mestre?”.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Mas Jesus ouviu o que haviam relatado e disse a Jairo: “Não tenha medo. Apenas creia”.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E não permitiu que ninguém fosse com ele, exceto Pedro, Tiago e João, irmão de Tiago.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Chegando à casa do líder da sinagoga, Jesus viu um grande tumulto, com pessoas chorando e se lamentando muito.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Ele entrou e perguntou: “Por que todo esse tumulto e lamento? A criança não morreu, mas apenas dorme”.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Então eles riram de Jesus. Ele, porém, ordenou que todos saíssem e levou os pais da criança e os três discípulos para o quarto onde ela estava.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Segurando a menina pela mão, ele disse: “Talita cumi!”, que significa: “Menina, eu ordeno, levante-se!”.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No mesmo instante a menina, que tinha doze anos, levantou-se e passou a andar. E todos ficaram atônitos.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Jesus ordenou expressamente que não contassem nada a ninguém e mandou que dessem alguma coisa para ela comer.</w:t>
      </w:r>
    </w:p>
    <w:p>
      <w:pPr>
        <w:pStyle w:val="Heading2"/>
      </w:pPr>
      <w:r>
        <w:rPr>
          <w:lang w:val="pt_PT" w:bidi="pt_PT"/>
        </w:rPr>
        <w:t>Marcos 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Jesus saiu daquela região e foi com seus discípulos para sua cidade.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Quando chegou o sábado, começou a ensinar na sinagoga, e muitos, ao ouvi-lo, ficaram admirados e perguntavam: “De onde vêm estas coisas? Que sabedoria é esta que lhe foi dada? Como ele faz esses milagres?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 não é o carpinteiro, filho de Maria e irmão de Tiago, José, Judas e Simão? E suas irmãs não estão aqui entre nós?”. E escandalizaram-se com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Então Jesus lhes disse: “Não há profeta sem honra, exceto em sua própria cidade, entre seus parentes e sua própria família”.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Jesus não pôde realizar ali milagres, senão impor as mãos sobre uns poucos doentes e curá-los.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 admirou-se da incredulidade do povo. Então passou a percorrer os povoados ao redor, ensinando.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Chamou os doze, começou a enviá-los de dois em dois e deu-lhes autoridade sobre os espíritos impuros.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Ordenou-lhes que não levassem nada na viagem, a não ser um cajado. Não deveriam levar nem pão, nem bolsa, nem dinheiro;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 que calçassem sandálias, mas não levassem duas túnicas.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 disse: “Em qualquer casa que entrarem, fiquem nela até partirem da cidade.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E, se algum povoado não os receber nem os ouvir, sacudam a poeira dos pés quando saírem como testemunho contra eles”.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Então saíram, pregando ao povo que se arrependesse.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Expulsaram muitos demônios, ungiram com óleo muitos doentes e os curaram.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rei Herodes soube disso, pois o nome de Jesus havia se tornado conhecido. Alguns diziam: “João Batista ressuscitou dos mortos. Por isso tais milagres operam nele”.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Outros diziam que Jesus era Elias. Outros ainda afirmavam que ele era um profeta, como um dos antigos profetas.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Quando ouviu isso, Herodes disse: “É João, a quem mandei decapitar, que ressuscitou dos mortos”.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Pois o próprio Herodes havia mandado prender e amarrar João na prisão, por causa de Herodias, mulher de seu irmão Filipe, com a qual Herodes havia se casado.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João dizia a Herodes: “Não lhe é lícito viver com a mulher de seu irmão”.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Herodias guardava rancor de João e queria matá-lo, mas não podia fazer isso.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Herodes tinha temor de João, sabendo que era um homem justo e santo, e o protegia. E quando o ouvia, ficava perturbado, mas, mesmo assim, gostava de ouvi-lo.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Finalmente chegou a oportunidade que Herodias esperava. No aniversário de Herodes, ele ofereceu um banquete aos principais líderes, aos comandantes do exército e aos cidadãos mais importantes da Galileia.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 filha de Herodias entrou e dançou diante deles, agradando a Herodes e aos seus convidados. Disse o rei à jovem: “Peça-me o que você quiser, e eu lhe darei”.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 prometeu, sob juramento: “Seja o que for que você me pedir, eu lhe darei, até a metade do meu reino”.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Ela saiu e perguntou à mãe: “O que pedirei?”. A mãe respondeu: “A cabeça de João Batista!”.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A jovem voltou depressa ao rei e pediu: “Eu quero a cabeça de João Batista agora mesmo numa bandeja!”.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O rei ficou muito triste, mas, por causa do juramento que havia feito na frente dos convidados, não quis negar o pedido à jovem.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Então Herodes enviou imediatamente um carrasco para cortar a cabeça de João e trazê-la. O homem foi, decapitou João na prisão,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trouxe a cabeça numa bandeja e a entregou à jovem, que a levou à sua mãe.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Logo que souberam o que tinha acontecido, os discípulos de João vieram, levaram o corpo e o colocaram num túmulo.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Os apóstolos reuniram-se com Jesus e lhe contaram tudo que tinham feito e ensinado.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Então Jesus lhes disse: “Venham comigo para um lugar tranquilo e descansem um pouco”, pois muita gente ia e vinha, a ponto de não terem tempo para comer.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Assim, partiram num barco para um lugar deserto.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Mas muitos os viram partir e os reconheceram; e de todas as cidades correram para lá e chegaram antes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Quando saiu do barco, Jesus viu uma grande multidão e compadeceu-se dela, pois eram como ovelhas que não têm pastor. E começou a lhes ensinar muitas coisas.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Já sendo tarde, os discípulos se aproximaram dele e disseram: “Este lugar é deserto, e já está tarde.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Mande o povo embora para que possa ir aos campos e povoados próximos e comprar algo para comer”.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Mas ele disse: “Deem vocês mesmos alimento a eles”. Eles disseram: “Teríamos de gastar muito dinheiro para comprar comida para essa multidão!”.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Ele perguntou: “Quantos pães vocês têm? Verifiquem”. Quando voltaram, disseram: “Cinco pães e dois peixes”.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Então Jesus ordenou aos discípulos que fizessem a multidão sentar-se em grupos na grama verde.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E eles se sentaram em grupos de cinquenta e de cem.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Jesus pegou os cinco pães e os dois peixes, ergueu os olhos ao céu e deu graças. Então partiu os pães e entregou-os aos discípulos para que os servissem à multidão. Também dividiu os dois peixes entre todos.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Todos comeram e ficaram satisfeitos!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E os discípulos recolheram doze cestos cheios de pedaços de pão e de peixe que sobraram.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Os que comeram os pães eram cinco mil homens.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Logo a seguir, Jesus ordenou aos discípulos que entrassem no barco e fossem para Betsaida, do outro lado do mar, enquanto ele despedia a multidão.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Depois de despedir a multidão, subiu ao monte para orar.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Quando chegou a noite, o barco estava no meio do mar, e Jesus estava sozinho em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Vendo que os discípulos remavam com dificuldade, pois tinham vento contrário, por volta das três da madrugada, foi até eles andando sobre o mar e pretendia passar por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Mas, quando o viram andando sobre o mar, pensaram que fosse um fantasma e gritaram.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Todos o viram e ficaram aterrorizados. Mas Jesus imediatamente falou com eles e disse: “Coragem! Sou eu! Não tenham medo!”.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51</w:t>
      </w:r>
      <w:r>
        <w:rPr>
          <w:lang w:val="pt_PT" w:bidi="pt_PT"/>
        </w:rPr>
        <w:t xml:space="preserve"> Em seguida, subiu no barco e o vento cessou. Os discípulos ficaram atônitos,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52</w:t>
      </w:r>
      <w:r>
        <w:rPr>
          <w:lang w:val="pt_PT" w:bidi="pt_PT"/>
        </w:rPr>
        <w:t xml:space="preserve"> porque não haviam entendido o milagre dos pães; tinham o coração endurecido.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53</w:t>
      </w:r>
      <w:r>
        <w:rPr>
          <w:lang w:val="pt_PT" w:bidi="pt_PT"/>
        </w:rPr>
        <w:t xml:space="preserve"> Estando já do outro lado, chegaram a Genesaré e ali amarraram o barco.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54</w:t>
      </w:r>
      <w:r>
        <w:rPr>
          <w:lang w:val="pt_PT" w:bidi="pt_PT"/>
        </w:rPr>
        <w:t xml:space="preserve"> Assim que desembarcaram, o povo logo reconheceu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55</w:t>
      </w:r>
      <w:r>
        <w:rPr>
          <w:lang w:val="pt_PT" w:bidi="pt_PT"/>
        </w:rPr>
        <w:t xml:space="preserve"> Percorrendo toda aquela região, as pessoas começaram a levar os doentes em macas para onde sabiam que ele estava.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56</w:t>
      </w:r>
      <w:r>
        <w:rPr>
          <w:lang w:val="pt_PT" w:bidi="pt_PT"/>
        </w:rPr>
        <w:t xml:space="preserve"> Aonde quer que ele fosse — povoados, cidades ou campos ao redor —, levavam os doentes para as praças e suplicavam-lhe que pudessem ao menos tocar na borda de seu manto; e todos que tocavam nele eram curados.</w:t>
      </w:r>
    </w:p>
    <w:p>
      <w:pPr>
        <w:pStyle w:val="Heading2"/>
      </w:pPr>
      <w:r>
        <w:rPr>
          <w:lang w:val="pt_PT" w:bidi="pt_PT"/>
        </w:rPr>
        <w:t>Marcos 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Chegaram alguns fariseus e mestres da lei, vindos de Jerusalém, e se reuniram ao redor de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Viram que alguns dos discípulos dele comiam com as mãos impuras, isto é, sem lavá-las.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(Pois todos os judeus e os fariseus não comem se não lavarem cuidadosamente as mãos, obedecendo à tradição dos líderes religiosos.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Quando vêm do mercado, se não se lavarem desta maneira, não comem. Há muitas outras tradições às quais se apegam, como a lavagem de copos, jarras e utensílios de metal [e camas].)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Então os fariseus e os mestres da lei o interrogaram: “Por que os seus discípulos não seguem a tradição dos líderes religiosos, em vez de comerem sem lavar as mãos?”.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Jesus respondeu: “Isaías tinha razão quando profetizou sobre vocês, hipócritas, como está escrito: ‘Este povo me honra com a boca, mas o coração está longe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Vocês me adoram em vão, pois ensinam doutrinas que são preceitos de homens’.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Vocês desprezam os mandamentos de Deus e guardam a tradição dos homens”.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 disse ainda: “Vocês rejeitam com habilidade os mandamentos de Deus para guardar as suas tradições.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Pois Moisés disse: ‘Honre seu pai e sua mãe’ e ‘Quem amaldiçoar seu pai ou sua mãe será punido com a morte’.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Mas vocês dizem que alguém pode dizer aos seus pais: ‘Aquilo que poderiam receber de mim é Corbã, isto é, uma oferta para Deus’.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Assim vocês o desobrigam de cuidar dos pais,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anulando a palavra de Deus por meio da tradição que vocês mesmos transmitiram. E fazem muitas outras coisas semelhantes”.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Jesus chamou novamente a multidão e disse: “Ouçam-me todos com atenção e entendam.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Não há nada fora do homem que, entrando em seu corpo, possa torná-lo ‘impuro’, mas o que sai do homem é o que o torna ‘impuro’”.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Então ele entrou numa casa, afastando-se da multidão, e os discípulos pediram que explicasse a parábola.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Jesus perguntou: “Vocês também não entendem? Não percebem que o que entra no homem não pode torná-lo ‘impuro’?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Pois não entra no coração, mas apenas no estômago, e depois é eliminado”. Com isso, declarou que todos os alimentos são “puros”.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 acrescentou: “O que sai do homem é o que o torna ‘impuro’.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Porque de dentro, do coração dos homens, vêm maus pensamentos, imoralidades sexuais, roubos, homicídios,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adultérios, cobiças, maldades, engano, devassidão, inveja, calúnia, soberba e insensatez.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Todas essas coisas ruins vêm de dentro e tornam o homem ‘impuro’”.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Jesus saiu da Galileia e foi para a região de Tiro [e Sidom]. Ao entrar numa casa, não queria que ninguém soubesse, mas não pôde passar despercebido.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Logo que ouviu falar dele, uma mulher, cuja filha estava com um espírito imundo, veio e lançou-se aos seus pés.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A mulher era grega, de origem siro-fenícia, e implorou que Jesus expulsasse o demônio de sua filha.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Ele lhe disse: “Deixe que os filhos comam primeiro, porque não é certo tirar o pão das crianças e jogá-lo aos cachorrinhos”.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Ela respondeu: “Sim, Senhor, mas até os cachorrinhos, debaixo da mesa, comem as migalhas que caem dos pratos das crianças”.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Jesus disse: “Por causa da sua resposta, vá para casa, porque o demônio já saiu da sua filha”.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E, quando voltou para casa, ela encontrou a filha deitada na cama, e o demônio havia saído.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Jesus saiu dos arredores de Tiro e subiu a Sidom, antes de voltar ao mar da Galileia e à região de Decápolis.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Trouxeram-lhe um homem surdo e mudo, e pediram-lhe que pusesse as mãos sobre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Jesus o levou para longe da multidão, pôs os dedos nos ouvidos do homem e, em seguida, cuspiu nos dedos e tocou na língua do homem.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Olhando para o céu, suspirou e disse: “Efatá!”, que quer dizer: “Abra-se!”.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Naquele instante, os ouvidos do homem se abriram, o empecilho da língua se desfez, e ele começou a falar corretamente.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Jesus ordenou-lhes que não contassem a ninguém o que tinha acontecido, mas, quanto mais ele lhes ordenava, mais o divulgavam.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E ainda mais se admiravam, dizendo: “Ele faz tudo muito bem. Até faz o surdo ouvir e o mudo falar!”.</w:t>
      </w:r>
    </w:p>
    <w:p>
      <w:pPr>
        <w:pStyle w:val="Heading2"/>
      </w:pPr>
      <w:r>
        <w:rPr>
          <w:lang w:val="pt_PT" w:bidi="pt_PT"/>
        </w:rPr>
        <w:t>Marcos 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Naqueles dias, uma grande multidão estava novamente reunida e sem ter o que comer. Jesus chamou os discípulos e disse: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"Tenho compaixão desta multidão; eles já estão aqui comigo há três dias e não têm o que comer.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Se eu os mandar para casa sem dar-lhes de comer, vão desfalecer pelo caminho; e alguns deles vieram de longe”.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Os discípulos perguntaram: “Onde alguém conseguirá pão suficiente para saciar estas pessoas aqui neste deserto?”.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Jesus perguntou: Quantos pães vocês têm?”. Eles responderam: “Sete”.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Então Jesus ordenou à multidão que se sentasse no chão. Tomou os sete pães, deu graças, partiu-os e os entregou aos discípulos para que os distribuíssem à multidão.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Também tinham alguns peixinhos; Jesus os abençoou e ordenou que os discípulos os distribuíssem.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Todos comeram e ficaram saciados, e os discípulos recolheram sete cestos cheios de pedaços que sobraram.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Eram cerca de quatro mil homens naquele dia. Depois disso, Jesus os mandou para casa.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Logo a seguir, entrou no barco com seus discípulos e foi para a região de Dalmanuta.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 os fariseus vieram e começaram a discutir com Jesus, pedindo-lhe um sinal do céu para pô-lo à prova.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Suspirando profundamente, Jesus disse: “Por que esta geração pede um sinal? Em verdade lhes digo que nenhum sinal lhe será dado”.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ele os deixou, entrou novamente no barco e foi para o outro lado do mar.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Os discípulos se esqueceram de levar pães, e não tinham mais do que um pão no barco.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Jesus os advertiu: “Fiquem atentos e tenham cuidado com o fermento dos fariseus e com o de Herodes”.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 os discípulos discutiam entre si: “É porque não temos pão”.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Percebendo isso, Jesus perguntou: “Por que vocês discutem sobre não terem pão? Ainda não entendem nem percebem? Vocês têm o coração endurecido?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Vocês têm olhos, mas não veem? Têm ouvidos, mas não ouvem? Não se lembram?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Quando eu parti os cinco pães para os cinco mil, quantos cestos cheios de sobras vocês recolheram?”. Eles responderam: “Doze”.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"E quando eu parti os sete pães para os quatro mil, quantos cestos cheios de sobras vocês recolheram?”. Eles responderam: “Sete”.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 ele perguntou: “Vocês ainda não entendem?”.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Quando eles chegaram a Betsaida, algumas pessoas levaram um cego até Jesus e lhe rogaram que o tocasse.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Tomando o cego pela mão, levou-o para fora do povoado, cuspiu nos olhos dele e pôs as mãos sobre ele. “Vê alguma coisa?”, perguntou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O homem levantou os olhos e respondeu: “Vejo pessoas, mas parecem árvores andando”.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Então Jesus pôs mais uma vez as mãos sobre os olhos do homem, e ele passou a ver claramente; sua visão foi restaurada, e ele viu tudo com nitidez.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 Jesus mandou-o para casa, recomendando: “Não entre no povoado”.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Jesus saiu com os discípulos para os povoados de Cesareia de Filipe. No caminho, ele os interrogou: “Quem o povo diz que eu sou?”.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Eles lhe responderam: “João Batista; outros, Elias; e outros, um dos profetas”.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"E vocês?”, perguntou. “Quem dizem que eu sou?”. Pedro respondeu: “O senhor é o Cristo”.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Jesus os advertiu que não dissessem isso a ninguém.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Então começou a ensiná-los: “É necessário que o Filho do Homem sofra muito, seja rejeitado pelos líderes religiosos, pelos principais sacerdotes e pelos mestres da lei, seja morto e, depois de três dias, ressuscite”.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E dizia isso abertamente. Então Pedro, chamando-o de lado, começou a repreendê-lo.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Mas Jesus se virou, olhou para os discípulos, repreendeu Pedro e disse: “Para trás de mim, Satanás! Você não compreende as coisas de Deus, mas as dos homens”.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Então chamou o povo com os discípulos e disse: “Se alguém quiser vir após mim, negue a si mesmo, tome sua cruz e siga-me.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Pois quem quiser salvar a própria vida, a perderá; mas quem a perder por mim e pelo evangelho, a salvará.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De que adianta ao homem ganhar o mundo inteiro e perder a alma?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Ou o que o homem daria em troca de sua alma?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Porque aquele que se envergonhar de mim e de minhas palavras nesta geração adúltera e pecadora, também o Filho do Homem se envergonhará dele quando voltar na glória de seu Pai com os santos anjos”.</w:t>
      </w:r>
    </w:p>
    <w:p>
      <w:pPr>
        <w:pStyle w:val="Heading2"/>
      </w:pPr>
      <w:r>
        <w:rPr>
          <w:lang w:val="pt_PT" w:bidi="pt_PT"/>
        </w:rPr>
        <w:t>Marcos 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Jesus prosseguiu: “Em verdade lhes digo: alguns que aqui estão não provarão a morte antes de verem o reino de Deus vindo com poder”.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Seis dias depois, Jesus levou consigo Pedro, Tiago e João a um monte alto, para estarem sozinhos, e foi transfigurado diante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 suas roupas se tornaram resplandecentes, muito mais brancas do que qualquer lavandeiro no mundo seria capaz de deixá-las.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Então Elias e Moisés apareceram e começaram a falar com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Pedro respondeu a Jesus: “Rabi, é bom estarmos aqui. Vamos fazer três tendas: uma para o senhor, uma para Moisés e uma para Elias”.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 disse isso porque não sabia o que responder; todos estavam apavorados.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Então apareceu uma nuvem que os cobriu com sombra, e da nuvem saiu uma voz: “Este é meu Filho amado. Ouçam o que ele diz!”.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De repente, ao olharem ao redor, não viram mais ninguém com eles, exceto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Enquanto desciam do monte, Jesus ordenou que não contassem a ninguém o que tinham visto, até que o Filho do Homem ressuscitasse dos mortos.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Eles guardaram entre si o que tinham visto, perguntando-se o que significava “ressuscitar dos mortos”.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Então perguntaram a Jesus: “Por que os mestres da lei dizem ser necessário que Elias venha primeiro?”.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Jesus respondeu: “De fato, Elias vem primeiro para preparar o caminho. Mas por que está escrito que é necessário que o Filho do Homem sofra muito e seja desprezado?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Eu, porém, digo a vocês: Elias já veio, e fizeram com ele tudo o que quiseram, conforme está escrito a seu respeito”.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Quando Jesus e os três voltaram para os outros discípulos, viram uma grande multidão ao redor deles e alguns mestres da lei discutindo com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Assim que a multidão viu Jesus, ficou surpresa e correu para saudá-lo.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 ele perguntou: “Sobre o que vocês estão discutindo?”.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Um homem na multidão respondeu: “Mestre, trouxe até o senhor meu filho, que tem um espírito que o torna mudo.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 sempre que o espírito se apodera dele, atira-o ao chão; e ele espuma pela boca, range os dentes e definha. Pedi aos seus discípulos que expulsassem o espírito, mas não puderam”.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Jesus disse: “Ó geração incrédula, até quando estarei com vocês? Até quando terei de suportá-los? Tragam o menino até aqui”.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 levaram-no até ele. Quando viu Jesus, o espírito imediatamente causou uma convulsão no menino, que caiu no chão, contorcendo-se e espumando pela boca.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Jesus perguntou ao pai do menino: “Há quanto tempo isso acontece com ele?”. Ele respondeu: “Desde que era pequeno.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 muitas vezes o faz cair no fogo e na água para matá-lo. Mas, se o senhor puder fazer alguma coisa, tenha compaixão de nós e ajude-nos”.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Jesus lhe disse: “Se eu puder? Tudo é possível ao que crê”.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Imediatamente o pai do menino exclamou: “Eu creio; ajude-me em minha falta de fé!”.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Quando Jesus viu que uma multidão maior corria para lá, repreendeu o espírito imundo, dizendo: “Espírito surdo e mudo, ordeno que saia e não entre mais nele!”.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Gritando e causando outra convulsão violenta no menino, o espírito saiu. O menino ficou como morto, de modo que muitos diziam: “Ele morreu”.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Mas Jesus, tomando-o pela mão, o ajudou, e ele se levantou.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Quando Jesus entrou em casa, seus discípulos perguntaram: “Por que não pudemos expulsar aquele espírito?”.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Jesus respondeu: “Esse tipo de espírito só pode sair por meio da oração [e do jejum]”.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Saindo dali, atravessaram a Galileia. Jesus não queria que ninguém soubesse,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pois ensinava seus discípulos e lhes dizia: “O Filho do Homem será entregue nas mãos dos homens e será morto, e três dias depois ressuscitará”.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Mas os discípulos não entendiam o que ele dizia e tinham medo de lhe perguntar.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E chegaram a Cafarnaum. Estando em casa, ele lhes perguntou: “Sobre o que vocês estavam discutindo no caminho?”.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Eles ficaram em silêncio, pois, no caminho, tinham discutido sobre qual deles era o maior.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Jesus se sentou, chamou os doze discípulos e disse: “Quem quiser ser o primeiro, será o último, e servo de todos”.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E, trazendo uma criança, colocou-a no meio deles, tomou-a nos braços e disse: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"Quem receber uma destas crianças em meu nome, recebe a mim; e quem me receber, não recebe apenas a mim, mas também aquele que me enviou”.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João disse: “Mestre, vimos alguém expulsando demônios em seu nome e tentamos impedi-lo, porque ele não nos segue”.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"Não o impeçam”, disse Jesus, “porque ninguém que faça milagres em meu nome poderá falar mal de mim logo em seguida.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Quem não é contra nós está a nosso favor.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Se alguém lhes der um copo de água em meu nome, porque vocês são de Cristo, eu lhes asseguro que essa pessoa certamente não perderá sua recompensa.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"Se alguém fizer pecar um destes pequeninos que creem em mim, seria melhor que fosse jogado no mar com uma grande pedra de moinho amarrada ao pescoço.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Se sua mão o fizer pecar, corte-a. É melhor entrar na vida mutilado do que ir com as duas mãos para o inferno, onde o fogo nunca se apaga.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Se seu pé o fizer pecar, corte-o. É melhor entrar na vida coxo do que ser lançado no inferno com os dois pés.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Se seu olho o fizer pecar, arranque-o. É melhor entrar no reino de Deus com um olho do que ser lançado com os dois olhos no inferno,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onde seu verme nunca morre e o fogo nunca se apaga.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"Porque cada um será salgado com fogo.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O sal é bom, mas, se vier a ficar insípido, como lhe restaurar o sabor? Tenham sal em vocês mesmos e vivam em paz uns com os outros”.</w:t>
      </w:r>
    </w:p>
    <w:p>
      <w:pPr>
        <w:pStyle w:val="Heading2"/>
      </w:pPr>
      <w:r>
        <w:rPr>
          <w:lang w:val="pt_PT" w:bidi="pt_PT"/>
        </w:rPr>
        <w:t>Marcos 10:1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Jesus partiu dali e foi para a região da Judeia, além do rio Jordão. E, mais uma vez, uma multidão se reuniu ao seu redor, e, como de costume, ele a ensinava.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Alguns fariseus se aproximaram para pô-lo à prova e lhe perguntaram: “É permitido ao homem se divorciar de sua mulher?”.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“O que Moisés lhes ordenou?”, perguntou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Responderam: “Moisés permitiu que o homem desse uma carta de divórcio e a mandasse embora”.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Jesus disse: “Moisés escreveu esse mandamento porque vocês têm o coração endurecido.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Porém, desde o princípio da criação, Deus ‘os fez homem e mulher’.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'Por essa razão, o homem deixará pai e mãe e se unirá à sua mulher,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 os dois se tornarão uma só carne. Assim, já não são dois, mas uma só carne’.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Portanto, ninguém separe o que Deus uniu”.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Em casa, os discípulos o interrogaram novamente sobre isso.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Ele disse: “Quem se divorciar de sua mulher e se casar com outra comete adultério contra 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E, se a mulher se divorciar do marido e se casar com outro homem, ela também comete adultério”.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Depois disso, as pessoas trouxeram crianças a Jesus para que tocasse nelas, mas os discípulos as repreendiam.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Vendo isso, Jesus ficou indignado e disse: “Deixem que as crianças venham a mim e não as impeçam, pois o reino de Deus pertence aos que são semelhantes a 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Digo-lhes a verdade: quem não receber o reino de Deus como uma criança não entrará nele”.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Então ele as tomou nos braços, impôs as mãos sobre elas e as abençoou.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Quando Jesus começou a sair, um homem correu ao seu encontro, ajoelhou-se diante dele e perguntou: “Bom mestre, o que devo fazer para herdar a vida eterna?”.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"Por que você me chama de bom?”, perguntou Jesus. “Ninguém é bom, senão um, que é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Você conhece os mandamentos: ‘Não mate, não cometa adultério, não roube, não dê falso testemunho, não engane ninguém, honre seu pai e sua mãe’”.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 homem respondeu: “Mestre, a todos esses mandamentos tenho obedecido desde a juventude”.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Olhando para ele, Jesus o amou e disse: “Falta-lhe apenas uma coisa: vá, venda tudo o que você tem, dê o dinheiro aos pobres, e você terá um tesouro no céu; então venha e siga-me”.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Mas, ao ouvir essas palavras, o homem se entristeceu e foi embora, porque possuía muitos bens.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Olhando ao redor, Jesus disse aos seus discípulos: “Como é difícil para os que têm riquezas entrar no reino de Deus!”.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Os discípulos ficaram espantados com o que ele disse. Mas Jesus repetiu: “Filhos, como é difícil entrar no reino de Deus!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É mais fácil um camelo passar pelo buraco de uma agulha do que um homem rico entrar no reino de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Os discípulos ficaram ainda mais admirados, dizendo entre si: “Quem então pode ser salvo?”.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Jesus olhou para eles e respondeu: “Para o homem é impossível, mas não para Deus; porque todas as coisas são possíveis para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Então Pedro começou a dizer-lhe: “Nós deixamos tudo para segui-lo”.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Jesus respondeu: “Eu lhes asseguro que ninguém que tenha deixado casa, irmãos, irmãs, mãe, pai, filhos ou campos por causa de mim e do evangelho,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deixará de receber, já neste tempo, cem vezes mais casas, irmãos, irmãs, mães, filhos e campos, com perseguições, e, na era que está por vir, a vida eterna.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Contudo, muitos que agora são os primeiros serão os últimos, e muitos que agora são os últimos, os primeiros.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Estavam subindo para Jerusalém, e Jesus ia adiante deles; os discípulos ficaram admirados, e os outros que os seguiam estavam com muito medo. Jesus chamou novamente os doze de lado e começou a lhes contar o que estava para acontecer com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"Ouçam, estamos subindo para Jerusalém, e o Filho do Homem será entregue aos principais sacerdotes e aos mestres da lei, e eles o condenarão à morte e o entregarão aos gentios.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Zombarão dele, cuspirão nele, o açoitarão e o matarão, e, depois de três dias, ele ressuscitará”.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Então aproximaram-se dele Tiago e João, filhos de Zebedeu, e disseram: “Mestre, queremos que nos conceda o que vamos lhe pedir”.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Jesus perguntou: “O que querem que eu lhes faça?”.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Eles responderam: “Conceda-nos que, na sua glória, nos sentemos um à sua direita e outro à sua esquerda”.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Jesus, porém, respondeu: “Vocês não sabem o que estão pedindo! Podem beber o cálice que eu bebo ou ser batizados com o batismo com que sou batizado?”.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Eles disseram: “Podemos!”. E Jesus lhes disse: “Vocês beberão, sim, o cálice que eu bebo, e serão batizados com o batismo com que sou batizado,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mas quanto a se sentar à minha direita ou à minha esquerda não cabe a mim conceder; esses lugares são daqueles para quem foram preparados”.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Quando os outros dez discípulos ouviram isso, ficaram indignados com Tiago e João.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Então Jesus os chamou e disse: “Vocês sabem que os que são considerados governantes das nações as dominam, e seus poderosos exercem poder sobre 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Não é assim, porém, entre vocês. Quem quiser se tornar maior entre vocês, que seja servo,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e quem quiser ser o primeiro entre vocês, que seja servo de todos.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Pois também o Filho do Homem não veio para ser servido, mas para servir e dar a sua vida em resgate por muitos”.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E chegaram a Jericó. Quando Jesus saía de Jericó com seus discípulos e uma grande multidão, um homem cego chamado Bartimeu, filho de Timeu, estava sentado à beira da estrada, pedindo esmolas.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Quando ouviu que era Jesus de Nazaré, Bartimeu começou a gritar: “Jesus, Filho de Davi, tenha misericórdia de mim!”.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E muitos o repreendiam para que se calasse, mas ele gritava muito mais: “Filho de Davi, tenha misericórdia de mim!”.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Jesus parou e disse: “Chamem-no”. E eles chamaram o cego, dizendo: “Ânimo! Levante-se! Ele está chamando você”.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Bartimeu jogou sua capa para o lado, levantou-se de um salto e dirigiu-se a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51</w:t>
      </w:r>
      <w:r>
        <w:rPr>
          <w:lang w:val="pt_PT" w:bidi="pt_PT"/>
        </w:rPr>
        <w:t xml:space="preserve"> Jesus perguntou: “O que você quer que eu lhe faça?”. O cego respondeu: “Rabi, eu quero ver!”.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52</w:t>
      </w:r>
      <w:r>
        <w:rPr>
          <w:lang w:val="pt_PT" w:bidi="pt_PT"/>
        </w:rPr>
        <w:t xml:space="preserve"> Jesus lhe disse: “Vá, pois a sua fé o salvou”. E, no mesmo instante, o cego pôde ver e seguiu Jesus pelo caminho.</w:t>
      </w:r>
    </w:p>
    <w:p>
      <w:pPr>
        <w:pStyle w:val="Heading2"/>
      </w:pPr>
      <w:r>
        <w:rPr>
          <w:lang w:val="pt_PT" w:bidi="pt_PT"/>
        </w:rPr>
        <w:t>Marcos 11:1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Quando Jesus e seus discípulos se aproximaram de Jerusalém, de Betfagé e Betânia, próximo ao monte das Oliveiras, Jesus enviou dois de seus discípulos à frente.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“Vão ao povoado que está à sua frente”, disse ele, “e assim que entrarem, encontrarão um jumentinho amarrado, que nunca foi montado. Desamarrem-no e tragam-no aqui.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 se alguém lhes perguntar por que estão fazendo isso, digam: ‘O Senhor precisa dele e logo o devolverá’”.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Os dois foram e encontraram um jumentinho na rua, amarrado à porta. Quando o estavam desamarrando,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alguns dos que estavam ali perguntaram: “O que vocês estão fazendo, soltando esse jumentinho?”.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Eles responderam como Jesus lhes tinha instruído, e os homens deixaram que levassem o animal.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Eles levaram o jumentinho a Jesus, colocaram suas vestes sobre ele, e Jesus montou.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Muitos estenderam seus mantos na estrada à frente dele, e outros espalharam ramos que haviam cortado nos campos.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Os que iam à frente e os que seguiam gritavam: “Hosana! Bendito é o que vem em nome do Senhor!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Bendito é o reino vindouro de nosso pai Davi! Hosana nas maiores alturas!”.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Jesus entrou em Jerusalém e foi para o templo; depois de observar tudo ao redor, como já era tarde, foi para Betânia com os doze discípulos.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No dia seguinte, quando Jesus e seus discípulos saíam de Betânia, ele teve fome.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Vendo a certa distância uma figueira com folhas, foi ver se encontraria alguns figos. Quando se aproximou, só encontrou folhas, pois não era tempo de frutos.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Então Jesus disse à árvore: “Ninguém mais coma de seu fruto!”. E os discípulos ouviram-no dizer isso.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 foram para Jerusalém. Jesus entrou no templo e ali começou a expulsar os que vendiam e compravam. Derrubou as mesas dos cambistas e as cadeiras dos que vendiam pombas;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 não permitia que ninguém carregasse qualquer utensílio pelo templo.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 ensinava, dizendo-lhes: “Não está escrito que: ‘Minha casa será chamada casa de oração para todas as nações’? Mas vocês a transformaram num covil de ladrões”.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Quando os principais sacerdotes e os mestres da lei ouviram isso, começaram a procurar um modo de destruí-lo, pois o temiam, visto que toda a multidão se maravilhava de seu ensino.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Quando chegou a tarde, eles saíram da cidade.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Na manhã seguinte, passaram pela figueira e viram que estava seca desde as raízes.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Lembrando-se Pedro do que Jesus tinha dito à árvore, exclamou: “Veja, Mestre! Secou a figueira que o senhor amaldiçoou!”.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Respondeu Jesus: “Tenham fé em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Eu lhes asseguro: quem disser a este monte: ‘Levante-se e jogue-se no mar’, e não duvidar em seu coração, mas crer que acontecerá o que disse, assim lhe será feito.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Por isso eu lhes digo: tudo o que pedirem em oração, creiam que já o receberam, e assim lhes será concedido.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 quando estiverem orando, se tiverem algo contra alguém, perdoem-no, para que também seu Pai, que está nos céus, perdoe seus pecados”.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Então voltaram a Jerusalém, e, enquanto Jesus andava pelo templo, os principais sacerdotes, os mestres da lei e os líderes religiosos vieram até ele e perguntaram: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"Com que autoridade você faz essas coisas? Ou quem lhe deu essa autoridade para fazê-las?”.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Jesus respondeu: “Eu também lhes farei uma pergunta. Se vocês responderem, direi com que autoridade faço estas coisas.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O batismo de João era do céu ou dos homens? Respondam-me!”.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Eles discutiam entre si, dizendo: “Se dissermos que é do céu, ele perguntará: ‘Por que então não creram nele?’.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Mas se dissermos que foi dos homens, o povo criará um tumulto”, pois todos consideravam João verdadeiramente um profeta.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Então responderam a Jesus: “Não sabemos”. E Jesus lhes disse: “Eu também não lhes direi com que autoridade faço estas coisas”.</w:t>
      </w:r>
    </w:p>
    <w:p>
      <w:pPr>
        <w:pStyle w:val="Heading2"/>
      </w:pPr>
      <w:r>
        <w:rPr>
          <w:lang w:val="pt_PT" w:bidi="pt_PT"/>
        </w:rPr>
        <w:t>Marcos 12:1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Jesus começou a falar por parábolas: “Um homem plantou uma vinha, pôs uma cerca ao redor dela, cavou um tanque de prensar e construiu uma torre para o vigia. Depois arrendou a vinha a alguns lavradores e foi fazer uma viagem.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Na época da colheita, enviou um de seus servos aos lavradores para receber sua parte dos frutos da vinha.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Mas os lavradores o agarraram, o espancaram e o mandaram embora de mãos vazias.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Então o dono enviou outro servo, e eles o feriram na cabeça e o insultaram.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 enviou ainda outro, que foi morto, e muitos outros; alguns foram espancados, e outros, mortos.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Só lhe restava enviar um: seu filho amado. Enviou-o por último, dizendo: ‘Eles respeitarão meu filho’.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Mas os lavradores disseram uns aos outros: ‘Este é o herdeiro. Vamos matá-lo, e a herança será nossa’.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E, agarrando-o, mataram-no e o jogaram para fora da vinha.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"O que vocês acham que o dono da vinha fará? Virá, matará os lavradores e dará a vinha a outros.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Vocês não leram isto nas Escrituras: ‘A pedra que os construtores rejeitaram se tornou a pedra angular.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Isso veio do Senhor e é maravilhoso aos nossos olhos’?”.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Os líderes religiosos procuravam prendê-lo, pois compreenderam que era contra eles que ele havia contado aquela parábola; mas, por terem medo da multidão, deixaram-no e foram embora.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Enviaram alguns fariseus e herodianos para o apanharem em alguma palavra.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Aproximando-se, disseram: “Mestre, sabemos que o senhor é íntegro e não se importa com quem quer que seja, pois não olha a aparência dos homens, mas, segundo a verdade, ensina o caminho de Deus. É lícito pagar imposto a César ou não? Devemos pagar ou não?”.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Jesus, sabendo da hipocrisia deles, perguntou: “Por que vocês tentam me apanhar? Tragam-me um denário para eu ver”.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Eles trouxeram a moeda, e ele lhes perguntou: “De quem é esta imagem e inscrição?”. Responderam: “De César”.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Então Jesus lhes disse: “Deem a César o que é de César e deem a Deus o que é de Deus”. E ficaram admirados com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Então os saduceus, que dizem não haver ressurreição, aproximaram-se dele e perguntaram: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"Mestre, Moisés nos deixou escrito que, se um homem morrer sem deixar filhos, o irmão dele deve se casar com a viúva e ter filhos para seu irmão.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Havia sete irmãos: o mais velho se casou e morreu sem deixar filhos.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 segundo se casou e também morreu sem deixar filhos. O mesmo aconteceu com o terceiro.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 os sete não deixaram filhos; por fim, a mulher morreu.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Na ressurreição, quando eles ressuscitarem, de quem ela será esposa? Afinal, os sete se casaram com ela”.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Jesus respondeu: “Vocês erram porque não conhecem as Escrituras nem o poder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Porque quando ressuscitarem os mortos, não se casarão nem se darão em casamento, mas serão como os anjos nos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Quanto à ressurreição dos mortos, vocês não leram no livro de Moisés, no relato da sarça ardente, como Deus lhe disse: ‘Eu sou o Deus de Abraão, o Deus de Isaque e o Deus de Jacó’?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Deus não é Deus dos mortos, mas dos vivos. Vocês estão muito enganados!”.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Aproximou-se um dos mestres da lei que tinha ouvido a discussão. Vendo que Jesus tinha respondido bem, perguntou: “Qual é o mais importante de todos os mandamentos?”.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Jesus respondeu: “O mais importante é este: ‘Ouça, ó Israel! O Senhor, nosso Deus, é o único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Ame o Senhor, seu Deus, de todo o seu coração, de toda a sua alma, de todo o seu entendimento e de todas as suas forças’.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O segundo é este: ‘Ame o seu próximo como a si mesmo’. Não há outro mandamento maior do que estes”.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Disse-lhe o mestre da lei: “Muito bem, mestre! O senhor falou a verdade ao dizer que ele é o único, e não há outro além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Amá-lo de todo o coração, de todo o entendimento e de todas as forças, e amar o próximo como a si mesmo é mais importante do que todos os holocaustos e sacrifícios”.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Vendo que ele havia respondido sabiamente, Jesus disse: “Você não está longe do reino de Deus”. Depois disso, ninguém mais se atreveu a lhe fazer perguntas.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Enquanto ensinava no templo, Jesus perguntou: “Por que os mestres da lei dizem que o Cristo é filho de Davi?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O próprio Davi, falando pelo Espírito Santo, disse: ‘O Senhor disse ao meu Senhor: Sente-se à minha direita até que eu ponha os seus inimigos debaixo de seus pés’.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Uma vez que o próprio Davi o chamou de Senhor, como, então, pode ser filho de Davi?”. E a grande multidão o ouvia com prazer.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Enquanto ensinava, Jesus dizia: “Cuidado com os mestres da lei, que gostam de andar com vestes longas e de receber saudações nas praças.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Também gostam de ocupar os lugares mais importantes nas sinagogas e os lugares de honra nos banquetes!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Eles devoram as casas das viúvas e, para disfarçar, fazem orações longas. Esses serão severamente castigados”.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E, sentando-se em frente à caixa de ofertas do templo, Jesus observava como a multidão lançava o dinheiro nela. Muitos ricos lançavam ali grandes quantias.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Veio uma viúva pobre e colocou duas moedas pequenas de cobre, que valiam muito pouco.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Jesus chamou seus discípulos e disse: “Eu lhes asseguro que esta viúva pobre colocou na caixa de ofertas mais do que todos os outros.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Todos deram do que lhes sobrava, mas ela, de sua pobreza, deu tudo que tinha para viver”.</w:t>
      </w:r>
    </w:p>
    <w:p>
      <w:pPr>
        <w:pStyle w:val="Heading2"/>
      </w:pPr>
      <w:r>
        <w:rPr>
          <w:lang w:val="pt_PT" w:bidi="pt_PT"/>
        </w:rPr>
        <w:t>Marcos 13:1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Quando Jesus saía do templo, um de seus discípulos disse: “Veja, Mestre! Que pedras enormes e que construções magníficas!”.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Jesus perguntou: “Você está vendo estas grandes construções? Não ficará aqui pedra sobre pedra. Serão completamente destruídas”.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Jesus estava sentado no monte das Oliveiras, de frente para o templo, quando Pedro, Tiago, João e André vieram e lhe perguntaram em particular: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"Diga-nos, quando essas coisas acontecerão e qual será o sinal de que tudo isso está prestes a se cumprir?”.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Jesus começou a dizer-lhes: “Cuidado para que ninguém os engane.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Muitos virão em meu nome, dizendo: ‘Eu sou o Cristo’, e enganarão muitos.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Quando ouvirem falar de guerras e rumores de guerras, não se assustem. É necessário que essas coisas aconteçam, mas ainda não será o fim.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Pois nação se levantará contra nação, e reino contra reino; haverá terremotos em vários lugares e também fome. Tudo isso será o começo das dores de parto.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"Mas estejam atentos! Vocês serão entregues aos tribunais e açoitados nas sinagogas. Por minha causa, serão levados à presença de governadores e reis, para lhes servir de testemunho.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 é necessário, primeiro, que o evangelho seja pregado a todas as nações.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Quando forem presos e julgados, não se preocupem com o que vão dizer. Digam o que lhes for dado naquele momento, pois não serão vocês que falarão, mas o Espírito Santo.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"O irmão trairá seu irmão entregando-o à morte, e o pai fará o mesmo ao filho. Os filhos se rebelarão contra os pais e os matarão.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Vocês serão odiados por todos por causa de meu nome, mas quem perseverar até o fim será salvo.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"Quando vocês virem o abominável da desolação no lugar onde não deve estar — quem lê, entenda —, então, quem estiver na Judeia, fuja para os montes.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Quem estiver no terraço, não desça nem entre em casa para pegar coisa alguma.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Quem estiver no campo, não volte para pegar seu manto.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Ai das que estiverem grávidas e das que estiverem amamentando naqueles dias difíceis!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Orem para que isso não aconteça no inverno,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pois aqueles dias serão de tribulação como nunca houve desde o princípio do mundo, que Deus criou, nem jamais haverá.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Se o Senhor não tivesse abreviado esse tempo, ninguém sobreviveria. Mas, por causa de seus escolhidos, ele abreviou aqueles dias.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"Então, não acreditem se alguém lhes disser: ‘Vejam, aqui está o Cristo!’ ou: ‘Vejam, ele está ali!’.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Pois surgirão falsos cristos e falsos profetas e farão sinais e maravilhas para enganar, se possível, até os escolhidos.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Fiquem atentos! Eu lhes predisse tudo.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"Mas naqueles dias, depois daquela tribulação, ‘o sol escurecerá, a lua não dará luz,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as estrelas cairão do céu e os poderes que estão nos céus serão abalados’.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Então todos verão o Filho do Homem vindo nas nuvens com grande poder e glória.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Ele enviará seus anjos para reunir seus escolhidos de todas as partes do mundo, desde os confins da terra aos confins do céu.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"Aprendam a parábola da figueira: quando já seus ramos se renovam e as folhas começam a brotar, vocês sabem que o verão está próximo.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Da mesma forma, quando virem estas coisas acontecerem, saibam que o tempo está próximo, às portas.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Eu lhes digo a verdade: esta geração não passará até que todas essas coisas aconteçam.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O céu e a terra desaparecerão, mas não as minhas palavras.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"Mas ninguém sabe o dia nem a hora, nem os anjos no céu, nem o Filho; somente o Pai sabe.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Estejam atentos! Vigiem! Vocês não sabem quando virá esse tempo.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É como um homem que, partindo para longe, deixou sua casa, deu instruções sobre as tarefas a cada um de seus servos e ordenou ao porteiro que vigiasse.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Portanto, vigiem, porque não sabem quando o dono da casa voltará: se à tarde, à meia-noite, de madrugada ou pela manhã.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Que ele não os encontre dormindo quando chegar de repente!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O que lhes digo, digo a todos: Vigiem!”.</w:t>
      </w:r>
    </w:p>
    <w:p>
      <w:pPr>
        <w:pStyle w:val="Heading2"/>
      </w:pPr>
      <w:r>
        <w:rPr>
          <w:lang w:val="pt_PT" w:bidi="pt_PT"/>
        </w:rPr>
        <w:t>Marcos 14:1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Faltavam dois dias para a Páscoa e para a Festa dos Pães sem Fermento. Os principais sacerdotes e os mestres da lei procuravam um meio de prender Jesus em segredo e matá-lo.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Diziam: “Não durante a festa, para que não haja tumulto entre o povo”.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Enquanto Jesus estava sentado à mesa na casa de Simão, o leproso, chegou uma mulher com um frasco de alabastro contendo um perfume feito de nardo puro e muito caro; quebrando o frasco, derramou o perfume sobre a cabeça de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Alguns ali ficaram indignados e perguntaram entre si: “Por que este desperdício de perfume?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Ele poderia ter sido vendido por mais de trezentos denários, e o dinheiro dado aos pobres”. E a repreenderam severamente.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Jesus, porém, disse: “Deixem-na em paz! Por que vocês a estão incomodando? Ela fez uma boa ação para comigo.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Pois sempre terão os pobres entre vocês e, sempre que quiserem, poderão fazer o bem a eles; mas nem sempre terão 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Esta mulher fez o que pôde: derramou de antemão o perfume em meu corpo para o sepultamento.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Eu lhes asseguro que, onde quer que este evangelho for anunciado pelo mundo, o que ela fez será contado em sua memória”.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Então Judas Iscariotes, um dos doze, foi até os principais sacerdotes para lhes entregar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Quando descobriram sua intenção, ficaram contentes e lhe prometeram dinheiro. Nesse meio-tempo, ele começou a procurar uma oportunidade para entregar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No primeiro dia da Festa dos Pães sem Fermento, quando sacrificavam o cordeiro pascal, os discípulos perguntaram a Jesus: “Onde quer que lhe preparemos a refeição da Páscoa?”.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ele enviou dois de seus discípulos e disse-lhes: “Entrem na cidade, e vocês encontrarão um homem carregando uma jarra de água. Sigam-no.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Digam ao dono da casa onde ele entrar: ‘O Mestre pergunta: Onde fica o aposento no qual poderei comer a refeição da Páscoa com meus discípulos?’.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Ele os levará a uma sala ampla no andar superior, mobiliada e pronta. Preparem ali nossa refeição”.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Em seguida, os discípulos saíram, foram à cidade, encontraram tudo como Jesus tinha dito e prepararam a refeição da Páscoa.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Ao anoitecer, Jesus chegou com os doze.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Enquanto estavam à mesa, comendo, Jesus disse: “Eu lhes digo a verdade: um de vocês que está comendo aqui comigo me trairá”.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Eles começaram a se entristecer e, um por um, perguntavam-lhe: “Por acaso, sou eu?”.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Jesus respondeu: “É um dos doze, o que está comendo comigo do mesmo prato.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Pois o Filho do Homem deve morrer, como está escrito a seu respeito, mas ai daquele que o trair! Seria melhor para esse homem não ter nascido”.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Enquanto eles comiam, Jesus pegou o pão, deu graças a Deus, partiu-o e o deu aos discípulos, dizendo: “Tomem; isto é o meu corpo”.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Depois pegou o cálice, deu graças a Deus, ofereceu aos discípulos, e todos beberam.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Então Jesus disse: “Isto é o meu sangue da [nova] aliança, que é derramado em favor de muitos”.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Eu lhes asseguro que não voltarei a beber do fruto da videira até aquele dia em que beberei o vinho novo no reino de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Depois de terem cantado um hino, foram para o monte das Oliveiras.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 Jesus lhes disse: “Todos vocês vão se escandalizar, porque está escrito: ‘Ferirei o pastor, e as ovelhas se dispersarão’.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Mas depois que eu ressuscitar, irei adiante de vocês para a Galileia”.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Pedro declarou: “Mesmo que todos se escandalizem, eu, nunca!”.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Jesus lhe disse: “Eu lhe asseguro que nesta mesma noite, antes que o galo cante duas vezes, você me negará três vezes”.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Pedro insistiu ainda mais: “Mesmo que eu tenha de morrer ao seu lado, nunca o negarei”. E todos disseram o mesmo.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Então chegaram a um lugar chamado Getsêmani, e Jesus falou aos discípulos: “Sentem-se aqui enquanto eu oro”.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Levou consigo Pedro, Tiago e João, e começou a ficar apavorado e angustiado.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E lhes disse: “Minha alma está consumida de tristeza, uma tristeza mortal. Fiquem aqui e vigiem”.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E tendo se distanciado um pouco, prostrou-se e orou para que, se possível, aquela hora não lhe sobreviesse.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Ele dizia: “Aba, Pai, todas as coisas são possíveis para ti. Afasta de mim este cálice, mas que seja feita a tua vontade, não a minha”.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Então voltou e encontrou os discípulos dormindo. “Simão, você está dormindo?”, perguntou a Pedro. “Você não pôde vigiar comigo nem por uma hora?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Vigiem e orem para não caírem em tentação. O espírito está pronto, mas a carne é fraca”.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Afastou-se mais uma vez e orou, repetindo as mesmas palavras.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Quando voltou pela segunda vez, encontrou os discípulos dormindo de novo, pois tinham os olhos pesados. Eles não sabiam o que dizer.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Ao voltar pela terceira vez, ele disse: “Vocês ainda dormem e descansam? Basta! Chegou a hora. O Filho do Homem está sendo entregue nas mãos dos pecadores.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Levantem-se! Vamos! Aí vem meu traidor!”.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No mesmo instante, enquanto ele ainda falava, Judas, um dos doze, chegou com uma multidão armada de espadas e pedaços de pau que havia sido enviada pelos principais sacerdotes, mestres da lei e líderes religiosos.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O traidor já tinha combinado um sinal com eles: “É aquele a quem eu cumprimentar com um beijo; prendam-no e levem-no em segurança”.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Aproximando-se imediatamente de Jesus, disse: “Rabi!”, e o beijou.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Então os homens agarraram Jesus e o prenderam.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Mas um dos que estavam por perto, puxou a espada, feriu o servo do sumo sacerdote e cortou-lhe a orelha.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E Jesus perguntou: “Vocês saíram com espadas e pedaços de pau para me prender, como se eu fosse um ladrão?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Dia após dia estive com vocês, ensinando no templo, e vocês não me prenderam. Mas as Escrituras precisam se cumprir”.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Então todos o abandonaram e fugiram.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51</w:t>
      </w:r>
      <w:r>
        <w:rPr>
          <w:lang w:val="pt_PT" w:bidi="pt_PT"/>
        </w:rPr>
        <w:t xml:space="preserve"> Um jovem, envolto apenas num lençol de linho, seguia Jesus. Quando a multidão tentou agarrá-lo,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52</w:t>
      </w:r>
      <w:r>
        <w:rPr>
          <w:lang w:val="pt_PT" w:bidi="pt_PT"/>
        </w:rPr>
        <w:t xml:space="preserve"> ele largou o lençol e fugiu nu.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53</w:t>
      </w:r>
      <w:r>
        <w:rPr>
          <w:lang w:val="pt_PT" w:bidi="pt_PT"/>
        </w:rPr>
        <w:t xml:space="preserve"> Jesus foi levado à casa do sumo sacerdote, onde estavam reunidos todos os principais sacerdotes, os líderes religiosos e os mestres da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54</w:t>
      </w:r>
      <w:r>
        <w:rPr>
          <w:lang w:val="pt_PT" w:bidi="pt_PT"/>
        </w:rPr>
        <w:t xml:space="preserve"> Pedro seguiu Jesus de longe até o pátio do sumo sacerdote e sentou-se com os guardas para se aquecer junto ao fogo.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55</w:t>
      </w:r>
      <w:r>
        <w:rPr>
          <w:lang w:val="pt_PT" w:bidi="pt_PT"/>
        </w:rPr>
        <w:t xml:space="preserve"> Os principais sacerdotes e todo o Sinédrio estavam à procura de depoimentos contra Jesus para que pudessem condená-lo à morte, mas nada encontravam.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56</w:t>
      </w:r>
      <w:r>
        <w:rPr>
          <w:lang w:val="pt_PT" w:bidi="pt_PT"/>
        </w:rPr>
        <w:t xml:space="preserve"> Muitos davam falso testemunho contra ele, mas os depoimentos se contradiziam.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57</w:t>
      </w:r>
      <w:r>
        <w:rPr>
          <w:lang w:val="pt_PT" w:bidi="pt_PT"/>
        </w:rPr>
        <w:t xml:space="preserve"> Então alguns se levantaram e deram falso testemunho contra ele, dizendo: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58</w:t>
      </w:r>
      <w:r>
        <w:rPr>
          <w:lang w:val="pt_PT" w:bidi="pt_PT"/>
        </w:rPr>
        <w:t xml:space="preserve"> "Nós o ouvimos declarar: ‘Destruirei este templo feito por mãos humanas e, em três dias, construirei outro, não feito por mãos humanas’”.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59</w:t>
      </w:r>
      <w:r>
        <w:rPr>
          <w:lang w:val="pt_PT" w:bidi="pt_PT"/>
        </w:rPr>
        <w:t xml:space="preserve"> Mas mesmo assim os depoimentos se contradiziam.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60</w:t>
      </w:r>
      <w:r>
        <w:rPr>
          <w:lang w:val="pt_PT" w:bidi="pt_PT"/>
        </w:rPr>
        <w:t xml:space="preserve"> Então o sumo sacerdote se levantou no meio deles e perguntou a Jesus: “Não vai responder às acusações que estes homens estão fazendo contra você?”.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61</w:t>
      </w:r>
      <w:r>
        <w:rPr>
          <w:lang w:val="pt_PT" w:bidi="pt_PT"/>
        </w:rPr>
        <w:t xml:space="preserve"> Jesus, porém, permaneceu em silêncio e nada respondeu. Então o sumo sacerdote tornou a perguntar: “Você é o Cristo, o Filho do Deus Bendito?”.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62</w:t>
      </w:r>
      <w:r>
        <w:rPr>
          <w:lang w:val="pt_PT" w:bidi="pt_PT"/>
        </w:rPr>
        <w:t xml:space="preserve"> Jesus respondeu: “Eu sou, e vocês verão o Filho do Homem sentado à direita do Deus Poderoso, vindo com as nuvens do céu”.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63</w:t>
      </w:r>
      <w:r>
        <w:rPr>
          <w:lang w:val="pt_PT" w:bidi="pt_PT"/>
        </w:rPr>
        <w:t xml:space="preserve"> O sumo sacerdote, rasgando as vestes, perguntou: “Por que ainda precisamos de testemunhas?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64</w:t>
      </w:r>
      <w:r>
        <w:rPr>
          <w:lang w:val="pt_PT" w:bidi="pt_PT"/>
        </w:rPr>
        <w:t xml:space="preserve"> Vocês ouviram a blasfêmia. Qual é a decisão de vocês? E todos o julgaram culpado e o condenaram à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65</w:t>
      </w:r>
      <w:r>
        <w:rPr>
          <w:lang w:val="pt_PT" w:bidi="pt_PT"/>
        </w:rPr>
        <w:t xml:space="preserve"> Então alguns começaram a cuspir nele, vendaram seus olhos e deram-lhe socos, dizendo: “Profetize!”. E os guardas lhe davam bofetadas enquanto o levavam.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66</w:t>
      </w:r>
      <w:r>
        <w:rPr>
          <w:lang w:val="pt_PT" w:bidi="pt_PT"/>
        </w:rPr>
        <w:t xml:space="preserve"> Enquanto Pedro estava no pátio lá embaixo, uma das criadas do sumo sacerdote passou por ali.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67</w:t>
      </w:r>
      <w:r>
        <w:rPr>
          <w:lang w:val="pt_PT" w:bidi="pt_PT"/>
        </w:rPr>
        <w:t xml:space="preserve"> Vendo-o se aquecer, olhou bem para ele e disse: “Você também estava com Jesus de Nazaré”.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68</w:t>
      </w:r>
      <w:r>
        <w:rPr>
          <w:lang w:val="pt_PT" w:bidi="pt_PT"/>
        </w:rPr>
        <w:t xml:space="preserve"> Mas ele negou, dizendo: “Não o conheço, nem sei do que você está falando”, e saiu para o alpendre. [Nessa mesma hora o galo cantou.]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69</w:t>
      </w:r>
      <w:r>
        <w:rPr>
          <w:lang w:val="pt_PT" w:bidi="pt_PT"/>
        </w:rPr>
        <w:t xml:space="preserve"> A criada o viu ali e começou novamente a dizer aos que estavam por perto: “Este é um deles!”.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70</w:t>
      </w:r>
      <w:r>
        <w:rPr>
          <w:lang w:val="pt_PT" w:bidi="pt_PT"/>
        </w:rPr>
        <w:t xml:space="preserve"> Mas ele negou outra vez, e, pouco depois, os que estavam ali perto disseram de novo a Pedro: “Certamente você é um deles, pois é galileu”.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71</w:t>
      </w:r>
      <w:r>
        <w:rPr>
          <w:lang w:val="pt_PT" w:bidi="pt_PT"/>
        </w:rPr>
        <w:t xml:space="preserve"> Ele, porém, começou a praguejar e a jurar: “Eu não conheço esse homem de quem vocês estão falando!”.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72</w:t>
      </w:r>
      <w:r>
        <w:rPr>
          <w:lang w:val="pt_PT" w:bidi="pt_PT"/>
        </w:rPr>
        <w:t xml:space="preserve"> E logo em seguida o galo cantou pela segunda vez. Então Pedro se lembrou das palavras de Jesus: “Antes que o galo cante duas vezes, você me negará três vezes”. E se pôs a chorar.</w:t>
      </w:r>
    </w:p>
    <w:p>
      <w:pPr>
        <w:pStyle w:val="Heading2"/>
      </w:pPr>
      <w:r>
        <w:rPr>
          <w:lang w:val="pt_PT" w:bidi="pt_PT"/>
        </w:rPr>
        <w:t>Marcos 15:1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Logo pela manhã, os principais sacerdotes com os líderes religiosos, os mestres da lei e todo o Sinédrio se reuniram para decidir o que fariam. Amarraram Jesus, levaram-no e o entregaram a Pilatos.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Pilatos perguntou a Jesus: “Você é o rei dos judeus?”. Jesus respondeu: “É como você diz”.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Os principais sacerdotes acusavam Jesus de muitas coisas.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Pilatos, porém, perguntou-lhe novamente: “Você não responde nada? Veja quantas acusações fazem contra você!”.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Mas Jesus nada mais respondeu, o que deixou Pilatos admirado.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 cada ano, durante a festa, era costume libertar um prisioneiro a pedido do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Um homem chamado Barrabás estava preso com os rebeldes que haviam cometido assassinato durante uma rebelião.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Ao chegar, a multidão começou a pedir a Pilatos que fizesse como de costume.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"Vocês querem que eu solte o rei dos judeus?”, perguntou Pilatos.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Pois ele sabia que os principais sacerdotes tinham entregado Jesus por inveja.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Mas os principais sacerdotes incitaram a multidão a pedir a Pilatos que soltasse Barrabás em vez de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Pilatos, porém, perguntou novamente: “O que farei, então, com este homem que vocês chamam de rei dos judeus?”.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Eles gritaram: “Crucifique-o!”.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"Que crime ele cometeu?”, perguntou Pilatos. Mas eles gritavam ainda mais: “Crucifique-o!”.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 fim de contentar a multidão, Pilatos soltou Barrabás, mandou açoitar Jesus e o entregou para ser crucificado.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Os soldados o levaram para dentro do palácio do governador, que é o pretório, e chamaram todo o regimento.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Vestiram-no com um manto vermelho e puseram nele uma coroa de espinhos que haviam trançado.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 começaram a saudá-lo: “Salve, rei dos judeus!”.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Batiam em sua cabeça com uma vara, cuspiam nele e, ajoelhando-se, fingiam adorá-lo.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Depois de terem zombado dele, tiraram o manto vermelho e o vestiram com suas roupas. Então o levaram para ser crucificado.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Um homem chamado Simão de Cirene, pai de Alexandre e de Rufo, que, vindo do campo, passava ali, foi obrigado pelos soldados a carregar a cruz.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 levaram Jesus ao lugar chamado Gólgota, que significa “Lugar da Caveira”.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Deram-lhe vinho misturado com mirra, mas ele não o bebeu.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Então o pregaram na cruz. Repartiram suas roupas, lançando sortes para saber com quem ficaria cada peça.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Eram nove horas da manhã quando o crucificaram.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Havia uma inscrição com a acusação contra ele: “O Rei dos Judeus”.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Dois ladrões foram crucificados com ele, um à sua direita e outro à sua esquerda.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E os que passavam insultavam-no e, meneando a cabeça, diziam: “Ah! Você que destrói o templo e o reconstrói em três dias,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salve a si mesmo, descendo da cruz”.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Da mesma forma, os principais sacerdotes, zombando junto com os mestres da lei, diziam: “Salvou os outros, mas não pode salvar a si mesmo.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Que esse Cristo, o rei de Israel, desça agora da cruz para que possamos ver e crer”. Os que estavam crucificados com ele também o insultavam.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Ao meio-dia, caiu sobre toda a terra uma escuridão que durou três horas.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Por volta das três da tarde, Jesus bradou em alta voz: “Eloí, Eloí, lamá sabactâni?”, que significa: “Meu Deus, meu Deus, por que me abandonaste?”.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Alguns dos que estavam ali, ouvindo isso, disseram: “Vejam! Ele está chamando Elias”.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Então um deles correu, embebeu uma esponja em vinagre, colocou-a numa vara e a ofereceu a Jesus para beber, dizendo: “Esperem! Vamos ver se Elias virá tirá-lo daí!”.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Jesus, porém, com um grito forte, expirou.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E o véu do templo rasgou-se em duas partes, de cima até embaixo.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Quando o centurião que estava diante de Jesus ouviu seu grito e viu como ele morreu, exclamou: “Verdadeiramente, este homem era o Filho de Deus!”.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Estavam ali algumas mulheres observando de longe. Entre elas estavam Maria Madalena, Salomé e Maria, mãe de Tiago, o mais jovem, e de José.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Essas mulheres eram seguidoras de Jesus e haviam servido a ele na Galileia. Ali estavam também muitas outras que tinham vindo com ele para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Era o Dia da Preparação, isto é, a véspera do sábado. Ao entardecer,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veio José de Arimateia, membro respeitado do Sinédrio, que também esperava o reino de Deus, e, com coragem, foi a Pilatos e pediu o corpo de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Pilatos ficou surpreso ao ouvir que Jesus já estava morto e, chamando o centurião, perguntou-lhe se já tinha morrido.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Depois de ser informado pelo centurião, Pilatos entregou o corpo a José.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Então José comprou um lençol de linho, tirou o corpo de Jesus da cruz, envolveu-o no lençol e o colocou num sepulcro cavado na rocha. Depois rolou uma pedra até a entrada do sepulcro.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Maria Madalena e Maria, mãe de José, observavam onde o corpo havia sido colocado.</w:t>
      </w:r>
    </w:p>
    <w:p>
      <w:pPr>
        <w:pStyle w:val="Heading2"/>
      </w:pPr>
      <w:r>
        <w:rPr>
          <w:lang w:val="pt_PT" w:bidi="pt_PT"/>
        </w:rPr>
        <w:t>Marcos 16:1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Terminado o sábado, Maria Madalena, Salomé e Maria, mãe de Tiago, compraram especiarias aromáticas para ungir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E, muito cedo, no primeiro dia da semana, foram ao sepulcro já tendo nascido o sol.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Elas perguntavam umas às outras: “Quem removerá para nós a pedra da entrada do sepulcro?”.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Mas, quando olharam, viram que a pedra, que era muito grande, já havia sido removida.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Entrando no sepulcro, viram um jovem vestido com uma túnica branca sentado à direita, e ficaram muito assustadas.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Ele, porém, disse: “Não se assustem. Vocês estão procurando Jesus de Nazaré, que foi crucificado. Ele ressuscitou! Não está aqui. Vejam o lugar onde o haviam colocado.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Vão e digam aos discípulos dele, incluindo Pedro: ‘Jesus vai adiante de vocês para a Galileia. Vocês o verão lá, como ele lhes disse’”.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Então as mulheres saíram do sepulcro e fugiram, pois tremiam e estavam espantadas; e não disseram nada a ninguém, porque estavam com medo.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Tendo ressuscitado bem cedo, na manhã do primeiro dia da semana, Jesus apareceu primeiro a Maria Madalena, de quem havia expulsado sete demônios.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Ela foi e contou aos que tinham estado com ele, enquanto lamentavam e choravam.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Mas, quando ouviram que Jesus estava vivo e que ela o tinha visto, não acreditaram.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Depois disso, Jesus apareceu em outra forma a dois deles, enquanto iam para o campo.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 eles, voltando, contaram aos outros, mas também não acreditaram neles.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Mais tarde, estando os onze à mesa, Jesus lhes apareceu e os repreendeu por causa da incredulidade e da dureza do coração, porque não tinham acreditado naqueles que o tinham visto depois de sua ressurreição.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 ele lhes disse: “Vão ao mundo inteiro e anunciem o evangelho a toda criatura.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Quem crer e for batizado será salvo, mas quem não crer será condenado.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 estes sinais acompanharão aqueles que crerem: em meu nome expulsarão demônios, falarão novas línguas,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pegarão em serpentes; e, se beberem algum veneno mortal, não lhes fará mal; colocarão as mãos sobre os doentes, e eles ficarão curados”.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Depois que falou com eles, o Senhor Jesus foi elevado ao céu e sentou-se à direita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Os discípulos saíram e pregaram por toda parte; e o Senhor cooperava com eles, confirmando a palavra por meio dos sinais que a acompanhavam.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