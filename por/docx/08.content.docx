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Rute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período dos juízes em Israel, houve fome na terra. Por causa disso, um homem saiu de Belém de Judá para viver temporariamente como estrangeiro na terra de Moabe. Sua esposa e seus dois filhos o acompanharam.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Seu nome era Elimeleque. Sua esposa se chamava Noemi, e os filhos, Malom e Quiliom. Eram efrateus de Belém de Judá. Chegando a Moabe, passaram a viver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Algum tempo depois, Elimeleque, marido de Noemi, morreu. Ela ficou com os dois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se casaram com mulheres moabitas: uma chamada Orfa e a outra Rute. Eles viveram ali por cerca de dez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disso, Malom e Quiliom também morreram. Assim, Noemi ficou sem marido e sem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Moabe, Noemi ficou sabendo que o SENHOR havia visitado seu povo e lhe dado alimento. Então decidiu ir embora de Moabe com suas noras.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Ela saiu do lugar onde havia morado, e as duas noras a seguiram. Enquanto caminhavam de volta para a terra de Judá,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Noemi disse às noras: “Voltem cada uma para a casa de sua mãe. Que o SENHOR seja bondoso com vocês, como vocês foram bondosas com os que morreram e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o SENHOR conceda descanso a cada uma de vocês, na casa de um novo marido”. Depois disso, beijou-as. Então todas desabaram a chorar.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noras disseram: “Não. Nós voltaremos com você para o seu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Noemi, no entanto, respondeu: “Voltem para a casa de vocês, minhas filhas. Por que viriam comigo? Por acaso ainda posso ter filhos que se tornem maridos para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Voltem, minhas filhas. Sigam o caminho de vocês. Sou velha demais para me casar novamente. Mesmo que ainda houvesse esperança, e mesmo que eu me casasse hoje e tivesse filhos,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ficariam esperando até que eles crescessem? Ficariam sem se casar por causa disso? Não, minhas filhas. Minha dor é maior do que a de vocês, pois a mão do SENHOR se voltou contra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Elas choraram novamente. Orfa deu um beijo de despedida na sogra, mas Rute permaneceu com Noemi.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Noemi disse: “Veja, sua cunhada voltou para o povo e para os deuses dela. Volte você também com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Rute respondeu: “Não me peça para deixá-la nem para me afastar de você. Aonde você for, eu irei. Onde você viver, eu viverei. Seu povo será o meu povo, e o seu Deus será 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Onde você morrer, eu morrerei, e lá serei sepultada. Que o SENHOR me castigue severamente se algo, exceto a morte, nos separar”.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Ao perceber que a decisão de Rute de acompanhá-la já estava tomada, Noemi deixou de insistir.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 duas seguiram juntas até Belém. Quando chegaram lá, toda a cidade ficou agitada por causa delas. As mulheres queriam saber: “Esta é Noemi?”.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Ela respondeu: “Não me chamem Noemi. Chamem-me Mara, pois o Todo-poderoso me tem dado uma vida muito amarga.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saí cheia, mas o SENHOR me trouxe de volta vazia. Por que vocês me chamam Noemi se ele se voltou contra mim e o Todo-Poderoso me trouxe sofrimento?”.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Assim Noemi voltou da terra de Moabe com sua nora moabita Rute. As duas chegaram a Belém no início da colheita da cevada.</w:t>
      </w:r>
    </w:p>
    <w:p>
      <w:pPr>
        <w:pStyle w:val="Heading2"/>
      </w:pPr>
      <w:r>
        <w:rPr>
          <w:lang w:val="pt_PT" w:bidi="pt_PT"/>
        </w:rPr>
        <w:t>Rute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Elimeleque, marido de Noemi, tinha um parente chamado Boaz, homem rico e influente.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moabita Rute disse a Noemi: “Vou ao campo, atrás de alguém que olhe para mim com favor e me deixe recolher as espigas que sobrarem”. Noemi respondeu: “Pode ir, minha filha”.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Rute foi e começou a recolher espigas atrás dos ceifeiros. Ela entrou num campo pertencente a Boaz, parente de Elimeleque.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Enquanto Rute estava nesse campo, Boaz chegou de Belém e saudou os ceifeiros: “Que o SENHOR esteja com vocês”. Eles responderam: “Que o SENHOR abençoe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Logo Boaz perguntou ao encarregado dos trabalhadores: “Quem é aquela jovem? De quem ela é?”.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encarregado respondeu: “É a moabita que voltou com Noemi da terra de Moabe.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Ela me pediu permissão para seguir atrás dos ceifeiros, recolhendo as espigas que fossem caindo no chão. Está trabalhando desde a manhã. Só descansou um pouco no abrigo”.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Boaz disse a Rute: “Minha filha, não vá colher espigas em outro campo. Fique aqui e trabalhe com as minhas moças.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Observe onde elas estão colhendo e vá atrás delas. Dei ordem aos homens para que não a incomodem. Quando tiver sede, beba da água que os servos tiraram”.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Rute se inclinou, com o rosto em terra, e perguntou: “Por que o senhor está sendo tão bom para mim, a ponto de se importar comigo, sendo eu estrangeira?”.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Boaz respondeu: “Contaram-me tudo o que você fez por sua sogra depois que seu marido morreu. Sei que deixou seu pai, sua mãe e sua terra natal para viver entre pessoas que não conhecia.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 o SENHOR recompense tudo o que você fez. Que você receba plena recompensa do SENHOR, o Deus de Israel, sob quem você veio buscar proteção”.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Ela disse: “Que o senhor possa continuar a ser bom para mim, pois me consolou e falou ao meu coração, embora eu não seja nem mesmo uma de suas servas”.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Boaz disse na hora da refeição: “Aproxime-se, coma do pão e molhe-o no vinagre”. Rute sentou-se com os ceifeiros, e ele lhe serviu grãos tostados. Ela comeu até ficar satisfeita, e ainda sobrou.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ela voltou a recolher espigas, Boaz ordenou aos seus servos: “Deixem que ela recolha até mesmo entre os feixes; não a repreendam.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Tirem de propósito algumas espigas dos feixes e deixem-nas cair para que ela recolha. Não a impeçam”.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Rute colheu no campo até o entardecer. Depois debulhou a cevada que havia recolhido e encheu quase um cesto.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Levou tudo para a cidade e mostrou à sogra quanto havia apanhado. Também lhe entregou o alimento que havia sobrado da refeição.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Noemi perguntou: “Onde você colheu hoje? Onde trabalhou? Que seja abençoado aquele que foi bom para você”. Então Rute contou à sogra com quem tinha trabalhado: “O dono do campo onde colhi se chama Boaz”.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Noemi disse: “Que o SENHOR o abençoe, pois ele não deixou de ser bom com os vivos nem com os mortos. Esse homem é nosso parente próximo; ele é um dos nossos resgatadores”.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 moabita Rute acrescentou: “Ele também me disse que eu podia continuar a recolher espigas junto aos seus trabalhadores até o fim de toda a colheita”.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Noemi respondeu: “É melhor assim, minha filha. Fique com as empregadas dele. Assim ninguém irá maltratá-la em outro campo”.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Rute permaneceu com as servas de Boaz, recolhendo espigas até o fim das colheitas da cevada e do trigo. Nesse período, continuou a morar com a sogra.</w:t>
      </w:r>
    </w:p>
    <w:p>
      <w:pPr>
        <w:pStyle w:val="Heading2"/>
      </w:pPr>
      <w:r>
        <w:rPr>
          <w:lang w:val="pt_PT" w:bidi="pt_PT"/>
        </w:rPr>
        <w:t>Rute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Noemi perguntou a Rute: “Minha filha, devo procurar para você um lugar seguro, onde você possa viver bem?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Boaz, o dono do campo em que você trabalhou com as servas dele, é nosso parente próximo. Ele estará na eira, debulhando a cevada, hoje à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Faça o seguinte: tome banho, passe perfume e coloque sua melhor roupa. Depois vá até a eira e não se aproxime dele antes que ele termine de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Observe bem onde ele vai se deitar. Então se aproxime e se deite aos pés dele. Ele lhe dirá o que deve fazer”.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Rute respondeu: “Farei tudo o que você disse”.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Então, ela desceu à eira e fez exatamente como sua sogra havia sugerido.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Depois da refeição, Boaz, satisfeito, foi dormir ao lado do monte de grãos. Rute se aproximou em silêncio, descobriu os pés dele e se deitou.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Era quase meia-noite quando Boaz despertou, assustado, virou-se e percebeu uma mulher deitada aos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perguntou: “Quem é você?”. Ela respondeu: “Sou Rute, sua serva. Estenda sua capa sobre mim, pois o senhor é o nosso resgatador de família”.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Boaz disse: “Que o SENHOR abençoe você, minha filha. Agora você mostrou ser ainda mais leal do que antes, pois não foi atrás de homens mais jovens, nem ricos nem pobres.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tenha medo, minha filha. Farei tudo o que você pediu, pois a cidade inteira sabe que você é uma mulher de caráter íntegro.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É verdade que sou resgatador da família de vocês, mas existe outro parente mais próximo do que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Passe a noite aqui. Pela manhã, se ele quiser exercer o direito de resgate, que o faça; mas, se não quiser, tão certo como o SENHOR vive, eu mesmo a resgatarei. Fique deitada aqui até amanhecer”.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Rute ficou deitada aos pés dele até de manhã, mas levantou-se antes do amanhecer, pois Boaz tinha dito: “Ninguém deve saber que houve uma mulher aqui na eira”.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acrescentou: “Traga a capa que você está usando e segure-a”. Boaz colocou cerca de seis medidas de cevada na capa e a colocou sobre os ombros de Rute. Depois ela voltou para 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Rute chegou à casa de sua sogra, Noemi perguntou: “E então? O que aconteceu, minha filha?”. Rute contou tudo o que Boaz havia 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disse ainda: “Ele me deu esta cevada, dizendo: ‘Você não vai chegar à casa de sua sogra de mãos vazias’”.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Noemi comentou: “Fique tranquila, minha filha, até sabermos como ficarão as coisas. Aquele homem não descansará até que essa questão esteja resolvida. E será ainda hoje”.</w:t>
      </w:r>
    </w:p>
    <w:p>
      <w:pPr>
        <w:pStyle w:val="Heading2"/>
      </w:pPr>
      <w:r>
        <w:rPr>
          <w:lang w:val="pt_PT" w:bidi="pt_PT"/>
        </w:rPr>
        <w:t>Rute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Boaz foi se sentar à porta da cidade quando o parente resgatador de quem ele havia falado passou. Boaz o chamou: “Amigo, sente-se aqui um pouquinho”. O homem se aproximou e se sentou.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Boaz chamou dez autoridades da cidade e disse: “Sentem-se aqui”. E elas se sentaram.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Boaz disse ao resgatador: “Noemi, que voltou da terra de Moabe, está oferecendo para resgate a parte da terra que pertencia ao nosso parente Elimeleque.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Resolvi falar com você sobre isso, na presença dos que estão aqui e de todo o povo, para que você compre essa terra. Se quiser exercer o direito, faça isso; se não quiser, diga-me, para que eu saiba, pois você é o primeiro na ordem de resgate, e depois de você venho eu”. O homem respondeu: “Eu comprarei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Boaz disse ao homem: “No dia em que você comprar a terra de Noemi, também deverá casar-se com Rute, a viúva moabita de Malom, para manter o nome do falecido ligado à sua herança”.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resgatador respondeu: “Nesse caso, não posso exercer o resgate, pois isso prejudicaria a minha própria herança. Exerça você o meu direito, porque eu não posso fazer isso”.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Antigamente em Israel, para confirmar um resgate ou uma compra, a pessoa tirava a sandália e a entregava à outra em público. Assim o acordo era confirmado.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resgatador disse a Boaz: “Adquira você a terra”, e tirou a sandália.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Boaz declarou às autoridades e a todo o povo que ali estavam: “Vocês hoje são testemunhas de que comprei de Noemi tudo o que era de Elimeleque, de Quiliom e de Malom.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Também estou tomando como esposa Rute, a viúva moabita de Malom, para manter o nome do falecido ligado à sua herança, e para que seu nome não desapareça entre seus parentes nem da porta da sua cidade. Vocês são testemunhas disso hoje”.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todo o povo que estava à porta, junto com as autoridades, respondeu: “Somos testemunhas! Que o SENHOR faça a essa mulher que está entrando na sua família o mesmo que fez a Raquel e Lia, que juntas edificaram as tribos de Israel. E que você tenha força e prestígio em Efrata e seja lembrado com honra em Belém.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Que, por meio dos descendentes que o SENHOR lhe der com esta jovem, sua casa seja como a de Perez, filho de Tamar e Judá!”.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Então, Boaz tomou Rute por esposa. Ele se uniu a ela, e o SENHOR permitiu que ela concebesse e desse à luz um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 mulheres disseram a Noemi: “Bendito seja o SENHOR, que hoje não a deixou sem resgatador. Que o nome desse menino seja celebrado em Israel!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renovará suas forças e cuidará de você na velhice, pois ele é filho da sua nora, que a ama e foi melhor para você do que sete filhos”.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Noemi colocou o menino no colo e passou a cuidar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vizinhas diziam: “Nasceu um filho para Noemi!”. E o chamaram de Obede. Ele foi o pai de Jessé e avô de Davi.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Segue a genealogia de Perez: Perez foi pai de Hezrom;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Hezrom foi pai de Rão que, por sua vez, foi pai de Aminadabe;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Aminadabe foi pai de Naassom que, por sua vez, foi pai de Salmom;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Salmom foi pai de Boaz que, por sua vez, foi pai de Obede;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Obede foi pai de Jessé que, por sua vez, foi pai de Davi.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