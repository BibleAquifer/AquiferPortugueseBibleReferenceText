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Jó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 terra de Uz vivia um homem que se chamava Jó. Ele era íntegro e reto; temia a Deus e se afastava 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Jó tinha dez filhos: sete filhos e três filhas,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além de sete mil ovelhas, três mil camelos, quinhentas juntas de bois, quinhentas jumentas e muitos servos. Ele era o homem mais rico e respeitado entre os povos do Oriente.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Seus filhos costumavam fazer festas em casa, cada um na sua vez, e sempre convidavam as três irmãs para comer e beber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terminava esse período de festas, Jó os chamava para um tempo de purificação. Levantava-se de madrugada e oferecia holocaustos em favor de cada um deles, pois pensava: “Talvez meus filhos tenham pecado e ofendido a Deus no coração deles”. Era assim que Jó sempre fazia.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Chegou o dia em que os anjos vieram apresentar-se diante do SENHOR, e Satanás veio também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o SENHOR perguntou a Satanás: “De onde você vem?”. Satanás respondeu: “De rodear a terra e passear por 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o SENHOR disse a Satanás: “Você observou o meu servo Jó? Não há ninguém na terra como ele. É um homem íntegro, reto, temente a Deus e que se afasta do mal”.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Satanás perguntou ao SENHOR: “Será que Jó teme a Deus em vão?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colocaste uma proteção ao redor dele, da sua família e de tudo o que ele possui? Tu abençoaste o trabalho de suas mãos, e os seus rebanhos cresceram por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estende a tua mão e toca em tudo o que ele tem, e verás se não te amaldiçoa na tua presença”.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disse a Satanás: “Você pode fazer o que quiser com tudo o que pertence a Jó, mas não estenda a mão contra ele”. E Satanás saiu da presença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Aconteceu que, um dia, seus filhos e suas filhas estavam comendo e bebendo vinho na casa do irmão mais velho,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chegou um mensageiro e disse a Jó: “Os bois estavam lavrando, e as jumentas pastavam perto deles,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os sabeus atacaram os animais, levaram tudo e mataram os servos à espada; só eu escapei para trazer a notícia.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Enquanto ele ainda falava, chegou outro e disse: “Um fogo vindo do céu caiu e consumiu as ovelhas e os servos; só eu escapei para trazer a notícia”.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Enquanto o segundo homem ainda falava, chegou outro e disse: “Os caldeus, divididos em três bandos, atacaram os camelos, os levaram e mataram os servos à espada; só eu escapei para trazer a notícia”.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Enquanto o terceiro homem ainda falava, chegou mais um e disse: “Seus filhos e suas filhas estavam comendo e bebendo vinho na casa do irmão mais velho;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veio uma ventania do deserto e atingiu os quatro lados da casa, que caiu sobre eles, e morreram; só eu escapei para trazer a notícia”.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Jó se levantou, rasgou o seu manto, raspou a cabeça, lançou-se em terra e adorou,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dizendo: “Saí nu do ventre da minha mãe e nu partirei desta vida. O SENHOR deu, e o SENHOR tirou; bendito seja o nome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Em tudo isso, Jó não pecou nem colocou a culpa em Deus.</w:t>
      </w:r>
    </w:p>
    <w:p>
      <w:pPr>
        <w:pStyle w:val="Heading2"/>
      </w:pPr>
      <w:r>
        <w:rPr>
          <w:lang w:val="pt_PT" w:bidi="pt_PT"/>
        </w:rPr>
        <w:t>Jó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Em outro dia, os filhos de Deus vieram se apresentar diante do SENHOR, e Satanás também veio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o SENHOR perguntou a Satanás: “De onde você vem?”. E ele respondeu: “De rodear a terra e passear por 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disse a Satanás: “Você observou o meu servo Jó? Não existe ninguém na terra como ele: é íntegro, reto, temente a Deus e se afasta do mal. Ele continua fiel, mesmo depois que você me incentivou a prejudicá-lo sem motivo”.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Satanás respondeu ao SENHOR: “Um homem entrega tudo o que tem para salvar a própria vida. A própria pele é o que mais importa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toca no corpo dele, nos seus ossos e na sua carne, e verás se ele não te amaldiçoará na tua presença”.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o SENHOR lhe disse: “Ele está nas suas mãos; apenas poupe a vida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Satanás saiu da presença do SENHOR e feriu Jó com feridas terríveis, da sola dos pés até o alto da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Jó se sentou no meio das cinzas e pegou um pedaço de cerâmica para raspar suas feridas.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Sua mulher lhe disse: “Você ainda mantém sua integridade? Amaldiçoe a Deus e morra!”.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 Jó respondeu: “Você fala como uma pessoa sem juízo. Será que devemos aceitar de Deus apenas o bem e não também os problemas?”. Em tudo isso, Jó não pecou com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Três amigos de Jó ouviram sobre tudo o que tinha acontecido com ele e vieram, cada um do seu lugar, para visitá-lo e consolá-lo: Elifaz, o temanita; Bildade, o suíta; e Zofar, o naamatita.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 longe, eles viram Jó, mas não conseguiram reconhecê-lo. Então choraram em alta voz, rasgaram suas roupas e jogaram pó sobre 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Eles ficaram sentados no chão com Jó por sete dias e sete noites. Ninguém falou nada, porque viram que seu sofrimento era enorme.</w:t>
      </w:r>
    </w:p>
    <w:p>
      <w:pPr>
        <w:pStyle w:val="Heading2"/>
      </w:pPr>
      <w:r>
        <w:rPr>
          <w:lang w:val="pt_PT" w:bidi="pt_PT"/>
        </w:rPr>
        <w:t>Jó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Jó abriu a boca e amaldiçoou o dia em que nasceu.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falou: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"Maldito seja o dia em que nasci, e a noite em que disseram: ‘Nasceu um menino!’.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 aquele dia seja coberto de escuridão; que Deus, do alto, não se lembre dele, e que nenhuma luz brilhe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a escuridão o envolva, e que toda luz se afaste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 aquela noite fique nas trevas; que não seja incluída entre os dias do ano nem apareça em nenhum mês.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seja estéril e triste, e que não se ouçam vozes de alegria 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aqueles que amaldiçoam dias e despertam o Leviatã amaldiçoem essa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 as estrelas da manhã não brilhem naquele dia; que ele não veja a luz do amanhecer.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essa noite não fechou o ventre da minha mãe, nem escondeu de mim este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que não morri ao nascer? Por que não perdi a vida quando saí do ventre da minha mãe?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que fui acolhido no colo e alimentado ao peito?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eu tivesse morrido naquele momento, agora estaria descansando em paz,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junto com reis e conselheiros da terra, que construíram lugares hoje abandonados,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com governantes ricos em ouro e casas cheias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que não fui como uma criança que nasceu morta, que nunca viu a luz?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ali os perversos já não causam perturbação, os cansados repousam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os prisioneiros encontram descanso e não escutam mais as ordens dos seus opressores.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Ali estão os simples e os poderosos, e os escravos estão livres de seus senhores.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 que dar luz ao sofredor e vida aos de coração amargurado,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 anseiam pela morte, mas ela não chega, e a buscam mais do que a tesouros escondidos?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aguardam a sepultura com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 que dar vida a alguém cujo caminho está bloqueado, alguém que Deus cercou por todos os lados?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Meus suspiros tomam o lugar da comida, e meus gemidos se derramam como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que eu temia aconteceu, o que me dava receio se cumpriu.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Não tenho paz nem descanso; só encontro angústia e sofrimento”.</w:t>
      </w:r>
    </w:p>
    <w:p>
      <w:pPr>
        <w:pStyle w:val="Heading2"/>
      </w:pPr>
      <w:r>
        <w:rPr>
          <w:lang w:val="pt_PT" w:bidi="pt_PT"/>
        </w:rPr>
        <w:t>Jó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temanita Elifaz falou a Jó: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"Você permite que eu diga uma palavra? Será que vai ficar ofendido? Mas quem consegue ficar calado diante de tudo isso?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Veja, você ensinou muitas pessoas e fortaleceu os fracos.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Suas palavras colocaram em pé os que tropeçavam e deram firmeza aos joelhos que vacilavam.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agora que o sofrimento chegou a você, você desanima; quando a dor toca você, fica sem forças.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Sua confiança não deveria estar no seu temor a Deus? Sua esperança não deveria estar na sua vida correta?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Pense bem: quando foi que um inocente foi destruído? Quando os justos foram eliminados?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Pelo que vejo, os que praticam o mal e plantam sofrimento acabam colhendo o que fizeram.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Pelo sopro de Deus eles são destruídos; pela sua ira desaparecem.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leões rugem e atacam, mas até os dentes dos filhotes se quebram.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leão morre por falta de alimento, e os filhotes da leoa são espalhados.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Recebi uma palavra em segredo, como um sussurro que chegou aos meus ouvidos.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Durante visões perturbadoras à noite, quando um sono profundo cai sobre as pessoas,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medo e o tremor tomaram conta de mim e fizeram estremecer todos os meus ossos.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um espírito passou diante do meu rosto, e meu corpo inteiro ficou arrepiado.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parou, mas eu não consegui ver sua aparência. Uma forma passou diante dos meus olhos, e ouvi uma voz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'Algum mortal pode ser justo diante de Deus? Alguém pode ser puro diante do seu Criador?’.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 Deus não confia nem nos seus servos celestiais e vê falhas até nos seus mensageiros,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quanto mais em nós, que vivemos em corpos frágeis como casas de barro, firmados no pó e esmagados como uma traça.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De manhã até a tarde são esmagados; desaparecem para sempre, sem que ninguém perceba.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Suas tendas são desmontadas, e eles morrem sem alcançar sabedoria”.</w:t>
      </w:r>
    </w:p>
    <w:p>
      <w:pPr>
        <w:pStyle w:val="Heading2"/>
      </w:pPr>
      <w:r>
        <w:rPr>
          <w:lang w:val="pt_PT" w:bidi="pt_PT"/>
        </w:rPr>
        <w:t>Jó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"Grite, se quiser; quem vai responder? A qual dos anjos você pedirá ajuda?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a irritação destrói o insensato, e o ciúme mata o tolo.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Eu vi o insensato criando raízes, mas logo percebi que sua casa seria destruída.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Seus filhos ficam sem proteção; são levados ao tribunal, e ninguém os defende.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famintos comem sua colheita e até a tiram do meio dos espinhos; os sedentos por riqueza tomam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Porque a aflição não nasce do pó, nem o sofrimento brota do chão;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ser humano nasce para enfrentar dificuldades, assim como as faíscas sobem para o alto.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Quanto a mim, eu buscaria Deus e exporia diante dele a minha causa.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realiza obras grandiosas, impossíveis de medir, e maravilhas que são incontáveis.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dá chuva à terra e envia águas sobre os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levanta os humildes e protege os que sofrem.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 desfaz os planos dos astutos, para que suas mãos não realizem o que intentam.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apanha os sábios na própria esperteza, e os planos dos astutos acabam por fracassar.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 meio do dia eles ficam na escuridão e tropeçam como se fosse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salva o necessitado da espada e da boca dos seus opressores; livra o pobre das mãos do homem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Assim, o pobre encontra esperança, e a maldade perde sua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Feliz é aquele que Deus corrige; não rejeite a disciplina do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ele causa a ferida, mas também cura; ele fere, mas suas mãos restauram.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 seis angústias ele o livrará, e na sétima o mal não o atingirá.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 fome ele o resgatará da morte; na guerra, do poder da espada.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Você será protegido das acusações e não terá medo da destruição quando ela chegar.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Rirá da devastação e da fome e não terá medo das feras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Você fará paz com a terra, e os animais selvagens não serão uma ameaça para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Saberá que sua tenda está segura; ao vistoriar sua morada, nada lhe faltará.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Saberá também que sua descendência será numerosa, e seus filhos, como a erva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Você chegará ao fim da vida em boa idade, como uma colheita feita no momento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Examinamos isso, e é verdade. Ouça e aplique à sua vida”.</w:t>
      </w:r>
    </w:p>
    <w:p>
      <w:pPr>
        <w:pStyle w:val="Heading2"/>
      </w:pPr>
      <w:r>
        <w:rPr>
          <w:lang w:val="pt_PT" w:bidi="pt_PT"/>
        </w:rPr>
        <w:t>Jó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Jó falou: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"Ah! Se pudessem pesar toda a minha dor e colocar meu sofrimento numa balança,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veriam que pesa mais do que a areia do mar. Por isso minhas palavras saem sem controle.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flechas do Todo-poderoso me atingem, e seu veneno penetra em mim; Deus me cerca com seus terrores.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jumento selvagem zurra quando não encontra capim, e o boi muge se não há pasto.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Alguém consegue comer comida sem sal? A clara do ovo tem algum sabor?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consigo aceitar esse alimento; ele me causa repulsa.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dera meu pedido fosse atendido, que Deus realizasse meu desejo!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dera ele me esmagasse, estendesse a mão e acabasse comigo!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Mesmo assim, eu teria uma alegria: saber que nunca rejeitei as palavras do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 esperança eu tenho, se já perdi minhas forças? Por que continuar a esperar, se meu fim parece próximo?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Será que tenho a força das pedras? Meu corpo é de bronze?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Não tenho mais forças para me ajudar; perdi toda a esperança de ser socorrido.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que sofre, o amigo deve mostrar compaixão, mesmo que ele tenha abandonado o temor do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vocês, meus irmãos, me decepcionaram como riachos que descem pela encosta da montanha até os vales,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 se tornam turvos com o degelo e se enchem com a neve que derrete,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que secam quando chega a estiagem e desaparecem completamente com o calor.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 caravanas mudam de caminho; entram no deserto e acabam por perecer.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 caravanas vindas de Temá procuram água; os mercadores de Sabá olham com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Eles esperam encontrar água, mas ficam decepcionados; quando chegam ao lugar, não encontram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Assim também vocês não me ajudaram; apenas viram minha situação e ficaram assustados.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Alguma vez pedi presentes a vocês? Ou que me dessem parte da sua riqueza?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Pedi que me libertassem das mãos do inimigo ou que me salvassem dos opressores?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Expliquem-me a razão para esse sofrimento, e eu ficarei calado; mostrem-me onde foi que eu errei.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Como são fortes as palavras verdadeiras! Mas o que mostram as acusações de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Vocês querem corrigir o que eu digo e tratar como vento as palavras de alguém desesperado?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Vocês seriam capazes de negociar até a vida de um órfão ou vender um amigo por nada?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Agora, olhem para mim; eu mentiria diante de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Pensem novamente e não sejam injustos; voltem a avaliar a situação, pois eu estou certo neste assunto.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Há mentira em minhas palavras? Minha boca não sabe distinguir o bem do mal?”.</w:t>
      </w:r>
    </w:p>
    <w:p>
      <w:pPr>
        <w:pStyle w:val="Heading2"/>
      </w:pPr>
      <w:r>
        <w:rPr>
          <w:lang w:val="pt_PT" w:bidi="pt_PT"/>
        </w:rPr>
        <w:t>Jó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"A vida do ser humano na terra não é uma luta constante? Seus dias não são como os de um trabalhador que espera o fim do dia?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Como o escravo que espera o descanso da tarde, como o trabalhador que aguarda seu pagamento,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 também recebi meses de sofrimento, e noites de aflição foram destinadas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me deito, penso: ‘Quando vai amanhecer?’. A noite parece não acabar, e fico inquieto até o dia nascer.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Meu corpo está coberto de vermes e cascas de feridas; minha pele se abre e libera pus.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Meus dias passam mais depressa que um fio correndo no tear e acabam sem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Lembra-te de que minha vida é só um sopro; meus olhos não voltarão a ver o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olhos que agora me veem não me verão outra vez; quando me procurarem, eu já não estarei.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como a nuvem se desfaz e some, assim quem desce à sepultura não retorna.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Nunca mais voltará para sua casa, e o lugar onde morava não o reconhecerá.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isso não posso ficar calado; na angústia da minha alma falarei, e na amargura do meu espírito darei voz ao meu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sou o mar ou algum monstro das profundezas, para que me mantenhas sob vigilância?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Penso: ‘Minha cama me dará descanso, meu leito aliviará minha dor’,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tu me assustas com sonhos e me apavoras com visões.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preferiria ser sufocado; considero a morte melhor do que continuar a viver assim.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suporto mais a minha vida; não vou viver para sempre. Deixa-me, pois meus dias passam rapidamente.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que é o ser humano para que te importes tanto com ele e prestes tanta atenção nele?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 que o examinas todas as manhãs e o colocas à prova a cada instante?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desviarás de mim os teus olhos? Não me deixarás em paz nem por um momento?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Se pequei, o que eu fiz contra ti, ó Deus, que vigias os seres humanos? Por que me tornaste um alvo? Sou um peso para ti?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 que não perdoas meu pecado e tiras minha culpa? Em breve estarei no pó; quando me procurares, eu já não existirei”.</w:t>
      </w:r>
    </w:p>
    <w:p>
      <w:pPr>
        <w:pStyle w:val="Heading2"/>
      </w:pPr>
      <w:r>
        <w:rPr>
          <w:lang w:val="pt_PT" w:bidi="pt_PT"/>
        </w:rPr>
        <w:t>Jó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suíta Bildade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"Até quando você vai falar assim? Suas palavras são como um vendaval.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Deus poderia distorcer a justiça? O Todo-poderoso perverte o que é justo?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seus filhos pecaram contra ele, Deus permitiu que recebessem a consequência dos erros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Mas, se você buscar a Deus e pedir a ajuda do Todo-poderoso,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 você for puro e íntegro, ele agirá em seu favor e restaurará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Mesmo que seu começo seja pequeno, o fim será muito maior.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Consulte as gerações passadas e preste atenção no que os antepassados aprenderam.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Nós existimos há pouco tempo e sabemos muito pouco; nossos dias na terra são como sombra que passa.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ensinarão você e falarão com base no que aprenderam.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papiro pode crescer sem pântano? O junco pode viver sem água?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Ainda verde, antes de ser cortado, seca mais depressa que qualquer outra planta.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Assim acontece com quem se esquece de Deus; a esperança de quem vive sem Deus desaparece.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Sua confiança desaparece; sua segurança é frágil como uma teia de aranha.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se apoia nela, mas ela não aguenta; tenta segurá-la, mas ela não permanece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É como planta cheia de seiva ao sol, espalhando seus ramos pelo jardim;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suas raízes se espalham entre as pedras e encontram lugar entre as rochas.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quando é arrancada dali, o lugar onde estava parece dizer: ‘Eu nunca vi você’.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Esse é o fim de sua vida alegre; outras plantas surgem no mesmo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Deus não rejeita o homem íntegro e não apoia quem faz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fará você voltar a sorrir e colocará alegria nos seus lábios.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Seus adversários serão cobertos de vergonha, e a morada dos ímpios deixará de existir”.</w:t>
      </w:r>
    </w:p>
    <w:p>
      <w:pPr>
        <w:pStyle w:val="Heading2"/>
      </w:pPr>
      <w:r>
        <w:rPr>
          <w:lang w:val="pt_PT" w:bidi="pt_PT"/>
        </w:rPr>
        <w:t>Jó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Jó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"Eu sei que isso é verdade. Mas como alguém pode ser considerado justo diante de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alguém quisesse discutir com ele, não conseguiria responder a nem uma pergunta em mil.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é sábio de coração e poderoso em força; quem já se levantou contra ele e saiu em paz?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move montanhas sem que ninguém perceba e, quando se ira, as derruba.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faz a terra sair do lugar e seus fundamentos tremem.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 ele ordenar, o sol não nasce; ele impede que as estrelas brilhem.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sozinho estendeu os céus e anda sobre as ondas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criou as constelações da Ursa, de Órion, das Plêiades e as estrelas do sul.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realiza obras grandiosas que vão além da compreensão, e feitos admiráveis que não se podem contar.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ele passa perto de mim, eu não o vejo; quando vai embora, eu nem percebo.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ele decide tirar algo, quem pode impedir? Quem pode perguntar: ‘O que tu estás fazendo?’.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Deus não segura sua ira; até os aliados de Raabe se curvam diante de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Como, então, eu poderia responder a ele? Como escolher palavras para apresentar minha defesa?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Mesmo que eu estivesse certo, não poderia responder; apenas pediria misericórdia ao meu Juiz.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Ainda que eu chamasse por ele e ele atendesse, não creria que desse ouvidos à minha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me ataca com uma tempestade e aumenta minha dor sem explicação.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Não me deixa tomar fôlego; enche-me de amargura.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 é uma disputa de força, ninguém é mais forte que ele; se é uma questão de justiça, quem poderá chamá-lo para responder?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Mesmo que eu dissesse que sou justo, minha própria boca poderia me acusar; se eu afirmasse minha inocência, ela poderia me declarar culpado.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Mesmo sabendo que sou íntegro, não consigo entender minha situação; já não suporto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Para mim, tudo termina do mesmo modo; por isso afirmo que ele destrói tanto o correto como o perverso.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Quando uma tragédia causa morte repentina, parece que ele ri do desespero dos inocentes.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 terra parece estar nas mãos dos maus, e os juízes parecem não enxergar. Se não é ele quem permite isso, então quem é?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Meus dias correm mais rápido que um corredor veloz; desaparecem sem ver nada de bom.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Passam como barcos rápidos feitos de junco, como águias descendo sobre a presa.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 eu disser: ‘Vou esquecer meu sofrimento e mostrar um rosto alegre’,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mesmo assim tenho medo dos meus sofrimentos, porque sei que tu não me considerarás inocente.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Se já estou condenado, por que continuar a lutar?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Mesmo que eu me lavasse com água pura e limpasse as mãos com o sabão mais forte,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tu ainda me mergulharias na lama, e minhas próprias roupas teriam nojo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 não é um homem como eu, para que eu lhe responda e possamos comparecer juntos ao tribunal.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Não há ninguém entre nós que possa servir de juiz e colocar a mão sobre nós dois.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Quem dera ele tirasse de mim o seu castigo e não me deixasse com tanto medo!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Então eu falaria sem medo; mas, do jeito que estou, isso não é possível”.</w:t>
      </w:r>
    </w:p>
    <w:p>
      <w:pPr>
        <w:pStyle w:val="Heading2"/>
      </w:pPr>
      <w:r>
        <w:rPr>
          <w:lang w:val="pt_PT" w:bidi="pt_PT"/>
        </w:rPr>
        <w:t>Jó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"Minha alma está cansada da minha vida; vou deixar minha queixa sair livremente e falar da amargura do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Direi a Deus: ‘Não me condenes; mostra-me qual é a minha culpa.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É bom para ti me oprimir, rejeitar a obra das tuas mãos e apoiar os planos dos maus?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Tens olhos humanos? Vês as coisas como as pessoas veem?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tua vida é curta como a dos seres humanos? Teus anos são como os deles,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para procurares meus erros e examinares meus pecados?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Sabes que não sou culpado e que ninguém pode me livrar da tua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Tuas mãos me formaram e fizeram tudo em mim; agora queres me destruir?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Lembra-te de que me fizeste do pó da terra; queres me transformar novamente em pó?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Tu já não me derramaste como leite e depois não me formaste como queijo?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 pele e carne me cobriste, e entrelaçaste meus ossos e nervos.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Tu me deste vida e foste bondoso; teu cuidado preservou meu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escondeste essas coisas no teu coração; eu sei que isso fazia parte dos teus planos.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eu pecasse, tu me observarias e não me deixarias sem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sou culpado, estou perdido; se sou justo, não consigo levantar a cabeça, porque estou cheio de vergonha e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 levanto a cabeça, tu me persegues como um leão e mostras tua força contra mim outra vez.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Apresentas novas testemunhas contra mim, aumentas tua ira e envias tropas sucessivas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 que me deixaste nascer? Eu poderia ter morrido antes que alguém me visse.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teria sido como alguém que nunca existiu, levado do ventre para a sepultura.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Meus dias são breves; afasta-te de mim, para que eu tenha um pouco de alívio,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antes de partir para o lugar de onde ninguém volta, para uma terra de escuridão profunda,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uma terra escura, cheia de trevas e desordem, onde até a luz parece escuridão’”.</w:t>
      </w:r>
    </w:p>
    <w:p>
      <w:pPr>
        <w:pStyle w:val="Heading2"/>
      </w:pPr>
      <w:r>
        <w:rPr>
          <w:lang w:val="pt_PT" w:bidi="pt_PT"/>
        </w:rPr>
        <w:t>Jó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naamatita Zofar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"Será que esse monte de palavras ficará sem resposta? Será que falar muito prova que alguém está certo?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Suas palavras sem sentido farão todos ficarem calados? Ninguém vai corrigir você quando zomba de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 diz: ‘Minha maneira de pensar está certa, e sou puro diante do SENHOR’.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dera Deus falasse com você e abrisse os lábios para lhe mostrar a verdade!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revelaria a você os segredos da sabedoria, que são difíceis de entender. Saiba que Deus não está cobrando de você tudo o que sua culpa merece.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 consegue descobrir os mistérios de Deus? Pode compreender completamente o Todo-poderoso?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sabedoria de Deus é mais alta que os céus; como você poderia alcançá-la? É mais profunda que o lugar dos mortos; como você poderia entendê-la?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Ela se estende mais que a terra e se alarga mais que 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 ele prende alguém e o leva a julgamento, quem poderá impedi-lo?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conhece as pessoas enganadoras e percebe a maldade sem precisar investigar.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tolo só poderia se tornar sábio quando um jumento selvagem desse à luz um ser humano.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Mas, se você entregar seu coração a Deus e levantar suas mãos para ele em oração,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abandonar o pecado e não deixar a injustiça permanecer na sua casa,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você erguerá o rosto sem sentir vergonha; estará firme e não temerá.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Você esquecerá seus sofrimentos e se lembrará deles como águas passadas.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Sua vida será mais brilhante que o meio-dia; até os momentos escuros serão como 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 viverá confiante, cheio de esperança; olhará ao redor e descansará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Você se deitará sem medo, e muitos procurarão sua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os maus perderão a esperança; seus olhos procurarão ajuda, mas não encontrarão. A única coisa que esperarão será a morte”.</w:t>
      </w:r>
    </w:p>
    <w:p>
      <w:pPr>
        <w:pStyle w:val="Heading2"/>
      </w:pPr>
      <w:r>
        <w:rPr>
          <w:lang w:val="pt_PT" w:bidi="pt_PT"/>
        </w:rPr>
        <w:t>Jó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Jó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"Sem dúvida, só vocês são sábios, e quando vocês morrerem a sabedoria vai desaparecer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eu também tenho entendimento; não sou inferior a vocês. Quem desconhece o que foi dito aqui?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Tornei-me motivo de riso para meus amigos, eu que buscava a Deus e era ouvido por ele; eu, justo e íntegro, agora sou alvo de zombaria e desprezado.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que vivem tranquilos desprezam quem sofre; eles empurram quem já está caindo.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 casas dos ladrões vivem em paz, e os que provocam Deus se sentem seguros, confiando na própria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Pergunte aos animais, e eles ensinarão; consulte as aves do céu, e elas explicarão.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Fale com a terra, e ela ensinará você; os peixes do mar também podem mostrar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entre todos eles não sabe que foi a mão do SENHOR que fez isso?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Na mão dele está a vida de todos os seres vivos e o espírito de toda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ouvido não testa as palavras, assim como a boca prova o alimento?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sabedoria está somente com os idosos? Ter muitos anos significa ter entendimento?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Em Deus estão a sabedoria e o poder; dele procedem direção e discernimento.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que ele derruba ninguém consegue levantar; se ele prende alguém, ninguém consegue libertar.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ele impede as águas, vem a seca; se ele as solta, a terra é devastada.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ele pertencem a força e a sabedoria; tanto o enganador como o enganado estão em suas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tira a importância dos conselheiros e faz os juízes agirem como pessoas sem bom senso.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tira a força dos reis e os deixa presos como pessoas humilhadas.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remove sacerdotes de sua função e derruba os poderosos.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tira a palavra dos conselheiros experientes e tira a sabedoria dos idosos.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derrama desprezo sobre os líderes e enfraquece os poderosos.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 revela coisas escondidas na escuridão e traz à luz o que estava oculto.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faz uma nação crescer e depois a arruína; expande povos e depois os espalha.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Ele tira o entendimento dos líderes da terra e os faz andar perdidos, sem saber para onde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Eles andam no escuro, sem luz; ele os faz perder o equilíbrio como pessoas bêbadas”.</w:t>
      </w:r>
    </w:p>
    <w:p>
      <w:pPr>
        <w:pStyle w:val="Heading2"/>
      </w:pPr>
      <w:r>
        <w:rPr>
          <w:lang w:val="pt_PT" w:bidi="pt_PT"/>
        </w:rPr>
        <w:t>Jó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"Tudo isso meus olhos viram, meus ouvidos ouviram e compreenderam.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que vocês conhecem, eu igualmente conheço; não estou em posição inferior.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assim, desejo falar com o Todo-poderoso e expor minha causa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Vocês inventam mentiras; são médicos que não servem para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escolhessem o silêncio, isso seria considerado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Escutem minha defesa agora; atentem para as palavras que pronuncio.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Vocês vão defender o que é errado em nome de Deus? Vão contar mentiras para defendê-lo?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Vão tomar o partido dele? Vão defender a causa de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que aconteceria se ele examinasse vocês? Será que conseguiriam enganá-lo como enganam as pessoas?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certamente os repreenderá se vocês mostrarem favoritismo em segredo.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majestade dele não os fará tremer? O temor dele não cairá sobre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Seus argumentos são como cinzas; suas defesas são frágeis como barro.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Fiquem calados e deixem-me falar; aconteça o que acontecer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Estou disposto a arriscar a própria vida e assumir as consequências.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Ainda que ele me mate, continuarei a esperar nele; mesmo assim defenderei minha conduta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Isso poderá servir para minha salvação, porque quem vive longe de Deus não pode permanecer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Ouçam atentamente o que digo; recebam minhas palavras com atenção.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Já preparei minha defesa e estou convencido de que minha causa é justa.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Quem pode apresentar uma acusação contra mim? Se alguém provar que estou errado, ficarei em silêncio e aceitarei meu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Ó Deus, concede-me apenas duas coisas; então não me esconderei da tua presença: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afasta de mim a tua mão e não permitas que teu terror me apavore.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Chama-me que eu responderei; ou me deixa falar, e tu me responderás.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Quantos pecados cometi? Mostra-me qual é a minha transgressão e onde errei.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que escondes teu rosto e me tratas como adversário?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Vais assustar uma folha levada pelo vento? Vais perseguir uma palha seca?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Tu escreves acusações pesadas contra mim e me fazes pagar pelos erros que comenti quando era jovem.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Colocas meus pés em correntes, observas todos os meus caminhos e acompanhas cada passo que dou.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Assim vou me desfazendo como algo apodrecido, como uma roupa comida pela traça”.</w:t>
      </w:r>
    </w:p>
    <w:p>
      <w:pPr>
        <w:pStyle w:val="Heading2"/>
      </w:pPr>
      <w:r>
        <w:rPr>
          <w:lang w:val="pt_PT" w:bidi="pt_PT"/>
        </w:rPr>
        <w:t>Jó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"O ser humano, nascido de mulher, tem vida breve e muitos sofrimentos.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Aparece como uma flor e logo murcha; passa como uma sombra que desaparece.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Mesmo assim diriges teus olhos a ele e o chamas para responder diante de ti?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pode produzir algo limpo do que é impuro?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dias do homem já têm medida certa; a conta de seus meses está contigo; tu determinaste um limite que ele não pode ultrapassar.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desvia dele o teu olhar e deixa que descanse, até terminar seus dias como um trabalhador que completa sua jornada.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Até uma árvore tem esperança: se é cortada, pode brotar de novo e lançar ramos novos.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Mesmo que suas raízes envelheçam debaixo da terra e o tronco pareça morto no solo,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ao receber água, ela brota novamente e produz ramos como uma planta nova.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homem, porém, morre e perde as forças; solta o último fôlego, e onde está?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Como a água do mar evapora, e o rio se esgota e seca,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 também a pessoa que morre se deita e não se levanta; enquanto existirem os céus, não despertará nem será acordada do seu sono.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dera me escondesses entre os mortos, e me guardasses ali até que tua ira cessasse; quem dera fixasses um prazo para te lembrares de mim!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alguém morre, poderá viver outra vez? Eu esperaria todos os dias da minha luta até que chegasse a minha libertação.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Tu me chamarias, e eu te responderia; tu ansiarias por mim, pois sou a obra de tuas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contarias meus passos, mas já não ficarias observando meus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Minhas faltas seriam guardadas num saco selado, e tu apagarias minha culpa.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No entanto, como o monte se desgasta e desaba, e a rocha se move de seu lugar,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como a água desgasta as pedras e as enxurradas levam a terra, assim destróis a esperança do ser humano.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Tu és mais forte que ele, e ele se vai; mudas sua aparência e o mandas embora.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 seus filhos alcançam honra, ele não sabe; se caem em desgraça, ele não percebe.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Apenas sua própria carne sente dor, e sua alma lamenta”.</w:t>
      </w:r>
    </w:p>
    <w:p>
      <w:pPr>
        <w:pStyle w:val="Heading2"/>
      </w:pPr>
      <w:r>
        <w:rPr>
          <w:lang w:val="pt_PT" w:bidi="pt_PT"/>
        </w:rPr>
        <w:t>Jó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temanita Elifaz, então,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"Por acaso o sábio fala com palavras vazias, enchendo-se de vento do oriente?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Defende-se com discursos inúteis, com argumentos que nada produzem?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você enfraquece o temor devido a Deus e reduz a reverência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maldade fala por sua boca; você escolhe as palavras dos astutos.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Sua própria boca o acusa, não a minha; seus lábios dão testemunho contra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 foi o primeiro homem a nascer? Nasceu antes de existirem as colinas?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 participou do conselho de Deus? Acha que toda a sabedoria pertence apenas a você?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 sabe algo que nós não sabemos? Que entendimento você tem que nós também não tenhamos?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Há entre nós homens de cabelos brancos e idade avançada, mais velhos que o seu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palavras de consolo vindas de Deus não são suficientes para você? As palavras bondosas não bastam?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que seu coração o leva tão longe? Por que você reage desse jeito?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é contra Deus que você dirige a sua ira e que saem tais declarações da sua boca!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que é o ser humano para ser considerado puro? Como alguém nascido de mulher poderia ser justo?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Deus não confia nem mesmo em seus anjos e, aos seus olhos, nem os céus são totalmente puros,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quanto mais o ser humano, corrompido e impuro, que pratica a injustiça como quem bebe água!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Escute, e eu vou explicar; vou contar o que eu mesmo observei.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Aquilo que os sábios do passado falaram abertamente, sem esconder nada, pois receberam essas palavras de seus pais.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Eram homens antigos, que cuidavam da terra, quando nenhum estrangeiro vivia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perverso sofre durante toda a vida; poucos anos estão reservados para o opressor.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Sons de terror enchem seus ouvidos; quando pensa estar seguro, o destruidor o ataca.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crê que sairá das trevas; sente que a espada o espera.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anda procurando alimento e se pergunta onde encontrá-lo; sabe que o dia da escuridão está chegando.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 angústia e a aflição o dominam como um rei pronto para atacar,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porque ergueu o punho contra Deus e desafiou o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Avança contra Deus com arrogância, atrás de um escudo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Seu rosto está inchado de gordura, e a cintura revela os sinais da fartura,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 ele viverá em cidades arruinadas, em casas abandonadas, quase em escombros.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continuará rico; sua prosperidade não durará, e sua riqueza não aumentará.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Não escapará das trevas; o fogo secará seus ramos, e o sopro da boca de Deus o destruirá.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Que ele não confie em coisas enganosas, iludindo a si mesmo, pois receberá apenas vazio em troca.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Seu fim chegará antes do tempo, e seus ramos nunca mais florescerão.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Será como a videira que deixa cair as uvas verdes, como a oliveira que perde a sua flor.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 grupo dos ímpios ficará sem fruto, e o fogo consumirá as tendas dos que amam o suborno.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Concebem o mal e dão à luz a iniquidade; no íntimo, geram engano”.</w:t>
      </w:r>
    </w:p>
    <w:p>
      <w:pPr>
        <w:pStyle w:val="Heading2"/>
      </w:pPr>
      <w:r>
        <w:rPr>
          <w:lang w:val="pt_PT" w:bidi="pt_PT"/>
        </w:rPr>
        <w:t>Jó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Jó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"Já ouvi tudo isso muitas vezes; vocês não me consolam, apenas aumentam meu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Essas palavras sem sentido não acabam? Por que continuam a falar desse jeito?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vocês estivessem no meu lugar, eu também poderia falar como vocês; balançaria a cabeça e faria discursos contra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eu poderia fortalecê-los com minhas palavras; meus lábios poderiam trazer alívio.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No entanto, falar não alivia minha dor; ficar em silêncio também não traz descanso.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Deus, tu me deixaste sem forças e destruíste toda a minha família.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Meu corpo ficou magro, e minha aparência mostra que algo está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Na sua ira, Deus me rasga; range os dentes contra mim e me olha como um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Pessoas abrem a boca contra mim, me insultam e me batem no rosto com desprezo; todos se juntam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Deus me entregou aos perversos e me lançou nas mãos dos malvados.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vivia em paz, mas ele me despedaçou; agarrou meu pescoço e me esmagou. Fez de mim seu alvo.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Seus arqueiros me cercam por todos os lados; ele fere meus rins sem piedade e derrama minha bílis sobre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Ataca-me repetidamente, como guerreiro que avança contra uma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Vesti roupas de luto e coloquei meu rosto no pó.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Chorei tanto que meu rosto ficou vermelho, e meus olhos escureceram de tanto chorar.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Ainda assim, minhas mãos não praticaram violência, e minha oração é pura.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Ó terra, não esconda meu sangue! Não permita que meu clamor seja esquecido.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Sei que minha testemunha está nos céus, e aquele que defende minha causa está nas alturas.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Meus amigos zombam de mim, mas meus olhos derramam lágrimas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Quem dera alguém pudesse defender a causa de uma pessoa diante de Deus, como se faz entre amigos!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em poucos anos seguirei o caminho do qual ninguém retorna”.</w:t>
      </w:r>
    </w:p>
    <w:p>
      <w:pPr>
        <w:pStyle w:val="Heading2"/>
      </w:pPr>
      <w:r>
        <w:rPr>
          <w:lang w:val="pt_PT" w:bidi="pt_PT"/>
        </w:rPr>
        <w:t>Jó 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"Meu espírito está cansado, minha vida está chegando ao fim e a sepultura já está perto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Estou cercado de zombadores; eles ficam sempre diante de mim, provocando-me.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Ó Deus, dá-me uma garantia de que defenderás a minha causa; ninguém mais está disposto a assumir o meu caso.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Tu impediste que a mente deles entendesse; por isso não deixes que eles vençam.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denuncia os amigos para receber algo em troca verá seus próprios filhos sofrerem.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Deus me tornou motivo de zombaria para todos; cospem no meu rosto.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Meus olhos se enfraquecem de tanto chorar; meu corpo é apenas uma sombra.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justos ficam admirados com isso, e os inocentes se levantam contra a injustiça.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justos permanecem firmes em seu caminho, e os de mãos limpas ficam ainda mais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Venham todos vocês e tentem novamente; não encontrarei sabedoria entre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Meus dias chegaram ao fim, meus planos fracassaram e os desejos do meu coração se perderam.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Eles transformam a noite em dia e dizem que a luz está perto quando só existe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eu esperar apenas pela sepultura e preparar minha cama no lugar de escuridão,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eu chamar a cova de meu pai e os vermes de minha mãe e meus irmãos,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onde está então a minha esperança? Quem ainda poderá vê-la?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Ela descerá comigo para o lugar dos mortos; juntos repousaremos no pó”.</w:t>
      </w:r>
    </w:p>
    <w:p>
      <w:pPr>
        <w:pStyle w:val="Heading2"/>
      </w:pPr>
      <w:r>
        <w:rPr>
          <w:lang w:val="pt_PT" w:bidi="pt_PT"/>
        </w:rPr>
        <w:t>Jó 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foi a resposta do suíta Bildade: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"Até quando você vai falar assim? Pense com cuidado, e então poderemos conversar.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que nos trata como se fôssemos animais, como se não tivéssemos nenhum entendimento?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 só machuca a si mesmo com sua ira. Será que a terra ficará deserta por sua causa ou as rochas sairão do lugar?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luz do perverso se apagará, e sua chama não continuará acesa.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escuridão tomará conta da sua casa, e a lâmpada sobre ele se apagará.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Seus passos seguros ficarão fracos, e seus próprios planos o farão cair.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cai na armadilha que ele mesmo prepara, e seu próprio passo o leva à queda.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laço o prende pelo calcanhar, a corda o segura firmemente.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Escondida na terra, uma cilada o espera, uma armadilha no seu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perverso é assombrado por todos os lados, e os terrores o perseguem a cada passo.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Sua força se esgota por causa da fome, e a desgraça aguarda que ele tropece.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Sua pele é destruída pela doença, e a morte consome seu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é arrancado de sua casa, onde estava seguro, e arrastado ao rei dos terrores.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Estranhos viverão em sua casa, e o fogo consumirá aquilo que era seu.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Suas raízes secarão, e seus ramos murcharão.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 lembrança de que ele existiu desaparecerá da terra; ninguém se lembrará de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será levado da luz para a escuridão e expulso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deixará filhos nem netos; ninguém continuará sua família.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Do oriente ao ocidente, todos ficarão espantados e se encherão de medo diante de seu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Essa é a habitação do perverso; esse é o destino de quem não conhece a Deus”.</w:t>
      </w:r>
    </w:p>
    <w:p>
      <w:pPr>
        <w:pStyle w:val="Heading2"/>
      </w:pPr>
      <w:r>
        <w:rPr>
          <w:lang w:val="pt_PT" w:bidi="pt_PT"/>
        </w:rPr>
        <w:t>Jó 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 Jó perguntou: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"Até quando vocês vão me aborrecer e esmagar minha alma com palavras?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Já me insultaram dez vezes; não sentem vergonha de me tratar assim?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Mesmo que eu tenha errado, a responsabilidade pelo meu erro é minha.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 acham que são melhores do que eu e usam meu sofrimento como prova de que sou culpado.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entendam isto: foi Deus quem me derrubou e me apanhou em sua rede.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 grito: ‘Violência!’, mas ninguém responde; clamo por ajuda, mas não há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bloqueou meu caminho, e não consigo passar; cobriu minhas estradas com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Tirou minha honra, levou a coroa que estava em minha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me destruiu por todos os lados e arrancou minha esperança como uma árvore arrancada pela raiz.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Sua ira se inflamou contra mim; ele me vê como se eu fosse seu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Seus exércitos vêm contra mim; eles cercam minha tenda e acampam ao meu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Deus fez meus irmãos me abandonarem e meus conhecidos se tornaram estranhos.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Meus parentes me deixaram, meus amigos mais próximos se esqueceram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Meus hóspedes e minhas servas me olham como se eu fosse um estranho; sou um estrangeiro para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Chamo um servo, e ele não vem; imploro, mas não responde.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Minha esposa sente repulsa do meu hálito, e até meus irmãos me rejeitam.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Até as crianças me desprezam; quando apareço, zombam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Todos os amigos íntimos me rejeitam, e aqueles que eu amava se voltaram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Estou reduzido a pele e ossos; escapei apenas com a pele dos meus dentes.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Ah, meus amigos, tenham compaixão! Pois Deus pesou a mão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 que vocês me perseguem como Deus? Por que não se cansam de me atacar?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Quem me dera que minhas palavras fossem escritas, registradas num livro!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Quem dera fossem gravadas para sempre na pedra, com ferro e chumbo!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Eu sei que o meu Redentor vive e que, no fim, ele se levantará para me defender.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Depois que minha pele for destruída, ainda assim, em minha carne, verei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Eu o verei por mim mesmo, sim, meus olhos o contemplarão, e não outros; meu coração anseia por esse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Vocês dizem: ‘Vamos persegui-lo, pois a causa do problema está nele’.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Mas tenham medo da espada, pois a espada traz o castigo da justiça; assim vocês saberão que existe julgamento”.</w:t>
      </w:r>
    </w:p>
    <w:p>
      <w:pPr>
        <w:pStyle w:val="Heading2"/>
      </w:pPr>
      <w:r>
        <w:rPr>
          <w:lang w:val="pt_PT" w:bidi="pt_PT"/>
        </w:rPr>
        <w:t>Jó 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naamatita Zofar tomou a palavra: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"Meus pensamentos me obrigam a responder, por causa da inquietação que sinto dentro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Ouvi palavras que me ofendem, mas o entendimento que tenho me leva a responder.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é fato conhecido desde tempos antigos, desde que a humanidade foi estabelecida na terra,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a exaltação dos maus é breve e a alegria dos ímpios dura só um instante?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Ainda que sua altura alcance o céu e sua cabeça se eleve até as nuvens,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perverso desaparecerá para sempre, como seu próprio esterco; aqueles que o viam perguntarão: ‘Onde ele está?’.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Sumirá como sonho ao amanhecer, como visão noturna que se desfaz.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olhar que o contemplava não o verá de novo, nem o lugar onde vivia o reconhecerá.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Seus filhos restituirão aos pobres o que ele tomou injustamente, e sua própria riqueza acabará sendo entregue pelas mãos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Seus ossos ainda terão a força da juventude, mas acabarão descansando com ele no pó.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o mal parecia doce em sua boca e era escondido debaixo da língua,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era guardado e apreciado no paladar,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esse alimento azedará em seu estômago; ele se tornará veneno de cobra dentro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engoliu riquezas, mas terá de vomitá-las; Deus fará com que saiam de seu estômago.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tomará veneno de cobra; a presa da víbora o matará.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não verá rios de mel e leite correndo em sua direção.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Terá de devolver o que ganhou e não desfrutará o fruto do seu trabalho; não terá prazer nos lucros que obteve.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Porque oprimiu os necessitados e os deixou sem auxílio; apoderou-se de casas que não edificou.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Sua ganância não conhece limites; por isso não conseguirá guardar o que deseja.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Nada escapou à sua ganância; por isso sua prosperidade não será duradoura.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Em plena abundância, será cercado por aflição; a mão de todos os aflitos virá contra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Quando estiver saciado, Deus enviará contra ele o ardor da sua ira e fará chover sobre ele o seu furor enquanto ele se alimenta.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 tentar fugir da arma de ferro, será atingido por flecha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Ao retirar a flecha do corpo, o brilho da ponta aparecerá coberto de sangue; o medo tomará conta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 escuridão completa estará preparada para seus tesouros; um fogo que ninguém acendeu destruirá tudo em sua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Os céus mostrarão sua culpa, e a terra se levantará como testemunha contra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Uma inundação levará sua casa quando chegar o dia da ira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Essa é a porção que Deus reserva ao ímpio; é a herança que lhe está destinada”.</w:t>
      </w:r>
    </w:p>
    <w:p>
      <w:pPr>
        <w:pStyle w:val="Heading2"/>
      </w:pPr>
      <w:r>
        <w:rPr>
          <w:lang w:val="pt_PT" w:bidi="pt_PT"/>
        </w:rPr>
        <w:t>Jó 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Jó tomou a palavra novamente: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"Escutem com atenção o que vou dizer! Se vocês me ouvirem, isso já será um consolo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Tenham paciência enquanto falo; quando eu terminar, poderão 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acaso minha queixa se dirige a um ser humano? Por que, então, meu espírito não estaria impaciente?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Observem-me e fiquem admirados; levem a mão à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Só de me lembrar disso fico abalado; um tremor domina meu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que os maus continuam vivos, envelhecem e ainda se tornam mais fortes?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Veem seus filhos crescerem e se estabelecerem, e seus descendentes prosperam ao seu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Suas casas permanecem seguras, sem pavor, e a vara de Deus não vem sobre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Seus touros cruzam e geram crias sem falhar; suas vacas dão cria e não perdem os filhotes.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Deixam as crianças sair como cordeiros soltos; os pequenos saltam e brincam.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Cantam com tamborim e harpa, e se alegram ao som da flauta.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Passam a vida em prosperidade e descem em paz à sepultura.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Ainda assim dizem a Deus: ‘Afasta-te de nós; não desejamos conhecer teus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Quem é o Todo-poderoso’, dizem eles, ‘para que o sirvamos? Que ganho teremos se orarmos a ele?’.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 a prosperidade deles não vem deles mesmos; por isso, rejeito o conselho dos ímpios.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Quantas vezes a luz dos ímpios se apaga? Quantas vezes a desgraça os alcança? Quantas vezes Deus lhes envia sofrimento em sua ira?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Quantas vezes eles são como palha levada pelo vento, como cisco carregado pela tempestade?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Vocês dizem: ‘Deus guarda para os filhos a culpa do pai’. Mas que Deus castigue o próprio culpado, para que ele saiba o que fez!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Que seus olhos vejam sua própria destruição; que ele mesmo beba do furor do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Depois de morto, que interesse terá por sua casa, quando o número de seus meses já estiver completo?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Alguém pode ensinar sabedoria a Deus, a ele que julga até os que estão nas alturas?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Um morre cheio de vigor, em plena segurança e descanso,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com o corpo bem alimentado e com os ossos fortes e saudáveis.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Outro morre com o coração amargo, sem ter desfrutado da felicidade.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Ambos se deitam no pó; vermes os cobrem da mesma forma.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Conheço bem os pensamentos que vocês têm e os planos injustos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Vocês perguntam: ‘Onde está a casa do homem importante? Onde está a moradia dos maus?’.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Vocês nunca perguntaram aos viajantes? Nunca ouviram o que eles contam?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Eles dizem que o perverso é poupado no dia da calamidade e passa ileso pelo dia da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Quem o confronta por sua conduta? Quem lhe retribui pelo que fez?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 é levado ao túmulo, e seu sepulcro é vigiado.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 terra do vale lhe parece agradável; uma multidão o segue, e muitos outros já passaram pelo mesmo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Como então vocês podem me oferecer consolo com palavras vazias? Nas respostas que me dão resta apenas falsidade”.</w:t>
      </w:r>
    </w:p>
    <w:p>
      <w:pPr>
        <w:pStyle w:val="Heading2"/>
      </w:pPr>
      <w:r>
        <w:rPr>
          <w:lang w:val="pt_PT" w:bidi="pt_PT"/>
        </w:rPr>
        <w:t>Jó 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temanita Elifaz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"Pode alguém ser útil a Deus? Mesmo o sábio só é útil a si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proveito o Todo-poderoso teria se você fosse justo? Que vantagem ele receberia se você fosse correto em sua conduta?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É por causa do seu temor que ele o repreende e o chama a juízo?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é antes por causa da grande culpa? Não são numerosos os seus pecados?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 tomou como penhor os bens de seus irmãos sem motivo e tirou as roupas dos que já estavam quase nus.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Negou água a quem tinha sede, e pão, ao faminto.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poderosos possuíam a terra, e os privilegiados viviam 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 mandou embora as viúvas sem ajuda e quebrou os braços dos órfãos.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isso há laços ao seu redor, e o medo repentino causa terror.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escuridão impede a visão, e abundância de águas o cobre.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Deus não está nas alturas dos céus? Veja como são elevadas as estrelas!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No entanto, você pergunta: ‘Que conhecimento Deus tem? Ele pode julgar por trás de trevas densas?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Nuvens o envolvem, e ele não enxerga; ele anda pela abóbada do céu’.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Você permanecerá no caminho antigo que os homens maus trilharam?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Eles foram levados antes do tempo; uma enchente levou tudo o que os sustentava.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Diziam a Deus: ‘Retira-te de nós! O que o Todo-poderoso pode fazer conosco?’.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Mesmo assim, foi Deus quem encheu suas casas de coisas boas; por isso, rejeito o conselho dos ímpios.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justos veem a queda deles e se alegram; os inocentes zombam,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'De fato, nossos adversários foram destruídos, e o fogo consumiu sua riqueza’.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Volte a ter comunhão com Deus e viva em paz; então o bem virá para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Receba o ensino que procede da boca de Deus e guarde as palavras dele em seu íntimo.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 você voltar para o Todo-poderoso, será restaurado; afaste a injustiça de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 você lançar o ouro ao pó e o ouro de Ofir entre as pedras dos ribeiros,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o Todo-poderoso será o seu ouro e a sua prata mais preciosa.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Assim haverá alegria no Todo-poderoso, e você levantará o rosto para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Você orará a ele, e ele o ouvirá; e você cumprirá os votos que fez.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que você decidir fazer dará certo, e a luz brilhará sobre seus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Quando vier o abatimento, Deus trará restauração; ele salvará quem é humilde.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Ele livrará até quem é culpado; essa pessoa será salva por causa da pureza que há em você, nas suas mãos”.</w:t>
      </w:r>
    </w:p>
    <w:p>
      <w:pPr>
        <w:pStyle w:val="Heading2"/>
      </w:pPr>
      <w:r>
        <w:rPr>
          <w:lang w:val="pt_PT" w:bidi="pt_PT"/>
        </w:rPr>
        <w:t>Jó 23:1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Jó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"Hoje minha queixa continua amarga; a mão de Deus pesa sobre mim, apesar dos meus gemidos.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Quem me dera saber onde encontrá-lo e chegar ao lugar onde ele habita!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Eu exporia a minha causa diante dele e apresentaria todos os meus argumentos.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Procuraria entender sua resposta e prestar atenção em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Será que ele me esmagaria com seu grande poder? Não! Ele ouviria o que tenho a dizer.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Ali, um homem íntegro poderia apresentar sua causa diante dele, e eu seria definitivamente absolvido pelo meu Juiz.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vou para o leste, ele não está ali; se sigo para o oeste, não o encontro.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Quando ele age à esquerda, não o vejo; quando se volta à direita, não o percebo.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Contudo, ele conhece o caminho que percorro; se me examinar, sairei como ouro puro.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Meus pés pisaram em suas pegadas; permaneci em seu caminho e não me desviei.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Não abandonei os mandamentos de seus lábios; valorizei as palavras de sua boca mais do que o alimento de cada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ele permanece firme, e quem pode fazê-lo mudar? O que ele deseja, isso ele realiza.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cumpre o que determinou a meu respeito, e ainda tem muitos outros planos.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 isso fico perturbado em sua presença; quando penso nisso, o medo toma conta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Deus tirou minha coragem; o Todo-poderoso me encheu 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Contudo, não foi a escuridão que me fez calar, nem as densas trevas que me envolvem”.</w:t>
      </w:r>
    </w:p>
    <w:p>
      <w:pPr>
        <w:pStyle w:val="Heading2"/>
      </w:pPr>
      <w:r>
        <w:rPr>
          <w:lang w:val="pt_PT" w:bidi="pt_PT"/>
        </w:rPr>
        <w:t>Jó 24:1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"Por que o Todo-poderoso não marca tempos para julgar os maus? Por que os que o conhecem não veem esses dias chegarem?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maus mudam os limites das terras; roubam rebanhos e os levam para si.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Pegam o jumento do órfão e tomam o boi da viúva como garantia de uma dívida.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Afastam os necessitados do caminho; os pobres da região se escondem.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Como jumentos selvagens no deserto, os pobres saem cedo procurando comida; buscam no lugar seco alimento para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Colhem nos campos dos ricos e pegam uvas nas plantações de outros para sobreviver.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Passam a noite sem roupa e não têm proteção contra o frio.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São encharcados pela chuva das montanhas e se encolhem junto às rochas por não terem abrigo.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maus tiram a criança órfã do colo da mãe e pegam o filho do pobre como garantia.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pobres andam sem roupa; carregam feixes de trigo, mas continuam com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Espremem azeitonas para fazer azeite, pisam uvas nos tanques, porém seguem com sede.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Da cidade vêm os gemidos dos que estão morrendo; os feridos pedem ajuda, mas Deus não parece ouvir essa 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Há aqueles que se rebelam contra a luz; não reconhecem os caminhos que ela faz nem permanecem em suas veredas.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 madrugada o homicida se levanta para matar o pobre e o fraco; à noite se comporta como ladrão.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adúltero espera o entardecer e pensa: ‘Ninguém me verá’; então cobre o rosto.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No escuro, os bandidos entram nas casas; durante o dia, ficam escondidos porque não querem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Para eles, a manhã é como sombra de morte; estão acostumados aos terrores das trevas.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Eles passam rapidamente como espuma sobre as águas; sua terra é amaldiçoada, e ninguém procura os seus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 como o calor e a seca fazem desaparecer rapidamente a neve, também a sepultura consome 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própria mãe se esquece deles; os vermes os comem; ninguém mais se lembra deles. Assim, a maldade deles é destruída como uma árvore cortada.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Oprimem a mulher sem filhos e não fazem o bem à viúva.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Deus derruba os poderosos com seu poder; mesmo quando parecem fortes, sua vida não está garantida.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permite que eles vivam tranquilos por algum tempo, mas observa tudo o que fazem.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pouco tempo ficam em destaque, mas logo desaparecem; são cortados como espigas no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Se isso não corresponde à realidade, quem poderá demonstrar que essas palavras são mentira e anular o que foi declarado?”.</w:t>
      </w:r>
    </w:p>
    <w:p>
      <w:pPr>
        <w:pStyle w:val="Heading2"/>
      </w:pPr>
      <w:r>
        <w:rPr>
          <w:lang w:val="pt_PT" w:bidi="pt_PT"/>
        </w:rPr>
        <w:t>Jó 25:1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suíta Bildade falou: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 Deus pertencem o domínio e o temor; ele governa trazendo ordem aos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Quem pode contar os seus exércitos? Sobre quem a sua luz não brilha?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Como, então, o homem pode ser considerado justo diante dele? Como alguém nascido de mulher pode ser puro?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Até a lua não é considerada brilhante diante dele, e as estrelas não são totalmente puras aos seus olhos.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Quanto mais o ser humano, que é apenas uma larva, e o filho do homem, que é como um verme!”.</w:t>
      </w:r>
    </w:p>
    <w:p>
      <w:pPr>
        <w:pStyle w:val="Heading2"/>
      </w:pPr>
      <w:r>
        <w:rPr>
          <w:lang w:val="pt_PT" w:bidi="pt_PT"/>
        </w:rPr>
        <w:t>Jó 26:1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foi a resposta de Jó: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"Que grande ajuda você deu ao fraco! Que força trouxe para o braço sem vigor!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conselho você deu a quem não tinha sabedoria! Que grande entendimento você mostrou!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fez você falar assim? De onde veio o espírito que trouxe essas palavras?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mortos tremem de medo debaixo das águas, e com eles todos os que nelas habitam.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lugar dos mortos está aberto diante de Deus; o lugar da destruição não consegue se esconder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estende os céus do norte sobre o vazio e mantém a terra suspensa sobre o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acumula as águas nas nuvens, que não se rompem com o peso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cobre a face da lua e impede que ela seja vista.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Traçou um limite sobre as águas, separando a luz das trevas.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colunas do céu estremecem, assustadas diante de sua repreensão.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Com seu poder, acalmou o mar; com sua sabedoria, derrotou Raabe.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Pelo seu sopro, limpou os céus; sua mão derrotou a serpente veloz.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isso é apenas uma pequena parte de suas obras; ouvimos apenas um sussurro do seu poder. Quem pode entender sua grandeza?”.</w:t>
      </w:r>
    </w:p>
    <w:p>
      <w:pPr>
        <w:pStyle w:val="Heading2"/>
      </w:pPr>
      <w:r>
        <w:rPr>
          <w:lang w:val="pt_PT" w:bidi="pt_PT"/>
        </w:rPr>
        <w:t>Jó 27:1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Jó continuou: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"Juro pelo Deus vivo, o Todo-poderoso, que tirou meu direito e encheu minha alma de amargura: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enquanto eu viver e Deus me der fôlego,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meus lábios não falarão coisas más, e minha língua não dirá falsidade.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Nunca vou admitir que vocês estão certos; até o fim afirmarei que sou íntegro.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Continuarei firme na minha justiça; minha consciência não me acusará enquanto eu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meus inimigos tenham o destino dos perversos, e meus adversários, como os que fazem o mal!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esperança tem o ímpio, quando sua vida for tirada por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Será que Deus ouvirá seu clamor na aflição?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terá alegria no Todo-poderoso? Ele clamará a Deus em todo tempo?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Vou ensinar a vocês sobre o poder de Deus; não vou esconder o que sei sobre o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Vocês mesmos viram essas coisas; por que continuam a dizer palavras sem sentido?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Esta é a herança que Deus reserva ao perverso, o destino que o Todo-poderoso dá ao ímpio: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Mesmo que tenha muitos filhos, eles morrerão pela espada; seus descendentes sofrerão com a falta de alimento.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que restarem morrerão por uma doença, e suas viúvas não chorarão por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perverso pode amontoar prata como pó e juntar roupas como barro,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o justo vestirá essas roupas e os inocentes repartirão a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Sua casa é frágil como casulo de traça, como uma cabana feita para vigiar uma plantação.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se deita rico, mas quando abre os olhos, já não tem mais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terror o cobre como uma enchente; à noite, a tempestade o arrasta.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Um vento do leste o carrega, fazendo-o desaparecer; arranca-o de seu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Deus lança essas coisas sobre ele sem piedade; ele tenta fugir das mãos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Todos batem palmas contra ele e zombam quando ele desaparece”.</w:t>
      </w:r>
    </w:p>
    <w:p>
      <w:pPr>
        <w:pStyle w:val="Heading2"/>
      </w:pPr>
      <w:r>
        <w:rPr>
          <w:lang w:val="pt_PT" w:bidi="pt_PT"/>
        </w:rPr>
        <w:t>Jó 28:1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"Há lugares de onde se tira prata e lugares onde o ouro é purificado.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ferro é tirado da terra, e o cobre é fundido da pedra.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homem leva luz às trevas e explora os lugares mais profundos em busca de pedras e metais escondidos na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Longe dos lugares onde as pessoas vivem, ele abre poços que ninguém visita; fica pendurado por cordas, distante de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Da terra, que na superfície faz brotar o alimento, o homem retira riquezas escondidas em suas profundezas, trabalhando à luz das tochas.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Suas rochas guardam safiras, e no pó se encontram pepitas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Nenhuma ave de rapina conhece esse caminho; nem mesmo os olhos atentos do falcão conseguem vê-lo.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Nenhum animal selvagem pisa ali, nem o leão ronda esses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Com as mãos, o homem quebra a rocha dura e revolve as raízes das montanhas.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Escava túneis, e seus olhos descobrem todos os tesouros ocultos.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impede que as águas entrem nas minas e traz à luz coisas escondidas.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onde se encontra a sabedoria? Onde mora o entendimento?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ser humano não conhece o seu valor; ela não pode ser encontrada entre os vivos.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abismo diz: ‘Não está comigo’; o mar profundo responde: ‘Aqui também não a encontrei’.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Não se pode comprá-la com ouro puro, nem pesar seu preço em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se pode comprá-la com o ouro de Ofir, nem com ônix precioso ou safira.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Ouro e cristal não são comparáveis a ela; não se troca sabedoria por joias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Coral e jaspe nem merecem menção; o valor da sabedoria excede o dos rubis.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topázio da Etiópia não se compara a ela; nem mesmo o ouro puro pode pagar o seu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Então, de onde vem a sabedoria? Onde está a fonte do entendimento?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Ela está escondida dos olhos de todo ser vivo; até as aves do céu não a veem.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Morte e a Destruição dizem: ‘Só ouvimos falar dela de longe’.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Deus conhece o caminho da sabedoria; somente ele sabe onde ela está.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Pois ele vê os lugares mais distantes da terra e tudo o que se passa debaixo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Ele controla a força do vento e determina a medida das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Define as leis da chuva e os caminhos dos relâmpagos.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ele viu a sabedoria, revelou seu valor, confirmou sua existência e mostrou que a conhece.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 disse ao ser humano: ‘Temer ao Senhor é a verdadeira sabedoria; afastar-se do mal é entendimento’”.</w:t>
      </w:r>
    </w:p>
    <w:p>
      <w:pPr>
        <w:pStyle w:val="Heading2"/>
      </w:pPr>
      <w:r>
        <w:rPr>
          <w:lang w:val="pt_PT" w:bidi="pt_PT"/>
        </w:rPr>
        <w:t>Jó 29:1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Jó continuou a falar: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"Ah! Quem me dera voltar aos meses passados, aos dias em que Deus cuidava de mim!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iluminava meu caminho, e eu caminhava seguro mesmo na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Na época em que eu estava no meu melhor momento, a amizade de Deus abençoava minha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Todo-poderoso ainda estava comigo, e meus filhos viviam ao meu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lavava os meus pés com leite; até as pedras pareciam produzir azeite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Naqueles dias, eu ia ao portão da cidade e me sentava entre os líderes.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jovens se afastavam ao me ver, e os mais velhos se levantavam em sinal de respeito.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príncipes permaneciam em silêncio e cobriam a boca com 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Até os homens de autoridade ficavam calados e sua língua se prendia ao céu da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Todos que me ouviam me elogiavam; quem me via, falava bem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ajudava os pobres que clamavam, e socorria os órfãos sem quem os protegesse.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estava prestes a morrer me abençoava, e eu fazia o coração da viúva cantar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me vestia de justiça, e a retidão era como minha roupa.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era os olhos dos cegos e ajudava quem não conseguia andar.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Eu era como um pai para os pobres e ajudava os que não tinham ninguém para defendê-los.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Quebrava as garras dos opressores e libertava suas vítimas de suas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Eu pensava: ‘Vou morrer em paz na minha casa, depois de viver muitos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Minhas raízes chegam até as águas, e o orvalho permanece sobre meus galhos.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Minha honra continua a crescer, e minha força permanece renovada’.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Todos escutavam meus conselhos em silêncio, aguardando minhas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Depois que eu falava, ninguém discutia; minhas palavras eram recebidas com atenção.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Esperavam minhas palavras como esperam a chuva; recebiam meu conselho como a chuva da primavera.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Quando eu sorria para eles, mesmo os desanimados se alegravam; meu rosto lhes trazia confiança.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Eu lhes mostrava o caminho a seguir e ocupava meu lugar como líder; era como um rei entre suas tropas e consolava os que estavam tristes”.</w:t>
      </w:r>
    </w:p>
    <w:p>
      <w:pPr>
        <w:pStyle w:val="Heading2"/>
      </w:pPr>
      <w:r>
        <w:rPr>
          <w:lang w:val="pt_PT" w:bidi="pt_PT"/>
        </w:rPr>
        <w:t>Jó 30:1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"Mas agora zombam de mim aqueles que são mais jovens do que eu, cujos pais eu não consideraria dignos de ficar ao lado dos cães que guardavam o meu rebanho.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 que me serviria a força das mãos deles, se já perderam todo o vigor?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Consumidos pela miséria e pela fome, andavam pela terra seca, por lugares escuros e abandonados.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Colhiam ervas entre os arbustos e se alimentavam de raízes silvestres.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Eram expulsos aos gritos, como se fossem ladrões, do convívio das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Passaram a morar nos barrancos dos vales, nas fendas das rochas e nos buracos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Gemiam entre os arbustos e se amontoavam debaixo da vegetação.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Eram gente desprezada e sem importância, expulsa da convivência humana.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Agora seus filhos fazem de mim tema de canções; tornei-me motivo de zombaria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me desprezam e se mantêm afastados, e não pensam duas vezes antes de cuspir em meu rosto.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Deus tirou minha força e me humilhou; por isso eles já não demonstram respeito por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À minha direita se levantam esses homens; eles me fazem tropeçar e preparam caminhos para minha queda.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Eles destroem meu caminho e aumentam minha desgraça, sem que ninguém os impeça.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Avançam como quem entra por uma grande brecha; vêm sobre mim em meio à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pavor me domina; minha honra é levada pelo vento, e minha prosperidade desaparece como uma nuvem.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"Agora minha vida se desfaz dentro de mim; dias de sofrimento me cercam.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Durante a noite a dor atravessa meus ossos, e o sofrimento não me dá descanso.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 causa da violência da minha doença, minhas roupas ficaram deformadas sobre mim; elas me apertam como a gola de uma túnica.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me lançou na lama, e tornei-me semelhante ao pó e à cinza.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"Clamo a ti, ó Deus, mas não respondes; fico diante de ti, e apenas me observas.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Tornaste-te cruel para comigo e usas a força da tua mão para me atacar.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Tu me lanças ao vento e me arrastas na tempestade.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Sei que me conduzirás à morte, ao lugar reservado a todos os que vivem.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"Mas quem deixaria de pedir ajuda quando está arruinado? Quem não clamaria em meio à sua desgraça?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Eu mesmo não chorei por quem sofria? Minha alma não se entristeceu por causa dos pobres?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Esperei o bem, mas veio o mal; aguardei a luz, mas chegaram as trevas.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Meu íntimo se agita sem descanso; dias de sofrimento vieram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Ando entristecido e sem alegria; levanto-me na assembleia e clamo por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Passei a ser companheiro dos chacais e das aves que vivem em lugares abandonados.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Minha pele escureceu, e meus ossos queimam de febre.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Minha harpa se transformou em lamento fúnebre, e minha flauta acompanha o choro”.</w:t>
      </w:r>
    </w:p>
    <w:p>
      <w:pPr>
        <w:pStyle w:val="Heading2"/>
      </w:pPr>
      <w:r>
        <w:rPr>
          <w:lang w:val="pt_PT" w:bidi="pt_PT"/>
        </w:rPr>
        <w:t>Jó 31:1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"Fiz um compromisso com meus olhos de não olhar de forma indevida para nenhuma jovem.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que recompensa eu receberia do Deus que está nas alturas? Que herança me daria o Todo-poderoso?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é a ruína reservada aos perversos e o desastre para quem pratica o mal?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não examina meus caminhos e não conta todos os meus passos?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"Se caminhei na falsidade ou se meus pés correram para o engano,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 Deus me coloque numa balança justa, e então reconhecerá minha integridade.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 meus passos se afastaram do caminho, se meu coração seguiu o que meus olhos desejaram, ou se minhas mãos se mancharam de culpa,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que outro coma o que plantei, e que tudo o que cultivei seja arrancado pela raiz.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"Se meu coração se deixou seduzir pela mulher de outro ou se fiquei de vigia junto à porta do meu próximo,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 minha esposa pertença a outro homem, e que outros se deitem com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isso seria uma grande vergonha, um crime que merece julgamento.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Seria como um fogo destruidor, capaz de consumir tudo o que produzi.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"Se ignorei o direito de meus servos ou servas quando trouxeram suas queixas contra mim,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que farei quando Deus se levantar para julgar? Que direi quando ele exigir explicações?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Aquele que me formou no ventre não formou também a eles? Não foi o mesmo Deus que nos criou antes de nascermos?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"Se deixei de atender o pedido do pobre ou fiz a viúva perder a esperança,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comi meu pão sozinho sem reparti-lo com o órfão,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desde a minha juventude tratei o órfão como um pai trataria um filho e cuidei da viúva desde cedo;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 vi alguém sofrer por falta de roupa ou um necessitado sem abrigo contra o frio,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ele não me abençoou por ter sido aquecido com a lã das minhas ovelhas,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 levantei a mão contra o órfão porque eu sabia que tinha apoio no tribunal,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que meu braço se desprenda do ombro e se quebre na articulação.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Pois eu temia o castigo de Deus; diante da sua majestade não ousaria agir assim.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"Se coloquei minha confiança no ouro ou disse ao metal precioso: ‘Você é a minha segurança’,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se me alegrei por causa da minha grande riqueza ou por tudo o que consegui acumular,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 contemplei o sol em seu resplendor ou a lua avançando de forma majestosa,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em segredo meu coração foi seduzido, levando-me a beijar a mão em sinal de adoração,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também isso seria culpa digna de julgamento, pois eu teria negado o Deus que está lá no alto.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"Alguma vez me alegrei com a desgraça do meu inimigo ou exultei quando o mal o alcançou?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Não. Eu nunca permiti que minha boca pecasse pedindo a morte dele com maldição;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os que viviam em minha casa costumavam dizer: ‘Todos puderam comer à vontade da comida de Jó’.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Nenhum viajante precisou passar a noite na rua, pois eu sempre abria minha porta para quem chegava.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"Alguma vez escondi meus pecados como as pessoas costumam fazer, guardando minha culpa dentro de mim?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Por medo da opinião das pessoas ou por receio do desprezo das famílias, fiquei em silêncio e sem sair de casa?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(”Quem dera alguém me ouvisse! Aqui está minha declaração final. Que o Todo-poderoso me responda, e que meu acusador escreva sua acusação.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Eu a carregaria sobre os ombros e a colocaria sobre a cabeça como se fosse uma coroa.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Eu lhe mostraria todos os meus passos e me aproximaria dele com confiança.)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"Se levei minha terra a se queixar de mim e seus sulcos a chorarem juntos,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se consumi seus frutos sem pagar ou prejudiquei os trabalhadores da terra,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então que brotem espinhos em vez de trigo, e ervas daninhas, em vez de cevada”. Assim Jó termina de falar.</w:t>
      </w:r>
    </w:p>
    <w:p>
      <w:pPr>
        <w:pStyle w:val="Heading2"/>
      </w:pPr>
      <w:r>
        <w:rPr>
          <w:lang w:val="pt_PT" w:bidi="pt_PT"/>
        </w:rPr>
        <w:t>Jó 32:1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Os três amigos de Jó pararam de responder, porque ele continuava a afirmar que era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Eliú, filho de Baraquel, do povo de Buz, da família de Rão, ficou muito irritado com Jó, porque ele afirmava estar certo e colocava sua própria justiça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Também ficou irritado com os três amigos, porque eles não tinham resposta para Jó e mesmo assim o acusavam.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Eliú havia esperado para falar, já que os outros eram mais velhos.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Mas, ao perceber que eles não tinham mais respostas, sua ira se acendeu, e decidiu falar.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o buzita Eliú, filho de Baraquel, disse: “Sou jovem, e vocês são mais velhos; por isso me contive e hesitei em falar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Pensava: ‘Que os experientes falem; que os anos mostrem sua sabedoria’.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existe um espírito dentro do ser humano; o sopro do Todo-poderoso lhe dá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Nem sempre os mais velhos são sábios; nem sempre entendem o que é correto.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isso me ouçam; também quero expressar minha opinião.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Esperei enquanto vocês falavam e ouvi com atenção seus raciocínios.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Dei atenção a todos vocês, mas nenhum conseguiu convencer Jó nem responder às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Não digam: ‘Encontramos sabedoria; só Deus pode vencer Jó, não um ser humano’.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não falou comigo diretamente, e não vou usar os mesmos argumentos de vocês para responder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Agora estão perplexos, sem palavras, sem saber o que dizer.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Devo continuar a esperar, enquanto permanecem em silêncio?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Não! Vou falar e dar minha opinião.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Tenho muitas palavras para dizer; o espírito dentro de mim me impulsiona a falar.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Sou como vinho novo guardado em odres prestes a romper; estou cheio por dentro e não consigo ficar calado.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Preciso falar para desabafar; vou abrir a boca e responder.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Não vou favorecer ninguém nem tentar agradar a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sei elogiar pessoas para ganhar favor; se fizesse isso, meu Criador logo me julgaria”.</w:t>
      </w:r>
    </w:p>
    <w:p>
      <w:pPr>
        <w:pStyle w:val="Heading2"/>
      </w:pPr>
      <w:r>
        <w:rPr>
          <w:lang w:val="pt_PT" w:bidi="pt_PT"/>
        </w:rPr>
        <w:t>Jó 33:1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"Agora, Jó, ouça o que eu digo; preste atenção em todas as minhas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Vou falar agora; minha língua está pronta para falar.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Minhas palavras vêm de um coração sincero; meus lábios falam com clareza o que penso.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Espírito de Deus me criou, e o sopro do Todo-poderoso me deu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puder, responda-me; organize seus argumentos e apresente sua posição.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Diante de Deus, somos iguais; fui formado do barro, assim como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não precisa ter medo de mim; não serei duro com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"Ouvi com atenção o que você disse; suas palavras chegaram claramente aos meus ouvidos: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'Estou limpo, sem pecado; sou puro e não tenho culpa.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Deus encontra motivos para me acusar e me trata como seu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prende meus pés e observa todos os meus caminhos’.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"Mas digo que nisso você não está certo, pois Deus é maior do que qualquer ser humano.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que você reclama com ele, dizendo: ‘Deus não responde ao que as pessoas dizem’?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Deus fala de diferentes formas, mas as pessoas nem sempre percebem.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fala em sonhos ou em visões durante a noite, quando o sono profundo vem sobre as pessoas enquanto dormem.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ele abre os ouvidos delas e as assusta com suas advertências,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para afastá-las do mal e livrá-las do orgulho,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preservando sua vida da cova e impedindo que sua alma caminhe para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"Às vezes a pessoa também é corrigida com dor no leito, quando seus ossos sofrem continuamente.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Nesse estado, ela perde o apetite, e até a comida mais desejada se torna desagradável.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Seu corpo emagrece diante dos olhos, e ossos antes ocultos ficam visíveis.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Sua alma chega perto da sepultura, e sua vida se aproxima dos que causam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"Mas, se houver ao lado dela um mensageiro, um intérprete entre mil, que mostre a ela o caminho certo,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ele terá compaixão e dirá: ‘Livra essa pessoa da cova; encontrei uma forma de salvá-la’.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seu corpo se renovará como na juventude, e ela voltará aos dias de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Ela ora a Deus, e Deus a recebe com favor; ela vê a face de Deus com alegria, e Deus restaura sua condição de justa.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Depois ela dirá diante de todos: ‘Pequei e torci o que era certo, mas Deus não me tratou conforme meu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Deus livrou minha vida de descer à cova, e agora continuo a viver na luz’.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"Deus faz essas coisas muitas vezes com a pessoa,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para tirar sua vida da sepultura e permitir que ela volte a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Escute com atenção, Jó; fique em silêncio enquanto eu falo.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Mas, se tiver algo a dizer, responda; fale, pois quero que você seja considerado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Se não tiver nada a acrescentar, escute-me; permaneça em silêncio, e eu lhe ensinarei a sabedoria”.</w:t>
      </w:r>
    </w:p>
    <w:p>
      <w:pPr>
        <w:pStyle w:val="Heading2"/>
      </w:pPr>
      <w:r>
        <w:rPr>
          <w:lang w:val="pt_PT" w:bidi="pt_PT"/>
        </w:rPr>
        <w:t>Jó 34:1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Eliú continuou: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"Vocês que são sábios, ouçam o que eu digo; vocês que têm entendimento, prestem atenção.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ouvido prova as palavras, assim como a boca sente o sabor da comida.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Vamos examinar juntos o que é justo e descobrir entre nós o que é bom.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Jó diz: ‘Sou justo, mas Deus não me dá o direito que tenho.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Mesmo tendo razão, sou chamado de mentiroso; minha ferida continua, embora eu não tenha cometido pecado’.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"Existe alguém como Jó, que bebe insultos como se fossem água?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se junta aos que praticam o mal e caminha com gente que vive na injustiça.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ele diz: ‘Não adianta tentar viver de acordo com a vontade de Deus’.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"Portanto, escutem, vocês que têm entendimento: é impossível que Deus pratique o mal; o Todo-poderoso jamais age com injustiça.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trata cada pessoa conforme suas ações e dá a cada uma o resultado do seu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 fato, Deus não pratica o mal, e o Todo-poderoso não distorce o que é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entregou a ele o governo da terra? Quem lhe confiou o cuidado do mundo inteiro?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ele retirasse de todos o seu espírito e o fôlego de vida,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toda a humanidade morreria, e todos voltariam ao pó.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"Se há entendimento, ouça isto; preste atenção no que estou dizendo.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Será que alguém que rejeita a justiça poderia governar? Alguém poderia condenar aquele que é justo e poderoso?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pode dizer a um rei: ‘Homem inútil’, e aos nobres: ‘Ímpios’.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Deus não favorece governantes nem coloca o rico acima do pobre, pois todos foram feitos por suas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De repente, no meio da noite, as pessoas morrem; nações são abaladas, e os poderosos são removidos sem que mãos humanas os derrubem.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"Pois os olhos de Deus observam o caminho das pessoas; ele vê cada passo que elas 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há escuridão nem sombra profunda onde quem pratica o mal consiga se esconder.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Deus não precisa marcar uma data para levar alguém ao julgamento.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Ele derruba os poderosos sem precisar de longas investigações e coloca outros em seu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Porque conhece as obras deles, ele os derruba durante a noite, e eles são destruídos.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Ele os castiga como criminosos, diante de todos,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porque se afastaram dele e não quiseram seguir seus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Assim fizeram o clamor dos pobres chegar até ele, e Deus ouviu o grito dos aflitos.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Quando ele fica em silêncio, quem pode condená-lo? Quando esconde seu rosto, quem pode vê-lo? Isso acontece tanto com uma nação como com uma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Assim ele impede que o ímpio governe e engane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"Talvez alguém diga a Deus: ‘Tenho sofrido por causa do meu erro; não vou repetir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Mostra o que eu não consigo ver; se fiz o mal, não farei isso de novo’.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Será que Deus deve agir do jeito que você quer, só porque você rejeita o que ele faz? Você é quem precisa decidir, não eu; fale o que você sabe.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Pessoas sensatas me dirão, e todo sábio que ouvir isto afirmará: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'Jó fala sem saber; suas palavras mostram falta de entendimento’.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Que Jó seja examinado até o fim, pois suas respostas parecem as de alguém que age com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Ele aumenta sua rebeldia e fala contra Deus diante de todos”.</w:t>
      </w:r>
    </w:p>
    <w:p>
      <w:pPr>
        <w:pStyle w:val="Heading2"/>
      </w:pPr>
      <w:r>
        <w:rPr>
          <w:lang w:val="pt_PT" w:bidi="pt_PT"/>
        </w:rPr>
        <w:t>Jó 35:1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Eliú continuou a falar: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"Você acha certo dizer: ‘Sou justo diante de Deus’?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ainda pergunta: ‘Que vantagem tenho com isso? O que ganho por não pecar?’.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"Eu darei a resposta a você e também aos amigos que estão ao seu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Olhe para o céu e observe; veja como as nuvens estão muito acima de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 você pecar, que mal fará a Deus? Mesmo que seus erros se multipliquem, que efeito terão sobre 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 você viver de modo justo, o que poderá oferecer a ele? O que ele receberia de suas mãos?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Seus pecados afetam pessoas como você, e sua justiça também beneficia outros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"Por causa da opressão severa, muitos se lamentam; pedem ajuda contra o poder dos dominadores.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Contudo, ninguém pergunta: ‘Onde está Deus, meu Criador, aquele que nos dá cânticos durante a noite,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 nos dá entendimento maior do que o dos animais da terra e nos torna mais sábios do que as aves do céu?’.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Eles gritam por socorro, mas Deus não responde por causa do orgulho presente no coração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 verdade, Deus não dá atenção a pedidos vazios; o Todo-poderoso não os considera.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Ainda menos atenderá quando você diz que não o vê. Ele conhece sua situação; por isso, espere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Você pensa que Deus não castiga em sua ira e que não dá atenção à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Assim, Jó fala sem conhecimento e multiplica palavras sem entendimento”.</w:t>
      </w:r>
    </w:p>
    <w:p>
      <w:pPr>
        <w:pStyle w:val="Heading2"/>
      </w:pPr>
      <w:r>
        <w:rPr>
          <w:lang w:val="pt_PT" w:bidi="pt_PT"/>
        </w:rPr>
        <w:t>Jó 36:1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Eliú continuou: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"Tenha mais um pouco de paciência, e eu lhe mostrarei que há mais a dizer em favor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que sei vem de Deus; mostrarei que meu Criador age com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Minhas palavras são verdadeiras; quem fala com você possui pleno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Deus é grandioso; não despreza nenhum homem, e sua força é imensa.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mantém vivo o perverso, mas faz justiça aos aflitos.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Observa atentamente os justos, faz com que se sentem em tronos com reis e os exalta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se estão presos e amarrados pelas cordas da aflição,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lhes mostra suas ações e o orgulho que os fez tropeçar.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Ensina-os e os chama a abandonar a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 o ouvirem e lhe obedecerem, terão prosperidade até o fim da vida, e seus anos serão agradáveis.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se não lhe obedecerem, morrerão à espada e sem compreender.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"Os ímpios guardam ressentimento; mesmo quando Deus os castiga, não pedem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Morrem ainda jovens, e sua vida termina entre os imorais.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Deus salva os aflitos da opressão e usa a adversidade para chamar sua atenção.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"Ele também quer tirá-lo da aflição e levá-lo para um lugar amplo, sem aperto, onde sua mesa estaria cheia de alimento.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agora você está sofrendo o julgamento reservado aos ímpios; julgamento e condenação o alcançaram.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Tenha cuidado para não se deixar seduzir por riquezas, e não permita que o suborno o desvie do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Sua riqueza poderá livrá-lo da aflição? Nem todo o esforço da sua força conseguirá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Não deseje que a noite chegue para tirar os povos de seus lugares.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Tome cuidado para não se voltar para o mal, pois parece que você o prefere à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"Observe como Deus é sublime em poder; quem pode compará-lo?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Quem ousaria dizer-lhe: ‘Cometeste maldade’?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Dê glória a Deus pelas obras que ele fez; os homens dedicam cânticos de louvor a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Todos os seres humanos as contemplam; as pessoas as observam de longe.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Deus é grande demais para que o possamos compreender; não há como medir os anos de sua existência.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Ele transforma o vapor da água em gotas de chuva,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que as nuvens derramam abundantemente sobre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Quem pode compreender o movimento das nuvens ou o som dos trovões em sua tenda?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Deus espalha relâmpagos sobre elas e ilumina até as profundezas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É assim que ele julga os povos e lhes dá fartura de alimento.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Nas suas mãos ele segura os relâmpagos e aponta cada um para o alvo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 trovão anuncia a tempestade, e até o gado percebe que ela está chegando”.</w:t>
      </w:r>
    </w:p>
    <w:p>
      <w:pPr>
        <w:pStyle w:val="Heading2"/>
      </w:pPr>
      <w:r>
        <w:rPr>
          <w:lang w:val="pt_PT" w:bidi="pt_PT"/>
        </w:rPr>
        <w:t>Jó 37:1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"Jó, meu coração treme e parece saltar do 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Preste atenção no movimento da voz de Deus, no trovão que sai da boca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Seus relâmpagos iluminam toda a extensão do céu e alcançam até os confins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Depois vem o som do trovão, a voz majestosa de Deus. Quando sua voz é ouvida, ele não retém os relâmpagos.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voz de Deus troveja com poder; suas obras são grandiosas e incompreensíveis.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Deus diz à neve: ‘Cai sobre a terra’, e à chuva: ‘Desça em torrentes’.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faz todos pararem suas atividades, para que reconheçam sua 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animais buscam refúgio em suas tocas, escondem-se e se protegem.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Ventos fortes sopram do sul, e do norte vem o frio.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sopro de Deus forma o gelo, e as águas se tornam firmes como pedra.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carrega as nuvens de água e espalha relâmpagos entre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Elas se movem conforme sua ordem, cumprindo cada instrução em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Deus envia essas coisas para corrigir as pessoas, para beneficiar sua terra ou para demonstrar seu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"Jó, ouve bem e contempla as maravilhas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Você sabe como ele controla as nuvens e faz relampejar a sua luz através delas?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Consegue compreender como aquele que é perfeito em conhecimento equilibra as nuvens?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Você entende por que suas roupas ficam quentes quando o vento do sul traz calmaria sobre a terra?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 seria capaz de estender o firmamento, duro e liso como espelho de cristal, como Deus faz?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"Ensine-nos o que dizer a Deus; somos pequenos demais diante de sua grandeza.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Alguém deveria anunciar a Deus que quero falar? Quem falaria com ele sabendo que pode ser destruído?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Ninguém pode olhar diretamente para o sol, nem para a luz que resplandece após o vento dispersar as nuvens.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Do norte vem um brilho dourado; Deus está cercado de majestade impressionante.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Todo-poderoso está além do nosso alcance. Ele é grande em poder e rico em justiça; nunca oprime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isso as pessoas o temem. Ele não dá atenção aos que se consideram sábios”.</w:t>
      </w:r>
    </w:p>
    <w:p>
      <w:pPr>
        <w:pStyle w:val="Heading2"/>
      </w:pPr>
      <w:r>
        <w:rPr>
          <w:lang w:val="pt_PT" w:bidi="pt_PT"/>
        </w:rPr>
        <w:t>Jó 38:1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Do meio da tempestade, o SENHOR respondeu a Jó: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"Quem é esse que obscurece meus planos com palavras sem conhecimento?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Prepare-se como homem valente e responda às perguntas que lhe farei.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"Onde você estava quando lancei os fundamentos da terra? Responda-me, se é tão inteligente.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definiu as medidas da terra e estendeu sobre ela a linha de medir? Você sabe?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Sobre o que foram colocados seus fundamentos? Quem assentou a pedra de esquina,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enquanto as estrelas da manhã cantavam juntas e todos os filhos de Deus gritavam de alegria?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"Quem fechou o mar com portas quando ele irrompeu e saiu como de um ventre?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o vestiu de nuvens e o envolveu em densas trevas?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Onde você estava quando estabeleci meu limite para ele e coloquei portas e trancas,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lhe disse: ‘Você chegará até aqui e não passará; aqui se deterá o orgulho das suas ondas’?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"Alguma vez você deu ordens à manhã, ou mostrou à alvorada o seu devido lugar,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para que ela alcance os confins da terra e sacuda dela os ímpios?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terra muda de aparência como barro marcado por um selo, e tudo nela se destaca como as dobras de uma roupa.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Nega-se luz aos ímpios, e quebra-se o braço dos que se levantam para cometer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"Você já visitou as nascentes do mar, ou percorreu as profundezas do abismo?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Você já foi apresentado às portas da morte, ou viu a entrada das trevas densas?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 conhece a extensão da terra? Fale-me, se é que sabe tanto!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"Onde a luz mora, e onde as trevas se escondem?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Você consegue levá-las ao seu lugar e conhecer os caminhos que conduzem à sua morada?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Você certamente sabe, pois já havia nascido naquela época e seus dias são muito numerosos!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"Você já entrou nos depósitos da neve ou viu os depósitos do granizo?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Eu os reservei para tempos de aflição, para dias de guerra e batalha.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onde a luz se espalha, e por onde o vento oriental se espalha sobre a terra?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Quem abriu o leito para a chuva torrencial e criou caminhos para os relâmpagos dos trovões,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para chover na terra e no deserto desabitados,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para saciar a terra deserta e abandonada e fazer brotar a vegetação?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chuva tem pai? Quem gera o orvalho?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De onde vem o gelo? Quem dá à luz a geada do céu,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transformando a água em pedra e congelando a superfície das águas profundas?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"Você pode amarrar a constelação das Plêiades ou soltar as cordas do Órion?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Você faz surgir as constelações em seu tempo ou guia a Ursa com suas estrelas?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Você conhece as leis que regem os céus e pode determinar o domínio deles sobre a terra?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"Você pode ordenar às nuvens para que a chuva cubra toda a terra?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Você manda os relâmpagos, e eles obedecem, dizendo: ‘Às suas ordens’?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Quem colocou sabedoria no coração e deu entendimento à mente?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Quem pode entender e controlar as nuvens com sabedoria? Quem abre os reservatórios do céu para fazer chover,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quando a terra seca se endurece e se formam torrões?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"Você caça a presa para a leoa e satisfaz a fome dos leõezinhos,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quando se escondem nas tocas ou espreitam na mata?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Quem alimenta os corvos quando seus filhotes, famintos, clamam a Deus por socorro?”.</w:t>
      </w:r>
    </w:p>
    <w:p>
      <w:pPr>
        <w:pStyle w:val="Heading2"/>
      </w:pPr>
      <w:r>
        <w:rPr>
          <w:lang w:val="pt_PT" w:bidi="pt_PT"/>
        </w:rPr>
        <w:t>Jó 39:1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"Você sabe em que tempo as cabras das montanhas têm seus filhotes? Consegue perceber quando as corças entram em trabalho de parto?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 consegue calcular os meses da gestação delas ou reconhecer o momento em que darão cria?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Elas se abaixam, dão à luz seus filhotes e logo ficam livres das 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crias crescem no campo aberto e ganham força; depois seguem seu caminho e não retornam.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"Quem deu liberdade ao jumento selvagem? Quem soltou as cordas que o prendiam?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estabeleci o deserto como sua morada e a terra salgada como lugar onde vive.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despreza o barulho da cidade e não ouve os gritos do condutor.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procura alimento nos montes e busca qualquer planta verde.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"Será que o boi selvagem concorda em lhe servir? Ele passará a noite no estábulo?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Você pode prendê-lo ao arado com cordas para que vá arando os vales atrás de você?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ele ter muita força, você confiará nele e deixará que ele faça o trabalho pesado?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Você pode confiar nele para trazer o grão da colheita e reuni-lo no seu celeiro?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"A avestruz bate as asas com alegria, mas suas asas e penas não têm a beleza da cegonha.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Ela deixa os ovos no chão e permite que a areia os mantenha aquecidos.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Não percebe que um pé pode esmagá-los ou que um animal do campo pode destruí-los.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Ela trata seus filhotes com dureza, como se não fossem dela, e não se importa se seu trabalho foi perdido.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Deus a fez esquecer a sabedoria e não lhe deu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Porém, quando ela se levanta para correr, supera o cavalo e também quem o cavalga.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"É você que dá vigor ao cavalo ou que coloca a crina no pescoço dele?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É você que o faz pular como um gafanhoto e relinchar tão forte a ponto de causar espanto?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cava o chão com os cascos, mostra sua força e corre ao encontro da batalha.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 ri do medo e não se intimida; não volta atrás por causa da espada.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aljava, a lança e o dardo brilham ao seu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Com força e alegria ele corre tão rápido que parece devorar o chão, e não consegue se controlar quando ouve a trombeta.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Ao ouvir o toque, relincha. De longe percebe o cheiro da luta, os gritos de ordem e o barulho da guerra.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"É por causa da sua sabedoria que o falcão voa e abre suas asas em direção ao sul?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É por sua ordem que a águia sobe e faz seu ninho nas alturas?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Ela habita nos penhascos e passa a noite nas rochas firmes.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Dali procura alimento; seus olhos enxergam a presa de longe.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Seus filhotes bebem sangue; onde há um corpo morto, ali ela está”.</w:t>
      </w:r>
    </w:p>
    <w:p>
      <w:pPr>
        <w:pStyle w:val="Heading2"/>
      </w:pPr>
      <w:r>
        <w:rPr>
          <w:lang w:val="pt_PT" w:bidi="pt_PT"/>
        </w:rPr>
        <w:t>Jó 40:1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SENHOR falou outra vez com Jó: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"Aquele que tenta discutir com o Todo-poderoso deve responder. Aquele que acusa Deus, responda a ele!”.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seguida, Jó respondeu ao SENHOR: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"Sou insignificante; que resposta poderia dar? Prefiro levar a mão à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Falei uma vez, não vou negar; falei duas vezes, mas não continuarei”.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disso, o SENHOR lhe respondeu do meio da tempestade: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"Prepare-se como um homem valente e responda às perguntas que lhe farei.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"Você vai anular a minha justiça? Vai me condenar para mostrar que você está certo?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Seu braço tem a força do braço de Deus? Sua voz consegue trovejar como a dele?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cubra-se de honra e grandeza e vista-se de glória e majestade.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Libere o furor da sua ira; olhe para cada orgulhoso e o derrube.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Observe todos os arrogantes e os humilhe; derrube os perversos no lugar onde estão.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Esconda todos eles no pó; cubra o rosto deles na sepultura.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eu também reconhecerei que sua própria mão direita pode salvá-lo.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"Olhe agora para o Beemote, que eu fiz assim como fiz você; ele se alimenta de erva, como o boi.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Veja a força que há nos lombos dele e o vigor nos músculos de seu ventre.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Sua cauda fica firme como um cedro; os músculos de suas coxas são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Seus ossos parecem tubos de bronze, e seus membros são como barras de ferro.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é a primeira entre as grandes criaturas feitas por Deus; somente seu Criador pode dominá-lo.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montes lhe fornecem alimento, enquanto os animais selvagens brincam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se deita debaixo das plantas aquáticas e esconde-se entre os juncos do pântano.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As plantas aquáticas cobrem-no com sombra, e os salgueiros do ribeiro o rodeiam.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Mesmo que o rio se encha e transborde, ele não fica assustado; permanece tranquilo quando o Jordão chega à sua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Alguém consegue capturá-lo enquanto ele está alerta? Pode prendê-lo com um gancho no nariz e puxá-lo com uma corda?”.</w:t>
      </w:r>
    </w:p>
    <w:p>
      <w:pPr>
        <w:pStyle w:val="Heading2"/>
      </w:pPr>
      <w:r>
        <w:rPr>
          <w:lang w:val="pt_PT" w:bidi="pt_PT"/>
        </w:rPr>
        <w:t>Jó 41:1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"Você poderia fisgar o Leviatã com um anzol ou amarrar a língua dele com uma corda?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Seria possível passar um laço pelo seu nariz ou atravessar sua mandíbula com um gancho?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suplicaria por piedade ou falaria com mansidão?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faria um acordo com você? Você o tomaria como servo para sempre?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 brincaria com ele como faz com um pássaro? Você o prenderia para suas filhas brincarem com 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Os comerciantes poderiam negociá-lo? Eles o dividiriam entre os mercadores?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 pode encher sua pele de lanças ou sua cabeça com arpões de pesca?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Tocar nele seria lutar por sua vida; uma vez feito, você jamais tentaria outra vez.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esperança de capturá-lo é falsa; basta vê-lo para ficar apavorado.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Ninguém é tão corajoso que se atreva a provocá-lo. Então, quem poderá permanecer diante de mim?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Quem primeiro me deu algo para que eu lhe deva pagar? Tudo o que existe debaixo do céu pertence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"Não deixarei de falar sobre a força, os membros e a postura imponente do Leviatã.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arrancaria seu couro? Quem ficaria ao alcance de suas goelas?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Quem teria coragem de arrancar sua couraça ou abrir sua boca sem temer os dentes?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Seu dorso é coberto por fileiras de escudos fortemente unidos,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tão firmes que nem o ar passa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Eles estão tão entrelaçados que é impossível separá-los.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Seus espirros fazem brilhar luzes como relâmpagos, e seus olhos brilham como os primeiros raios da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Chamas saem de sua boca; faíscas de fogo saltam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De suas narinas sai fumaça, como vapor de uma panela fervendo.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Seu sopro acende brasas, e chamas saem de sua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força de seu pescoço espalha terror; diante dele, até os mais corajosos tremem.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As partes do seu corpo são firmes e unidas; nada pode atravessá-la.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Seu coração é rígido como pedra, duro como uma mó de moinho.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Quando ele se levanta, até os mais valentes se apavoram; ficam atordoados por causa de seus golpes.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Nenhuma espada, lança, flecha ou dardo pode feri-lo.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Para ele, ferro e bronze são como palha e madeira podre.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 flechas não o fazem fugir; as pedras lançadas com a funda são como palha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Bastões são como folhas de capim; o zunido de lanças grandes o faz 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Sua barriga tem pontas afiadas; quando passa pela lama, deixa marcas como um instrumento de debulhar.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Leviatã agita as profundezas como água que ferve numa panela; revolve o mar como óleo fervendo no caldeirão.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 deixa atrás de si um rastro brilhante; as águas parecem cobertas de espuma branca.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Nada na terra se compara a ele; ele foi criado sem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Ele olha com desprezo para tudo que é orgulhoso; ele é rei entre todos os animais orgulhosos”.</w:t>
      </w:r>
    </w:p>
    <w:p>
      <w:pPr>
        <w:pStyle w:val="Heading2"/>
      </w:pPr>
      <w:r>
        <w:rPr>
          <w:lang w:val="pt_PT" w:bidi="pt_PT"/>
        </w:rPr>
        <w:t>Jó 42:1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Jó dá a seguinte resposta ao SENHOR: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"Sei que tudo é possível para ti e que nenhum dos teus planos pode ser impedido.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Perguntaste: ‘Quem é esse que fala sem conhecimento?’. Eu reconheço que falei de coisas que não compreendia, coisas grandes demais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Tu disseste: ‘Escute, e eu falarei; eu farei perguntas, e você me responderá’.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Antes eu te conhecia apenas de ouvir, mas agora meus olhos te veem.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isso me desprezo e me arrependo no pó e na cinza”.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Depois de falar com Jó, o SENHOR disse ao temanita Elifaz: “A minha ira se acendeu contra você e seus dois amigos, pois vocês não falaram corretamente sobre mim, como fez meu servo Jó.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Agora levem sete novilhos e sete carneiros, entreguem esses animais ao meu servo Jó e ofereçam sacrifícios por vocês. Meu servo Jó orará por vocês, e eu aceitarei a oração dele. Assim vocês não receberão o castigo que merecem, porque não falaram corretamente sobre mim como meu servo Jó”.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Assim, o temanita Elifaz, o suíta Bildade e o naamatita Zofar cumpriram a ordem do SENHOR; e ele aceitou a oração de Jó.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 que Jó orou por seus amigos, o SENHOR mudou sua situação e lhe deu em dobro tudo o que ele possuía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Todos os seus irmãos, irmãs e antigos conhecidos vieram à sua casa para festejar com ele. Eles o consolaram pelo sofrimento que o SENHOR havia permitido sobre ele, e cada um lhe trouxe um presente em prata e um anel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abençoou a última fase da vida de Jó mais do que a primeira. Ele passou a ter catorze mil ovelhas, seis mil camelos, mil juntas de bois e mil jumentas.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Além disso, ele também teve sete filhos e três filhas.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Deu à primeira filha o nome de Jemima, à segunda, Quézia, e à terceira, Querén-Hapuque.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Em toda aquela região não havia mulheres tão bonitas quanto as filhas de Jó. Jó deu a elas parte da herança, junto com seus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Depois disso, Jó viveu 140 anos e viu seus filhos, seus netos e até a quarta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Jó morreu velho e cheio de dias.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