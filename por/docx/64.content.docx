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3 João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Do presbítero ao amado Gaio, a quem amo na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Querido amigo, oro para que você prospere em tudo e esteja com boa saúde, assim como vai bem a sua alma.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Fiquei muito feliz quando irmãos vieram e deram testemunho de sua fidelidade à verdade, assim como você vive na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tenho alegria maior do que ouvir que meus filhos estão vivendo na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Querido amigo, você é fiel no cuidado que oferece aos irmãos, até mesmo aos que não conhece pessoalmente,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 deram testemunho de seu amor diante da igreja. Você fará bem em ajudá-los a seguir viagem de forma digna, como é agradável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Porque eles partiram por causa do Nome, sem aceitar ajuda dos que não creem.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Portanto, devemos receber essas pessoas, para que nos tornemos cooperadores na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Escrevi à igreja sobre isso, mas Diótrefes, que gosta de ser o primeiro entre eles, não me aceita.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eu chegar, lembrarei a todos o que ele vem fazendo: espalha acusações maldosas contra nós. E não satisfeito com isso, ele mesmo se recusa a receber os irmãos, impede os que querem recebê-los e ainda os expulsa da igreja.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Querido amigo, não imite o mal, mas o bem. Quem pratica o bem é de Deus; quem pratica o mal não conhece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Demétrio tem boa reputação entre todos, e a própria verdade dá testemunho dele. Nós também damos testemunho, e você sabe que o nosso testemunho é verdadeiro.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Tenho muitas coisas para lhe escrever, mas não quero fazer isso usando tinta e pena.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Espero vê-lo em breve, e então conversaremos pessoalmente.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 a paz esteja com você. Os amigos aqui mandam saudações. Dê saudações a cada um dos amigos daí, nome por nome.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