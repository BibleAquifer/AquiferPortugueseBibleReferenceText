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Judas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Eu, Judas, servo de Jesus Cristo e irmão de Tiago, escrevo aos que foram chamados, amados por Deus Pai e guardados para Jesus Cristo: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que a misericórdia, a paz e o amor sejam multiplicados para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Queridos, embora eu desejasse escrever-lhes sobre nossa salvação comum, senti que era necessário escrever para exortá-los a lutar com firmeza pela fé que foi entregue uma vez por todas aos santos.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Porque certas pessoas se infiltraram no meio de vocês às escondidas. Elas já estavam, desde muito tempo, destinadas a esse julgamento. São pessoas ímpias que transformam a graça do nosso Deus em libertinagem e negam o nosso único Soberano e Senhor,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Quero lembrá-los, embora vocês já saibam disso, que o Senhor salvou um povo da terra do Egito, mas depois destruiu os que não creram.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Anjos que não mantiveram sua posição de autoridade, mas abandonaram sua própria habitação, Deus os mantém presos em correntes eternas na escuridão, esperando o julgamento do grande 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De modo semelhante, Sodoma e Gomorra e as cidades ao redor se entregaram à imoralidade sexual e a práticas contrárias à natureza. Elas servem de exemplo ao sofrerem a punição do fogo eterno.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Do mesmo modo, esses homens, apoiando-se em sonhos para afirmar autoridade, entregam-se a ações imorais, rejeitam a autoridade e zombam dos seres celestiais.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arcanjo Miguel, quando discutia com o diabo sobre o corpo de Moisés, não ousou proferir um julgamento ofensivo, mas disse apenas: “Que o Senhor o repreenda!”.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Contudo, esses homens falam mal daquilo que não compreendem; e, nas coisas que conhecem apenas por instinto, como animais sem razão, é nelas mesmas que se corrompem.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Ai deles! Porque seguiram o caminho de Caim, se deixaram levar pelo erro de Balaão por causa de recompensa, e foram destruídos na rebelião de Coré.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Esses homens são manchas em suas refeições de comunhão, participando sem vergonha e cuidando apenas de si mesmos. São nuvens sem chuva levadas pelo vento; árvores de fim de outono sem fruto, duas vezes mortas e arrancadas pela raiz;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são ondas violentas do mar, que espumam sua própria vergonha; são estrelas errantes, para as quais a escuridão mais densa foi reservada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 também Enoque, o sétimo desde Adão, profetizou a respeito deles, dizendo: “Vejam, o Senhor virá com milhares de seus santos,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para julgar todos e condenar todos pelas obras más que praticaram em sua impiedade e por todas as palavras duras que pecadores rebeldes disseram contra ele”.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São pessoas que murmuram e reclamam, que seguem seus próprios desejos; suas palavras são arrogantes; adulam pessoas por interesse.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Mas vocês, queridos, lembrem-se das palavras que foram ditas antes pelos apóstolos de nosso Senhor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Eles lhes disseram: “Nos últimos tempos haverá pessoas que zombam da fé e que seguem seus próprios desejos ímpios”.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Estes são os que causam divisões, vivem segundo seus impulsos humanos e não têm o Espírito.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Mas vocês, queridos, continuem a edificar a si mesmos em sua santíssima fé e a orar no Espírito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Permaneçam no amor de Deus enquanto esperam a misericórdia de nosso Senhor Jesus Cristo, que conduz à vida eterna.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Tenham misericórdia dos que estão vacilando na fé;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salvem outros, tirando-os do fogo; de outros, tenham misericórdia com temor, odiando até a roupa deles, manchada por seus desejos pecaminosos.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Àquele que é poderoso para guardar vocês sem tropeçar e para apresentá-los sem culpa diante de sua glória, com alegria,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ao único Deus, nosso Salvador, por meio de nosso Senhor Jesus Cristo, pertencem glória, majestade, poder e autoridade, desde antes de todos os tempos, agora e para sempre. Amém!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