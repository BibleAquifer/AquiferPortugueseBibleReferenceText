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Habacuque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palavra que veio ao profeta Habacuque, na visão que recebeu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Ó SENHOR, até quando clamarei por ajuda sem ser ouvido? Eu grito, mas não há resposta; eu clamo: “Ajuda! Violência!”, e não vem livramento.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que me fazes ver a injustiça e olhar para o mal? Onde volto os olhos há destruição e agressão; surgem conflitos, e as brigas se levantam.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isso a lei não é cumprida, e a justiça não se firma nos tribunais; os perversos cercam os justos, e assim o direito é torcido.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 respondeu: “Observem com atenção e fiquem atônitos; vocês se espantarão, pois em breve farei algo em que, enquanto viverem, vocês não acreditariam, mesmo que alguém lhes contasse.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estou levantando os caldeus, nação dura e violenta, que atravessa a terra para tomar casas que não lhe pertencem.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são temidos e assustadores; seguem apenas a própria vontade e estabelecem suas próprias regras.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Seus cavalos correm mais que leopardos e são mais ferozes que lobos ao cair da noite; sua cavalaria avança com orgulho, vindo de longe, e desce de repente como águia em caça.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Todos eles vêm para praticar violência; seus exércitos avançam como vento no deserto e ajuntam prisioneiros como grãos de areia.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zombam de reis e desprezam príncipes; riem das fortalezas, levantam rampas de terra contra os muros e as tomam.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Passam e se retiram como o vento; porém grande é a sua culpa, porque fazem da própria força o seu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Ó SENHOR, meu Deus, meu Santo, tu és eterno. Será que fazes tudo isso para nos destruir? É claro que não! SENHOR, tu estabeleceste os caldeus para executar juízo; ó Rocha, tu os designaste para nos corrigir.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Nós somos maus, mas eles são ainda piores; tu, que não suportas o pecado, ficarás olhando em silêncio enquanto nos devoram? Permanecerás calado quando os perversos destroem os que são mais justos do que eles?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que tratas os homens como peixes do mar, como criaturas que se movem sem quem as governe?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Seremos puxados como peixe no anzol e apanhados pela rede do inimigo, enquanto eles celebram?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eles adorarão suas armas e queimarão incenso diante delas, dizendo: “Estes são os deuses que nos deram riqueza e abundância!”.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Permitirás, SENHOR, que continuem assim para sempre? Sairão sempre vencedores em guerras tão cruéis?</w:t>
      </w:r>
    </w:p>
    <w:p>
      <w:pPr>
        <w:pStyle w:val="Heading2"/>
      </w:pPr>
      <w:r>
        <w:rPr>
          <w:lang w:val="pt_PT" w:bidi="pt_PT"/>
        </w:rPr>
        <w:t>Habacuque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Subirei ao meu posto de vigia, ficarei sobre a torre e esperarei, para ver o que o SENHOR responderá à minha queixa.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o SENHOR me falou: “Registre a resposta em tábuas; escreva com letras claras e grandes, para que quem ler entenda depressa e corra para anunciar.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Pois a visão tem um tempo marcado; ela avança com firmeza para o seu fim e não falhará. Se parecer demorar, espere; ela certamente virá e não se atrasará.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Anote isto: os perversos confiam em si mesmos; seus desejos são maus e eles acabarão fracassando. Mas o justo viverá por sua 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Além disso, a riqueza engana; por isso os ímpios se tornam arrogantes e não se aquietam. Eles abrem a boca como a sepultura e, como a morte, nunca se satisfazem; ajuntam para si todas as nações e reúnem para si todos os povos.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Logo os seus próprios escravos levantarão contra eles provérbios e zombarias, dizendo: ‘Ai de vocês que acumulam o que não é seu! Até quando continuarão ajuntando riquezas obtidas à custa dos outros?’.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se levantarão de repente os seus credores? Não acordarão aqueles que os fazem tremer? Então vocês se tornarão presas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Vocês saquearam muitas nações; agora as nações os saquearão. Vocês derramaram sangue e espalharam violência contra os moradores dos campos e das cidades.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Ai de vocês, que ajuntam riqueza por caminhos maus, para colocar o seu ninho no alto e fugir do perigo.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 os seus crimes, vocês trouxeram vergonha para a própria casa e condenaram 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pedras das paredes clamarão contra vocês, e as vigas do telhado responderão em eco.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Ai de vocês, que edificam cidades com dinheiro de assassinatos e levantam povoações com ganhos de roubo.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SENHOR dos Exércitos já determinou: o trabalho das nações sem o SENHOR virará cinza em suas mãos; elas se cansam por aquilo que não permanece.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virá o dia em que a terra se encherá do conhecimento da glória do SENHOR, como as águas cobrem 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Ai de vocês que dão bebida ao seu próximo, misturando nela sua maldade para embriagá-lo e contemplar sua nudez.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Vocês se encheram de vergonha em vez de honra. Agora é sua vez de beber e mostrar sua humilhação. A taça da mão direita do SENHOR será entregue a vocês. Bebam, tropecem e caiam.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Vocês derrubaram as florestas do Líbano, e agora serão derrubados; vocês aterrorizaram os animais que prenderam em armadilhas, e o terror cairá sobre vocês, por causa da violência e do sangue que derramaram contra os moradores das cidades por toda parte.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 proveito há em adorar ídolos feitos por mãos humanas? Que mentira é dizer que podem socorrer! Como foram insensatos ao confiar em imagens que não falam.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Ai dos que dizem à madeira sem vida: ‘Salve-nos’; ai dos que gritam à pedra muda: ‘Mostre-nos o caminho’. Quando imagens falarão no lugar de Deus? Elas são revestidas de ouro e prata, mas não há vida dentro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o SENHOR está em seu santo templo; cale-se diante dele toda a terra”.</w:t>
      </w:r>
    </w:p>
    <w:p>
      <w:pPr>
        <w:pStyle w:val="Heading2"/>
      </w:pPr>
      <w:r>
        <w:rPr>
          <w:lang w:val="pt_PT" w:bidi="pt_PT"/>
        </w:rPr>
        <w:t>Habacuque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oração de vitória que Habacuque cantou ao SENHOR: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Ó SENHOR, ouvi o que tu planejas e eu te reverencio, tomado de temor pelas obras grandiosas que tu farás; no tempo em que mais precisamos, renova a tua ajuda como nos dias antigos; revela o poder que salva e, mesmo quando te iras, lembra-te da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Deus veio de Temã; o Santo veio do monte Parã; o brilho da sua presença cobriu o céu e a terra, e a sua glória encheu os céus; a terra se encheu do seu louvor, pois o SENHOR é maravilhoso.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seu esplendor era como a luz do sol; das suas mãos saíam raios brilhantes, e ali estava oculto o seu grande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peste ia adiante dele, e a praga seguia logo atrás.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parou e, por um instante, observou a terra; então fez as nações estremecerem, derrubou montes muito antigos e nivelou colinas de tempos remotos; o seu poder não muda.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Vejo os povos de Midiã e de Cusã tomados de medo mortal.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Estavas irado contra os rios, SENHOR? Era contra os riachos que se levantava o teu furor? Foi contra o mar que a tua fúria se derramou, quando cavalgaste com teus cavalos e com teus carros vitoriosos?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Todos contemplaram o teu poder; tu tomaste o arco e pediste muitas flechas para encher a aljava; e fontes romperam da terra quando tu ordenaste,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montes te viram e tremeram; grandes ondas de água avançaram; o abismo profundo gritou, anunciando rendição a ti.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sol e a lua pararam em suas moradas, escurecidos pelo brilho das tuas flechas e pelo fulgor da tua lança resplandecente.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Tu marchaste pela terra com forte indignação e pisaste as nações na tua 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Tu saíste para salvar o teu povo escolhido, para libertar o teu ungido; esmagaste a cabeça do líder da nação perversa, despindo-o da cabeça aos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Com as tuas próprias flechas, destruíste os que vinham como um furacão, pensando que Israel seria presa fácil.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Montado em teus cavalos, avançaste mar adentro, e as águas se agitaram.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Ao ouvir isso, eu tremo; meus lábios estremecem de medo; minhas pernas vacilam e eu me abalo de pavor; esperarei em silêncio o dia em que a tragédia cairá sobre o povo que está para nos invadir.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Ainda que as figueiras e as videiras sejam destruídas e não haja flores nem frutos; ainda que a colheita de azeitonas falhe e os campos não produzam; ainda que os rebanhos morram nos pastos e os currais fiquem vazios,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mesmo assim eu me alegrarei no SENHOR e exultarei no Deus da minha salvação.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SENHOR, o Soberano, é a minha força; ele torna meus pés como os da corça e me conduz em segurança sobre as montanhas. (Orientação ao regente do coro: quando este cântico for cantado, deve ser acompanhado por instrumentos de corda.)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