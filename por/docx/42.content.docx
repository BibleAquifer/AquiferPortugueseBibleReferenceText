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Texto de Referência em Português do Aquifer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Texto de Referência em Português do Aquifer</w:t>
      </w:r>
      <w:r>
        <w:rPr>
          <w:lang w:val="pt_PT" w:bidi="pt_PT"/>
        </w:rPr>
        <w:t xml:space="preserve"> © 2026 </w:t>
      </w:r>
      <w:hyperlink r:id="rId13">
        <w:r>
          <w:rPr>
            <w:lang w:val="pt_PT" w:bidi="pt_PT"/>
          </w:rPr>
          <w:rPr>
            <w:color w:val="0000EE"/>
            <w:u w:val="single"/>
          </w:rPr>
          <w:t>Mission Mutual</w:t>
        </w:r>
      </w:hyperlink>
      <w:r>
        <w:rPr>
          <w:lang w:val="pt_PT" w:bidi="pt_PT"/>
        </w:rPr>
        <w:t xml:space="preserve">, licensed under a </w:t>
      </w:r>
      <w:hyperlink r:id="rId14">
        <w:r>
          <w:rPr>
            <w:lang w:val="pt_PT" w:bidi="pt_PT"/>
          </w:rPr>
          <w:rPr>
            <w:color w:val="0000EE"/>
            <w:u w:val="single"/>
          </w:rPr>
          <w:t>CC BY-SA 4.0 license</w:t>
        </w:r>
      </w:hyperlink>
      <w:r>
        <w:rPr>
          <w:lang w:val="pt_PT" w:bidi="pt_PT"/>
        </w:rPr>
        <w:t>.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Texto de Referência em Português do Aquifer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pt_PT" w:bidi="pt_PT"/>
        </w:rPr>
        <w:t>Lucas 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Uma vez que muitos se dedicaram a escrever uma narração dos acontecimentos que se cumpriram entre nós,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conforme nos entregaram os que, desde o princípio, foram testemunhas oculares e servos da palavra,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também me pareceu bem, depois de acurada investigação de tudo desde o começo, escrever-lhe um relato ordenado, excelentíssimo Teófilo,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para que tenha certeza das verdades que lhe foram ensinadas.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Nos dias de Herodes, rei da Judeia, havia um sacerdote chamado Zacarias, que pertencia ao grupo sacerdotal de Abias. Isabel, sua esposa, era descendente das filhas de 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Zacarias e Isabel eram justos diante de Deus, obedecendo de modo irrepreensível a todos os mandamentos e preceitos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Não tinham filho, porque Isabel era estéril, e ambos já tinham idade avançada.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Certo dia, enquanto servia diante de Deus como sacerdote no grupo de seu turno,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Zacarias foi escolhido por sorteio, segundo o costume dos sacerdotes, para entrar no santuário do Senhor e queimar incenso.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Enquanto o incenso era queimado, toda a multidão do povo orava do lado de fora.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 um anjo do Senhor lhe apareceu, à direita do altar do incenso.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vê-lo, Zacarias ficou abalado, e o medo tomou conta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anjo, porém, lhe disse: “Não tenha medo, Zacarias, pois sua oração foi ouvida. Isabel, sua esposa, lhe dará um filho, e você lhe dará o nome de João.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Você terá grande alegria e satisfação, e muitos se alegrarão com o nascimento dele,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pois será grande diante do Senhor. Ele não beberá vinho nem bebida forte, e será cheio do Espírito Santo já desde o ventre de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Fará muitos dos filhos de Israel voltarem ao Senhor, seu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irá adiante do Senhor, no espírito e no poder de Elias, para converter o coração dos pais aos filhos, e os desobedientes, à sabedoria dos justos, deixando o povo preparado para a vinda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Zacarias perguntou ao anjo: “Como posso ter certeza disso? Sou um homem velho, e minha esposa já passou da idade de ter filhos”.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 anjo respondeu: “Eu sou Gabriel, o que está sempre diante de Deus, e fui enviado para falar com você e anunciar estas boas-novas.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Agora você ficará mudo e só poderá falar quando isso acontecer, porque não acreditou em minhas palavras, que se cumprirão no devido tempo”.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povo esperava por Zacarias, estranhando por que ele demorava para sair do santuário.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Quando saiu, não conseguia falar com eles, e perceberam que ele havia tido uma visão no santuário. Zacarias fazia sinais e permanecia mudo.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Terminados os dias de seu serviço, ele foi para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Depois de algum tempo, Isabel, sua esposa, ficou grávida e se escondeu em casa por cinco meses.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"Esse foi o favor que o Senhor me concedeu nos dias em que olhou para mim e levou minha humilhação perante o povo!”, dizia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No sexto mês, o anjo Gabriel foi enviado por Deus a Nazaré, uma cidade da Galileia,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a uma virgem de nome Maria, prometida em casamento a um homem chamado José, descendente de Davi.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E, entrando onde ela estava, o anjo disse: “Alegre-se, mulher agraciada! O Senhor está com você!”.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Muito perturbada com essas palavras, Maria ficou pensando no que poderia significar essa saudação.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Então, o anjo lhe disse: “Não tenha medo, Maria, pois você encontrou favor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Você ficará grávida, dará à luz um filho e o chamará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 será grande e será chamado Filho do Altíssimo, e o Senhor Deus lhe dará o trono de seu pai Davi,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 ele reinará sobre o povo de Jacó para sempre; seu reino não terá fim”.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Maria perguntou ao anjo: “Como isso acontecerá, se sou virgem?”.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 anjo respondeu: “O Espírito Santo virá sobre você, e o poder do Altíssimo a envolverá com a sombra dele; por isso o santo que há de nascer será chamado Filho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Sua parenta Isabel, aquela que diziam ser estéril, também ficou grávida na velhice e está no sexto mês de gestação.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Porque nada é impossível para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Então Maria disse: “Aqui está a serva do Senhor; que se cumpra em mim tudo que foi dito a meu respeito”. E o anjo a deixou.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Levantando-se Maria naqueles dias, foi apressadamente a uma cidade da região montanhosa da Judeia,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entrou na casa de Zacarias e saudou Isabel.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Ao ouvir a saudação de Maria, o bebê se agitou no ventre de Isabel, e esta ficou cheia do Espírito Santo.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Isabel exclamou em voz alta: “Bendita é você entre as mulheres, e bendito é o fruto de seu ventre!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 por que tenho a grande honra de receber a visita da mãe de meu Senhor?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Assim que sua saudação chegou aos meus ouvidos, o bebê em meu ventre se agitou de alegria!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Bem-aventurada a que creu, pois se cumprirá o que o Senhor lhe disse”.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Maria respondeu: “Minha alma engrandece ao Senhor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 meu espírito se alegra em Deus, meu Salvador!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Porque atentou para a humildade de sua serva e, de agora em diante, todas as gerações me chamarão bem-aventurada,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pois o Poderoso fez grandes coisas por mim, e santo é o seu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E a sua misericórdia se estende aos que o temem, de geração em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Agiu poderosamente com seu braço; dispersou os que, no coração, tinham pensamentos soberbos.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Derrubou dos tronos os poderosos e exaltou os humildes.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Encheu de bens os famintos e despediu de mãos vazias os ricos.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Socorreu Israel, seu servo, lembrando-se de ser misericordioso,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como prometeu aos nossos antepassados, a Abraão e a seus descendentes para sempre”.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Maria ficou cerca de três meses com Isabel e depois voltou para sua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Quando chegou o tempo de dar à luz, Isabel teve um filho.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Vizinhos e parentes se alegraram com ela quando ouviram falar da grande misericórdia que o Senhor lhe havia demonstrado.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No oitavo dia, foram circuncidar o menino e queriam chamá-lo de Zacarias, como seu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Mas sua mãe respondeu: “De modo algum! Ele se chamará João”.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Então lhe disseram: “Não há ninguém entre seus parentes com esse nome”.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E fizeram sinais ao pai para saber como ele queria que o menino se chamasse.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Pedindo uma tabuinha, ele escreveu: “O nome dele é João”. E todos ficaram admirados.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No mesmo instante, a boca de Zacarias se abriu, sua língua se soltou e ele começou a falar, louvando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Toda a vizinhança se encheu de temor, e por toda a região montanhosa da Judeia se falava sobre essas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Todos os que ouviram as guardavam no coração e perguntavam: “O que virá a ser este menino?”. E a mão do Senhor estava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67</w:t>
      </w:r>
      <w:r>
        <w:rPr>
          <w:lang w:val="pt_PT" w:bidi="pt_PT"/>
        </w:rPr>
        <w:t xml:space="preserve"> Então Zacarias, pai do menino, foi cheio do Espírito Santo e profetizou: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68</w:t>
      </w:r>
      <w:r>
        <w:rPr>
          <w:lang w:val="pt_PT" w:bidi="pt_PT"/>
        </w:rPr>
        <w:t xml:space="preserve"> "Bendito seja o Senhor, o Deus de Israel, pois visitou e redimiu seu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69</w:t>
      </w:r>
      <w:r>
        <w:rPr>
          <w:lang w:val="pt_PT" w:bidi="pt_PT"/>
        </w:rPr>
        <w:t xml:space="preserve"> Suscitou para nós poderosa salvação na casa de seu servo Davi,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70</w:t>
      </w:r>
      <w:r>
        <w:rPr>
          <w:lang w:val="pt_PT" w:bidi="pt_PT"/>
        </w:rPr>
        <w:t xml:space="preserve"> como havia falado por meio de seus santos profetas desde os tempos antigos,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71</w:t>
      </w:r>
      <w:r>
        <w:rPr>
          <w:lang w:val="pt_PT" w:bidi="pt_PT"/>
        </w:rPr>
        <w:t xml:space="preserve"> para nos livrar de nossos inimigos e das mãos de todos os que nos odeiam,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72</w:t>
      </w:r>
      <w:r>
        <w:rPr>
          <w:lang w:val="pt_PT" w:bidi="pt_PT"/>
        </w:rPr>
        <w:t xml:space="preserve"> para mostrar sua misericórdia aos nossos antepassados e lembrar-se de sua santa aliança,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73</w:t>
      </w:r>
      <w:r>
        <w:rPr>
          <w:lang w:val="pt_PT" w:bidi="pt_PT"/>
        </w:rPr>
        <w:t xml:space="preserve"> o juramento que fez ao nosso pai Abraão: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74</w:t>
      </w:r>
      <w:r>
        <w:rPr>
          <w:lang w:val="pt_PT" w:bidi="pt_PT"/>
        </w:rPr>
        <w:t xml:space="preserve"> conceder-nos que, livres das mãos de nossos inimigos, o sirvamos sem medo,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75</w:t>
      </w:r>
      <w:r>
        <w:rPr>
          <w:lang w:val="pt_PT" w:bidi="pt_PT"/>
        </w:rPr>
        <w:t xml:space="preserve"> em santidade e justiça diante dele, todos os dias de nossa 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76</w:t>
      </w:r>
      <w:r>
        <w:rPr>
          <w:lang w:val="pt_PT" w:bidi="pt_PT"/>
        </w:rPr>
        <w:t xml:space="preserve"> E você, menino, será chamado profeta do Altíssimo, pois irá à frente do Senhor, preparando-lhe o caminho,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77</w:t>
      </w:r>
      <w:r>
        <w:rPr>
          <w:lang w:val="pt_PT" w:bidi="pt_PT"/>
        </w:rPr>
        <w:t xml:space="preserve"> para dar ao povo de Deus o conhecimento da salvação, mediante o perdão dos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78</w:t>
      </w:r>
      <w:r>
        <w:rPr>
          <w:lang w:val="pt_PT" w:bidi="pt_PT"/>
        </w:rPr>
        <w:t xml:space="preserve"> Graças à profunda misericórdia de nosso Deus, o sol nascente das alturas nos visitará,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79</w:t>
      </w:r>
      <w:r>
        <w:rPr>
          <w:lang w:val="pt_PT" w:bidi="pt_PT"/>
        </w:rPr>
        <w:t xml:space="preserve"> para iluminar os que vivem na escuridão e na sombra da morte, e guiar nossos pés pelo caminho da paz”.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80</w:t>
      </w:r>
      <w:r>
        <w:rPr>
          <w:lang w:val="pt_PT" w:bidi="pt_PT"/>
        </w:rPr>
        <w:t xml:space="preserve"> E o menino crescia e se fortalecia em espírito; e viveu no deserto até chegar o tempo de se apresentar ao povo de Israel.</w:t>
      </w:r>
    </w:p>
    <w:p>
      <w:pPr>
        <w:pStyle w:val="Heading2"/>
      </w:pPr>
      <w:r>
        <w:rPr>
          <w:lang w:val="pt_PT" w:bidi="pt_PT"/>
        </w:rPr>
        <w:t>Lucas 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Naqueles dias, saiu um decreto de César Augusto para que todo o mundo fosse recenseado.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Esse foi o primeiro recenseamento que aconteceu enquanto Quirino era governador da Síria.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todos iam se alistar, cada um à sua própria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José também foi da Galileia, da cidade de Nazaré, para Belém, na Judeia, terra natal de Davi, porque era da casa e da família de Davi,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para alistar-se com Maria, que lhe estava prometida em casamento e estava grávida.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Enquanto estavam ali, chegou o tempo de nascer a criança.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ela deu à luz seu primeiro filho, envolveu-o em faixas de pano e o deitou numa manjedoura, porque não havia lugar para eles na hospedaria.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Havia, naquela mesma região, pastores que viviam nos campos e guardavam seu rebanho durante as vigílias da noite.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Um anjo do Senhor apareceu onde eles estavam, e a glória do Senhor resplandeceu ao redor deles, e ficaram cheios de temor.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o anjo lhes disse: “Não tenham medo! Trago boas-novas de grande alegria, que serão para todo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Hoje, na cidade de Davi, nasceu o Salvador, que é Cristo,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Este será o sinal para vocês: encontrarão o bebê envolto em faixas de pano e deitado numa manjedoura”.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De repente, apareceu com o anjo uma grande multidão do exército celestial, louvando a Deus e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"Glória a Deus nas alturas, e paz na terra entre os homens, a quem ele quer bem”.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os anjos se ausentaram e foram para o céu, os pastores disseram uns aos outros: “Vamos a Belém e vejamos esse acontecimento que o Senhor nos anunciou”.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Foram depressa para lá e encontraram Maria e José, e o bebê deitado na manjedoura.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Vendo-o, contaram a todos o que o anjo havia dito sobre o menino.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todos os que ouviram a história dos pastores ficaram admirados.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Maria, porém, guardava todas essas palavras e refletia sobre elas em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os pastores voltaram, glorificando e louvando a Deus por tudo que tinham ouvido e visto, como o anjo lhes havia anunciado.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Completados oito dias para ser circuncidado, o menino foi chamado de Jesus, o nome que lhe foi dado pelo anjo antes de ele ser concebido.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Cumprindo-se os dias da purificação deles, de acordo com a lei de Moisés, levaram-no a Jerusalém para apresentá-lo ao Senhor,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pois está escrito na lei do Senhor: “Todo primogênito do sexo masculino será consagrado ao Senhor”;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para oferecer o sacrifício de acordo com o que está escrito na lei do Senhor: “duas rolinhas ou dois pombinhos”.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Vivia em Jerusalém um homem chamado Simeão, justo e piedoso, que esperava a consolação de Israel; e o Espírito Santo estava sobre ele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lhe havia revelado que ele não morreria antes de ver o Cristo do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Movido pelo Espírito, foi ao templo. E, entrando os pais com o menino Jesus para apresentá-lo como a lei ordenava,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Simeão tomou a criança nos braços e louvou a Deus,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"Agora, Senhor, podes levar em paz o teu servo, segundo a tua palavra;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pois os meus olhos viram a tua salvação,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que preparaste diante de todos os povos: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luz para revelação aos gentios e para a glória de Israel, teu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Os pais do menino estavam admirados com as coisas que se diziam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Simeão os abençoou e disse a Maria, mãe de Jesus: “Este menino está destinado a causar a queda e a ascensão de muitos em Israel e a ser alvo de contradição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(e você sentirá como se uma espada lhe atravessasse a alma), para que se revelem os pensamentos de muitos corações”.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Estava ali a profetisa Ana, filha de Fanuel, da tribo de Aser. Era muito idosa, havia perdido o marido depois de sete anos de casados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permanecido viúva até os 84 anos. Nunca deixava o templo, adorando a Deus com jejuns e orações, noite e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Tendo chegado ali naquela hora, dava graças a Deus e falava a respeito do menino a todos os que esperavam a redenção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Depois de terem cumprido tudo o que a lei do Senhor exigia, José e Maria voltaram para sua cidade de Nazaré, na Galileia.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O menino crescia e se fortalecia, cheio de sabedoria; e a graça de Deus estava sobre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Todos os anos, seus pais iam para a festa da Páscoa, em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Quando Jesus completou doze anos, eles subiram a Jerusalém, conforme o costume da festa.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Terminada a celebração, enquanto seus pais voltavam para casa, Jesus ficou em Jerusalém sem que eles percebessem.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Pensando que ele estivesse entre os companheiros de viagem, continuaram a caminhar por um dia e, então, começaram a procurá-lo entre os parentes e os conhecidos.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Não o tendo encontrado, voltaram a Jerusalém para procurá-lo.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Depois de três dias, acharam-no templo, sentado no meio dos mestres da lei, ouvindo-os e fazendo perguntas.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Todos os que o ouviam se admiravam de sua inteligência e de suas respostas.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Quando o viram, seus pais ficaram maravilhados. Sua mãe lhe disse: “Filho, por que você fez isso conosco? Seu pai e eu estávamos aflitos à sua procura”.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"Por que vocês me procuravam? Não sabiam que eu devia estar na casa de meu Pai?”, perguntou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Mas eles não entenderam o que ele quis dizer.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Então foi com eles para Nazaré e lhes era obediente. Sua mãe guardava todas essas coisas no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Jesus crescia em sabedoria, estatura e graça diante de Deus e dos homens.</w:t>
      </w:r>
    </w:p>
    <w:p>
      <w:pPr>
        <w:pStyle w:val="Heading2"/>
      </w:pPr>
      <w:r>
        <w:rPr>
          <w:lang w:val="pt_PT" w:bidi="pt_PT"/>
        </w:rPr>
        <w:t>Lucas 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décimo quinto ano do reinado de Tibério César, Pilatos era governador da Judeia; Herodes, tetrarca da Galileia; seu irmão Filipe, tetrarca da Itureia e Traconites; e Lisânias, tetrarca de Abilene;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Anás e Caifás eram os sumos sacerdotes. Veio a palavra de Deus a João, filho de Zacarias, no deserto.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percorreu os arredores do rio Jordão, pregando um batismo de arrependimento para perdão dos pecados.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Como está escrito no livro das palavras do profeta Isaías: “Voz do que clama no deserto: ‘Preparem o caminho do Senhor; endireitem as veredas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Os vales serão aterrados, e os montes e as colinas serão nivelados; os caminhos tortuosos serão endireitados, e os caminhos acidentados serão aplanados.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toda carne verá a salvação de Deus’”.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João dizia às multidões que vinham para ser batizadas: “Raça de víboras! Quem lhes disse para fugir da ira que está por vir?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Produzam frutos dignos de arrependimento e não comecem a dizer uns aos outros: ‘Temos Abraão por pai’, pois eu lhes digo que destas pedras Deus pode fazer nascer filhos para Abraão.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O machado já está posto à raiz das árvores; toda árvore, pois, que não produz bons frutos é cortada e lançada ao fogo”.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 multidões perguntavam: “O que devemos fazer, então?”.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João respondia: “Quem tem duas túnicas, dê uma a quem não tem. Quem tem comida, faça o mesmo”.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Vieram também cobradores de impostos para serem batizados. Eles perguntaram: “Mestre, o que devemos fazer?”.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Ele respondeu: “Não cobrem mais do que lhes foi ordenado”.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Alguns soldados também perguntaram: “E nós, o que devemos fazer?”. João respondeu: “A ninguém maltratem nem acusem falsamente. Contentem-se com seu salário”.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Enquanto o povo estava na expectativa, ansioso para saber se João, porventura, seria o Cristo,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João respondeu a todos: “Eu os batizo com água, mas em breve virá aquele que é mais poderoso do que eu, de quem não sou digno de desatar as correias das sandálias. Ele os batizará com o Espírito Santo e com fogo.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Ele já tem a pá na mão para limpar completamente sua eira e juntar o trigo em seu celeiro, mas queimará a palha com fogo que nunca se apaga”.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Assim, pois, com muitas outras exortações, João proclamava as boas-novas ao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Mas Herodes, o tetrarca, sendo repreendido por João por causa de Herodias, esposa de seu irmão, e por muitos outros males que havia cometido,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fez mais uma maldade: pôs João na prisão.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Aconteceu que, enquanto João batizava todo o povo, Jesus também foi batizado; e, enquanto ele orava, o céu se abriu,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 o Espírito Santo desceu sobre ele em forma corpórea, como uma pomba. E uma voz do céu disse: “Tu és meu Filho amado; em ti me agrado”.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Ora, Jesus tinha cerca de trinta anos quando começou seu ministério. Era conhecido como filho de José, que era filho de Eli.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Eli era filho de Matate, que era filho de Levi. Levi era filho de Melqui, que era filho de Janai. Janai era filho de José,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que era filho de Matatias. Matatias era filho de Amós, que era filho de Naum. Naum era filho de Esli, que era filho de Nagai.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Nagai era filho de Maate, que era filho de Matatias. Matatias era filho de Semei, que era filho de Joseque. Joseque era filho de Jodá,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que era filho de Joanã. Joanã era filho de Ressa, que era filho de Zorobabel. Zorobabel era filho de Salatiel, que era filho de Neri.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Neri era filho de Melqui, que era filho de Adi. Adi era filho de Cosã, que era filho de Elmadã. Elmadã era filho de 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que era filho de Josué. Josué era filho de Eliézer, que era filho de Jorim. Jorim era filho de Matate, que era filho de Levi.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Levi era filho de Simeão, que era filho de Judá. Judá era filho de José, que era filho de Jonã. Jonã era filho de Eliaquim,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que era filho de Meleá. Meleá era filho de Mená, que era filho de Matatá. Matatá era filho de Natã, que era filho de Davi.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Davi era filho de Jessé, que era filho de Obede. Obede era filho de Boaz, que era filho de Salmom. Salmom era filho de Naassom,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que era filho de Aminadabe. Aminadabe era filho de Admim, que era filho de Arni. Arni era filho de Esrom, que era filho de Perez. Perez era filho de Judá,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que era filho de Jacó. Jacó era filho de Isaque, que era filho de Abraão. Abraão era filho de Terá, que era filho de Naor.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Naor era filho de Serugue, que era filho de Ragaú. Ragaú era filho de Faleque, que era filho de Éber. Éber era filho de Salá,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que era filho de Cainã. Cainã era filho de Arfaxade, que era filho de Sem. Sem era filho de Noé, que era filho de Lameque.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Lameque era filho de Matusalém, que era filho de Enoque. Enoque era filho de Jarede, que era filho de Maalaleel. Maalaleel era filho de Cainã,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que era filho de Enos. Enos era filho de Sete, que era filho de Adão. Adão era filho de Deus.</w:t>
      </w:r>
    </w:p>
    <w:p>
      <w:pPr>
        <w:pStyle w:val="Heading2"/>
      </w:pPr>
      <w:r>
        <w:rPr>
          <w:lang w:val="pt_PT" w:bidi="pt_PT"/>
        </w:rPr>
        <w:t>Lucas 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Jesus, cheio do Espírito Santo, voltou do rio Jordão e foi levado pelo Espírito ao deserto,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onde foi tentado pelo Diabo durante quarenta dias. Não comeu nada durante esses dias e, ao fim deles, teve fome.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o Diabo lhe disse: “Se você é o Filho de Deus, mande a esta pedra que se transforme em pão”.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Jesus respondeu: “Está escrito: ‘O homem não viverá só de pão’”.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E, levando-o a um lugar alto, o Diabo lhe mostrou, num instante, todos os reinos do mundo.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disse-lhe: “Eu lhe darei toda esta autoridade e a glória destes reinos, pois ela me foi entregue e posso dá-la a quem eu quiser.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Portanto, se você me adorar, tudo será seu”.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Jesus respondeu: “Está escrito: ‘Adore o Senhor, seu Deus, e sirva somente a ele’”.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o Diabo o levou a Jerusalém, colocou-o sobre o pináculo do templo e disse: “Se você é o Filho de Deus, jogue-se daqui para baixo!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está escrito: ‘Ele ordenará aos seus anjos que o guardem.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 o sustentarão com as mãos, para que não tropece em alguma pedra’”.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Jesus respondeu: “Está dito: ‘Não ponha à prova o Senhor, seu Deus’”.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terminou de tentar Jesus, o Diabo se ausentou até que surgisse uma ocasião oportuna.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Jesus voltou, no poder do Espírito, para a Galileia, e sua fama se espalhou por toda aquela região.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ensinava nas sinagogas, sendo elogiado por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Chegando a Nazaré, onde havia sido criado, entrou na sinagoga no sábado, como de costume, e se levantou para ler.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Foi-lhe entregue o livro do profeta Isaías, e, abrindo o livro, encontrou o lugar onde estava escrito: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"O Espírito do Senhor está sobre mim, porque ele me ungiu para pregar as boas-novas aos pobres; enviou-me para proclamar libertação aos cativos e restaurar a vista aos cegos, para libertar os oprimidos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proclamar o ano da graça do Senhor”.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Fechando o livro, entregou-o ao assistente e sentou-se. Todos na sinagoga olhavam fixamente para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começou a dizer-lhes: “Hoje se cumpriu esta Escritura que vocês acabaram de ouvir”.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Todos testemunhavam a seu favor e se admiravam das palavras de graça que saíam de seus lábios, e perguntavam: “Este não é o filho de José?”.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Ele disse: “É claro que vocês citarão este provérbio para mim: ‘Médico, cure a si mesmo! Faça aqui em sua própria terra tudo o que ouvimos que você fez em Cafarnaum’.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Eu lhes digo a verdade: nenhum profeta é bem recebido em sua própria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"Asseguro-lhes que havia muitas viúvas em Israel nos dias de Elias, quando o céu se fechou por três anos e meio, e houve uma grande fome em toda 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Elias não foi enviado a nenhuma delas, senão a uma viúva de Sarepta, na região de Sidom.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Havia também muitos leprosos em Israel nos dias do profeta Eliseu, mas nenhum deles foi purificado, senão Naamã, o sírio”.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 todos os que estavam na sinagoga se encheram de ira quando ouviram essas palavras.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E, levantando-se, expulsaram-no da cidade e o levaram até a beira do monte sobre o qual ela havia sido construída para o lançarem precipício abaixo.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Jesus, passando por entre eles, seguiu seu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desceu a Cafarnaum, uma cidade da Galileia, e começou a ensinar o povo nos sábados.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Todos ficavam admirados com seu ensino, porque ele falava com autoridade.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Estava na sinagoga um homem possuído por um espírito imundo que gritou com toda a força: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"Ah! O que temos nós com você, Jesus de Nazaré? Você veio para nos destruir? Eu sei quem é você: o Santo de Deus!”.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Jesus o repreendeu, dizendo: “Cale-se e saia dele!”. E o demônio, jogando o homem no chão diante de todos, saiu dele sem o machucar.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Admirado, o povo perguntava: “Que palavra é esta? Até aos espíritos imundos ele dá ordens com autoridade e poder, e eles vão embora!”.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sua fama se espalhava por todos os lugares da região.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Depois de deixar a sinagoga, ele foi à casa de Simão, onde encontrou a sogra dele muito doente, com febre alta. Pediram a Jesus que fizesse algo por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Inclinando-se sobre ela, repreendeu a febre, que a deixou; e ela se levantou de imediato e começou a servi-los.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Ao pôr do sol, todos os que tinham enfermos de várias doenças os traziam até ele, e ele, impondo as mãos sobre cada um, os curava.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Demônios também saíam de muitos, gritando: “Você é o Filho de Deus!”. Jesus, porém, os repreendia e não permitia que falassem, porque sabiam que ele era o Cristo.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Ao amanhecer, Jesus foi para um lugar deserto. As multidões o procuravam e, quando chegaram até ele, insistiram que não as deixasse.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Ele, porém, disse: “Preciso pregar as boas-novas do reino de Deus também em outras cidades, porque para isso fui enviado”.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 continuou a pregar nas sinagogas da Judeia.</w:t>
      </w:r>
    </w:p>
    <w:p>
      <w:pPr>
        <w:pStyle w:val="Heading2"/>
      </w:pPr>
      <w:r>
        <w:rPr>
          <w:lang w:val="pt_PT" w:bidi="pt_PT"/>
        </w:rPr>
        <w:t>Lucas 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estava à beira do lago de Genesaré enquanto a multidão o apertava para ouvir a palavra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Viu dois barcos deixados à beira do lago; os pescadores, porém, haviam descido deles e lavavam as redes.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 entrou num dos barcos, que era de Simão, e pediu que ele o afastasse um pouco da praia; e, sentando-se no barco, dali ensinava as multidões.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acabou de falar, Jesus disse a Simão: “Vá para onde as águas são mais fundas e lancem as redes para pescar”.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Simão respondeu: “Mestre, trabalhamos a noite toda e não apanhamos nada; mas, porque é o senhor que está dizendo, vou lançar as redes”.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Ao fazerem isso, apanharam uma quantidade tão grande de peixes que as redes começaram a se rasgar.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fizeram sinais aos companheiros no outro barco para que viessem ajudá-los. Eles vieram, e os dois barcos ficaram tão cheios de peixes que quase afundaram.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Quando Simão Pedro viu isso, caiu de joelhos diante de Jesus e disse: “Senhor, afaste-se de mim, porque sou pecador”.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Pois ele e todos os que estavam com ele ficaram espantados com a grande quantidade de peixes que haviam pescado,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como também seus parceiros, Tiago e João, filhos de Zebedeu. Jesus disse a Simão: “Não tenha medo! De agora em diante, você será pescador de homens”.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Então, trouxeram os barcos para a praia, deixaram tudo e o seguiram.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Jesus estava numa das cidades quando apareceu um homem coberto de lepra. Quando viu Jesus, ele se prostrou com o rosto em terra e suplicou: “Se o senhor quiser, pode me purificar”.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Estendendo a mão, Jesus tocou no homem e disse: “Eu quero. Seja purificado!”. E a lepra desapareceu no mesmo instante.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Então ordenou ao homem que não contasse a ninguém. “Vá, apresente-se ao sacerdote e faça a oferta que a lei de Moisés exige pela sua purificação, para que sirva de testemunho ao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as notícias a seu respeito continuavam a se espalhar, e grandes multidões vinham para ouvi-lo e serem curadas de suas enfermidades.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Jesus, porém, ia para lugares isolados e ali orava.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Em um desses dias, ele estava ensinando, e sentados ali estavam fariseus e mestres da lei, vindos de todos os povoados da Galileia, da Judeia e de Jerusalém. E o poder do Senhor para curar estava com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Chegaram alguns homens carregando um paralítico numa maca. Tentaram levá-lo para dentro da casa e colocá-lo diante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Por causa da multidão, não conseguiram levá-lo para dentro. Então subiram ao telhado, e, por entre as telhas, baixaram o paralítico na maca até o meio do povo, na frente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Vendo a fé deles, Jesus disse: “Homem, seus pecados estão perdoados”.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fariseus e os mestres da lei começaram a pensar: “Quem é este homem que diz blasfêmias? Quem pode perdoar pecados, a não ser Deus?”.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Jesus, sabendo o que pensavam, perguntou: “Por que vocês estão pensando essas coisas em seu coração?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O que é mais fácil dizer ao paralítico: ‘Seus pecados estão perdoados’ ou ‘Levante-se e ande’?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Mas, para que saibam que o Filho do Homem tem autoridade na terra para perdoar pecados” — disse ao paralítico —, “eu lhe digo: levante-se, pegue a sua maca e vá para casa”.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O homem se levantou de imediato na frente deles, pegou a maca em que estava deitado e foi para casa glorificando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Todos ficaram espantados, glorificavam a Deus e, cheios de temor, exclamavam: “Hoje vimos coisas extraordinárias!”.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Depois disso, Jesus saiu e viu sentado na coletoria um cobrador de impostos chamado Levi. “Siga-me”, disse-lhe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Levi se levantou e, deixando tudo, o seguiu.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Então Levi ofereceu a Jesus um grande banquete em sua casa; muitos cobradores de impostos e outros convidados estavam com eles à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Os fariseus e os mestres da lei começaram a murmurar contra os discípulos de Jesus, perguntando: “Por que vocês comem e bebem com cobradores de impostos e pecadores?”.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Jesus respondeu: “Não são os saudáveis que precisam de médico, mas sim os doentes.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Eu não vim chamar os justos, mas os pecadores, para que se arrependam”.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Eles disseram a Jesus: “Os discípulos de João jejuam com frequência e oram, e os discípulos dos fariseus fazem o mesmo. Os seus, porém, comem e bebem?”.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Jesus perguntou: “Vocês podem obrigar os convidados do noivo a jejuar enquanto ele está com eles?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Mas virão dias em que o noivo lhes será tirado, e então jejuarão naqueles dias”.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 lhes contou esta parábola: “Ninguém põe remendo de pano novo em roupa velha; pois, se fizer isso, rasgará a roupa nova, e o remendo não combinará com a velha.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ninguém põe vinho novo em odres velhos; pois, se fizer isso, o vinho novo romperá os odres, e ele mesmo se derramará, e os odres se estragarão.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Mas o vinho novo deve ser posto em odres novos.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 ninguém que tenha bebido o vinho velho quer logo o novo, porque diz: ‘O velho é melhor’”.</w:t>
      </w:r>
    </w:p>
    <w:p>
      <w:pPr>
        <w:pStyle w:val="Heading2"/>
      </w:pPr>
      <w:r>
        <w:rPr>
          <w:lang w:val="pt_PT" w:bidi="pt_PT"/>
        </w:rPr>
        <w:t>Lucas 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Num sábado, enquanto Jesus passava pelos campos de cereal, seus discípulos colhiam espigas, esfregavam-nas com as mãos e as comiam.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Mas alguns fariseus perguntaram: “Por que vocês fazem o que não é permitido no sábado?”.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 respondeu: “Vocês não leram o que Davi fez quando teve fome com os que estavam com ele?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Ele entrou na casa de Deus, pegou e comeu os pães sagrados que só os sacerdotes podiam comer, e os deu também aos seus companheiros”.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acrescentou: “O Filho do Homem é Senhor do sábado”.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Em outro sábado, Jesus entrou na sinagoga e, enquanto ensinava, estava ali um homem cuja mão direita era atrofiada.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Os mestres da lei e os fariseus observavam Jesus, procurando ver se ele curaria no sábado, para que pudessem encontrar motivo para acusá-lo.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Mas Jesus sabia o que eles estavam pensando e disse ao homem com a mão atrofiada: “Levante-se e fique aqui no meio”. E, levantando-se, ele ficou em pé.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Então Jesus lhes perguntou: “O que é permitido no sábado? Fazer o bem ou o mal? Salvar uma vida ou destruí-la?”.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Olhando para todos os que estavam ao redor, disse ao homem: “Estenda a mão”. Ele estendeu a mão, e ela foi restabelecida.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Eles, porém, ficaram furiosos e começaram a discutir uns com os outros o que fariam com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Naqueles dias, Jesus subiu ao monte para orar e orou a Deus a noite toda.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amanheceu, chamou seus discípulos e escolheu doze dentre eles para serem apóstolos: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Simão, a quem também chamou Pedro, e André, irmão dele; Tiago e João; Filipe e Bartolomeu;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Mateus, Tomé e Tiago, filho de Alfeu; Simão, chamado zelote;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Judas, filho de Tiago, e Judas Iscariotes, que se tornou o traidor.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Jesus desceu com eles e parou num lugar plano. Havia ali muitos de seus discípulos e uma grande multidão do povo, vinda de toda a Judeia, Jerusalém e da região costeira de Tiro e Sidom,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para ouvi-lo e para serem curados de suas doenças. Os que eram perturbados por espíritos imundos eram curados.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Toda a multidão queria tocar nele, porque dele saía poder, e ele curava 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E, levantando os olhos para seus discípulos, ele dizia: “Felizes são vocês, os pobres, porque o reino de Deus pertence 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Felizes são vocês que agora têm fome, porque serão saciados! Felizes são vocês que agora choram, porque rirão.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Felizes serão vocês quando os homens os odiarem, excluírem e insultarem, e quando rejeitarem seu nome, como sendo mau, por causa do Filho do Homem.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Alegrem-se nesse dia e exultem, pois grande é sua recompensa no céu; porque da mesma maneira os pais deles trataram os profetas.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"Mas ai de vocês, os ricos, porque já receberam sua consolação!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Ai de vocês, os que agora estão fartos, porque terão fome. Ai de vocês, os que agora riem, porque lamentarão e chorarão!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Ai de vocês, quando todos os elogiarem, porque da mesma maneira os pais deles trataram os falsos profetas!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"Mas digo a vocês que me ouvem: Amem os seus inimigos, façam o bem aos que os odeiam,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abençoem os que os amaldiçoam, orem por quem os maltrata.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Se alguém lhe bater numa face, ofereça também a outra. Se alguém lhe tirar a capa, deixe que leve também a túnica.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Dê a quem lhe pedir, e ao que tirar o que é seu, não peça que o devolva.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Como vocês desejam que os outros lhe façam, façam também a eles da mesma maneira.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"Se vocês amam aqueles que os amam, que mérito têm? Porque até os pecadores amam quem os ama.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 se fazem o bem aos que lhes fazem o bem, que mérito têm? Os pecadores também fazem o mesmo.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 se emprestam àqueles de quem esperam receber, que mérito têm? Os pecadores também emprestam aos pecadores para receberem tudo de volta.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Antes, amem seus inimigos, façam o bem e emprestem sem esperar nada em troca. Grande será a recompensa que receberão, e vocês serão filhos do Altíssimo. Pois ele é bondoso até mesmo com os ingratos e maus.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Sejam misericordiosos, assim como seu Pai é misericordioso.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"Não julguem e não serão julgados. Não condenem e não serão condenados. Perdoem e serão perdoados.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Deem e lhes será dado: uma boa medida, prensada, sacudida e transbordante, será colocada no colo de vocês; pois com a mesma medida que tiverem medido, também serão medidos”.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 Jesus também lhes contou uma parábola: “Por acaso, um cego pode guiar outro cego? Os dois não cairão num buraco?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O discípulo não é superior ao seu mestre, mas todo aquele que for bem instruído será como seu mestre.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"Por que você se preocupa com o cisco no olho de seu irmão, mas não percebe a trave que está em seu próprio olho?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Como pode dizer: ‘Irmão, deixe-me tirar o cisco que está em seu olho’, quando você mesmo não consegue ver a trave em seu próprio olho? Hipócrita! Tire primeiro a trave de seu olho, e então verá claramente para tirar o cisco do olho de seu irmão.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"Pois não existe árvore boa que produza frutos ruins, nem árvore ruim que produza frutos bons.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Cada árvore é conhecida por seu próprio fruto; pois não se colhem figos de espinheiros, nem se apanham uvas de arbustos espinhosos.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O homem bom tira coisas boas do bom tesouro de seu coração, e o homem mau tira coisas más do mau tesouro, porque a boca fala do que está cheio o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"Por que vocês me chamam ‘Senhor, Senhor’ e não fazem o que eu digo?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Eu lhes mostrarei como é aquele que vem a mim, ouve as minhas palavras e as pratica.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É como o homem que edificou uma casa, cavou fundo e pôs os alicerces sobre a rocha. Quando veio a inundação, as águas bateram com ímpeto naquela casa, mas não a conseguiram abalar, porque estava bem edificada.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Mas aquele que ouve e não pratica é como o homem que edificou uma casa sobre a terra, sem alicerces; as águas bateram com ímpeto nela, e logo caiu, e foi grande a destruição daquela casa”.</w:t>
      </w:r>
    </w:p>
    <w:p>
      <w:pPr>
        <w:pStyle w:val="Heading2"/>
      </w:pPr>
      <w:r>
        <w:rPr>
          <w:lang w:val="pt_PT" w:bidi="pt_PT"/>
        </w:rPr>
        <w:t>Lucas 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Quando terminou de dizer todas essas coisas ao povo que o ouvia, Jesus entrou em Cafarnaum.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Ali estava doente, à beira da morte, um servo muito estimado de um centurião.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ouviu falar a respeito de Jesus, o centurião enviou a ele alguns líderes religiosos dos judeus para pedir que viesse curar seu servo.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Quando chegaram a Jesus, suplicaram-lhe com insistência, dizendo: “Este homem merece que o senhor lhe conceda isso,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pois ama nosso povo e até construiu a sinagoga para nós”.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Jesus foi com eles. Quando já se aproximava da casa, o centurião enviou amigos para lhe dizer: “Senhor, não se incomode, pois não sou digno de recebê-lo debaixo de meu teto.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Por isso nem me considerei digno de ir até o senhor. Basta apenas uma palavra sua, e o meu servo será curado.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Pois também sou um homem sujeito à autoridade, tendo soldados sob minhas ordens; digo a este: ‘Vá’, e ele vai; a outro: ‘Venha’, e ele vem; e ao meu servo: ‘Faça isto’, e ele faz”.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Quando Jesus ouviu isso, ficou maravilhado com o centurião e, voltando-se para o povo que o seguia, disse: “Eu lhes digo que nem em Israel encontrei tanta fé!”.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Voltando para a casa do centurião, seus amigos encontraram o servo curado.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Logo depois, Jesus foi a uma cidade chamada Naim, e seus discípulos e uma grande multidão o acompanhavam.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ele se aproximava da porta da cidade, estava saindo o enterro do filho único de uma viúva; e com ela ia uma grande multidão da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Quando o Senhor a viu, se compadeceu dela e lhe disse: “Não chore!”.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Chegando perto do caixão, pôs a mão nele, e os que o carregavam pararam. E Jesus disse: “Jovem, eu lhe digo: Levante-se!”.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o jovem que estava morto se sentou e começou a falar; e Jesus o entregou à sua mãe.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Todos se encheram de temor e glorificavam a Deus, dizendo: “Um grande profeta se levantou entre nós” e “Deus visitou o seu povo”.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correu essa notícia sobre Jesus por toda a Judeia e seus arredores.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Os discípulos de João lhe contaram tudo isso.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Chamando dois deles, João enviou-os ao Senhor para perguntar: “O senhor é aquele que estava para vir ou devemos esperar outro?”.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Quando chegaram a Jesus, os homens disseram: “João Batista enviou-nos para perguntar: ‘O senhor é aquele que estava para vir ou devemos esperar outro?’”.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Naquela mesma hora, Jesus curou muitos de doenças, males e espíritos malignos, e restaurou a visão a muitos cegos.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Jesus respondeu aos discípulos: “Vão e digam a João o que viram e ouviram: os cegos veem, os coxos andam, os leprosos são purificados, os surdos ouvem, os mortos ressuscitam e as boas-novas são anunciadas aos pobres.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Feliz é aquele que não tropeça por minha causa”.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Quando os discípulos de João partiram, Jesus começou a falar a respeito dele para a multidão: “O que vocês foram ver no deserto? Uma cana agitada pelo vento?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Mas o que vocês foram ver? Um homem bem vestido? Vejam, quem se veste bem e vive no luxo mora em palácios.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Afinal, o que vocês foram ver? Um profeta? Sim, eu lhes digo, e mais que um profeta.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João é aquele a respeito de quem está escrito: ‘Eis que envio meu mensageiro diante da tua face, e ele preparará teu caminho à tua frente’.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Eu lhes digo que entre os que nasceram de mulher ninguém é maior que João; mas o menor no reino de Deus é maior que 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Todos que o ouviam, e os cobradores de impostos, reconheceram a justiça de Deus e foram batizados por João.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Os fariseus e os mestres da lei, porém, rejeitaram o desígnio de Deus contra si mesmos, recusando o batismo de João.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Jesus continuou: “A quem, pois, posso comparar os homens desta geração? A quem se assemelham?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São como crianças sentadas na praça que gritam umas para as outras: ‘Tocamos flauta, e vocês não dançaram; cantamos um lamento, e vocês não choraram’.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Pois veio João Batista, que não come pão nem bebe vinho, e vocês dizem: ‘Ele está possuído por um demônio’.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Veio o Filho do Homem, comendo e bebendo, e vocês dizem: ‘Vejam só, um comilão e beberrão, amigo de cobradores de impostos e de pecadores.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Mas a sabedoria é justificada por todos os seus filhos”.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Um dos fariseus convidou Jesus para comer com ele. Ao entrar na casa do homem, Jesus tomou lugar à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Ao saber que Jesus estava à mesa na casa do fariseu, uma mulher da cidade, que era pecadora, trouxe um frasco de alabastro com perfume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 se pôs por trás, aos pés de Jesus, chorando. As lágrimas molharam os pés dele, e ela os enxugou com seus cabelos, beijou-os e os ungiu com o perfume.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Quando viu isso, o fariseu que o havia convidado disse a si mesmo: “Se fosse profeta, este homem saberia que tipo de mulher é esta que está tocando nele, pois é uma pecadora”.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Jesus respondeu ao fariseu: “Simão, tenho algo a lhe dizer”. “Diga, Mestre”, disse Simão.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“Um homem emprestou dinheiro a duas pessoas. Uma devia quinhentos denários e a outra, cinquenta.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Não tendo nenhuma delas com que pagar, ele perdoou a dívida de ambas. Qual das duas o amará mais?”.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Simão respondeu: “Suponho que aquela de quem ele perdoou a dívida maior”. Jesus lhe disse: “Você respondeu bem”.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E, voltando-se para a mulher, disse a Simão: “Está vendo esta mulher? Quando entrei em sua casa, você não me deu água para lavar os pés, mas ela molhou meus pés com lágrimas e os enxugou com os cabelos.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Você não me cumprimentou com um beijo, mas ela, desde que entrei aqui, não parou de beijar meus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Você não ungiu minha cabeça com óleo, mas ela ungiu meus pés com perfume.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Por isso lhe digo que os pecados dela, que são muitos, estão perdoados, porque ela amou muito; mas aquele a quem pouco foi perdoado, pouco ama”.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 disse à mulher: “Seus pecados estão perdoados”.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Os que estavam com ele à mesa começaram a perguntar entre si: “Quem é este que até perdoa pecados?”.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E Jesus disse à mulher: “Sua fé a salvou. Vá em paz”.</w:t>
      </w:r>
    </w:p>
    <w:p>
      <w:pPr>
        <w:pStyle w:val="Heading2"/>
      </w:pPr>
      <w:r>
        <w:rPr>
          <w:lang w:val="pt_PT" w:bidi="pt_PT"/>
        </w:rPr>
        <w:t>Lucas 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ele começou a andar de cidade em cidade, e de povoado em povoado, pregando e anunciando as boas-novas do reino de Deus. Os doze iam com ele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também algumas mulheres que tinham sido curadas de espíritos malignos e doenças, entre elas Maria, chamada Madalena, de quem saíram sete demônios;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Joana, esposa de Cuza, administrador de Herodes; Suzana e muitas outras que os serviam com seus próprios recursos.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Enquanto uma grande multidão se reunia e pessoas de todas as cidades vinham a Jesus, ele contou esta parábola: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"Um lavrador saiu para semear e, enquanto lançava as sementes, algumas caíram à beira do caminho, foram pisadas, e as aves do céu as comeram.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Outras caíram sobre pedras e, ao germinarem, secaram, porque não havia umidade.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Outras sementes caíram entre espinhos, que cresceram com elas e as sufocaram.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Ainda outras caíram em terra boa e, ao crescerem, produziram fruto, a cem por um”. Ao terminar de dizer essas coisas, declarou: “Quem tem ouvidos para ouvir, ouça!”.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Seus discípulos lhe perguntaram qual era o significado daquela parábola.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Ele disse: “A vocês é permitido conhecer os mistérios do reino de Deus, mas aos outros uso parábolas, para que ‘olhando, não vejam, e ouvindo, não entendam’.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Este é o significado da parábola: As sementes são a palavra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As que caíram à beira do caminho são os que ouvem a palavra; então vem o Diabo e a arranca do coração deles, para que não creiam e não sejam salvos.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 sementes que caíram sobre as pedras são os que ouvem a palavra e a recebem com alegria, mas não têm raízes. Creem por um tempo, mas, no tempo da provação, desanimam.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As que caíram entre espinhos são os que ouviram a palavra e, seguindo seu caminho, são sufocados pelas preocupações, riquezas e prazeres da vida, e não dão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as sementes que caíram em terra boa são os que, ouvindo a palavra com coração bom e honesto, a retêm e, com perseverança, produzem fruto.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"Ninguém acende uma lâmpada e a cobre com uma vasilha ou a coloca debaixo da cama. Ao contrário, coloca-a no pedestal para que os que entram na casa possam ver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Pois não há nada oculto que não venha a ser revelado, nem escondido que não venha a ser conhecido e trazido à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"Portanto, cuidado com a maneira como ouvem; porque a quem tiver, mais lhe será dado, mas de quem não tiver, até o que pensa ter lhe será tirado”.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Sua mãe e seus irmãos foram vê-lo, mas não podiam se aproximar dele por causa da multidão.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Alguns lhe disseram: “Sua mãe e seus irmãos estão lá fora, querendo vê-lo”.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 Jesus respondeu: “Minha mãe e meus irmãos são os que ouvem a palavra de Deus e a cumprem”.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Em um daqueles dias, Jesus entrou num barco com seus discípulos e disse: “Passemos para o outro lado do mar”. E lá foram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Enquanto navegavam, ele adormeceu. Veio um forte vendaval sobre o mar, e o barco começou a se encher de água, colocando-os em perigo.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E, aproximando-se dele, os discípulos o despertaram, clamando: “Mestre, Mestre, estamos naufragando!”. Ele se levantou e repreendeu o vento e a fúria das águas; cessaram, e houve calmaria.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Ele perguntou aos discípulos: “Onde está a fé de vocês?”. E eles, amedrontados, maravilharam-se e perguntavam uns aos outros: “Quem é este homem que até aos ventos e ao mar dá ordens, e eles lhe obedecem?”.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navegaram para a região dos gerasenos, que fica do outro lado do mar da Galileia.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Quando Jesus saiu do barco, um homem da cidade, possuído por demônios, veio ao seu encontro. Fazia muito tempo que ele andava sem roupas e não vivia numa casa, mas nos túmulos.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Tão logo viu Jesus, gritou, prostrou-se diante dele e disse em alta voz: “O que você quer comigo, Jesus, Filho do Deus Altíssimo? Peço que não me atormente”.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Pois Jesus havia ordenado que saísse o espírito imundo que muitas vezes havia se apoderado do homem. E quando colocado sob guarda, com os pés e as mãos acorrentados, ele quebrava as correntes e era impelido pelo demônio para os desertos.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Jesus lhe perguntou: “Qual é o seu nome?”. Ele respondeu: “Legião”, porque havia muitos demônios dentro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suplicavam que Jesus não os mandasse para o abismo.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Uma manada de porcos estava pastando no monte; e os demônios suplicaram que Jesus lhes permitisse entrar naqueles porcos. E ele permitiu.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Assim, os demônios saíram do homem e entraram nos porcos, e a manada se atirou despenhadeiro abaixo para dentro do mar e se afogou.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Quando os homens que cuidavam dos porcos viram aquilo, fugiram e contaram tudo na cidade e nos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As pessoas saíram para ver o que tinha acontecido e, quando se aproximaram de Jesus, encontraram sentado aos seus pés o homem de quem os demônios haviam saído, vestido e em perfeito juízo; e ficaram com medo.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Os que tinham visto o ocorrido contaram aos demais como o endemoninhado havia sido curado.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Todo o povo da região dos gerasenos pediu a Jesus que fosse embora, porque eles estavam tomados por um grande temor. Jesus entrou no barco e partiu.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 homem de quem haviam saído os demônios suplicava para ir com ele, mas Jesus o mandou embora, dizendo: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“Volte para sua casa e conte as coisas grandes que Deus fez por você”. E o homem foi embora, anunciando por toda a cidade as coisas grandes que Jesus havia feito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Quando Jesus voltou, a multidão o recebeu, porque todos estavam à sua espera.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Então veio um homem chamado Jairo, que era líder da sinagoga, e, prostrando-se aos pés de Jesus, implorava que fosse à sua casa,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porque sua única filha, com quase doze anos, estava morrendo. Enquanto ele ia, a multidão o apertava.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Estava ali uma mulher que sofria de uma hemorragia havia doze anos e tinha gastado todos os seus bens com os médicos, sem que ninguém pudesse curá-la.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Chegou por trás de Jesus e tocou na borda de seu manto; no mesmo instante, a hemorragia cessou.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Jesus perguntou: “Quem tocou em mim?”. Todos negaram, e Pedro disse: “Mestre, as multidões o apertam e pressionam”.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Mas Jesus disse: “Alguém tocou em mim, porque senti que de mim saiu poder”.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Quando a mulher percebeu que não poderia ficar escondida, veio tremendo e, prostrando-se aos pés de Jesus, declarou diante de toda a multidão por que havia tocado nele e como tinha sido curada no mesmo instante.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“Filha”, disse-lhe Jesus, “a sua fé a salvou. Vá em paz.”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Enquanto ele ainda falava, chegou alguém da casa do líder da sinagoga e disse: “Sua filha morreu. Não incomode mais o Mestre”.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Jesus, porém, ouvindo isso, disse a Jairo: “Não tenha medo; apenas creia, e ela será salva”.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Chegando à casa de Jairo, não permitiu que ninguém entrasse com ele, exceto Pedro, João, Tiago e os pais da menina.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Todos choravam e se lamentavam por ela, mas ele disse: “Não chorem. Ela não morreu; está dormindo”.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E zombavam dele, pois sabiam que ela estava morta.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Mas Jesus, tomando-a pela mão, clamou, dizendo: “Menina, levante-se!”.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E o espírito dela voltou, e ela se levantou de imediato. Então Jesus ordenou que lhe dessem algo para comer.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Os pais da menina ficaram maravilhados; e Jesus ordenou que não contassem a ninguém o que havia acontecido.</w:t>
      </w:r>
    </w:p>
    <w:p>
      <w:pPr>
        <w:pStyle w:val="Heading2"/>
      </w:pPr>
      <w:r>
        <w:rPr>
          <w:lang w:val="pt_PT" w:bidi="pt_PT"/>
        </w:rPr>
        <w:t>Lucas 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Convocando os doze, Jesus lhes deu poder e autoridade para expulsar todos os demônios e curar enfermidades,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os enviou para anunciar o reino de Deus e curar os enfermos.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"Não levem nada na jornada”, disse-lhes. “Não levem cajado, nem alforje, nem pão, nem dinheiro, nem uma segunda túnica.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Em qualquer casa em que entrarem, fiquem ali até saírem dela.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Se as pessoas não os receberem, sacudam a poeira de seus pés ao saírem daquela cidade, como testemunho contra elas.”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Então partiram e percorreram os povoados, anunciando as boas-novas e curando os doentes por toda parte.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Herodes, o tetrarca, soube de tudo o que estava acontecendo e ficou perplexo, porque alguns diziam: “João ressuscitou dos mortos”;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outros: “Elias apareceu”, e ainda outros: “Um dos antigos profetas ressuscitou”.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 Herodes disse: “João, eu decapitei! Então quem é este homem de quem ouço essas coisas?”. E procurava vê-lo.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os apóstolos voltaram, contaram a Jesus tudo o que tinham feito. E ele, tomando-os consigo, retirou-se para uma cidade chamada Betsaida, para que pudesse ficar a sós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multidões, sabendo disso, seguiram-no. E ele as recebeu, falou-lhes a respeito do reino de Deus e curou os que precisavam de cura.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Quando o dia estava quase acabando, os doze se aproximaram de Jesus e disseram: “Mande a multidão aos povoados e aos campos ao redor, para que encontrem comida e pousada, porque estamos aqui num lugar deserto”.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Mas Jesus disse: “Deem vocês mesmos alimento para eles”. Eles responderam: “Temos apenas cinco pães e dois peixes, a não ser que compremos comida para toda esta multidão”.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Havia ali cerca de cinco mil homens. Então Jesus disse aos discípulos: “Façam com que se sentem em grupos de cinquenta”.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Assim fizeram, e todos se sentaram.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Tomando os cinco pães e os dois peixes, Jesus levantou os olhos para o céu, deu graças, os partiu e os entregou aos discípulos para que os distribuíssem à multidão.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Todos comeram e se fartaram; e foram recolhidos doze cestos dos pedaços que sobraram.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Certa vez, enquanto Jesus orava em particular, na companhia apenas dos discípulos, ele lhes perguntou: “Quem as multidões dizem que eu sou?”.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"Alguns dizem que é João Batista; outros, que é Elias; e outros, que um dos profetas antigos ressuscitou”, responderam.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 perguntou: “E vocês, quem dizem que eu sou?”. Pedro respondeu: “O Cristo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Mas, advertindo-os, ordenou que não dissessem isso a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"O Filho do Homem terá de sofrer muitas coisas, será rejeitado pelos líderes religiosos, pelos principais sacerdotes e pelos mestres da lei, será morto e ressuscitará no terceiro dia.”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dizia a todos: “Se alguém quiser me seguir, negue a si mesmo, tome a sua cruz diariamente e siga-me.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Pois quem quiser salvar a própria vida, a perderá; mas quem perder a própria vida por minha causa, este a salvará.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De que adianta ganhar o mundo inteiro e se perder ou prejudicar a si mesmo?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Se alguém tiver vergonha de mim e de minhas palavras, o Filho do Homem terá vergonha dele quando vier em sua glória e na do Pai e dos santos anjos.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Mas eu lhes asseguro que alguns que estão aqui não morrerão antes de verem 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Cerca de oito dias depois de ter dito essas coisas, Jesus subiu ao monte, levando consigo Pedro, João e Tiago, para orar.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Enquanto ele orava, seu rosto mudou de aparência, e suas roupas ficaram brancas e resplandecentes.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Dois homens, que eram Moisés e Elias, falavam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Eles apareceram em glória e falavam a respeito da partida de Jesus, que estava para se cumprir em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Pedro e seus companheiros caíam de sono, mas, ao despertarem, viram a glória de Jesus e os dois homens que estavam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Enquanto esses homens se afastavam, Pedro, sem saber o que dizia, disse a Jesus: “Mestre, é bom estarmos aqui. Vamos fazer três tendas, uma para o senhor, outra para Moisés e outra para Elias”.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Ele ainda falava quando surgiu uma nuvem e os envolveu; e ficaram com medo ao entrarem na nuvem.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Então veio uma voz da nuvem que dizia: “Este é meu Filho Eleito; ouçam-no!”.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Depois que ouviram a voz, encontraram Jesus sozinho. Eles permaneceram em silêncio e, durante aqueles dias, não contaram a ninguém o que tinham visto.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No dia seguinte, ao descerem do monte, uma grande multidão veio ao encontro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Então um homem da multidão gritou: “Mestre, peço que olhe para meu filho. Ele é o único que tenho.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Um espírito o possui e, de repente, começa a gritar, o faz convulsionar e espumar pela boca; raramente o deixa em paz e o está destruindo.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Pedi aos seus discípulos que expulsassem esse espírito, mas não conseguiram”.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Jesus respondeu: “Geração incrédula e perversa! Até quando permanecerei com vocês e terei de suportá-los? Traga o menino aqui”.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Quando ele se aproximava, o demônio o derrubou, fazendo-o convulsionar. Mas Jesus repreendeu o espírito impuro, curou o menino e o devolveu ao pai.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Todos se maravilhavam com a grandeza de Deus. Enquanto se admiravam de tudo o que Jesus fazia, ele disse aos discípulos: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"Ouçam bem estas palavras: o Filho do Homem será entregue nas mãos dos homens”.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Mas eles não entendiam essas coisas; estavam ocultas para que não as entendessem, e tinham medo de perguntar sobre elas a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Então começou entre eles uma discussão sobre quem seria o maior.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Mas Jesus, sabendo o que pensavam no íntimo, pegou uma criança e a pôs ao seu lado,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 disse: “Quem receber esta criança em meu nome, a mim recebe; e quem me receber, recebe aquele que me enviou. Pois o menor entre vocês é o maior”.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João respondeu: “Mestre, vimos alguém expulsando demônios em seu nome e o impedimos, porque ele não era um dos nossos”.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Jesus lhe disse: “Não o impeçam, pois quem não é contra vocês é a favor de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Quando chegou o tempo de sua ascensão, Jesus decidiu firmemente ir para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E enviou mensageiros à sua frente. Eles foram e entraram num povoado samaritano para lhe preparar hospedagem.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Mas o povo dali não o recebeu, porque notou que ele estava a caminho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Ao verem isso, os discípulos Tiago e João perguntaram: “O senhor quer que mandemos cair fogo do céu para consumi-los?”.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Mas Jesus se voltou e os repreendeu.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E foram para outro povoado.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Enquanto seguiam pelo caminho, alguém disse a Jesus: “Eu o seguirei aonde quer que o senhor vá”.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Jesus respondeu: “As raposas têm tocas, e as aves do céu têm ninhos, mas o Filho do Homem não tem onde pousar a cabeça”.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A outro, Jesus disse: “Siga-me”. Mas o homem respondeu: “Senhor, deixe que eu vá primeiro sepultar meu pai”.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Jesus respondeu: “Deixe que os mortos sepultem os seus mortos. Você, porém, vá e anuncie 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Outro também disse: “Senhor, eu o seguirei, mas deixe que antes eu me despeça de minha família”.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Jesus, porém, declarou: “Ninguém que põe a mão no arado e olha para trás está apto para o reino de Deus”.</w:t>
      </w:r>
    </w:p>
    <w:p>
      <w:pPr>
        <w:pStyle w:val="Heading2"/>
      </w:pPr>
      <w:r>
        <w:rPr>
          <w:lang w:val="pt_PT" w:bidi="pt_PT"/>
        </w:rPr>
        <w:t>Lucas 10:1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Depois disso, o Senhor escolheu outros setenta e dois e os enviou em pares, adiante dele, a todas as cidades e lugares aonde ele tinha de 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dizia-lhes: “A colheita é grande, mas os trabalhadores são poucos. Por isso, peçam ao Senhor da colheita que envie mais trabalhadores para seus campos.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Vão! Eu os estou enviando como cordeiros para o meio de lobos.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Não levem bolsa, nem saco, nem sandálias, e não cumprimentem ninguém pelo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"Em qualquer casa em que vocês entrarem, digam primeiro: ‘Que haja paz nesta casa’.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E, se ali houver alguém que seja filho da paz, a paz de vocês repousará sobre ele; se não houver, ela voltará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Permaneçam nessa mesma casa, comendo e bebendo o que eles tiverem, porque o trabalhador é digno de seu salário. Não fiquem mudando de casa em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"Em qualquer cidade em que vocês entrarem e forem recebidos, comam do que lhes for oferecido.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Curem os doentes que estiverem ali e digam: ‘O reino de Deus está próximo de vocês’.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 se entrarem numa cidade e não forem recebidos, saíam às ruas e digam: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'Até o pó desta cidade que se grudou nos nossos pés sacudimos contra vocês. Mas saibam isto: o reino de Deus está próximo’.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Eu lhes asseguro que, no Dia do Juízo, Sodoma será tratada com menos rigor do que aquela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"Ai de vocês, Corazim e Betsaida! Se os milagres que aconteceram em vocês tivessem ocorrido em Tiro e Sidom, há muito tempo elas teriam se arrependido, cobrindo-se de pano de saco e sentando-se sobre cinzas.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Por isso, no Dia do Juízo, Tiro e Sidom serão tratadas com menos rigor do que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você, Cafarnaum, que se orgulha até o céu, será derrubada até o inferno”.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ele disse aos discípulos: “Quem os ouve, ouve a mim; quem os rejeita, rejeita a mim; e quem me rejeita, rejeita aquele que me enviou”.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Os setenta e dois voltaram cheios de alegria, dizendo: “Senhor, até os demônios se submetem a nós em seu nome!”.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Ele disse: “Eu vi Satanás caindo do céu como um relâmpago.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Eu lhes dei autoridade para pisar em serpentes e escorpiões, e sobre todo o poder do inimigo; nada lhes fará mal.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não se alegrem porque os espíritos se submetem a vocês; alegrem-se, sim, porque o nome de vocês está registrado nos céus”.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Naquele exato momento, Jesus se encheu de alegria no Espírito Santo e disse: “Eu te louvo, Pai, Senhor do céu e da terra, porque escondeste estas coisas dos sábios e dos entendidos, e as revelaste aos pequeninos. Sim, Pai, porque assim foi do teu agrado.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"Tudo me foi entregue por meu Pai. Ninguém conhece o Filho, senão o Pai; também ninguém conhece o Pai, senão o Filho e aquele a quem o Filho quiser revelar”.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Então, voltando-se para os discípulos em particular, disse: “Felizes são os olhos que veem o que vocês veem.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Eu lhes digo que muitos profetas e reis quiseram ver o que vocês veem e não viram, e ouvir o que vocês ouvem e não ouviram”.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um especialista da lei se levantou para pôr Jesus à prova e perguntou: “Mestre, o que devo fazer para herdar a vida eterna?”.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Jesus perguntou: “O que está escrito na lei? Como você a lê?”.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homem respondeu: "’Ame o Senhor, seu Deus, de todo o seu coração, de toda a sua alma, de toda a sua força e de todo o seu entendimento’ e ‘Ame o seu próximo como a si mesmo’”.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Ele lhe disse: “Você respondeu bem. Faça isso e viverá”.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O especialista da lei, porém, querendo se justificar, perguntou a Jesus: “E quem é o meu próximo?”.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Jesus respondeu: “Um homem descia de Jerusalém para Jericó quando foi assaltado por ladrões, os quais tiraram sua roupa, espancaram-no e fugiram, deixando-o quase morto.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"Por acaso, um sacerdote descia pela mesma estrada. Quando viu o homem, foi para o outro 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Da mesma forma, um levita que passava por ali também viu o homem e atravessou para o outro lado da estrada.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"Mas um samaritano que estava viajando chegou até ele e, ao vê-lo, teve compaixão.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Ele se aproximou e enfaixou os ferimentos, aplicando-lhes azeite e vinho. Depois colocou o homem em seu próprio animal, levou-o a uma hospedaria e cuidou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No dia seguinte, pegou dois denários e os entregou ao dono da hospedaria, dizendo: ‘Cuide dele. Se você tiver mais alguma despesa, pagarei quando voltar’.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“Qual dos três você acha que foi o próximo do homem assaltado pelos ladrões?”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O especialista da lei respondeu: “Aquele que teve compaixão dele”. Jesus então disse: “Vá e faça você também o mesmo”.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Enquanto Jesus e seus discípulos viajavam, Jesus entrou num povoado, onde uma mulher chamada Marta o recebeu.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Marta tinha uma irmã chamada Maria, que se sentou também aos pés do Senhor e ficou ouvindo o que ele dizia.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Marta, porém, estava atarefada com os preparativos. Aproximou-se de Jesus e disse: “Senhor, não o incomoda que minha irmã tenha me deixado sozinha com o serviço? Peça que me ajude!”.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 o Senhor respondeu: “Marta, Marta, você está preocupada e agitada com tantas coisas,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mas só uma é necessária. Maria escolheu a melhor parte, e isto não lhe será tirado”.</w:t>
      </w:r>
    </w:p>
    <w:p>
      <w:pPr>
        <w:pStyle w:val="Heading2"/>
      </w:pPr>
      <w:r>
        <w:rPr>
          <w:lang w:val="pt_PT" w:bidi="pt_PT"/>
        </w:rPr>
        <w:t>Lucas 11:1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Certa vez, Jesus estava orando num determinado lugar. Quando terminou, um dos discípulos lhe pediu: “Senhor, ensine-nos a orar como também João ensinou aos discípulos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Jesus respondeu: “Quando vocês orarem, digam: Pai, santificado seja o teu nome; venha o teu reino;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pão nosso de cada dia dá-nos hoje;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perdoa-nos as nossas ofensas, como também perdoamos aos nossos devedores, e não nos deixes cair em tentação”.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Jesus continuou: “Imaginem que um de vocês tenha um amigo e vá procurá-lo à meia-noite, dizendo: ‘Amigo, empreste-me três pães,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porque um amigo meu chegou de viagem à minha casa, e eu não tenho nada para lhe oferecer’,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 o amigo respondesse lá de dentro: ‘Não me perturbe. A porta já está fechada, meus filhos estão dormindo comigo e não posso me levantar para lhe dar nada’.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lhes digo: mesmo que ele não se levante para lhe dar o que você pediu por causa da amizade, certamente se levantará por causa de sua insistência e lhe dará tudo de que precisa.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"Por isso eu lhes digo: Peçam, e receberão; procurem, e encontrarão; batam, e a porta será aberta.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Porque todo aquele que pede, recebe; quem procura, encontra; e para quem bate, a porta se abre.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"Qual pai entre vocês, se o filho pedir um peixe, lhe dará uma cobra no lugar do peixe?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Ou se ele pedir um ovo, por acaso lhe dará um escorpião?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Portanto, se vocês, mesmo sendo maus, sabem dar coisas boas aos seus filhos, quanto mais o Pai no céu dará o Espírito Santo a quem lhe pedir!”.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Jesus estava expulsando um demônio que causava mudez. Quando o demônio saiu, o mudo começou a falar, e as multidões ficaram admiradas.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alguns disseram: “Ele expulsa demônios por Belzebu, o príncipe dos demônios”.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Outros, tentando colocá-lo à prova, pediam um sinal vindo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Mas Jesus, sabendo o que eles estavam pensando, disse: “Todo reino dividido contra si mesmo é destruído, e um lar em conflito não se mantém.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Se Satanás também está dividido contra si mesmo, como o reino dele subsistirá? Pois vocês dizem que eu expulso demônios por Belzebu.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Agora, se eu expulso demônios por Belzebu, por quem os filhos de vocês os expulsam? Por isso, eles mesmos serão juízes de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Se, porém, é pelo dedo de Deus que eu expulso demônios, certamente o reino de Deus já chegou 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Quando um homem forte e bem armado protege sua própria casa, seus bens ficam seguros.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quando alguém mais forte o ataca e o vence, tira-lhe todas as armas em que ele confiava e distribui todos os seus pertences.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"Quem não está do meu lado está contra mim; e quem não ajunta comigo espalha.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"Quando um espírito imundo sai de uma pessoa, ele vaga por lugares secos, procurando descanso; e quando não encontra, diz: ‘Vou voltar para minha casa, de onde saí’.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 quando chega lá, encontra a casa vazia, limpa e arrumada.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Então ele vai e traz consigo outros sete espíritos piores do que ele; eles entram e se estabelecem ali. Assim, a situação final daquela pessoa fica pior do que a primeira”.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Enquanto Jesus dizia essas coisas, uma mulher no meio da multidão levantou a voz e lhe disse: “Feliz é o ventre que o concebeu e os seios que o amamentaram!”.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 ele respondeu: “Mais do que isso, felizes são os que ouvem a palavra de Deus e a praticam!”.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Como as multidões se aglomeravam, Jesus começou a dizer: “Esta é uma geração má que insiste em pedir um sinal, mas não receberá outro senão o de Jonas.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Porque assim como Jonas foi um sinal para os ninivitas, assim também o Filho do Homem será um sinal para esta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"A rainha do Sul se levantará no Dia do Juízo contra os homens desta geração e os condenará, porque veio de muito longe para ouvir a sabedoria de Salomão, e eis aqui alguém maior do que Salomão.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Os homens de Nínive se levantarão no Dia do Juízo contra esta geração e a condenarão, porque se arrependeram com a pregação de Jonas, e eis aqui alguém maior do que Jonas.”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"Ninguém acende uma lâmpada e a coloca num lugar escondido ou debaixo de um cesto, mas sobre o suporte, para que qualquer pessoa que entre possa ver 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"Seus olhos são a lâmpada do corpo. Se forem bons, todo o seu corpo ficará iluminado; mas, se forem maus, seu corpo ficará na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Cuidado, então, para que a luz que está em você não seja escuridão.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Logo, se todo o seu corpo estiver cheio de luz, sem nenhuma parte na escuridão, ficará completamente iluminado, como se uma lâmpada o estivesse iluminando”.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Enquanto Jesus falava, um fariseu o convidou para comer em sua casa; e, entrando, Jesus se sentou à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O fariseu ficou surpreso ao ver que Jesus não havia se lavado antes da refeição.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Então Jesus lhe disse: “Vocês, fariseus, limpam por fora o copo e o prato, mas por dentro estão cheios de ganância e maldade.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Tolos! Por acaso quem fez o exterior não fez também o interior?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Mas deem como esmola o que está dentro do copo e do prato, e verão que tudo ficará limpo para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"Mas ai de vocês, fariseus! Vocês dão o dízimo da hortelã, da arruda e de todas as hortaliças, mas ignoram a justiça e o amor de Deus. Vocês deveriam praticar essas coisas sem deixar de lado aquelas outras.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"Ai de vocês, fariseus! Vocês amam ocupar os lugares de honra nas sinagogas e receber os cumprimentos respeitosos nas praças.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Ai de vocês! São como túmulos invisíveis sobre os quais as pessoas caminham sem perceber”.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Então um dos especialistas da lei respondeu: “Mestre, ao dizer essas coisas, o senhor também está nos ofendendo”.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Jesus disse também: “Ai de vocês, especialistas da lei! Vocês sobrecarregam as pessoas com fardos que mal podem carregar, e vocês mesmos nem com um dedo ajudam a carregá-los.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Ai de vocês! Vocês constroem monumentos para os profetas, mas foram seus antepassados que os mataram.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Assim, vocês são testemunhas e aprovam as ações de seus antepassados, porque eles mataram os profetas, e vocês constroem monumentos para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Por isso, a sabedoria de Deus disse: ‘Eu lhes enviarei profetas e apóstolos, mas eles matarão alguns e perseguirão outros’.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"Portanto, desta geração será cobrado o sangue de todos os profetas que foi derramado desde a criação do mundo,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desde o sangue de Abel até o sangue de Zacarias, que foi morto entre o altar e o santuário. Sim, eu lhes digo: será cobrado desta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"Ai de vocês, especialistas da lei! Vocês tomaram a chave da ciência; vocês mesmos não entraram e ainda impediram os que entravam”.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Quando Jesus saiu dali, os mestres da lei e os fariseus começaram a pressioná-lo com veemência e a interrogá-lo sobre muitos assuntos,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preparando armadilhas para apanhá-lo em algo que ele falasse.</w:t>
      </w:r>
    </w:p>
    <w:p>
      <w:pPr>
        <w:pStyle w:val="Heading2"/>
      </w:pPr>
      <w:r>
        <w:rPr>
          <w:lang w:val="pt_PT" w:bidi="pt_PT"/>
        </w:rPr>
        <w:t>Lucas 12:1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Entretanto, uma vez que as multidões se aglomeravam a ponto de se atropelarem, Jesus começou a falar primeiro aos seus discípulos: “Cuidado com o fermento dos fariseus, que é a hipocrisia.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Nada há escondido que não venha a ser revelado, nem oculto que não venha a ser conhecido.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Portanto, o que vocês disseram no escuro será ouvido em plena luz; e o que sussurraram a portas fechadas será anunciado dos telhados.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eu lhes digo, meus amigos: não tenham medo daqueles que matam o corpo e depois disso não podem fazer mais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Eu, porém, lhes mostrarei a quem devem temer: temam aquele que, depois de matar, tem o poder de lançar no inferno. Sim, eu lhes digo, temam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Não se vendem cinco pardais por dois asses? E Deus não se esquece de nenhum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Mas até os cabelos da cabeça de vocês estão todos contados. Não tenham medo; vocês são muito mais valiosos do que muitos pardais.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Eu, porém, lhes digo: todo aquele que me reconhecer publicamente diante das pessoas, o Filho do Homem também o reconhecerá diante dos anjos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Mas quem me negar diante das pessoas será negado diante dos anjos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 quem falar contra o Filho do Homem será perdoado, mas quem blasfemar contra o Espírito Santo não será perdoado.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Quando vocês forem levados às sinagogas, aos governantes e às autoridades, não se preocupem com o que vão responder ou dizer,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porque o Espírito Santo lhes ensinará naquele exato momento o que devem dizer”.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alguém no meio da multidão gritou: “Mestre, diga ao meu irmão que divida a herança comigo”.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 Jesus lhe perguntou: “Homem, quem me pôs como juiz ou árbitro sobre vocês?”.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acrescentou: “Cuidado! Evitem a obsessão por acumular, porque a vida de uma pessoa não consiste na abundância de seus bens”.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Em seguida, lhes contou uma parábola: “As terras de um homem rico produziram uma grande colheita.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ele pensava consigo mesmo: ‘O que vou fazer, pois não tenho onde guardar a minha colheita?’.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Então, concluiu: ‘Já sei o que vou fazer! Vou derrubar os meus celeiros e construir outros maiores, e ali vou guardar todo o meu trigo e todos os meus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Direi à minha alma: Você tem muitos bens guardados para muitos anos; descanse, coma, beba e aproveite a vida’.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Mas Deus lhe disse: ‘Seu louco! Esta mesma noite lhe pedirão a sua alma; e para quem será o que você preparou?’.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Assim é aquele que acumula riquezas para si mesmo, mas não é rico para com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Então disse aos seus discípulos: “Por isso eu lhes digo: não se preocupem com a vida, pensando no que vão comer, nem com o corpo, pensando no que vão vestir.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Porque a vida é mais que alimento, e o corpo, mais que roupa.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Observem os corvos. Eles não plantam nem colhem, não têm celeiros nem armazéns; ainda assim, Deus os alimenta. Que dirá vocês, que valem muito mais do que as aves!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 quem de vocês, por mais que se preocupe, consegue acrescentar uma só hora ao seu tempo de vida?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Portanto, se vocês não podem fazer nem mesmo algo tão pequeno, por que se preocupam com o resto?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Observem os lírios, como crescem. Não trabalham nem tecem, e eu lhes digo que nem Salomão, em todo o seu esplendor, se vestiu como um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Ora, se Deus veste assim a erva que hoje está no campo e amanhã é lançada no fogo, muito mais fará por vocês, pessoas de fé tão pequena!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Não fiquem buscando o que vão comer ou beber e não fiquem ansiosos.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Pois são essas coisas que os pagãos do mundo buscam; mas o Pai de vocês sabe que precisam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Coloquem o reino de Deus em primeiro lugar, e todas essas coisas lhes serão acrescentadas.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Não tenham medo, pequeno rebanho, porque seu Pai se agradou de lhes dar o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Vendam o que vocês têm e deem aos necessitados. Façam para si mesmos bolsas que não desgastem, um tesouro que jamais acabe nos céus, onde ladrões não entram nem traças corroem.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Pois onde vocês guardarem seu tesouro, ali também estará seu coração.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Estejam prontos, com os cintos apertados, e mantenham as lâmpadas acesas,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como aqueles que esperam seu senhor voltar da festa de casamento, prontos para abrir a porta tão logo ele chegue e bata.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Felizes são os servos que o senhor encontrar acordados quando chegar. Eu lhes afirmo que ele mesmo se vestirá como servo, fará com que se sentem à mesa e lhes servirá.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Mesmo que o senhor chegue à meia-noite ou de madrugada, felizes serão esses servos que ele encontrar acordados.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Entendam uma coisa: se o dono da casa soubesse em que momento o ladrão viria, certamente não permitiria que ela fosse arrombada.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Estejam preparados, porque o Filho do Homem virá na hora em que vocês menos esperarem”.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Então Pedro perguntou: “Senhor, essa parábola se aplica somente a nós ou é para todos?”.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 o Senhor respondeu: “Quem você acha que é o administrador fiel e prudente que o senhor colocará sobre seus servos para lhes dar a porção de alimento na hora certa?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Feliz é o servo que estiver fazendo isso quando o senhor retornar.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Eu lhes asseguro que ele o colocará como responsável por todos os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Mas se aquele servo pensar consigo mesmo: ‘Meu senhor está demorando para voltar’, e começar a maltratar os outros servos, a comer e a beber até ficar bêbado,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o senhor daquele servo chegará no dia em que ele menos espera e na hora que não sabe, e lhe dará um castigo severo, colocando-o junto com os infiéis.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Aquele servo que conhecia a vontade de seu senhor, mas não se preparou nem fez o que ele queria, será castigado com muitos açoites.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Aquele, porém, que não sabia qual era a vontade de seu senhor e cometeu atos que merecem punição, será castigado com poucos açoites. A quem muito foi dado, muito lhe será exigido; e a quem muito foi confiado, muito mais lhe será pedido.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Vim pôr fogo na terra, e como eu gostaria que já estivesse aceso!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Mas tenho um batismo pelo qual devo passar, e como estou angustiado até que se cumpra!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Vocês acham que vim trazer paz à terra? Eu lhes digo que não. Vim trazer divisão!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De agora em diante, numa casa de cinco pessoas haverá divisão: três contra duas e duas contra três.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Pai se voltará contra filho e filho contra pai, mãe contra filha e filha contra mãe, sogra contra nora e nora contra sogra”.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Jesus disse também à multidão: “Quando vocês veem uma nuvem surgir no oeste, logo dizem: ‘Vai chover’, e é exatamente o que acontece.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E quando sentem o vento sul, dizem: ‘Vai fazer calor’, e assim acontece.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Hipócritas! Vocês sabem interpretar os sinais da terra e do céu; como então não conseguem discernir os sinais deste tempo?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E por que não julgam também por si mesmos o que é justo?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Quando você estiver indo com seu adversário ao tribunal, faça o possível para se reconciliar com ele enquanto vocês estão a caminho, para que ele não o leve ao juiz, o juiz o entregue ao oficial, e o oficial o jogue na prisão.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Eu lhe digo que você não sairá de lá enquanto não pagar até o último centavo”.</w:t>
      </w:r>
    </w:p>
    <w:p>
      <w:pPr>
        <w:pStyle w:val="Heading2"/>
      </w:pPr>
      <w:r>
        <w:rPr>
          <w:lang w:val="pt_PT" w:bidi="pt_PT"/>
        </w:rPr>
        <w:t>Lucas 13:1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Naquela ocasião, algumas pessoas contaram a Jesus que Pilatos havia matado galileus enquanto ofereciam sacrifícios no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Jesus perguntou: “Vocês acham que, por terem passado por isso, aqueles galileus eram mais pecadores do que todos os outros?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Eu lhes digo que não; se vocês não se arrependerem, todos perecerão da mesma maneira.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 os dezoito que morreram quando a torre em Siloé desabou sobre eles, vocês pensam que aqueles homens eram mais culpados que todos os habitantes de Jerusalém?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Eu lhes digo que não; se vocês não se arrependerem, todos perecerão da mesma maneira”.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Jesus prosseguiu com esta parábola: “Um homem foi várias vezes até a figueira que havia em sua vinha para buscar frutos, mas nunca encontrava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ele disse ao encarregado da vinha: ‘Veja bem, faz três anos que venho atrás de frutos nesta figueira e não acho nenhum. Pode cortá-la! Por que deixá-la ocupando espaço à toa?’.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homem respondeu: ‘Senhor, deixe que ela fique mais este ano, e eu cavarei em volta dela e colocarei adubo.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 der frutos no próximo ano, muito bem; se não der, o senhor pode cortá-la’”.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Jesus estava ensinando numa das sinagogas no sábado.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Estava ali uma mulher que tinha um espírito de enfermidade havia dezoito anos; ela andava encurvada e não conseguia se endireitar de modo algum.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Ao vê-la, Jesus a chamou e disse: “Mulher, você está curada de sua doença”.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Assim que pôs as mãos sobre ela, a mulher se endireitou e começou a louvar a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O dirigente da sinagoga, porém, indignado porque Jesus havia curado no sábado, disse à multidão: “Há seis dias destinados ao trabalho; venham então nesses dias para serem curados, mas não no sábado”.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Mas o Senhor falou: “Hipócritas! Não é verdade que, mesmo no sábado, cada um de vocês desamarra seu boi ou seu jumento do estábulo e o leva para beber água?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Esta mulher, uma filha de Abraão a quem Satanás manteve presa por dezoito anos, não deveria ficar livre dessa prisão no sábado?”.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Quando Jesus disse essas palavras, os que se opunham a ele ficaram envergonhados, mas toda a multidão se alegrava com as coisas maravilhosas que ele realizava.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Então Jesus perguntou: “Com o que se parece o reino de Deus, e a que posso compará-lo?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É como uma semente de mostarda que um homem pegou e plantou em sua horta; ela cresceu e se tornou uma árvore grande; e as aves do céu fizeram ninhos em seus galhos”.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perguntou novamente: “A que posso comparar o reino de Deus?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É como o fermento que uma mulher pegou e misturou em três medidas de farinha, até que toda a massa ficou fermentada”.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Jesus percorria cidades e povoados, ensinando enquanto seguia para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alguém lhe perguntou: “Senhor, são poucos os salvos?”. Mas ele respondeu: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"Façam um esforço para entrar pela porta estreita, pois eu lhes digo que muitos tentarão entrar e não conseguirão.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Quando o dono da casa se levantar e fechar a porta, e vocês ficarem do lado de fora, batendo e dizendo: ‘Senhor, abra para nós’, ele responderá: ‘Não sei nem de onde vocês são’.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Então vocês dirão: ‘Comemos e bebemos com o senhor, e o senhor ensinou em nossas ruas’.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ele lhes dirá: ‘Não sei de onde são. Afastem-se de mim, todos vocês que praticam o mal’.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Ali haverá choro e ranger de dentes, quando vocês virem Abraão, Isaque, Jacó e todos os profetas no reino de Deus, mas vocês excluídos.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 virão pessoas do oriente e do ocidente, do norte e do sul, e se sentarão à mesa no reino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 vejam: há últimos que serão os primeiros, e primeiros que serão os últimos”.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Naquele momento chegaram alguns fariseus e disseram: “Saia daqui, pois Herodes quer matá-lo”.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Jesus respondeu: “Vão dizer àquela raposa que expulso demônios e curo doentes hoje e amanhã, e no terceiro dia completarei minha obra.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Mas preciso seguir meu caminho hoje, amanhã e no dia seguinte, pois não convém que um profeta morra fora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"Jerusalém, Jerusalém, que mata os profetas e apedreja os que lhe são enviados! Quantas vezes eu quis reunir seus filhos, como a galinha reúne seus pintinhos debaixo das asas, mas você não quis!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Vejam, a casa de vocês ficará abandonada. E eu lhes asseguro que não me verão até que chegue o tempo em que dirão: ‘Bendito é o que vem em nome do Senhor’”.</w:t>
      </w:r>
    </w:p>
    <w:p>
      <w:pPr>
        <w:pStyle w:val="Heading2"/>
      </w:pPr>
      <w:r>
        <w:rPr>
          <w:lang w:val="pt_PT" w:bidi="pt_PT"/>
        </w:rPr>
        <w:t>Lucas 14:1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foi comer na casa de um dos principais fariseus num sábado, e todos os presentes o observavam.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Havia ali à sua frente um homem com as pernas e os braços inchados.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Jesus então se dirigiu aos especialistas da lei e aos fariseus: “É permitido curar no sábado ou não?”.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Mas eles ficaram em silêncio. Então Jesus tocou no homem, o curou e o mandou embora.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lhes perguntou: “Se um filho ou um boi de vocês cair num poço, qual de vocês não o tirará rapidamente de lá mesmo que seja sábado?”.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Novamente, não puderam responder.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ele contou uma parábola aos convidados, ao notar como escolhiam os lugares de honra: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"Quando você for convidado para um casamento, não se sente no lugar de honra, pois pode ser que haja entre os convidados alguém mais importante do que você.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E, vindo aquele que convidou os dois, dirá: ‘Dê o lugar a este homem’. Então, envergonhado, você terá de ocupar o lugar menos importante.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Mas, quando você for convidado, escolha se sentar no lugar menos importante, para que, ao chegar aquele que o convidou, diga: ‘Amigo, venha se sentar num lugar melhor’. Assim você será honrado diante de todos os que estão à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Pois o que se exalta será humilhado, e o que se humilha será exaltado”.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Jesus voltou-se para o anfitrião e disse: “Quando você oferecer um almoço ou um jantar, não convide seus amigos, nem seus irmãos, nem seus parentes, nem seus vizinhos ricos, para que não retribuam o convite e você seja recompensado.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Em vez disso, quando oferecer um banquete, convide os pobres, os aleijados, os coxos e os cegos.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você será feliz, porque eles não podem lhe retribuir; mas você será recompensado na ressurreição dos justos”.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Ao ouvir isso, um dos que estavam à mesa com ele disse: “Feliz será aquele que se sentar à mesa no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Mas Jesus respondeu: “Certo homem preparou um grande banquete e convidou muitas pessoas.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Na hora do banquete, enviou seu servo para dizer aos convidados: ‘Venham, pois tudo já está pronto’.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E todos, um por um, começaram a apresentar desculpas. O primeiro disse: ‘Desculpe. Comprei um campo e preciso ir vê-lo’.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Outro disse: ‘Desculpe. Comprei cinco juntas de bois e preciso experimentá-las’.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Outro ainda disse: ‘Casei-me e, por isso, não posso ir’.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servo voltou e contou essas coisas ao seu senhor. Então, furioso, o dono da casa lhe disse: ‘Vá depressa às praças e ruas da cidade e traga para cá os pobres, os aleijados, os cegos e os coxos’.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Ao cumprir a ordem, o servo informou: ‘Fiz o que o senhor mandou, e ainda há lugar’.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disse o senhor ao servo: ‘Vá pelas estradas e atalhos e faça com que entrem, para que minha casa fique cheia.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Pois eu lhes afirmo que nenhum daqueles que foram convidados provará do meu banquete’”.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Grandes multidões seguiam Jesus, e ele, voltando-se, lhes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"Se alguém vem a mim e ama mais seu pai, sua mãe, sua esposa, seus filhos, seus irmãos e irmãs, e até mesmo a própria vida do que a mim, não pode ser meu discípulo.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quem não carrega a própria cruz e me segue não pode ser meu discípulo.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Pois qual de vocês, se quiser construir uma torre, não se senta primeiro para calcular os custos e ver se tem os recursos para terminá-la?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Para evitar que, depois de ter colocado o fundamento e não podendo terminá-la, todos os que a virem comecem a zombar dele,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dizendo: ‘Este homem começou a construir e não conseguiu terminar’.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Ou que rei, ao ir para a guerra contra outro, não se senta antes para avaliar se pode, com dez mil soldados, enfrentar aquele que vem com vinte mil?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Se não puder, ele enviará embaixadores enquanto o inimigo ainda estiver longe, para negociar a paz.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Portanto, nenhum de vocês pode ser meu discípulo se não renunciar a tudo o que possui.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 sal é bom, mas, se perder o sabor, como se tornará salgado de novo?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Não serve nem para a terra nem para adubo, mas é lançado fora. Quem tem ouvidos para ouvir, ouça”.</w:t>
      </w:r>
    </w:p>
    <w:p>
      <w:pPr>
        <w:pStyle w:val="Heading2"/>
      </w:pPr>
      <w:r>
        <w:rPr>
          <w:lang w:val="pt_PT" w:bidi="pt_PT"/>
        </w:rPr>
        <w:t>Lucas 15:1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Todos os cobradores de impostos e pecadores aproximavam-se de Jesus para ouvi-lo.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fariseus e os mestres da lei murmuravam: “Este homem recebe pecadores e come com eles”.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Então Jesus contou esta parábola: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"Quem dentre vocês que, tendo cem ovelhas e perdendo uma delas, não deixa as noventa e nove no deserto e vai atrás da que se perdeu até encontrá-la?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Ao encontrá-la, coloca-a sobre os ombros, cheio 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E, chegando em casa, reúne os amigos e vizinhos, dizendo: ‘Alegrem-se comigo, pois encontrei minha ovelha que estava perdida’.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Eu lhes digo que haverá mais alegria no céu por um pecador que se arrepende do que por noventa e nove justos que não precisam de arrependimento.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Ou que mulher que, tendo dez dracmas, se perder uma, não acende a lamparina e varre a casa à procura dela até encontrá-la?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E, ao encontrá-la, reúne as amigas e vizinhas, dizendo: ‘Alegrem-se comigo, pois encontrei a dracma que havia perdido’.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Eu lhes digo que há alegria na presença dos anjos de Deus por um pecador que se arrepende”.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Disse ainda: “Um homem tinha dois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O mais jovem lhe disse: ‘Pai, quero a parte da herança que me cabe’. E o pai repartiu os bens entre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Poucos dias depois, o filho mais jovem juntou tudo o que tinha, e partiu para uma terra distante, onde desperdiçou seus bens, vivendo de modo irresponsável.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Depois de ter gastado tudo, houve uma grande fome naquela região, e ele começou a passar necessidade.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Então ele foi trabalhar para um dos moradores daquela região, que o enviou à sua fazenda para cuidar dos porcos.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desejava saciar a fome com as vagens que os porcos comiam, mas ninguém lhe dava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Caindo em si, disse: ‘Quantos empregados de meu pai têm pão de sobra, e eu aqui, morrendo de fome!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Vou me levantar, voltar para a casa de meu pai e lhe dizer: Pai, pequei contra o céu e contra o senhor.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Já não mereço ser chamado de seu filho. Aceite-me como um de seus empregados’.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Então ele se levantou e foi para a casa do pai. Estando ainda longe, seu pai o avistou, encheu-se de compaixão, correu até ele, o abraçou e o beijou.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 o filho disse: ‘Pai, pequei contra o céu e contra o senhor; já não mereço ser chamado de seu filho’.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Mas o pai disse aos seus servos: ‘Depressa! Tragam a melhor roupa e vistam nele. Coloquem um anel em seu dedo e sandálias em seus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Tragam também o bezerro gordo e o matem. Vamos comer e festejar,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porque este meu filho estava morto e reviveu. Ele tinha se perdido e foi encontrado’. E começaram a festa.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Enquanto isso, o filho mais velho estava no campo. Ao voltar e se aproximar da casa, ouviu música e barulho de danças.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E, chamando um dos servos, perguntou o que estava acontecendo.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O servo respondeu: ‘Seu irmão chegou, e seu pai matou o bezerro gordo, porque ele voltou são e salvo’.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Mas o filho mais velho ficou indignado e não quis entrar na casa. Então o pai saiu e insistiu para que entrasse.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Ele, porém, disse ao pai: ‘Todos esses anos servi ao senhor como um escravo, sem nunca desobedecer a uma ordem sua. E o senhor nunca me deu nem um cabrito para eu festejar com meus amigos.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quando chegou esse seu filho, que gastou seus bens com prostitutas, o senhor mandou matar o bezerro gordo para ele!’.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 o pai disse: ‘Filho, você sempre está comigo, e tudo o que eu tenho é seu.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nós tínhamos que festejar e nos alegrar, porque esse seu irmão estava morto e reviveu. Ele tinha se perdido e foi encontrado’”.</w:t>
      </w:r>
    </w:p>
    <w:p>
      <w:pPr>
        <w:pStyle w:val="Heading2"/>
      </w:pPr>
      <w:r>
        <w:rPr>
          <w:lang w:val="pt_PT" w:bidi="pt_PT"/>
        </w:rPr>
        <w:t>Lucas 16:1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também contou aos discípulos: “Um homem rico tinha um administrador, que foi acusado de desperdiçar seus bens.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 patrão o chamou e disse: ‘O que é isso que fiquei sabendo a seu respeito? Preste contas de sua administração, porque você não pode mais continuar como meu administrador’.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O administrador pensou consigo mesmo: ‘O que vou fazer, já que não serei mais administrador? Não posso trabalhar na terra e tenho vergonha de pedir esmolas.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Já sei o que vou fazer, para que, quando eu for afastado da administração, as pessoas me aceitem na casa delas’.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Chamou cada um dos que deviam ao seu patrão e perguntou ao primeiro: ‘Quanto você está devendo ao meu patrão?’.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'Cem medidas de azeite’, respondeu o homem. O administrador lhe disse: ‘Pegue sua conta, sente-se depressa e escreva cinquenta’.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perguntou a outro: ‘E você, quanto está devendo?’. Ele respondeu: ‘Cem medidas de trigo’. O administrador orientou: ‘Pegue sua conta e escreva oitenta’.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O patrão elogiou o administrador desonesto por sua sagacidade, pois os que pertencem a este mundo sabem agir com mais astúcia entre si do que os filhos da luz.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Eu lhes digo: usem as riquezas deste mundo para fazer amigos, de forma que, quando elas acabarem, eles os recebam em lares eternos.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"Quem é fiel no pouco, também é fiel no muito; e quem é desonesto no pouco, também é desonesto no muito.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Se, pois, vocês não foram fiéis nas riquezas injustas, quem lhes confiará as verdadeiras riquezas?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 se vocês não foram fiéis no que pertence aos outros, quem lhes dará o que é de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Ninguém pode servir a dois senhores, pois odiará um e amará o outro; se apegará a um e desprezará o outro. Vocês não podem servir a Deus e a Mamom”.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ouvirem todas essas coisas, os fariseus, que eram avarentos, zombavam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Ele lhes disse: “Vocês procuram parecer justos diante dos homens, mas Deus sabe o que há no coração de vocês. O que é valorizado entre os homens é abominável diante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A lei e os Profetas vigoraram até João; desse tempo em diante, o reino de Deus é anunciado, e todos se esforçam para entrar nele.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É mais fácil o céu e a terra desaparecerem do que ser tirado um único acento da lei.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"Portanto, quem se divorciar de sua mulher e se casar com outra comete adultério; e quem se casar com a mulher divorciada também comete adultério”.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"Havia um homem rico que se vestia de púrpura e de linho fino, e banqueteava-se todos os dias com grande ostentação.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 também um homem pobre chamado Lázaro, coberto de feridas, que ficava à porta do rico.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Ele desejava saciar a fome com os restos que caíam da mesa do rico; e até os cães vinham lamber suas feridas.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pobre morreu, e os anjos o levaram para junto de Abraão. O rico também morreu e foi sepultado.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No inferno, em tormento, ele ergueu os olhos e viu Abraão de longe, e Lázaro ao lado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Então, clamou: ‘Pai Abraão, tenha misericórdia de mim e mande Lázaro molhar a ponta do dedo em água para refrescar minha língua, porque estou sofrendo neste fogo’.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Abraão, porém, respondeu: ‘Filho, lembre-se de que você recebeu bens em sua vida, e Lázaro, males; agora ele é consolado, e você sofre.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Além disso, entre nós e vocês há um grande abismo, de modo que aqueles que querem atravessar daqui até vocês não podem, nem os que estão aí podem chegar até nós’.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o rico disse: ‘Pai, peço que mande Lázaro à casa de meu pai,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pois tenho cinco irmãos. Deixe que ele vá avisá-los para que não venham também para este lugar de sofrimento’.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Abraão respondeu: ‘Eles têm Moisés e os Profetas. Que os ouçam!’.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Mas o rico insistiu: ‘Não, pai Abraão. Se alguém dentre os mortos for até lá, eles se arrependerão’.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Abraão, porém, declarou: ‘Se não dão ouvidos a Moisés e aos Profetas, não se deixarão convencer, ainda que alguém ressuscite dos mortos’”.</w:t>
      </w:r>
    </w:p>
    <w:p>
      <w:pPr>
        <w:pStyle w:val="Heading2"/>
      </w:pPr>
      <w:r>
        <w:rPr>
          <w:lang w:val="pt_PT" w:bidi="pt_PT"/>
        </w:rPr>
        <w:t>Lucas 17:1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disse aos seus discípulos: “É inevitável que apareçam situações que levem as pessoas a tropeçar, mas terrível será para aquele que causar esses tropeços!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Seria melhor para ele que amarrassem uma pedra de moinho ao seu pescoço e o lançassem ao mar do que levar um destes pequeninos a tropeçar.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Tenham cuidado! Se seu irmão pecar, repreenda-o; e se ele se arrepender, perdoe.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Se ele pecar contra você sete vezes no mesmo dia, e sete vezes voltar e lhe disser: ‘Estou arrependido’, perdoe”.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Então os apóstolos pediram ao Senhor: “Aumente a nossa fé!”.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O Senhor respondeu: “Se vocês tivessem fé como um grão de mostarda, poderiam dizer a esta amoreira: ‘Arranque-se daí e vá se plantar no mar’, e ela obedeceria.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Quem de vocês, tendo um servo que chega do campo depois de arar ou cuidar das ovelhas, lhe dirá: ‘Venha logo e sente-se para comer’?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Em vez disso, você não lhe dirá: ‘Prepare o jantar para mim, vista-se para me servir enquanto eu como e bebo; depois disso, você poderá comer e beber’?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Será que o senhor agradece ao servo por ter feito o que lhe foi ordenado?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Do mesmo modo, depois de vocês terem feito tudo o que lhes foi ordenado, digam: ‘Somos servos inúteis; fizemos apenas nosso dever’”.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 caminho de Jerusalém, Jesus passou pela região que ficava entre a Galileia e Samaria.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Enquanto ele entrava num povoado, dez leprosos, mantendo certa distância, vieram ao seu encontro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 gritaram, clamando: “Jesus, Mestre, tenha compaixão de nós!”.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Ao vê-los, ele disse: “Vão e se apresentem aos sacerdotes”. Enquanto iam pelo caminho, foram purificados.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Um deles, quando viu que estava curado, voltou até Jesus, louvando a Deus em alta voz,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 prostrou-se com o rosto aos pés dele, agradecendo-lhe. Era um samaritano.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Jesus perguntou: “Não foram purificados dez homens? Onde estão os outros nove?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Ninguém voltou para dar glória a Deus, a não ser este estrangeiro?”.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disse ao homem: “Levante-se e vá. A sua fé o salvou”.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fariseus perguntaram a Jesus quando viria o reino de Deus, e ele respondeu: “O reino de Deus não vem como algo que se possa ver.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Ninguém dirá: ‘Vejam! Está aqui!’ ou ‘Vejam! Está ali!’, pois o reino de Deus está entre vocês”.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Em seguida, disse aos discípulos: “Virá o tempo em que vocês desejarão ver um dos dias do Filho do Homem, e não verão.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 lhes dirão: ‘Vejam! Ele está aqui!’ ou ‘Vejam! Ele está ali!’. Não saiam para segui-los.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Porque assim como o relâmpago brilha e ilumina de uma ponta à outra do céu, assim será a vinda do Filho do Homem no seu dia.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Mas antes ele precisa sofrer muitas coisas e ser rejeitado por esta geração.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Assim como foi no tempo de Noé, será também nos dias do Filho do Homem: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comiam, bebiam, casavam-se e davam-se em casamento, até o dia em que Noé entrou na arca, e veio o dilúvio que destruiu 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O mesmo aconteceu no tempo de Ló: comiam, bebiam, compravam, vendiam, plantavam e edificavam;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mas, no dia em que Ló saiu de Sodoma, caíram fogo e enxofre do céu, destruindo a todos.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Assim será no dia em que o Filho do Homem for revelado.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Naquele dia, quem estiver no terraço e tiver bens dentro de casa não desça para apanhá-los; e, da mesma forma, quem estiver no campo não volte para casa.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Lembrem-se da mulher de Ló!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Quem tentar preservar a própria vida a perderá; e quem perder a própria vida a conservará.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Digo a vocês que, naquela noite, duas pessoas estarão na mesma cama; uma será levada, e a outra será deixada.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Duas mulheres estarão moendo trigo juntas: uma será levada, e a outra será deixada”.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 perguntaram a Jesus: “Onde acontecerá isso, Senhor?”. Ele respondeu: “Onde estiver o cadáver, ali os abutres se ajuntarão”.</w:t>
      </w:r>
    </w:p>
    <w:p>
      <w:pPr>
        <w:pStyle w:val="Heading2"/>
      </w:pPr>
      <w:r>
        <w:rPr>
          <w:lang w:val="pt_PT" w:bidi="pt_PT"/>
        </w:rPr>
        <w:t>Lucas 18:1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contou uma parábola para ensinar aos discípulos que é necessário orar sempre e nunca desanimar.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Ele disse: “Em certa cidade, havia um juiz que não temia a Deus nem respeitava ninguém.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Havia também nessa cidade uma viúva que sempre o procurava, dizendo: ‘Faça-me justiça contra o meu adversário’.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Por muito tempo ele não quis atendê-la, mas depois disse para si mesmo: ‘Eu não temo a Deus nem respeito ninguém,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esta viúva está me incomodando. Eu lhe farei justiça, para que não continue a vir aqui me atormentar’”.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 o Senhor disse: “Prestem atenção no que diz o juiz injusto.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Será que Deus não fará justiça aos seus escolhidos, que clamam a ele dia e noite, ainda que pareça demorar para defendê-los?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Eu lhes digo que ele logo fará justiça aos escolhidos. Mas, quando o Filho do Homem vier, será que achará fé na terra?”.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Jesus também contou esta parábola para alguns que confiavam em si mesmos, julgando-se justos, e desprezavam os outros: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"Dois homens subiram ao templo para orar: um era fariseu, e o outro, publicano.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fariseu, em pé, orava consigo mesmo, dizendo: ‘Ó Deus, eu te agradeço porque não sou como os demais: ladrões, injustos, adúlteros, nem como este cobrador de impostos.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Jejuo duas vezes por semana e dou a Deus o dízimo de tudo quanto ganho’.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O cobrador de impostos, porém, estando em pé de longe, não queria nem levantar os olhos para o céu. Batia no peito e exclamava: ‘Ó Deus, tenha misericórdia de mim, um pecador!’.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Eu lhes digo que este homem, e não o outro, voltou para casa considerado justo por Deus, porque quem se exalta será humilhado, e quem se humilha será exaltado”.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As pessoas levavam também as crianças para que Jesus as abençoasse, mas os discípulos as repreendiam.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Jesus, porém, chamou as crianças e disse: “Deixem que as crianças venham a mim e não as impeçam, porque delas é o reino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Eu lhes digo a verdade: quem não receber o reino de Deus como uma criança nunca entrará nele”.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Um homem importante perguntou a Jesus: “Bom Mestre, o que devo fazer para herdar a vida eterna?”.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"Por que você me chama de bom?”, perguntou Jesus. “Não há ninguém bom, a não ser um, que é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Você conhece os mandamentos: ‘Não cometa adultério, não mate, não roube, não dê falso testemunho, honre seu pai e sua mãe’.”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 homem afirmou: “Obedeço a todas essas coisas desde quando era jovem”.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Ouvindo isso, Jesus lhe disse: “Falta ainda uma coisa para você: venda tudo o que tem e dê o dinheiro aos pobres, e assim você terá um tesouro no céu. Depois, venha e siga-me”.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Quando ouviu essas palavras, o homem se entristeceu, porque era muito rico.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Vendo que o homem havia ficado triste, Jesus disse: “Como é difícil para os que têm riquezas entrar no reino de Deus!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Pois é mais fácil um camelo passar pelo buraco da agulha do que um rico entrar no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 os que ouviram perguntaram: “Então quem pode ser salvo?”.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Jesus respondeu: “O que é impossível para os homens é possível para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Pedro disse: “Nós deixamos tudo o que tínhamos para segui-lo”.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Jesus declarou: “Eu lhes asseguro que não há ninguém que tenha deixado casa, mulher, irmãos, pais ou filhos por causa do reino de Deus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que não receba muitas vezes mais nesta vida e, no mundo por vir, a vida eterna”.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Jesus chamou os doze à parte e disse: “Vejam! Estamos indo para Jerusalém, e tudo o que foi escrito pelos profetas sobre o Filho do Homem se cumprirá.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 será entregue aos gentios, que escarnecerão dele, irão insultá-lo, cuspirão nele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e, depois de o açoitarem, irão matá-lo, mas, no terceiro dia, ele ressuscitará”.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Mas eles não entenderam nada disso; o sentido dessas palavras estava encoberto para eles, e não sabiam do que Jesus estava falando.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Quando Jesus se aproximava de Jericó, havia um cego sentado à beira da estrada, pedindo esmola.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Ao ouvir a multidão que passava, o cego perguntou o que estava acontecendo.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Responderam: “É Jesus de Nazaré que está passando”.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Então ele começou a gritar: “Jesus, Filho de Davi, tenha compaixão de mim!”.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Os que iam na frente o repreendiam para que ficasse quieto, mas ele gritava ainda mais alto: “Filho de Davi, tenha compaixão de mim!”.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Jesus parou e ordenou que trouxessem o homem até ele. Quando ele se aproximou, Jesus perguntou: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"O que você quer que eu faça?”. Ele respondeu: “Senhor, eu quero ver”.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Jesus declarou: “Veja novamente! A sua fé o salvou!”.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No mesmo instante, ele recuperou a visão e foi seguindo Jesus, glorificando a Deus. E todo o povo, vendo isso, começou a louvar a Deus.</w:t>
      </w:r>
    </w:p>
    <w:p>
      <w:pPr>
        <w:pStyle w:val="Heading2"/>
      </w:pPr>
      <w:r>
        <w:rPr>
          <w:lang w:val="pt_PT" w:bidi="pt_PT"/>
        </w:rPr>
        <w:t>Lucas 19:1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Entrando em Jericó, Jesus começou a atravessar a cidade.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Havia ali um homem rico chamado Zaqueu, que era chefe dos cobradores de impostos.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queria ver quem era Jesus, mas não conseguia por causa da multidão, pois Zaqueu era muito baixo.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Correndo adiante, subiu num sicômoro para vê-lo, porque Jesus passaria por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Quando Jesus chegou àquele lugar, olhou para cima e disse: “Zaqueu, desça depressa. Preciso ficar em sua casa hoje”.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Zaqueu desceu depressa e o recebeu com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Todos os que viram começaram a murmurar, dizendo: “Ele foi se hospedar na casa de um pecador!”.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Zaqueu, porém, levantou-se e disse: “Senhor, estou dando metade dos meus bens aos pobres. E, se roubei alguém, devolverei quatro vezes mais”.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Jesus declarou: “Hoje a salvação chegou a esta casa, porque este homem também é filho de Abraão.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Pois o Filho do Homem veio buscar e salvar quem estava perdido”.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Enquanto ouviam essas palavras, Jesus prosseguiu e contou uma parábola, pois estava perto de Jerusalém e o povo pensava que o reino de Deus estava prestes a se revelar.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Então ele disse: “Um homem de nobre nascimento foi para uma terra distante a fim de tomar posse de um reino e voltar.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Chamou dez de seus servos, deu-lhes dez minas e disse: ‘Façam negócios até eu voltar’.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Seus concidadãos o odiavam e enviaram uma delegação atrás dele para dizer: ‘Não queremos que este homem seja nosso rei’.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Quando ele voltou, depois de ter tomado posse do reino, mandou chamar os servos a quem tinha dado o dinheiro, para saber quanto cada um havia negociado.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 primeiro servo chegou e disse: ‘Senhor, a sua mina rendeu dez’.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'Muito bem!’, disse ele. ‘Você é um bom servo! Porque foi fiel no pouco, você terá autoridade sobre dez cidades’.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O segundo servo chegou e disse: ‘Senhor, a sua mina rendeu cinco’.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 o seu senhor respondeu: ‘Você terá autoridade sobre cinco cidades’.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Chegou outro e disse: ‘Senhor, aqui está a sua mina, que guardei enrolada num lenço.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Tive medo do senhor, pois é um homem severo. O senhor tira o que não é seu e colhe o que não plantou’.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senhor disse: ‘Servo mau, eu o julgo por suas próprias palavras. Você sabia que eu sou um homem severo, que tiro o que não é meu e colho o que não plantei.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Por que não pôs meu dinheiro no banco? Ao voltar, eu o teria recebido com juros?’.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 disse aos que estavam ali: ‘Tomem a mina dele e deem ao que tem dez’.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'Senhor, ele já tem dez minas!’, disseram.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senhor respondeu: ‘Eu garanto a vocês: ao que tem será dado ainda mais; mas ao que não tem, até o que tem lhe será tirado.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Quanto aos meus inimigos, que não queriam que eu fosse o rei deles, tragam-nos aqui e os matem na minha frente!’”.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Depois de dizer essas palavras, Jesus seguiu adiante deles para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Quando se aproximava de Betfagé e de Betânia, perto do monte das Oliveiras, ele enviou dois de seus discípulos.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"Vão até o povoado que fica ali adiante e, ao entrarem, encontrarão um jumentinho amarrado que ninguém nunca montou. Soltem-no e tragam-no aqui.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Se alguém perguntar: ‘Por que vocês estão soltando esse animal?’, digam que o Senhor precisa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Eles foram e encontraram tudo conforme Jesus havia dito.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Enquanto soltavam o jumentinho, os donos dele perguntaram: “Por que vocês estão soltando o animal?”.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Os discípulos responderam: “O Senhor precisa dele”.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Então eles o levaram a Jesus, puseram seus mantos sobre o animal e ajudaram Jesus a montar.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E, enquanto ele ia passando, o povo estendia seus mantos pelo caminho.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Quando Jesus já chegava à descida do monte das Oliveiras, toda a multidão de seguidores, cheios de alegria, começou a louvar a Deus em alta voz por todos os milagres que eles tinham visto,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dizendo: “Bendito é o Rei que vem em nome do Senhor! Paz no céu e glória nas alturas!”.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Alguns fariseus que estavam no meio da multidão disseram a Jesus: “Mestre, repreenda seus discípulos!”.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Ele respondeu: “Eu lhes digo que, se eles se calarem, as pedras clamarão!”.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Quando se aproximou, vendo a cidade, Jesus chorou sobre 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"Se você, Jerusalém, ainda hoje, soubesse o que lhe traz a paz! Mas agora isso está oculto aos seus olhos”, disse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"Pois virão dias sobre você em que seus inimigos irão cercá-la com trincheiras, sitiá-la e apertá-la de todos os 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Eles a derrubarão, você e seus filhos. Não deixarão pedra sobre pedra, porque você não reconheceu o tempo em que Deus veio visitá-la.”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Então Jesus entrou no templo e começou a expulsar os que vendiam ali,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dizendo: “Está escrito: ‘Minha casa será casa de oração’, mas vocês a transformaram num covil de ladrões”.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Ele ensinava todos os dias no templo. Os principais sacerdotes, os mestres da lei e os líderes do povo procuravam matá-lo,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mas não encontravam uma forma de fazer isso, porque todo o povo o ouvia com muita atenção.</w:t>
      </w:r>
    </w:p>
    <w:p>
      <w:pPr>
        <w:pStyle w:val="Heading2"/>
      </w:pPr>
      <w:r>
        <w:rPr>
          <w:lang w:val="pt_PT" w:bidi="pt_PT"/>
        </w:rPr>
        <w:t>Lucas 20:1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Em um daqueles dias, enquanto Jesus ensinava o povo no templo e anunciava o evangelho, os principais sacerdotes e os mestres da lei, com os líderes do povo, chegaram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lhe perguntaram: “Diga-nos com que autoridade você faz essas coisas? Quem lhe deu essa autoridade?”.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Ele respondeu: “Eu também farei uma pergunta. Digam-me: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O batismo de João era do céu ou dos homens?”.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Eles, porém, começaram a discutir entre si: “Se dissermos que é do céu, ele dirá: ‘Por que vocês não acreditaram nele’?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Mas, se dissermos que é dos homens, todo o povo nos apedrejará, porque está convencido de que João era profeta”.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responderam que não sabiam de onde vinha a autoridade de João.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Jesus replicou: “Nem eu lhes digo com que autoridade faço essas coisas”.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Jesus, então, começou a contar ao povo esta parábola: “Um homem plantou uma vinha, a arrendou a alguns lavradores e ficou ausente por muito tempo.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Quando chegou o tempo da colheita, enviou um de seus servos aos lavradores para receber sua parte dos frutos da vinha. Os lavradores, porém, espancaram-no e o mandaram embora de mãos vazias.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O homem enviou outro servo, mas eles também o espancaram, o humilharam e o mandaram embora de mãos vazias.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Enviou ainda um terceiro servo, mas eles também o feriram e o expulsaram.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o dono da vinha pensou: ‘O que vou fazer? Já sei! Vou enviar meu filho amado. Quem sabe eles o respeitem’.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Mas, quando os lavradores viram o filho, começaram a discutir entre si: ‘Este é o herdeiro. Vamos matá-lo para que a herança seja nossa’.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E, expulsando-o da vinha, o mataram. E, agora, o que o dono da vinha fará com eles?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Ele virá, matará aqueles lavradores e dará a vinha a outros”. Os que o ouviam disseram: “Que isso não aconteça!”.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Jesus, olhando bem para eles, perguntou: “Então, o que significa isto que está escrito: ‘A pedra que os construtores rejeitaram acabou por se tornar a pedra angular’?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Quem cair sobre essa pedra será despedaçado; e aquele sobre quem ela cair será reduzido a pó”.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Os mestres da lei e os principais sacerdotes, percebendo que ele havia contado essa parábola contra eles, tentaram prendê-lo naquele instante, mas tiveram medo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Eles passaram a vigiá-lo e enviaram espiões disfarçados de homens justos para apanhá-lo em alguma palavra e assim entregá-lo ao poder e à autoridade do governador.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Os espiões perguntaram a Jesus: “Mestre, sabemos que o senhor fala e ensina corretamente e não faz acepção de pessoas, mas ensina o caminho de Deus de acordo com a verdade.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É lícito que paguemos impostos a César ou não?”.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 Jesus percebeu a astúcia deles e disse: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"Tragam-me um denário. De quem são a imagem e a inscrição gravadas nele?”. Responderam: “De César”.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Ele respondeu: “Então, deem a César o que é de César, e a Deus o que é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Eles não conseguiram apanhá-lo em palavra alguma diante do povo e, maravilhados com a resposta de Jesus, ficaram calados.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Então alguns saduceus, que negam haver ressurreição, aproximaram-se e perguntaram: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"Mestre, Moisés nos deixou escrito que, se um homem morrer e deixar a esposa sem filhos, o irmão dele deve se casar com ela e gerar descendentes para o falecido.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Havia sete irmãos. O mais velho se casou e morreu sem deixar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Aconteceu o mesmo com o segundo.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 depois com o terceiro; e foi assim com os sete irmãos, que morreram sem deixar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Por fim, a mulher também morreu.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Na ressurreição, de quem ela será esposa? Pois os sete irmãos se casaram com ela”.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Jesus respondeu: “Os filhos desta era se casam e se dão em casamento,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mas os que forem considerados dignos de participar da era que há de vir e da ressurreição dos mortos não se casarão nem se darão em casamento.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Pois nunca mais morrerão, porque serão iguais aos anjos, e serão filhos de Deus, visto que são filhos da ressurreição.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Que os mortos ressuscitam, isso Moisés também mostrou na passagem da sarça, quando chama o Senhor de ‘Deus de Abraão, Deus de Isaque e Deus de Jacó’.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Deus, porém, não é Deus dos mortos, mas dos vivos, pois todos vivem para ele”.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Alguns mestres da lei disseram: “Mestre, o senhor disse bem!”.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E não tiveram mais coragem de lhe fazer perguntas.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Então ele perguntou: “Por que se diz que o Cristo é filho de Davi?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O próprio Davi diz no livro de Salmos: ‘O Senhor disse ao meu Senhor: Sente-se à minha direita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até que eu ponha seus inimigos debaixo de seus pés’.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Portanto, Davi o chama de Senhor; como o Messias pode ser filho de Davi?”.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Enquanto todo o povo ouvia, Jesus disse aos discípulos: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"Cuidado com os mestres da lei, que gostam de desfilar com roupas longas, de receber saudações respeitosas nas praças, de ocupar os primeiros assentos nas sinagogas e os lugares de honra nos banquetes.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No entanto, devoram os bens das viúvas e, para disfarçar, fazem longas orações. Eles sofrerão castigo muito mais severo”.</w:t>
      </w:r>
    </w:p>
    <w:p>
      <w:pPr>
        <w:pStyle w:val="Heading2"/>
      </w:pPr>
      <w:r>
        <w:rPr>
          <w:lang w:val="pt_PT" w:bidi="pt_PT"/>
        </w:rPr>
        <w:t>Lucas 21:1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Jesus levantou os olhos e viu os ricos depositando suas contribuições na caixa de ofertas do templo.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Viu também uma viúva pobre que ali depositava duas moedinhas de pouco valor.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E ele disse: “Eu lhes afirmo que esta viúva pobre depositou mais do que todos 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Pois todos os outros deram do que lhes sobrava; ela, porém, de sua pobreza deu tudo o que tinha para viver”.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 ele disse a alguns que falavam sobre o templo, adornado de belas pedras e de ofertas dedicadas a Deus: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"Quanto a estas coisas que vocês estão vendo, chegarão dias em que não ficará pedra sobre pedra que não seja derrubada”.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Então eles perguntaram: “Mestre, quando estas coisas acontecerão? E qual será o sinal de que estão para acontecer?”.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Jesus respondeu: “Cuidado para que não sejam enganados, pois muitos virão em meu nome, dizendo: ‘Eu sou o Messias’ e ‘Já chegou a hora’. Não vão atrás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Quando ouvirem falar de guerras e revoltas, não se assustem; pois é necessário que essas coisas aconteçam primeiro, mas não será logo o fim”.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Então lhes disse: “Nação se levantará contra nação, e reino contra reino.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Haverá grandes terremotos, fomes e pestes em vários lugares, e também coisas terríveis e grandes sinais vindos do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"Mas antes de acontecerem todas essas coisas, vocês serão presos e perseguidos, entregues às sinagogas e às prisões, e levados diante de reis e governadores por causa de meu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Isso lhes dará oportunidade de testemunhar.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Tomem, pois, a decisão de não preparar de antemão o que dirão para se defender.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Porque eu lhes darei palavras e sabedoria, às quais nenhum de seus adversários poderá resistir nem contestar.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Vocês serão entregues até mesmo por seus próprios pais, irmãos, parentes e amigos, e alguns de vocês serão mortos.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 vocês serão odiados por todos por causa de meu nome.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Mas nem um fio de cabelo de vocês se perderá.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É perseverando que vocês ganharão sua alma.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"Quando virem Jerusalém cercada por exércitos, saibam que logo ela será destruída.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Então os que estiverem na Judeia fujam para os montes, os que estiverem no meio da cidade saiam, e os que estiverem nos campos não entrem nela.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Porque esses são dias de vingança, para que se cumpram todas as coisas que estão escritas.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Ai das grávidas e das que estiverem amamentando naqueles dias! Haverá grande aflição sobre a terra e ira contra este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Serão mortos pela espada e levados cativos para todas as nações; e Jerusalém será pisada pelos gentios até que se cumpram os tempos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"Haverá sinais no sol, na lua e nas estrelas; e na terra as nações estarão aflitas e perplexas com o rugido do mar e das ondas.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As pessoas desfalecerão de medo e de expectativa pelo que virá sobre o mundo, pois os poderes dos céus serão abalados.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 então verão o Filho do Homem vindo numa nuvem com poder e grande glória.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Quando estas coisas começarem a acontecer, levantem-se e ergam a cabeça, pois sua salvação estará próxima”.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Então Jesus contou uma parábola: “Olhem para a figueira e para todas as árvores.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Quando já começam a brotar, vocês mesmos sabem que está chegando o verão.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Assim também, quando virem estas coisas acontecerem, saibam que o reino de Deus está próximo.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Eu lhes asseguro que esta geração não passará sem que tudo isso aconteça.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O céu e a terra passarão, mas as minhas palavras jamais passarão.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"Cuidado para não se sobrecarregarem com glutonaria, embriaguez e preocupações da vida, para que aquele dia não venha sobre vocês de forma repentina.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Pois, como uma armadilha, ele virá sobre todos os que vivem sobre a face da terra.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Estejam vigilantes, orando o tempo todo, para que possam escapar de tudo o que está por vir e permanecer em pé diante do Filho do Homem”.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Durante os dias, Jesus ensinava no templo, mas à noite saía e permanecia no monte das Oliveiras.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 todo o povo madrugava para ouvi-lo no templo.</w:t>
      </w:r>
    </w:p>
    <w:p>
      <w:pPr>
        <w:pStyle w:val="Heading2"/>
      </w:pPr>
      <w:r>
        <w:rPr>
          <w:lang w:val="pt_PT" w:bidi="pt_PT"/>
        </w:rPr>
        <w:t>Lucas 22:1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Estava se aproximando a Festa dos Pães sem Fermento, também chamada Páscoa.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Os principais sacerdotes e os mestres da lei procuravam um modo de matar Jesus, mas tinham medo do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Satanás, porém, entrou em Judas Iscariotes, que era um dos doze discípulos.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Judas procurou os principais sacerdotes e os oficiais da guarda do templo para dizer como lhes entregaria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Eles ficaram satisfeitos e lhe prometeram uma recompensa.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Judas concordou e começou a procurar uma oportunidade para lhes entregar Jesus quando a multidão não estivesse por perto.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Chegou o dia da Festa dos Pães sem Fermento, em que era necessário sacrificar o cordeiro pascal.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Jesus enviou Pedro e João, e disse: “Vão preparar a refeição da Páscoa para que a comamos”.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Eles perguntaram: “Senhor, onde quer que a preparemos?”.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Jesus respondeu: “Quando entrarem na cidade, vocês encontrarão um homem carregando um pote de água. Sigam-no até a casa em que ele entrar.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E digam ao dono da casa: ‘O Mestre pergunta: Onde fica o aposento em que farei a refeição da Páscoa com meus discípulos?’.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Ele lhes mostrará uma sala grande no andar superior, que já está mobiliada. Façam ali os preparativos”.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Pedro e João foram e, encontrando tudo como Jesus havia dito, prepararam a Páscoa.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Quando chegou a hora, Jesus e os apóstolos se sentaram à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 ele disse: “Como desejei comer esta refeição de Páscoa com vocês antes de sofrer!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Pois lhes digo que não a farei novamente até que se cumpra no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E, tomando um cálice, deu graças e disse: “Tomem isto e repartam entre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Pois eu lhes digo que não mais beberei do fruto da videira até que venha o reino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E, pegando o pão, deu graças, partiu-o e deu aos discípulos, dizendo: “Este é o meu corpo, que é dado por vocês. Façam isto em memória de mim”.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Do mesmo modo, pegou também o cálice, depois de terem comido, dizendo: “Este é o cálice da nova aliança no meu sangue, que é derramado por vocês.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 vejam: a mão do homem que me trairá está com a minha sobre a mesa.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O Filho do Homem vai morrer como já foi determinado, mas ai daquele por quem ele é traido!”.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Então começaram a perguntar uns aos outros qual deles faria aquilo.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Os discípulos também começaram a discutir entre si sobre qual deles era o mais importante.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Jesus, porém, lhes disse: “Os reis das nações dominam sobre elas, e os que exercem autoridade sobre elas são chamados benfeitores.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Mas vocês não são assim. Ao contrário, o maior entre vocês deve se tornar como o menor, e o que lidera, como o que serve.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Quem é maior: o que está à mesa ou o que serve? Não é o que está à mesa? Mas eu estou no meio de vocês como aquele que serve.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"Vocês são os que permaneceram ao meu lado em minhas provações.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 eu lhes concedo, assim como meu Pai me concedeu, um reino,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para que comam e bebam à minha mesa em meu reino e se sentem em tronos para julgar as doze tribos de Israel.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Então, o Senhor disse: “Simão, Simão, veja só: Satanás pediu para peneirá-los como trigo.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Mas roguei por você, para que sua fé não desfaleça. E, quando você se converter, fortaleça seus irmãos”.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"Estou pronto para ir com o senhor tanto para a prisão como para a morte”, disse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Jesus respondeu: “Pedro, direi uma coisa a você: antes que o galo cante, você negará três vezes que me conhece”.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 lhes perguntou: “Quando eu os enviei sem bolsa, sem sacola e sem sandálias, por acaso faltou alguma coisa a vocês?”. Eles responderam: “Nada”.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Então lhes disse: “Mas agora, quem tem bolsa, pegue-a, e também a sacola; e quem não tem espada, venda a sua capa e compre uma.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Pois lhes digo que é necessário que se cumpra em mim o que está escrito: ‘Ele foi contado com os transgressores’. Porque tudo o que diz respeito a mim tem seu cumprimento”.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Eles disseram: “Senhor, aqui estão duas espadas”. Ele respondeu: “Basta!”.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E, acompanhado pelos discípulos, saiu e foi, como de costume, ao monte das Oliveiras.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Quando chegaram ao lugar, disse-lhes: “Orem para que não entrem em tentação”.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 afastou-se deles à distância de um arremesso de pedra, ajoelhou-se e começou a orar: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"Pai, se é do teu agrado, afasta de mim este cálice; contudo, não seja feita a minha vontade, mas a tua”.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Apareceu-lhe um anjo do céu que o fortalecia.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Estando agoniado, orava com mais força. E seu suor era como gotas de sangue caindo no chão.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Levantando-se da oração, foi até os discípulos e os encontrou dormindo por causa da tristeza.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"Por que vocês estão dormindo?”, perguntou. “Levantem-se e orem para que não entrem em tentação.”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Enquanto ele ainda falava, chegou uma multidão conduzida pelo que se chamava Judas, um dos doze. Ele se aproximou de Jesus para beijá-lo.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Então Jesus lhe perguntou: “Judas, é com um beijo que você trai o Filho do Homem?”.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Os que estavam ao redor de Jesus viram o que estava para acontecer e perguntaram: “Senhor, devemos atacar com as espadas?”.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Um deles feriu o servo do sumo sacerdote e cortou a orelha direita dele.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Jesus ordenou: “Basta! Parem com isso!”, e, tocando na orelha do homem, o curou.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Em seguida, dirigiu-se aos principais sacerdotes, aos oficiais da guarda do templo e aos líderes do povo que tinham vindo para prendê-lo: “Por que vieram com espadas e pedaços de pau como se eu fosse um bandido?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Estive todos os dias com vocês no templo, e vocês não estenderam a mão contra mim. Mas esta é a hora de vocês e o poder das trevas”.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Eles prenderam Jesus e o levaram para a casa do sumo sacerdote. Pedro, porém, os seguia de longe.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Quando acenderam uma fogueira no meio do pátio e todos se sentaram ao redor dela, Pedro sentou-se no meio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Uma serva o viu sentado perto da fogueira e, olhando bem para ele, disse: “Este homem também estava com Jesus!”.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57</w:t>
      </w:r>
      <w:r>
        <w:rPr>
          <w:lang w:val="pt_PT" w:bidi="pt_PT"/>
        </w:rPr>
        <w:t xml:space="preserve"> Pedro negou: “Mulher, eu não o conheço!”.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58</w:t>
      </w:r>
      <w:r>
        <w:rPr>
          <w:lang w:val="pt_PT" w:bidi="pt_PT"/>
        </w:rPr>
        <w:t xml:space="preserve"> Pouco depois, outro o viu e disse: “Você também é um deles”. Pedro, porém, respondeu: “Não, eu não sou”.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59</w:t>
      </w:r>
      <w:r>
        <w:rPr>
          <w:lang w:val="pt_PT" w:bidi="pt_PT"/>
        </w:rPr>
        <w:t xml:space="preserve"> Cerca de uma hora depois, outro homem afirmou: “Com certeza este também estava com Jesus, pois também é galileu”.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60</w:t>
      </w:r>
      <w:r>
        <w:rPr>
          <w:lang w:val="pt_PT" w:bidi="pt_PT"/>
        </w:rPr>
        <w:t xml:space="preserve"> E Pedro disse: “Homem, eu não sei do que você está falando!”. E imediatamente, enquanto ele ainda falava, o galo cantou.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61</w:t>
      </w:r>
      <w:r>
        <w:rPr>
          <w:lang w:val="pt_PT" w:bidi="pt_PT"/>
        </w:rPr>
        <w:t xml:space="preserve"> Então o Senhor se voltou e olhou para Pedro; e Pedro se lembrou do que o Senhor lhe tinha dito: “Antes que o galo cante hoje, você me negará três vezes”.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62</w:t>
      </w:r>
      <w:r>
        <w:rPr>
          <w:lang w:val="pt_PT" w:bidi="pt_PT"/>
        </w:rPr>
        <w:t xml:space="preserve"> Pedro saiu dali e chorou amargamente.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63</w:t>
      </w:r>
      <w:r>
        <w:rPr>
          <w:lang w:val="pt_PT" w:bidi="pt_PT"/>
        </w:rPr>
        <w:t xml:space="preserve"> E os homens que detinham Jesus zombavam dele, batiam nele e,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64</w:t>
      </w:r>
      <w:r>
        <w:rPr>
          <w:lang w:val="pt_PT" w:bidi="pt_PT"/>
        </w:rPr>
        <w:t xml:space="preserve"> pondo uma venda em seus olhos, diziam: “Profetize para nós! Quem foi que bateu em você?”.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65</w:t>
      </w:r>
      <w:r>
        <w:rPr>
          <w:lang w:val="pt_PT" w:bidi="pt_PT"/>
        </w:rPr>
        <w:t xml:space="preserve"> E diziam muitas outras blasfêmias contra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66</w:t>
      </w:r>
      <w:r>
        <w:rPr>
          <w:lang w:val="pt_PT" w:bidi="pt_PT"/>
        </w:rPr>
        <w:t xml:space="preserve"> Ao amanhecer, os líderes do povo, os principais sacerdotes e os mestres da lei se reuniram e o levaram ao Sinédrio.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67</w:t>
      </w:r>
      <w:r>
        <w:rPr>
          <w:lang w:val="pt_PT" w:bidi="pt_PT"/>
        </w:rPr>
        <w:t xml:space="preserve"> "Se você é o Cristo, diga-nos”, disseram eles. Jesus, porém, respondeu: “Se eu disser que sou, vocês não vão acreditar.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68</w:t>
      </w:r>
      <w:r>
        <w:rPr>
          <w:lang w:val="pt_PT" w:bidi="pt_PT"/>
        </w:rPr>
        <w:t xml:space="preserve"> E se eu lhes perguntar, vocês não vão responder.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69</w:t>
      </w:r>
      <w:r>
        <w:rPr>
          <w:lang w:val="pt_PT" w:bidi="pt_PT"/>
        </w:rPr>
        <w:t xml:space="preserve"> Mas, de agora em diante, o Filho do Homem estará sentado à direita do Deus Poderoso”.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70</w:t>
      </w:r>
      <w:r>
        <w:rPr>
          <w:lang w:val="pt_PT" w:bidi="pt_PT"/>
        </w:rPr>
        <w:t xml:space="preserve"> Todos perguntaram: “Então você é o Filho de Deus?”. Jesus respondeu: “São vocês que estão dizendo que eu sou”.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71</w:t>
      </w:r>
      <w:r>
        <w:rPr>
          <w:lang w:val="pt_PT" w:bidi="pt_PT"/>
        </w:rPr>
        <w:t xml:space="preserve"> Eles disseram: “Por que ainda precisamos de testemunhas? Pois nós mesmos o ouvimos de seus próprios lábios”.</w:t>
      </w:r>
    </w:p>
    <w:p>
      <w:pPr>
        <w:pStyle w:val="Heading2"/>
      </w:pPr>
      <w:r>
        <w:rPr>
          <w:lang w:val="pt_PT" w:bidi="pt_PT"/>
        </w:rPr>
        <w:t>Lucas 23:1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Então todo o grupo se levantou e levou Jesus a Pilatos.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ali eles começaram a acusá-lo: “Encontramos este homem subvertendo o nosso povo, proibindo o pagamento de imposto a César e dizendo ser ele o Cristo, um 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Pilatos perguntou a Jesus: “Você é o rei dos judeus?”. Ele respondeu: “É como você diz”.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Então Pilatos disse aos principais sacerdotes e à multidão: “Não vejo nenhum motivo para acusar este homem”.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Mas eles insistiam, dizendo: “Ele incita o povo com seus ensinamentos por toda a Judeia. Começou na Galileia e chegou até aqui”.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Quando ouviu isso, Pilatos perguntou se o homem era da Galileia.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Ao saber que Jesus era da jurisdição de Herodes, enviou-o a Herodes, que também estava em Jerusalém naqueles dias.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Herodes, ao ver Jesus, ficou muito contente, pois fazia muito tempo que queria vê-lo. Ele havia ouvido a seu respeito e esperava ver algum sinal realizado por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Fez-lhe muitas perguntas, mas Jesus não respondeu nada.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Os principais sacerdotes e os mestres da lei estavam ali, acusando-o veementemente.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Herodes, com seus soldados, desprezou-o e zombou dele. Vestindo-o com um manto resplandecente, enviou-o de volta a Pilatos.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Naquele mesmo dia, Herodes e Pilatos tornaram-se amigos, pois antes eram inimigos.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Então Pilatos reuniu os principais sacerdotes, as autoridades e o povo,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 disse: “Vocês me trouxeram este homem acusando-o de incitar o povo. Vejam só, interrogando-o diante de vocês, nada encontrei para justificar as acusações que fazem contra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Nem Herodes, pois o enviou de volta para cá. Assim, ele não fez nada que mereça a pena de morte.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Então mandarei que o açoitem e depois o soltarei.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Toda a multidão, porém, gritava: “Mate este homem! Solte Barrabás para nós!”.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Barrabás estava preso por causa de uma revolta na cidade e por assassinato.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Pilatos falou com eles novamente, porque queria soltar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Mas eles continuaram a gritar: “Crucifique-o! Crucifique-o!”.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Pela terceira vez, ele lhes disse: “Que mal este homem fez? Não encontrei motivo para condená-lo à morte. Mandarei que seja açoitado e depois o soltarei”.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Mas eles insistiam em alta voz, pedindo que Jesus fosse crucificado. E seu clamor prevaleceu.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Então Pilatos decidiu atender ao pedido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Soltou o homem preso por revolta e assassinato, a quem pediam; e entregou Jesus para fazerem o que quisessem com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Enquanto os soldados o levavam, agarraram um cireneu chamado Simão, que vinha do campo, e lhe puseram a cruz às costas, fazendo-o carregá-la atrás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Seguia-o uma grande multidão do povo, incluindo mulheres que choravam e lamentavam por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Jesus voltou-se para elas e disse: “Filhas de Jerusalém, não chorem por mim, mas por vocês mesmas e por seus filhos.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Pois chegará o tempo em que dirão: ‘Bem-aventuradas as estéreis, os ventres que não geraram e os seios que não amamentaram’.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Então começarão a dizer aos montes: ‘Caiam em cima de nós!’, e às colinas: ‘Cubram-nos!’.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Porque, se fazem essas coisas com a lenha verde, o que acontecerá quando ela estiver seca?”.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Outros dois malfeitores também eram levados com ele para serem executados.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Quando chegaram ao lugar chamado Calvário, ali crucificaram Jesus e junto com ele os malfeitores, um à sua direita e o outro à sua esquerda.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E Jesus dizia: “Pai, perdoa-lhes, pois não sabem o que fazem”. E, enquanto os soldados repartiam as roupas dele, lançaram sortes.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O povo estava ali, observando, e as autoridades zombavam dele: “Salvou os outros, que salve a si mesmo, se é o Cristo, o Escolhido de 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Os soldados também escarneciam dele, aproximando-se e oferecendo-lhe vinagre: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"Se você é o rei dos judeus, salve a si mesmo!”, diziam.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Havia também uma tabuleta acima dele, que dizia: “ESTE É O REI DOS JUDEUS”.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Um dos malfeitores crucificados insultava Jesus: “Você não é o Cristo? Salve a si mesmo e a nós!”.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Mas o outro o repreendeu: “Você nem mesmo teme a Deus, já que está sob a mesma sentença?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Nós estamos recebendo justamente o que merecemos pelo que fizemos, mas este homem não cometeu nenhum mal”.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 disse: “Jesus, lembre-se de mim quando vier no seu reino”.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 Jesus lhe disse: “Eu lhe asseguro que hoje você estará comigo no paraíso”.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Já era quase meio-dia, e houve escuridão sobre toda a terra até as três horas da tarde.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O sol escureceu, e a cortina do templo se rasgou ao meio.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Então Jesus clamou em alta voz: “Pai, em tuas mãos entrego meu espírito”. E, depois de dizer isso, expirou.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Quando o centurião viu o que tinha acontecido, glorificou a Deus e disse: “Na verdade, este homem era justo”.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E toda a multidão ali reunida para assistir a esse espetáculo, vendo o que havia acontecido, afastava-se, batendo no peito.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De longe, todos os que conheciam Jesus e também as mulheres que o tinham seguido desde a Galileia observavam essas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Um homem bom e justo chamado José, membro do Sinédrio,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não havia concordado com o plano e as ações dos outros. Ele era de Arimateia, na Judeia, e esperava o reino de Deus.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José foi até Pilatos e pediu o corpo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Descendo-o da cruz, envolveu-o num lençol de linho e o colocou num túmulo escavado na rocha, que nunca havia sido usado.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54</w:t>
      </w:r>
      <w:r>
        <w:rPr>
          <w:lang w:val="pt_PT" w:bidi="pt_PT"/>
        </w:rPr>
        <w:t xml:space="preserve"> Era o Dia da Preparação, e o sábado estava quase começando.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55</w:t>
      </w:r>
      <w:r>
        <w:rPr>
          <w:lang w:val="pt_PT" w:bidi="pt_PT"/>
        </w:rPr>
        <w:t xml:space="preserve"> As mulheres que tinham acompanhado Jesus desde a Galileia seguiram José e viram o túmulo e como o corpo havia sido colocado ali.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56</w:t>
      </w:r>
      <w:r>
        <w:rPr>
          <w:lang w:val="pt_PT" w:bidi="pt_PT"/>
        </w:rPr>
        <w:t xml:space="preserve"> Então voltaram e prepararam especiarias aromáticas e perfumes. E no sábado descansaram, conforme o mandamento.</w:t>
      </w:r>
    </w:p>
    <w:p>
      <w:pPr>
        <w:pStyle w:val="Heading2"/>
      </w:pPr>
      <w:r>
        <w:rPr>
          <w:lang w:val="pt_PT" w:bidi="pt_PT"/>
        </w:rPr>
        <w:t>Lucas 24:1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</w:t>
      </w:r>
      <w:r>
        <w:rPr>
          <w:lang w:val="pt_PT" w:bidi="pt_PT"/>
        </w:rPr>
        <w:t xml:space="preserve"> No primeiro dia da semana, de manhã bem cedo, as mulheres foram ao túmulo com as especiarias que tinham preparado.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</w:t>
      </w:r>
      <w:r>
        <w:rPr>
          <w:lang w:val="pt_PT" w:bidi="pt_PT"/>
        </w:rPr>
        <w:t xml:space="preserve"> E viram que a pedra havia sido removida do túmulo.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</w:t>
      </w:r>
      <w:r>
        <w:rPr>
          <w:lang w:val="pt_PT" w:bidi="pt_PT"/>
        </w:rPr>
        <w:t xml:space="preserve"> Quando entraram, não encontraram o corpo do Senhor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</w:t>
      </w:r>
      <w:r>
        <w:rPr>
          <w:lang w:val="pt_PT" w:bidi="pt_PT"/>
        </w:rPr>
        <w:t xml:space="preserve"> Enquanto estavam ali, perplexas, dois homens com roupas resplandecentes se puseram ao lado delas.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</w:t>
      </w:r>
      <w:r>
        <w:rPr>
          <w:lang w:val="pt_PT" w:bidi="pt_PT"/>
        </w:rPr>
        <w:t xml:space="preserve"> Com muito medo, elas baixaram o rosto para o chão, e os homens perguntaram: “Por que vocês estão procurando entre os mortos aquele que está vivo?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6</w:t>
      </w:r>
      <w:r>
        <w:rPr>
          <w:lang w:val="pt_PT" w:bidi="pt_PT"/>
        </w:rPr>
        <w:t xml:space="preserve"> Ele não está aqui, mas ressuscitou. Lembrem-se do que ele lhes disse, ainda estando na Galileia: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7</w:t>
      </w:r>
      <w:r>
        <w:rPr>
          <w:lang w:val="pt_PT" w:bidi="pt_PT"/>
        </w:rPr>
        <w:t xml:space="preserve"> 'O Filho do Homem deve ser entregue nas mãos de pecadores, ser crucificado e ressuscitar no terceiro dia’”.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8</w:t>
      </w:r>
      <w:r>
        <w:rPr>
          <w:lang w:val="pt_PT" w:bidi="pt_PT"/>
        </w:rPr>
        <w:t xml:space="preserve"> Então as mulheres se lembraram das palavras de Jesus.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9</w:t>
      </w:r>
      <w:r>
        <w:rPr>
          <w:lang w:val="pt_PT" w:bidi="pt_PT"/>
        </w:rPr>
        <w:t xml:space="preserve"> E, quando voltaram do túmulo, contaram todas essas coisas aos onze discípulos e a todos os outros.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10</w:t>
      </w:r>
      <w:r>
        <w:rPr>
          <w:lang w:val="pt_PT" w:bidi="pt_PT"/>
        </w:rPr>
        <w:t xml:space="preserve"> As que contavam essas coisas aos apóstolos eram Maria Madalena, Joana e Maria, mãe de Tiago, e as outras que as acompanhavam.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11</w:t>
      </w:r>
      <w:r>
        <w:rPr>
          <w:lang w:val="pt_PT" w:bidi="pt_PT"/>
        </w:rPr>
        <w:t xml:space="preserve"> As palavras das mulheres pareceram um absurdo para eles, e não acreditaram no que elas diziam.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12</w:t>
      </w:r>
      <w:r>
        <w:rPr>
          <w:lang w:val="pt_PT" w:bidi="pt_PT"/>
        </w:rPr>
        <w:t xml:space="preserve"> Contudo, Pedro levantou-se e correu para o túmulo. Abaixando-se, viu apenas o lençol de linho; então voltou para casa, admirado com o que havia acontecido.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13</w:t>
      </w:r>
      <w:r>
        <w:rPr>
          <w:lang w:val="pt_PT" w:bidi="pt_PT"/>
        </w:rPr>
        <w:t xml:space="preserve"> Naquele mesmo dia, dois seguidores de Jesus iam para um povoado chamado Emaús, que ficava a onze quilômetros de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14</w:t>
      </w:r>
      <w:r>
        <w:rPr>
          <w:lang w:val="pt_PT" w:bidi="pt_PT"/>
        </w:rPr>
        <w:t xml:space="preserve"> Eles conversavam sobre todas as coisas que tinham acontecido.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15</w:t>
      </w:r>
      <w:r>
        <w:rPr>
          <w:lang w:val="pt_PT" w:bidi="pt_PT"/>
        </w:rPr>
        <w:t xml:space="preserve"> Enquanto conversavam e discutiam, o próprio Jesus se aproximou e começou a caminhar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16</w:t>
      </w:r>
      <w:r>
        <w:rPr>
          <w:lang w:val="pt_PT" w:bidi="pt_PT"/>
        </w:rPr>
        <w:t xml:space="preserve"> Os olhos deles, porém, foram impedidos de reconhecê-lo.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17</w:t>
      </w:r>
      <w:r>
        <w:rPr>
          <w:lang w:val="pt_PT" w:bidi="pt_PT"/>
        </w:rPr>
        <w:t xml:space="preserve"> "Sobre o que vocês estão conversando enquanto caminham?”, perguntou. E eles pararam, entristecidos.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18</w:t>
      </w:r>
      <w:r>
        <w:rPr>
          <w:lang w:val="pt_PT" w:bidi="pt_PT"/>
        </w:rPr>
        <w:t xml:space="preserve"> Um deles, chamado Cleopas, perguntou: “Você é o único peregrino em Jerusalém que não sabe o que aconteceu lá nestes últimos dias?”.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19</w:t>
      </w:r>
      <w:r>
        <w:rPr>
          <w:lang w:val="pt_PT" w:bidi="pt_PT"/>
        </w:rPr>
        <w:t xml:space="preserve"> "O que foi?”, perguntou Jesus. “As coisas que aconteceram com Jesus de Nazaré”, responderam. “Ele era profeta, poderoso em obras e palavras diante de Deus e de todo o povo.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20</w:t>
      </w:r>
      <w:r>
        <w:rPr>
          <w:lang w:val="pt_PT" w:bidi="pt_PT"/>
        </w:rPr>
        <w:t xml:space="preserve"> Os principais sacerdotes e as autoridades o entregaram para ser condenado à morte e o crucificaram.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21</w:t>
      </w:r>
      <w:r>
        <w:rPr>
          <w:lang w:val="pt_PT" w:bidi="pt_PT"/>
        </w:rPr>
        <w:t xml:space="preserve"> Tínhamos esperança de que ele fosse aquele que redimiria Israel. Mas já faz três dias que essas coisas aconteceram.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22</w:t>
      </w:r>
      <w:r>
        <w:rPr>
          <w:lang w:val="pt_PT" w:bidi="pt_PT"/>
        </w:rPr>
        <w:t xml:space="preserve"> "Algumas mulheres de nosso grupo nos deixaram assustados, pois foram de manhã bem cedo ao túmulo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23</w:t>
      </w:r>
      <w:r>
        <w:rPr>
          <w:lang w:val="pt_PT" w:bidi="pt_PT"/>
        </w:rPr>
        <w:t xml:space="preserve"> e, não achando o corpo dele, voltaram dizendo que tinham tido uma visão de anjos, que dizem que ele está vivo.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24</w:t>
      </w:r>
      <w:r>
        <w:rPr>
          <w:lang w:val="pt_PT" w:bidi="pt_PT"/>
        </w:rPr>
        <w:t xml:space="preserve"> Alguns dos nossos foram ao túmulo e encontraram tudo como as mulheres haviam dito, mas não viram Jesus.”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25</w:t>
      </w:r>
      <w:r>
        <w:rPr>
          <w:lang w:val="pt_PT" w:bidi="pt_PT"/>
        </w:rPr>
        <w:t xml:space="preserve"> Então Jesus lhes disse: “Como vocês são insensatos! Como demoram para crer em tudo o que os profetas falaram!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26</w:t>
      </w:r>
      <w:r>
        <w:rPr>
          <w:lang w:val="pt_PT" w:bidi="pt_PT"/>
        </w:rPr>
        <w:t xml:space="preserve"> O Cristo não tinha de sofrer essas coisas e depois entrar em sua glória?”.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27</w:t>
      </w:r>
      <w:r>
        <w:rPr>
          <w:lang w:val="pt_PT" w:bidi="pt_PT"/>
        </w:rPr>
        <w:t xml:space="preserve"> E, começando por Moisés e por todos os profetas, explicava-lhes o que em todas as Escrituras se referia a ele.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28</w:t>
      </w:r>
      <w:r>
        <w:rPr>
          <w:lang w:val="pt_PT" w:bidi="pt_PT"/>
        </w:rPr>
        <w:t xml:space="preserve"> Ao se aproximarem do povoado para onde iam, Jesus deu a entender que seguiria viagem.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29</w:t>
      </w:r>
      <w:r>
        <w:rPr>
          <w:lang w:val="pt_PT" w:bidi="pt_PT"/>
        </w:rPr>
        <w:t xml:space="preserve"> E os dois insistiram com ele, dizendo: “Fique conosco, pois já é tarde e o dia está quase terminando”. E Jesus entrou para ficar com 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30</w:t>
      </w:r>
      <w:r>
        <w:rPr>
          <w:lang w:val="pt_PT" w:bidi="pt_PT"/>
        </w:rPr>
        <w:t xml:space="preserve"> Estando com eles à mesa, tomou o pão, deu graças, partiu-o e lhes deu.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31</w:t>
      </w:r>
      <w:r>
        <w:rPr>
          <w:lang w:val="pt_PT" w:bidi="pt_PT"/>
        </w:rPr>
        <w:t xml:space="preserve"> Então os olhos deles foram abertos, e o reconheceram; e ele desapareceu.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32</w:t>
      </w:r>
      <w:r>
        <w:rPr>
          <w:lang w:val="pt_PT" w:bidi="pt_PT"/>
        </w:rPr>
        <w:t xml:space="preserve"> Perguntaram um ao outro: “Por acaso, nosso coração não estava ardendo enquanto ele nos falava na estrada e nos explicava as Escrituras?”.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33</w:t>
      </w:r>
      <w:r>
        <w:rPr>
          <w:lang w:val="pt_PT" w:bidi="pt_PT"/>
        </w:rPr>
        <w:t xml:space="preserve"> Na mesma hora, eles se levantaram, voltaram para Jerusalém e encontraram reunidos ali os onze e outros que estavam com eles,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34</w:t>
      </w:r>
      <w:r>
        <w:rPr>
          <w:lang w:val="pt_PT" w:bidi="pt_PT"/>
        </w:rPr>
        <w:t xml:space="preserve"> que lhes disseram: “É verdade! O Senhor ressuscitou e apareceu a Simão!”.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35</w:t>
      </w:r>
      <w:r>
        <w:rPr>
          <w:lang w:val="pt_PT" w:bidi="pt_PT"/>
        </w:rPr>
        <w:t xml:space="preserve"> Então os dois começaram a contar o que havia acontecido na estrada e como reconheceram Jesus quando ele partiu o pão.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36</w:t>
      </w:r>
      <w:r>
        <w:rPr>
          <w:lang w:val="pt_PT" w:bidi="pt_PT"/>
        </w:rPr>
        <w:t xml:space="preserve"> E, enquanto falavam essas coisas, o próprio Jesus se pôs no meio deles e disse: “Que a paz esteja com vocês!”.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37</w:t>
      </w:r>
      <w:r>
        <w:rPr>
          <w:lang w:val="pt_PT" w:bidi="pt_PT"/>
        </w:rPr>
        <w:t xml:space="preserve"> Espantados e com muito medo, pensavam que estavam vendo um espírito.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38</w:t>
      </w:r>
      <w:r>
        <w:rPr>
          <w:lang w:val="pt_PT" w:bidi="pt_PT"/>
        </w:rPr>
        <w:t xml:space="preserve"> Jesus perguntou: “Por que estão perturbados e por que duvidam no coração de vocês?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39</w:t>
      </w:r>
      <w:r>
        <w:rPr>
          <w:lang w:val="pt_PT" w:bidi="pt_PT"/>
        </w:rPr>
        <w:t xml:space="preserve"> Vejam as minhas mãos e os meus pés. Sou eu mesmo! Toquem em mim e vejam, pois um espírito não tem carne nem ossos, como estão vendo que eu tenho”.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40</w:t>
      </w:r>
      <w:r>
        <w:rPr>
          <w:lang w:val="pt_PT" w:bidi="pt_PT"/>
        </w:rPr>
        <w:t xml:space="preserve"> Depois de dizer isso, mostrou-lhes as mãos e os pés.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41</w:t>
      </w:r>
      <w:r>
        <w:rPr>
          <w:lang w:val="pt_PT" w:bidi="pt_PT"/>
        </w:rPr>
        <w:t xml:space="preserve"> E por não acreditarem ainda, mesmo estando cheios de alegria e admirados, ele perguntou: “Vocês têm alguma coisa para comer aqui?”.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42</w:t>
      </w:r>
      <w:r>
        <w:rPr>
          <w:lang w:val="pt_PT" w:bidi="pt_PT"/>
        </w:rPr>
        <w:t xml:space="preserve"> Então lhe deram um pedaço de peixe assado,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43</w:t>
      </w:r>
      <w:r>
        <w:rPr>
          <w:lang w:val="pt_PT" w:bidi="pt_PT"/>
        </w:rPr>
        <w:t xml:space="preserve"> e, pegando-o, comeu diante deles.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44</w:t>
      </w:r>
      <w:r>
        <w:rPr>
          <w:lang w:val="pt_PT" w:bidi="pt_PT"/>
        </w:rPr>
        <w:t xml:space="preserve"> E Jesus disse: “Foi isto que eu lhes falei enquanto ainda estava com vocês: era necessário que se cumprisse tudo o que está escrito a meu respeito na Lei de Moisés, nos Profetas e nos Salmos”.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45</w:t>
      </w:r>
      <w:r>
        <w:rPr>
          <w:lang w:val="pt_PT" w:bidi="pt_PT"/>
        </w:rPr>
        <w:t xml:space="preserve"> Então, ele abriu a mente deles para que pudessem compreender as Escrituras.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46</w:t>
      </w:r>
      <w:r>
        <w:rPr>
          <w:lang w:val="pt_PT" w:bidi="pt_PT"/>
        </w:rPr>
        <w:t xml:space="preserve"> E disse: “Está escrito que o Cristo tinha de sofrer e ressuscitar dos mortos no terceiro dia,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47</w:t>
      </w:r>
      <w:r>
        <w:rPr>
          <w:lang w:val="pt_PT" w:bidi="pt_PT"/>
        </w:rPr>
        <w:t xml:space="preserve"> e que, em seu nome, seria pregado o arrependimento para perdão de pecados a todas as nações, começando por Jerusalém.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48</w:t>
      </w:r>
      <w:r>
        <w:rPr>
          <w:lang w:val="pt_PT" w:bidi="pt_PT"/>
        </w:rPr>
        <w:t xml:space="preserve"> Vocês são testemunhas dessas coisas.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49</w:t>
      </w:r>
      <w:r>
        <w:rPr>
          <w:lang w:val="pt_PT" w:bidi="pt_PT"/>
        </w:rPr>
        <w:t xml:space="preserve"> "Agora envio a promessa de meu Pai sobre vocês. Fiquem na cidade até que sejam revestidos do poder vindo do alto”.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50</w:t>
      </w:r>
      <w:r>
        <w:rPr>
          <w:lang w:val="pt_PT" w:bidi="pt_PT"/>
        </w:rPr>
        <w:t xml:space="preserve"> Depois Jesus os levou para os arredores de Betânia e, levantando as mãos, os abençoou.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51</w:t>
      </w:r>
      <w:r>
        <w:rPr>
          <w:lang w:val="pt_PT" w:bidi="pt_PT"/>
        </w:rPr>
        <w:t xml:space="preserve"> Enquanto os abençoava, ele se afastou e foi elevado ao céu.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52</w:t>
      </w:r>
      <w:r>
        <w:rPr>
          <w:lang w:val="pt_PT" w:bidi="pt_PT"/>
        </w:rPr>
        <w:t xml:space="preserve"> Eles o adoraram e voltaram para Jerusalém cheios de grande alegria.</w:t>
      </w:r>
    </w:p>
    <w:p>
      <w:pPr/>
      <w:r>
        <w:rPr>
          <w:lang w:val="pt_PT" w:bidi="pt_PT"/>
        </w:rPr>
      </w:r>
      <w:r>
        <w:rPr>
          <w:vertAlign w:val="superscript"/>
          <w:lang w:val="pt_PT" w:bidi="pt_PT"/>
        </w:rPr>
        <w:t>53</w:t>
      </w:r>
      <w:r>
        <w:rPr>
          <w:lang w:val="pt_PT" w:bidi="pt_PT"/>
        </w:rPr>
        <w:t xml:space="preserve"> E estavam sempre no templo, louvando a Deus.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missionmutual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