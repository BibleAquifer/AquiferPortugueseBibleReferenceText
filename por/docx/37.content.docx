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Ageu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 primeiro dia do sexto mês, no segundo ano do reinado de Dario I, a palavra do SENHOR veio ao profeta Ageu, e ele a levou a Zorobabel, filho de Sealtiel, governador de Judá, e a Josué, filho de Jeozadaque, o sumo sacerdote, dizendo: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“Por que o povo diz: ‘Ainda não é o tempo de reconstruir a casa do SENHOR’?”, pergunta o SENHOR dos Exércitos.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Então a palavra do SENHOR veio outra vez por meio de Ageu, dirigida ao povo: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“Acaso é tempo de vocês viverem em casas bem-acabadas e confortáveis, enquanto a minha casa permanece derrubada e sem reparo?”.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Assim diz o SENHOR dos Exércitos: “Observem com atenção o resultado disso.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Vocês semeiam muito e colhem pouco; comem, mas não se satisfazem; bebem, mas não se saciam; vestem roupas, mas não se aquecem; recebem salário, mas ele desaparece como dinheiro guardado numa bolsa furada.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Considerem isto”, diz o SENHOR dos Exércitos. “Revejam seus atos e vejam o que eles produziram.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Subam aos montes, tragam madeira e reconstruam o meu templo; nele terei prazer e nele mostrarei a minha glória”, diz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“Vocês esperaram grande coisa, mas veio pouco; e quando trouxeram esse pouco para casa, eu o dispersei com um sopro. Por quê? Porque a minha casa continua em ruínas, enquanto cada um corre para cuidar da própria casa”, diz o SENHOR dos Exércitos.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"Por isso, por causa de vocês, o céu reteve o orvalho e a terra reteve o seu fruto.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Eu chamei a seca sobre a terra e sobre os montes, sobre o cereal, as uvas e o azeite, sobre tudo o que o solo produz, sobre as pessoas e o gado, e sobre todo o trabalho das mãos”.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Então Zorobabel, filho de Sealtiel, governador de Judá, e Josué, filho de Jeozadaque, o sumo sacerdote, junto com todo o restante do povo, obedeceram à voz do SENHOR, seu Deus, e às palavras do profeta Ageu, que o SENHOR havia enviado. E o povo temeu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Ageu, mensageiro do SENHOR, transmitiu ao povo esta mensagem do SENHOR: “Eu estou com vocês”, diz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 o SENHOR despertou o ânimo de Zorobabel, filho de Sealtiel, governador de Judá, e o ânimo de Josué, filho de Jeozadaque, o sumo sacerdote, e o ânimo de todo o restante do povo; e eles vieram e começaram a trabalhar na casa do SENHOR dos Exércitos, seu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Isso aconteceu no vigésimo quarto dia do sexto mês, no segundo ano do reinado de Dario I, quando eles começaram o trabalho.</w:t>
      </w:r>
    </w:p>
    <w:p>
      <w:pPr>
        <w:pStyle w:val="Heading2"/>
      </w:pPr>
      <w:r>
        <w:rPr>
          <w:lang w:val="pt_PT" w:bidi="pt_PT"/>
        </w:rPr>
        <w:t>Ageu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 vigésimo primeiro dia do sétimo mês, o SENHOR falou por meio do profeta Ageu: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“Dirija esta pergunta a Zorobabel, filho de Sealtiel, governador de Judá, a Josué, filho de Jeozadaque, o sumo sacerdote, e a todo o restante do povo: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'Quem entre vocês ainda se lembra do templo antigo, em sua primeira glória? E este que vocês levantam agora, em comparação com aquele, não parece insignificante?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Mas agora, Zorobabel, não perca o ânimo, diz o SENHOR; e você também, Josué, filho de Jeozadaque, sumo sacerdote, não perca o ânimo; e vocês, povo desta terra, tenham coragem e continuem a trabalhar, diz o SENHOR, pois eu estou com vocês, diz o SENHOR dos Exércitos.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Esta é a palavra que firmei com vocês quando Israel saiu do Egito: o meu Espírito permanece no meio de vocês; por isso, não tenham medo’.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Assim diz o SENHOR dos Exércitos: “Ainda falta pouco tempo, e eu farei tremer os céus e a terra, o mar e a terra seca.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Farei tremer as nações, e elas trarão seus tesouros para este lugar; e eu encherei esta casa com a minha glória”, diz o SENHOR dos Exércitos.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 prata é minha, e o ouro é meu, diz o SENHOR dos Exércitos.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 glória desta casa será maior do que a glória da primeira”, diz o SENHOR dos Exércitos; “e neste lugar eu darei paz”, diz o SENHOR dos Exércitos.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No vigésimo quarto dia do nono mês, no segundo ano do reinado de Dario I, o SENHOR enviou outra mensagem por meio do profeta Ageu: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"Assim diz o SENHOR dos Exércitos: Consulte os sacerdotes sobre a lei: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'Se alguém levar carne santa na dobra da roupa, e essa dobra tocar em pão, algo cozido, vinho, azeite ou qualquer alimento, isso se tornará consagrado?’”. Os sacerdotes responderam: “Não”.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Ageu perguntou: “E se alguém, por ter tocado num cadáver, estiver impuro segundo a lei cerimonial, e tocar em alguma dessas coisas, ela ficará impura?”. Os sacerdotes responderam: “Sim, ficará impura”.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Então Ageu declarou a palavra do SENHOR: “Assim é este povo, assim é esta nação diante de mim, diz o SENHOR; e assim é toda obra de suas mãos: o que oferecem ali está contaminado.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Agora, considerem com atenção, a partir deste dia: antes de vocês colocarem pedra sobre pedra no templo do SENHOR,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quando vocês esperavam vinte medidas de trigo, encontravam apenas dez; quando iam ao depósito de vinho para tirar cinquenta medidas, achavam somente vinte.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Eu atingi o trabalho de vocês com ferrugem, bolor e granizo; mesmo assim, vocês não voltaram para mim”, diz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“Mas agora, prestem atenção: a partir de hoje, o vigésimo quarto dia do nono mês, o dia em que foram lançados os alicerces do templo do SENHOR, eu os abençoarei.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Agora declaro uma promessa a vocês: mesmo que a semente ainda esteja guardada no celeiro e nada tenha brotado — antes de aparecerem as uvas, os figos, as romãs e as azeitonas —, a partir de hoje eu os abençoarei”.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No mesmo vigésimo quarto dia do nono mês, Ageu recebeu outra palavra do SENHOR: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“Diga a Zorobabel, governador de Judá: Estou para fazer tremer os céus e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Derrubarei tronos de reis e acabarei com a força dos reinos da terra; destruirei exércitos, carros e condutores; e os próprios companheiros se voltarão uns contra os outros e acabarão se matando.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Naquele dia, diz o SENHOR dos Exércitos, eu tomarei você, Zorobabel, meu servo, filho de Sealtiel, diz o SENHOR, e farei de você como um anel de selo, pois eu o escolhi, diz o SENHOR dos Exércitos”.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