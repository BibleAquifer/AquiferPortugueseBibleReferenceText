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1 Reis 1:1</w:t>
      </w:r>
      <w:r>
        <w:rPr>
          <w:lang w:val="pt_PT" w:bidi="pt_PT"/>
        </w:rPr>
      </w:r>
    </w:p>
    <w:p>
      <w:pPr/>
      <w:r>
        <w:rPr>
          <w:lang w:val="pt_PT" w:bidi="pt_PT"/>
        </w:rPr>
      </w:r>
      <w:r>
        <w:rPr>
          <w:vertAlign w:val="superscript"/>
          <w:lang w:val="pt_PT" w:bidi="pt_PT"/>
        </w:rPr>
        <w:t>1</w:t>
      </w:r>
      <w:r>
        <w:rPr>
          <w:lang w:val="pt_PT" w:bidi="pt_PT"/>
        </w:rPr>
        <w:t xml:space="preserve"> Quando o rei Davi já estava muito velho, cobriam-no com mantas, mas ele não conseguia se aquecer.</w:t>
      </w:r>
    </w:p>
    <w:p>
      <w:pPr/>
      <w:r>
        <w:rPr>
          <w:lang w:val="pt_PT" w:bidi="pt_PT"/>
        </w:rPr>
      </w:r>
      <w:r>
        <w:rPr>
          <w:vertAlign w:val="superscript"/>
          <w:lang w:val="pt_PT" w:bidi="pt_PT"/>
        </w:rPr>
        <w:t>2</w:t>
      </w:r>
      <w:r>
        <w:rPr>
          <w:lang w:val="pt_PT" w:bidi="pt_PT"/>
        </w:rPr>
        <w:t xml:space="preserve"> Então seus servos propuseram: “Que se procure para o rei, nosso senhor, uma jovem virgem, para que fique a seu serviço e cuide dele. Ela se deitará junto ao rei para mantê-lo aquecido”.</w:t>
      </w:r>
    </w:p>
    <w:p>
      <w:pPr/>
      <w:r>
        <w:rPr>
          <w:lang w:val="pt_PT" w:bidi="pt_PT"/>
        </w:rPr>
      </w:r>
      <w:r>
        <w:rPr>
          <w:vertAlign w:val="superscript"/>
          <w:lang w:val="pt_PT" w:bidi="pt_PT"/>
        </w:rPr>
        <w:t>3</w:t>
      </w:r>
      <w:r>
        <w:rPr>
          <w:lang w:val="pt_PT" w:bidi="pt_PT"/>
        </w:rPr>
        <w:t xml:space="preserve"> Depois de procurarem por todo o território de Israel uma jovem de boa aparência, eles encontraram Abisague, de Suném, e a levaram ao rei.</w:t>
      </w:r>
    </w:p>
    <w:p>
      <w:pPr/>
      <w:r>
        <w:rPr>
          <w:lang w:val="pt_PT" w:bidi="pt_PT"/>
        </w:rPr>
      </w:r>
      <w:r>
        <w:rPr>
          <w:vertAlign w:val="superscript"/>
          <w:lang w:val="pt_PT" w:bidi="pt_PT"/>
        </w:rPr>
        <w:t>4</w:t>
      </w:r>
      <w:r>
        <w:rPr>
          <w:lang w:val="pt_PT" w:bidi="pt_PT"/>
        </w:rPr>
        <w:t xml:space="preserve"> Ela era muito bonita; cuidava do rei e lhe servia, mas o rei não teve relações com ela.</w:t>
      </w:r>
    </w:p>
    <w:p>
      <w:pPr/>
      <w:r>
        <w:rPr>
          <w:lang w:val="pt_PT" w:bidi="pt_PT"/>
        </w:rPr>
      </w:r>
      <w:r>
        <w:rPr>
          <w:vertAlign w:val="superscript"/>
          <w:lang w:val="pt_PT" w:bidi="pt_PT"/>
        </w:rPr>
        <w:t>5</w:t>
      </w:r>
      <w:r>
        <w:rPr>
          <w:lang w:val="pt_PT" w:bidi="pt_PT"/>
        </w:rPr>
        <w:t xml:space="preserve"> Nesse tempo, Adonias, filho de Davi e Hagite, passou a se exaltar, dizendo: “Eu serei rei”. Mandou preparar carros, cavaleiros e cinquenta homens que corressem à sua frente.</w:t>
      </w:r>
    </w:p>
    <w:p>
      <w:pPr/>
      <w:r>
        <w:rPr>
          <w:lang w:val="pt_PT" w:bidi="pt_PT"/>
        </w:rPr>
      </w:r>
      <w:r>
        <w:rPr>
          <w:vertAlign w:val="superscript"/>
          <w:lang w:val="pt_PT" w:bidi="pt_PT"/>
        </w:rPr>
        <w:t>6</w:t>
      </w:r>
      <w:r>
        <w:rPr>
          <w:lang w:val="pt_PT" w:bidi="pt_PT"/>
        </w:rPr>
        <w:t xml:space="preserve"> Seu pai nunca o havia repreendido, nem lhe perguntava: “Por que você age assim?”. Adonias também era de boa aparência e havia nascido depois de Absalão.</w:t>
      </w:r>
    </w:p>
    <w:p>
      <w:pPr/>
      <w:r>
        <w:rPr>
          <w:lang w:val="pt_PT" w:bidi="pt_PT"/>
        </w:rPr>
      </w:r>
      <w:r>
        <w:rPr>
          <w:vertAlign w:val="superscript"/>
          <w:lang w:val="pt_PT" w:bidi="pt_PT"/>
        </w:rPr>
        <w:t>7</w:t>
      </w:r>
      <w:r>
        <w:rPr>
          <w:lang w:val="pt_PT" w:bidi="pt_PT"/>
        </w:rPr>
        <w:t xml:space="preserve"> Ele tinha um acordo com Joabe, filho de Zeruia, e com o sacerdote Abiatar, e ambos ficaram ao seu lado.</w:t>
      </w:r>
    </w:p>
    <w:p>
      <w:pPr/>
      <w:r>
        <w:rPr>
          <w:lang w:val="pt_PT" w:bidi="pt_PT"/>
        </w:rPr>
      </w:r>
      <w:r>
        <w:rPr>
          <w:vertAlign w:val="superscript"/>
          <w:lang w:val="pt_PT" w:bidi="pt_PT"/>
        </w:rPr>
        <w:t>8</w:t>
      </w:r>
      <w:r>
        <w:rPr>
          <w:lang w:val="pt_PT" w:bidi="pt_PT"/>
        </w:rPr>
        <w:t xml:space="preserve"> Contudo, o sacerdote Zadoque, Benaia, filho de Joiada, o profeta Natã, Simei, Reí e os homens valentes de Davi não apoiaram Adonias.</w:t>
      </w:r>
    </w:p>
    <w:p>
      <w:pPr/>
      <w:r>
        <w:rPr>
          <w:lang w:val="pt_PT" w:bidi="pt_PT"/>
        </w:rPr>
      </w:r>
      <w:r>
        <w:rPr>
          <w:vertAlign w:val="superscript"/>
          <w:lang w:val="pt_PT" w:bidi="pt_PT"/>
        </w:rPr>
        <w:t>9</w:t>
      </w:r>
      <w:r>
        <w:rPr>
          <w:lang w:val="pt_PT" w:bidi="pt_PT"/>
        </w:rPr>
        <w:t xml:space="preserve"> Adonias matou ovelhas, bois e novilhos gordos como sacrifício junto à pedra de Zoelete, perto de En-Rogel. Ele também convidou todos os seus irmãos, os filhos do rei, e todos os homens de Judá que trabalhavam para o rei,</w:t>
      </w:r>
    </w:p>
    <w:p>
      <w:pPr/>
      <w:r>
        <w:rPr>
          <w:lang w:val="pt_PT" w:bidi="pt_PT"/>
        </w:rPr>
      </w:r>
      <w:r>
        <w:rPr>
          <w:vertAlign w:val="superscript"/>
          <w:lang w:val="pt_PT" w:bidi="pt_PT"/>
        </w:rPr>
        <w:t>10</w:t>
      </w:r>
      <w:r>
        <w:rPr>
          <w:lang w:val="pt_PT" w:bidi="pt_PT"/>
        </w:rPr>
        <w:t xml:space="preserve"> com exceção do profeta Natã, de Benaia, dos homens valentes do rei e de seu irmão Salomão.</w:t>
      </w:r>
    </w:p>
    <w:p>
      <w:pPr/>
      <w:r>
        <w:rPr>
          <w:lang w:val="pt_PT" w:bidi="pt_PT"/>
        </w:rPr>
      </w:r>
      <w:r>
        <w:rPr>
          <w:vertAlign w:val="superscript"/>
          <w:lang w:val="pt_PT" w:bidi="pt_PT"/>
        </w:rPr>
        <w:t>11</w:t>
      </w:r>
      <w:r>
        <w:rPr>
          <w:lang w:val="pt_PT" w:bidi="pt_PT"/>
        </w:rPr>
        <w:t xml:space="preserve"> Então Natã perguntou a Bate-Seba, mãe de Salomão: “Você não ouviu que Adonias, filho de Hagite, se tornou rei sem que o rei Davi soubesse?</w:t>
      </w:r>
    </w:p>
    <w:p>
      <w:pPr/>
      <w:r>
        <w:rPr>
          <w:lang w:val="pt_PT" w:bidi="pt_PT"/>
        </w:rPr>
      </w:r>
      <w:r>
        <w:rPr>
          <w:vertAlign w:val="superscript"/>
          <w:lang w:val="pt_PT" w:bidi="pt_PT"/>
        </w:rPr>
        <w:t>12</w:t>
      </w:r>
      <w:r>
        <w:rPr>
          <w:lang w:val="pt_PT" w:bidi="pt_PT"/>
        </w:rPr>
        <w:t xml:space="preserve"> Agora ouça o meu conselho, se quiser salvar a sua vida e a do seu filho Salomão.</w:t>
      </w:r>
    </w:p>
    <w:p>
      <w:pPr/>
      <w:r>
        <w:rPr>
          <w:lang w:val="pt_PT" w:bidi="pt_PT"/>
        </w:rPr>
      </w:r>
      <w:r>
        <w:rPr>
          <w:vertAlign w:val="superscript"/>
          <w:lang w:val="pt_PT" w:bidi="pt_PT"/>
        </w:rPr>
        <w:t>13</w:t>
      </w:r>
      <w:r>
        <w:rPr>
          <w:lang w:val="pt_PT" w:bidi="pt_PT"/>
        </w:rPr>
        <w:t xml:space="preserve"> Vá falar com o rei Davi agora e diga: ‘Meu senhor, o rei, não prometeu que Salomão, meu filho, seria o próximo rei e se sentaria no seu trono? Então por que Adonias se tornou rei?’.</w:t>
      </w:r>
    </w:p>
    <w:p>
      <w:pPr/>
      <w:r>
        <w:rPr>
          <w:lang w:val="pt_PT" w:bidi="pt_PT"/>
        </w:rPr>
      </w:r>
      <w:r>
        <w:rPr>
          <w:vertAlign w:val="superscript"/>
          <w:lang w:val="pt_PT" w:bidi="pt_PT"/>
        </w:rPr>
        <w:t>14</w:t>
      </w:r>
      <w:r>
        <w:rPr>
          <w:lang w:val="pt_PT" w:bidi="pt_PT"/>
        </w:rPr>
        <w:t xml:space="preserve"> Enquanto você estiver falando com o rei, eu entrarei e confirmarei o que você disse”.</w:t>
      </w:r>
    </w:p>
    <w:p>
      <w:pPr/>
      <w:r>
        <w:rPr>
          <w:lang w:val="pt_PT" w:bidi="pt_PT"/>
        </w:rPr>
      </w:r>
      <w:r>
        <w:rPr>
          <w:vertAlign w:val="superscript"/>
          <w:lang w:val="pt_PT" w:bidi="pt_PT"/>
        </w:rPr>
        <w:t>15</w:t>
      </w:r>
      <w:r>
        <w:rPr>
          <w:lang w:val="pt_PT" w:bidi="pt_PT"/>
        </w:rPr>
        <w:t xml:space="preserve"> Bate-Seba foi ao quarto do rei, já muito velho e sob os cuidados de Abisague,</w:t>
      </w:r>
    </w:p>
    <w:p>
      <w:pPr/>
      <w:r>
        <w:rPr>
          <w:lang w:val="pt_PT" w:bidi="pt_PT"/>
        </w:rPr>
      </w:r>
      <w:r>
        <w:rPr>
          <w:vertAlign w:val="superscript"/>
          <w:lang w:val="pt_PT" w:bidi="pt_PT"/>
        </w:rPr>
        <w:t>16</w:t>
      </w:r>
      <w:r>
        <w:rPr>
          <w:lang w:val="pt_PT" w:bidi="pt_PT"/>
        </w:rPr>
        <w:t xml:space="preserve"> e prostrou-se diante dele. Davi perguntou: “O que você deseja?”.</w:t>
      </w:r>
    </w:p>
    <w:p>
      <w:pPr/>
      <w:r>
        <w:rPr>
          <w:lang w:val="pt_PT" w:bidi="pt_PT"/>
        </w:rPr>
      </w:r>
      <w:r>
        <w:rPr>
          <w:vertAlign w:val="superscript"/>
          <w:lang w:val="pt_PT" w:bidi="pt_PT"/>
        </w:rPr>
        <w:t>17</w:t>
      </w:r>
      <w:r>
        <w:rPr>
          <w:lang w:val="pt_PT" w:bidi="pt_PT"/>
        </w:rPr>
        <w:t xml:space="preserve"> Ela respondeu: “Meu senhor, o rei jurou à sua serva, pelo SENHOR, seu Deus, que Salomão, meu filho, seria o próximo rei e se sentaria no seu trono.</w:t>
      </w:r>
    </w:p>
    <w:p>
      <w:pPr/>
      <w:r>
        <w:rPr>
          <w:lang w:val="pt_PT" w:bidi="pt_PT"/>
        </w:rPr>
      </w:r>
      <w:r>
        <w:rPr>
          <w:vertAlign w:val="superscript"/>
          <w:lang w:val="pt_PT" w:bidi="pt_PT"/>
        </w:rPr>
        <w:t>18</w:t>
      </w:r>
      <w:r>
        <w:rPr>
          <w:lang w:val="pt_PT" w:bidi="pt_PT"/>
        </w:rPr>
        <w:t xml:space="preserve"> Agora, no entanto, Adonias se tornou rei, e meu senhor, o rei, não sabe disso.</w:t>
      </w:r>
    </w:p>
    <w:p>
      <w:pPr/>
      <w:r>
        <w:rPr>
          <w:lang w:val="pt_PT" w:bidi="pt_PT"/>
        </w:rPr>
      </w:r>
      <w:r>
        <w:rPr>
          <w:vertAlign w:val="superscript"/>
          <w:lang w:val="pt_PT" w:bidi="pt_PT"/>
        </w:rPr>
        <w:t>19</w:t>
      </w:r>
      <w:r>
        <w:rPr>
          <w:lang w:val="pt_PT" w:bidi="pt_PT"/>
        </w:rPr>
        <w:t xml:space="preserve"> Ele ofereceu muitos bois, novilhos gordos e ovelhas como sacrifício. Também convidou todos os filhos do rei, o sacerdote Abiatar e Joabe, comandante do exército. Mas não convidou Salomão, seu servo.</w:t>
      </w:r>
    </w:p>
    <w:p>
      <w:pPr/>
      <w:r>
        <w:rPr>
          <w:lang w:val="pt_PT" w:bidi="pt_PT"/>
        </w:rPr>
      </w:r>
      <w:r>
        <w:rPr>
          <w:vertAlign w:val="superscript"/>
          <w:lang w:val="pt_PT" w:bidi="pt_PT"/>
        </w:rPr>
        <w:t>20</w:t>
      </w:r>
      <w:r>
        <w:rPr>
          <w:lang w:val="pt_PT" w:bidi="pt_PT"/>
        </w:rPr>
        <w:t xml:space="preserve"> Agora, meu senhor, o rei, todo o povo de Israel espera que o senhor declare quem será seu sucessor.</w:t>
      </w:r>
    </w:p>
    <w:p>
      <w:pPr/>
      <w:r>
        <w:rPr>
          <w:lang w:val="pt_PT" w:bidi="pt_PT"/>
        </w:rPr>
      </w:r>
      <w:r>
        <w:rPr>
          <w:vertAlign w:val="superscript"/>
          <w:lang w:val="pt_PT" w:bidi="pt_PT"/>
        </w:rPr>
        <w:t>21</w:t>
      </w:r>
      <w:r>
        <w:rPr>
          <w:lang w:val="pt_PT" w:bidi="pt_PT"/>
        </w:rPr>
        <w:t xml:space="preserve"> Caso contrário, quando o rei morrer, eu e meu filho Salomão seremos tratados como criminosos”.</w:t>
      </w:r>
    </w:p>
    <w:p>
      <w:pPr/>
      <w:r>
        <w:rPr>
          <w:lang w:val="pt_PT" w:bidi="pt_PT"/>
        </w:rPr>
      </w:r>
      <w:r>
        <w:rPr>
          <w:vertAlign w:val="superscript"/>
          <w:lang w:val="pt_PT" w:bidi="pt_PT"/>
        </w:rPr>
        <w:t>22</w:t>
      </w:r>
      <w:r>
        <w:rPr>
          <w:lang w:val="pt_PT" w:bidi="pt_PT"/>
        </w:rPr>
        <w:t xml:space="preserve"> Ela ainda falava com o rei quando o profeta Natã chegou.</w:t>
      </w:r>
    </w:p>
    <w:p>
      <w:pPr/>
      <w:r>
        <w:rPr>
          <w:lang w:val="pt_PT" w:bidi="pt_PT"/>
        </w:rPr>
      </w:r>
      <w:r>
        <w:rPr>
          <w:vertAlign w:val="superscript"/>
          <w:lang w:val="pt_PT" w:bidi="pt_PT"/>
        </w:rPr>
        <w:t>23</w:t>
      </w:r>
      <w:r>
        <w:rPr>
          <w:lang w:val="pt_PT" w:bidi="pt_PT"/>
        </w:rPr>
        <w:t xml:space="preserve"> O rei foi avisado: “O profeta Natã está aqui”. Ele entrou e se prostrou com o rosto em terra diante de Davi.</w:t>
      </w:r>
    </w:p>
    <w:p>
      <w:pPr/>
      <w:r>
        <w:rPr>
          <w:lang w:val="pt_PT" w:bidi="pt_PT"/>
        </w:rPr>
      </w:r>
      <w:r>
        <w:rPr>
          <w:vertAlign w:val="superscript"/>
          <w:lang w:val="pt_PT" w:bidi="pt_PT"/>
        </w:rPr>
        <w:t>24</w:t>
      </w:r>
      <w:r>
        <w:rPr>
          <w:lang w:val="pt_PT" w:bidi="pt_PT"/>
        </w:rPr>
        <w:t xml:space="preserve"> Em seguida, Natã perguntou: “Foi meu senhor, o rei, quem declarou que Adonias seria seu sucessor e se sentaria no seu trono?</w:t>
      </w:r>
    </w:p>
    <w:p>
      <w:pPr/>
      <w:r>
        <w:rPr>
          <w:lang w:val="pt_PT" w:bidi="pt_PT"/>
        </w:rPr>
      </w:r>
      <w:r>
        <w:rPr>
          <w:vertAlign w:val="superscript"/>
          <w:lang w:val="pt_PT" w:bidi="pt_PT"/>
        </w:rPr>
        <w:t>25</w:t>
      </w:r>
      <w:r>
        <w:rPr>
          <w:lang w:val="pt_PT" w:bidi="pt_PT"/>
        </w:rPr>
        <w:t xml:space="preserve"> Hoje ele ofereceu muitos sacrifícios de bois, novilhos gordos e ovelhas. Ele também convidou todos os filhos do rei, os chefes do exército e o sacerdote Abiatar. Eles estão comendo e bebendo com ele e dizendo: ‘Viva o rei Adonias!’.</w:t>
      </w:r>
    </w:p>
    <w:p>
      <w:pPr/>
      <w:r>
        <w:rPr>
          <w:lang w:val="pt_PT" w:bidi="pt_PT"/>
        </w:rPr>
      </w:r>
      <w:r>
        <w:rPr>
          <w:vertAlign w:val="superscript"/>
          <w:lang w:val="pt_PT" w:bidi="pt_PT"/>
        </w:rPr>
        <w:t>26</w:t>
      </w:r>
      <w:r>
        <w:rPr>
          <w:lang w:val="pt_PT" w:bidi="pt_PT"/>
        </w:rPr>
        <w:t xml:space="preserve"> No entanto, nem eu, seu servo, nem o sacerdote Zadoque, nem Benaia, filho de Joiada, nem seu servo Salomão fomos convidados.</w:t>
      </w:r>
    </w:p>
    <w:p>
      <w:pPr/>
      <w:r>
        <w:rPr>
          <w:lang w:val="pt_PT" w:bidi="pt_PT"/>
        </w:rPr>
      </w:r>
      <w:r>
        <w:rPr>
          <w:vertAlign w:val="superscript"/>
          <w:lang w:val="pt_PT" w:bidi="pt_PT"/>
        </w:rPr>
        <w:t>27</w:t>
      </w:r>
      <w:r>
        <w:rPr>
          <w:lang w:val="pt_PT" w:bidi="pt_PT"/>
        </w:rPr>
        <w:t xml:space="preserve"> Será que isso foi feito por decisão do rei, meu senhor, sem avisar seus servos sobre quem seria o sucessor dele?”.</w:t>
      </w:r>
    </w:p>
    <w:p>
      <w:pPr/>
      <w:r>
        <w:rPr>
          <w:lang w:val="pt_PT" w:bidi="pt_PT"/>
        </w:rPr>
      </w:r>
      <w:r>
        <w:rPr>
          <w:vertAlign w:val="superscript"/>
          <w:lang w:val="pt_PT" w:bidi="pt_PT"/>
        </w:rPr>
        <w:t>28</w:t>
      </w:r>
      <w:r>
        <w:rPr>
          <w:lang w:val="pt_PT" w:bidi="pt_PT"/>
        </w:rPr>
        <w:t xml:space="preserve"> Então o rei Davi ordenou: “Chamem Bate-Seba”. Ela entrou e ficou diante do rei.</w:t>
      </w:r>
    </w:p>
    <w:p>
      <w:pPr/>
      <w:r>
        <w:rPr>
          <w:lang w:val="pt_PT" w:bidi="pt_PT"/>
        </w:rPr>
      </w:r>
      <w:r>
        <w:rPr>
          <w:vertAlign w:val="superscript"/>
          <w:lang w:val="pt_PT" w:bidi="pt_PT"/>
        </w:rPr>
        <w:t>29</w:t>
      </w:r>
      <w:r>
        <w:rPr>
          <w:lang w:val="pt_PT" w:bidi="pt_PT"/>
        </w:rPr>
        <w:t xml:space="preserve"> O rei fez um juramento: “Tão certo como vive o SENHOR, que me salvou de todo sofrimento,</w:t>
      </w:r>
    </w:p>
    <w:p>
      <w:pPr/>
      <w:r>
        <w:rPr>
          <w:lang w:val="pt_PT" w:bidi="pt_PT"/>
        </w:rPr>
      </w:r>
      <w:r>
        <w:rPr>
          <w:vertAlign w:val="superscript"/>
          <w:lang w:val="pt_PT" w:bidi="pt_PT"/>
        </w:rPr>
        <w:t>30</w:t>
      </w:r>
      <w:r>
        <w:rPr>
          <w:lang w:val="pt_PT" w:bidi="pt_PT"/>
        </w:rPr>
        <w:t xml:space="preserve"> hoje mesmo vou cumprir o juramento que fiz a você pelo SENHOR, o Deus de Israel: Salomão, seu filho, será rei depois de mim e se sentará no meu trono”.</w:t>
      </w:r>
    </w:p>
    <w:p>
      <w:pPr/>
      <w:r>
        <w:rPr>
          <w:lang w:val="pt_PT" w:bidi="pt_PT"/>
        </w:rPr>
      </w:r>
      <w:r>
        <w:rPr>
          <w:vertAlign w:val="superscript"/>
          <w:lang w:val="pt_PT" w:bidi="pt_PT"/>
        </w:rPr>
        <w:t>31</w:t>
      </w:r>
      <w:r>
        <w:rPr>
          <w:lang w:val="pt_PT" w:bidi="pt_PT"/>
        </w:rPr>
        <w:t xml:space="preserve"> Em seguida, Bate-Seba se prostrou com o rosto em terra diante do rei e disse: “Que o rei Davi, meu senhor, viva para sempre!”.</w:t>
      </w:r>
    </w:p>
    <w:p>
      <w:pPr/>
      <w:r>
        <w:rPr>
          <w:lang w:val="pt_PT" w:bidi="pt_PT"/>
        </w:rPr>
      </w:r>
      <w:r>
        <w:rPr>
          <w:vertAlign w:val="superscript"/>
          <w:lang w:val="pt_PT" w:bidi="pt_PT"/>
        </w:rPr>
        <w:t>32</w:t>
      </w:r>
      <w:r>
        <w:rPr>
          <w:lang w:val="pt_PT" w:bidi="pt_PT"/>
        </w:rPr>
        <w:t xml:space="preserve"> O rei Davi deu a seguinte ordem: “Tragam o sacerdote Zadoque, o profeta Natã e Benaia, filho de Joiada”. Assim que eles se colocaram na presença do rei,</w:t>
      </w:r>
    </w:p>
    <w:p>
      <w:pPr/>
      <w:r>
        <w:rPr>
          <w:lang w:val="pt_PT" w:bidi="pt_PT"/>
        </w:rPr>
      </w:r>
      <w:r>
        <w:rPr>
          <w:vertAlign w:val="superscript"/>
          <w:lang w:val="pt_PT" w:bidi="pt_PT"/>
        </w:rPr>
        <w:t>33</w:t>
      </w:r>
      <w:r>
        <w:rPr>
          <w:lang w:val="pt_PT" w:bidi="pt_PT"/>
        </w:rPr>
        <w:t xml:space="preserve"> ele disse: “Levem com vocês os servos do rei, façam meu filho Salomão montar na minha própria mula e conduzam-no à fonte de Giom.</w:t>
      </w:r>
    </w:p>
    <w:p>
      <w:pPr/>
      <w:r>
        <w:rPr>
          <w:lang w:val="pt_PT" w:bidi="pt_PT"/>
        </w:rPr>
      </w:r>
      <w:r>
        <w:rPr>
          <w:vertAlign w:val="superscript"/>
          <w:lang w:val="pt_PT" w:bidi="pt_PT"/>
        </w:rPr>
        <w:t>34</w:t>
      </w:r>
      <w:r>
        <w:rPr>
          <w:lang w:val="pt_PT" w:bidi="pt_PT"/>
        </w:rPr>
        <w:t xml:space="preserve"> Ali ele será ungido rei sobre Israel pelo sacerdote Zadoque e pelo profeta Natã. Toquem a trombeta e anunciem: ‘Viva o rei Salomão!’.</w:t>
      </w:r>
    </w:p>
    <w:p>
      <w:pPr/>
      <w:r>
        <w:rPr>
          <w:lang w:val="pt_PT" w:bidi="pt_PT"/>
        </w:rPr>
      </w:r>
      <w:r>
        <w:rPr>
          <w:vertAlign w:val="superscript"/>
          <w:lang w:val="pt_PT" w:bidi="pt_PT"/>
        </w:rPr>
        <w:t>35</w:t>
      </w:r>
      <w:r>
        <w:rPr>
          <w:lang w:val="pt_PT" w:bidi="pt_PT"/>
        </w:rPr>
        <w:t xml:space="preserve"> Depois, acompanhem-no de volta. Ele se sentará no meu trono e reinará no meu lugar, pois eu o nomeei rei sobre Israel e Judá”.</w:t>
      </w:r>
    </w:p>
    <w:p>
      <w:pPr/>
      <w:r>
        <w:rPr>
          <w:lang w:val="pt_PT" w:bidi="pt_PT"/>
        </w:rPr>
      </w:r>
      <w:r>
        <w:rPr>
          <w:vertAlign w:val="superscript"/>
          <w:lang w:val="pt_PT" w:bidi="pt_PT"/>
        </w:rPr>
        <w:t>36</w:t>
      </w:r>
      <w:r>
        <w:rPr>
          <w:lang w:val="pt_PT" w:bidi="pt_PT"/>
        </w:rPr>
        <w:t xml:space="preserve"> Benaia, filho de Joiada, respondeu: “Amém! Que o SENHOR, o Deus do meu rei, confirme o que o senhor disse.</w:t>
      </w:r>
    </w:p>
    <w:p>
      <w:pPr/>
      <w:r>
        <w:rPr>
          <w:lang w:val="pt_PT" w:bidi="pt_PT"/>
        </w:rPr>
      </w:r>
      <w:r>
        <w:rPr>
          <w:vertAlign w:val="superscript"/>
          <w:lang w:val="pt_PT" w:bidi="pt_PT"/>
        </w:rPr>
        <w:t>37</w:t>
      </w:r>
      <w:r>
        <w:rPr>
          <w:lang w:val="pt_PT" w:bidi="pt_PT"/>
        </w:rPr>
        <w:t xml:space="preserve"> Assim como o SENHOR esteve com meu senhor, o rei, que ele esteja também com Salomão e torne o seu trono ainda maior que o trono do rei Davi!”.</w:t>
      </w:r>
    </w:p>
    <w:p>
      <w:pPr/>
      <w:r>
        <w:rPr>
          <w:lang w:val="pt_PT" w:bidi="pt_PT"/>
        </w:rPr>
      </w:r>
      <w:r>
        <w:rPr>
          <w:vertAlign w:val="superscript"/>
          <w:lang w:val="pt_PT" w:bidi="pt_PT"/>
        </w:rPr>
        <w:t>38</w:t>
      </w:r>
      <w:r>
        <w:rPr>
          <w:lang w:val="pt_PT" w:bidi="pt_PT"/>
        </w:rPr>
        <w:t xml:space="preserve"> Em seguida, o sacerdote Zadoque, o profeta Natã, Benaia, filho de Joiada, os queretitas e os peletitas [a guarda pessoal de Davi] levaram Salomão para montar na mula do rei e o conduziram até a fonte de Giom.</w:t>
      </w:r>
    </w:p>
    <w:p>
      <w:pPr/>
      <w:r>
        <w:rPr>
          <w:lang w:val="pt_PT" w:bidi="pt_PT"/>
        </w:rPr>
      </w:r>
      <w:r>
        <w:rPr>
          <w:vertAlign w:val="superscript"/>
          <w:lang w:val="pt_PT" w:bidi="pt_PT"/>
        </w:rPr>
        <w:t>39</w:t>
      </w:r>
      <w:r>
        <w:rPr>
          <w:lang w:val="pt_PT" w:bidi="pt_PT"/>
        </w:rPr>
        <w:t xml:space="preserve"> O sacerdote Zadoque pegou a vasilha de óleo do tabernáculo e ungiu Salomão. A trombeta soou e todo o povo gritou: “Viva o rei Salomão!”.</w:t>
      </w:r>
    </w:p>
    <w:p>
      <w:pPr/>
      <w:r>
        <w:rPr>
          <w:lang w:val="pt_PT" w:bidi="pt_PT"/>
        </w:rPr>
      </w:r>
      <w:r>
        <w:rPr>
          <w:vertAlign w:val="superscript"/>
          <w:lang w:val="pt_PT" w:bidi="pt_PT"/>
        </w:rPr>
        <w:t>40</w:t>
      </w:r>
      <w:r>
        <w:rPr>
          <w:lang w:val="pt_PT" w:bidi="pt_PT"/>
        </w:rPr>
        <w:t xml:space="preserve"> Todo o povo foi atrás de Salomão, tocando flautas e festejando com muita alegria. O barulho era tão forte que parecia fazer a terra tremer.</w:t>
      </w:r>
    </w:p>
    <w:p>
      <w:pPr/>
      <w:r>
        <w:rPr>
          <w:lang w:val="pt_PT" w:bidi="pt_PT"/>
        </w:rPr>
      </w:r>
      <w:r>
        <w:rPr>
          <w:vertAlign w:val="superscript"/>
          <w:lang w:val="pt_PT" w:bidi="pt_PT"/>
        </w:rPr>
        <w:t>41</w:t>
      </w:r>
      <w:r>
        <w:rPr>
          <w:lang w:val="pt_PT" w:bidi="pt_PT"/>
        </w:rPr>
        <w:t xml:space="preserve"> Adonias e todos os seus convidados ouviram o barulho quando estavam terminando o banquete. Quando ouviram o som da trombeta, Joabe perguntou: “O que é esse barulho na cidade?”.</w:t>
      </w:r>
    </w:p>
    <w:p>
      <w:pPr/>
      <w:r>
        <w:rPr>
          <w:lang w:val="pt_PT" w:bidi="pt_PT"/>
        </w:rPr>
      </w:r>
      <w:r>
        <w:rPr>
          <w:vertAlign w:val="superscript"/>
          <w:lang w:val="pt_PT" w:bidi="pt_PT"/>
        </w:rPr>
        <w:t>42</w:t>
      </w:r>
      <w:r>
        <w:rPr>
          <w:lang w:val="pt_PT" w:bidi="pt_PT"/>
        </w:rPr>
        <w:t xml:space="preserve"> Ele ainda falava quando Jônatas, filho do sacerdote Abiatar, chegou. Adonias disse: “Entre, pois você é um homem honrado e, com certeza, traz boas notícias”.</w:t>
      </w:r>
    </w:p>
    <w:p>
      <w:pPr/>
      <w:r>
        <w:rPr>
          <w:lang w:val="pt_PT" w:bidi="pt_PT"/>
        </w:rPr>
      </w:r>
      <w:r>
        <w:rPr>
          <w:vertAlign w:val="superscript"/>
          <w:lang w:val="pt_PT" w:bidi="pt_PT"/>
        </w:rPr>
        <w:t>43</w:t>
      </w:r>
      <w:r>
        <w:rPr>
          <w:lang w:val="pt_PT" w:bidi="pt_PT"/>
        </w:rPr>
        <w:t xml:space="preserve"> Jônatas respondeu: “Nosso senhor, o rei Davi, proclamou Salomão como rei.</w:t>
      </w:r>
    </w:p>
    <w:p>
      <w:pPr/>
      <w:r>
        <w:rPr>
          <w:lang w:val="pt_PT" w:bidi="pt_PT"/>
        </w:rPr>
      </w:r>
      <w:r>
        <w:rPr>
          <w:vertAlign w:val="superscript"/>
          <w:lang w:val="pt_PT" w:bidi="pt_PT"/>
        </w:rPr>
        <w:t>44</w:t>
      </w:r>
      <w:r>
        <w:rPr>
          <w:lang w:val="pt_PT" w:bidi="pt_PT"/>
        </w:rPr>
        <w:t xml:space="preserve"> O rei o enviou até a fonte de Giom com o sacerdote Zadoque, o profeta Natã, Benaia, filho de Joiada, e a sua guarda pessoal. Eles o fizeram montar na mula do rei.</w:t>
      </w:r>
    </w:p>
    <w:p>
      <w:pPr/>
      <w:r>
        <w:rPr>
          <w:lang w:val="pt_PT" w:bidi="pt_PT"/>
        </w:rPr>
      </w:r>
      <w:r>
        <w:rPr>
          <w:vertAlign w:val="superscript"/>
          <w:lang w:val="pt_PT" w:bidi="pt_PT"/>
        </w:rPr>
        <w:t>45</w:t>
      </w:r>
      <w:r>
        <w:rPr>
          <w:lang w:val="pt_PT" w:bidi="pt_PT"/>
        </w:rPr>
        <w:t xml:space="preserve"> Em Giom, Salomão foi ungido rei por Zadoque e Natã. Eles estão voltando de lá agora, e a cidade está em festa. É por isso que vocês estão ouvindo esse barulho.</w:t>
      </w:r>
    </w:p>
    <w:p>
      <w:pPr/>
      <w:r>
        <w:rPr>
          <w:lang w:val="pt_PT" w:bidi="pt_PT"/>
        </w:rPr>
      </w:r>
      <w:r>
        <w:rPr>
          <w:vertAlign w:val="superscript"/>
          <w:lang w:val="pt_PT" w:bidi="pt_PT"/>
        </w:rPr>
        <w:t>46</w:t>
      </w:r>
      <w:r>
        <w:rPr>
          <w:lang w:val="pt_PT" w:bidi="pt_PT"/>
        </w:rPr>
        <w:t xml:space="preserve"> Além disso, Salomão já está sentado no trono.</w:t>
      </w:r>
    </w:p>
    <w:p>
      <w:pPr/>
      <w:r>
        <w:rPr>
          <w:lang w:val="pt_PT" w:bidi="pt_PT"/>
        </w:rPr>
      </w:r>
      <w:r>
        <w:rPr>
          <w:vertAlign w:val="superscript"/>
          <w:lang w:val="pt_PT" w:bidi="pt_PT"/>
        </w:rPr>
        <w:t>47</w:t>
      </w:r>
      <w:r>
        <w:rPr>
          <w:lang w:val="pt_PT" w:bidi="pt_PT"/>
        </w:rPr>
        <w:t xml:space="preserve"> Até os servos do rei foram parabenizar Davi, dizendo: ‘Que o seu Deus torne o nome de Salomão mais famoso que o seu e o reinado dele maior que o seu’. E, na cama, o rei se inclinou para adorar</w:t>
      </w:r>
    </w:p>
    <w:p>
      <w:pPr/>
      <w:r>
        <w:rPr>
          <w:lang w:val="pt_PT" w:bidi="pt_PT"/>
        </w:rPr>
      </w:r>
      <w:r>
        <w:rPr>
          <w:vertAlign w:val="superscript"/>
          <w:lang w:val="pt_PT" w:bidi="pt_PT"/>
        </w:rPr>
        <w:t>48</w:t>
      </w:r>
      <w:r>
        <w:rPr>
          <w:lang w:val="pt_PT" w:bidi="pt_PT"/>
        </w:rPr>
        <w:t xml:space="preserve"> e disse: ‘Bendito seja o SENHOR, o Deus de Israel, que hoje concedeu que alguém se sentasse no meu trono e permitiu que eu visse isso com meus próprios olhos’”.</w:t>
      </w:r>
    </w:p>
    <w:p>
      <w:pPr/>
      <w:r>
        <w:rPr>
          <w:lang w:val="pt_PT" w:bidi="pt_PT"/>
        </w:rPr>
      </w:r>
      <w:r>
        <w:rPr>
          <w:vertAlign w:val="superscript"/>
          <w:lang w:val="pt_PT" w:bidi="pt_PT"/>
        </w:rPr>
        <w:t>49</w:t>
      </w:r>
      <w:r>
        <w:rPr>
          <w:lang w:val="pt_PT" w:bidi="pt_PT"/>
        </w:rPr>
        <w:t xml:space="preserve"> Diante disso, todos os convidados de Adonias ficaram apavorados, levantaram-se e foram embora, cada um para o seu lado.</w:t>
      </w:r>
    </w:p>
    <w:p>
      <w:pPr/>
      <w:r>
        <w:rPr>
          <w:lang w:val="pt_PT" w:bidi="pt_PT"/>
        </w:rPr>
      </w:r>
      <w:r>
        <w:rPr>
          <w:vertAlign w:val="superscript"/>
          <w:lang w:val="pt_PT" w:bidi="pt_PT"/>
        </w:rPr>
        <w:t>50</w:t>
      </w:r>
      <w:r>
        <w:rPr>
          <w:lang w:val="pt_PT" w:bidi="pt_PT"/>
        </w:rPr>
        <w:t xml:space="preserve"> Com medo de Salomão, Adonias levantou-se, saiu e se segurou nas pontas do altar.</w:t>
      </w:r>
    </w:p>
    <w:p>
      <w:pPr/>
      <w:r>
        <w:rPr>
          <w:lang w:val="pt_PT" w:bidi="pt_PT"/>
        </w:rPr>
      </w:r>
      <w:r>
        <w:rPr>
          <w:vertAlign w:val="superscript"/>
          <w:lang w:val="pt_PT" w:bidi="pt_PT"/>
        </w:rPr>
        <w:t>51</w:t>
      </w:r>
      <w:r>
        <w:rPr>
          <w:lang w:val="pt_PT" w:bidi="pt_PT"/>
        </w:rPr>
        <w:t xml:space="preserve"> Disseram a Salomão: “Adonias está com medo do rei Salomão e está agarrado às pontas do altar, dizendo: ‘Que o rei Salomão me prometa hoje que não me matará à espada, a mim, seu servo’”.</w:t>
      </w:r>
    </w:p>
    <w:p>
      <w:pPr/>
      <w:r>
        <w:rPr>
          <w:lang w:val="pt_PT" w:bidi="pt_PT"/>
        </w:rPr>
      </w:r>
      <w:r>
        <w:rPr>
          <w:vertAlign w:val="superscript"/>
          <w:lang w:val="pt_PT" w:bidi="pt_PT"/>
        </w:rPr>
        <w:t>52</w:t>
      </w:r>
      <w:r>
        <w:rPr>
          <w:lang w:val="pt_PT" w:bidi="pt_PT"/>
        </w:rPr>
        <w:t xml:space="preserve"> Salomão respondeu: “Se ele se mostrar leal, nenhum fio de cabelo da sua cabeça será tocado. Mas, se houver maldade nele, morrerá”.</w:t>
      </w:r>
    </w:p>
    <w:p>
      <w:pPr/>
      <w:r>
        <w:rPr>
          <w:lang w:val="pt_PT" w:bidi="pt_PT"/>
        </w:rPr>
      </w:r>
      <w:r>
        <w:rPr>
          <w:vertAlign w:val="superscript"/>
          <w:lang w:val="pt_PT" w:bidi="pt_PT"/>
        </w:rPr>
        <w:t>53</w:t>
      </w:r>
      <w:r>
        <w:rPr>
          <w:lang w:val="pt_PT" w:bidi="pt_PT"/>
        </w:rPr>
        <w:t xml:space="preserve"> O rei Salomão mandou que o trouxessem. Eles o fizeram descer do altar. Ele veio e se prostrou diante de Salomão. Então o rei lhe disse: “Vá para sua casa”.</w:t>
      </w:r>
    </w:p>
    <w:p>
      <w:pPr>
        <w:pStyle w:val="Heading2"/>
      </w:pPr>
      <w:r>
        <w:rPr>
          <w:lang w:val="pt_PT" w:bidi="pt_PT"/>
        </w:rPr>
        <w:t>1 Reis 2:1</w:t>
      </w:r>
      <w:r>
        <w:rPr>
          <w:lang w:val="pt_PT" w:bidi="pt_PT"/>
        </w:rPr>
      </w:r>
    </w:p>
    <w:p>
      <w:pPr/>
      <w:r>
        <w:rPr>
          <w:lang w:val="pt_PT" w:bidi="pt_PT"/>
        </w:rPr>
      </w:r>
      <w:r>
        <w:rPr>
          <w:vertAlign w:val="superscript"/>
          <w:lang w:val="pt_PT" w:bidi="pt_PT"/>
        </w:rPr>
        <w:t>1</w:t>
      </w:r>
      <w:r>
        <w:rPr>
          <w:lang w:val="pt_PT" w:bidi="pt_PT"/>
        </w:rPr>
        <w:t xml:space="preserve"> Quando os dias de Davi estavam chegando ao fim, ele instruiu seu filho Salomão desta maneira:</w:t>
      </w:r>
    </w:p>
    <w:p>
      <w:pPr/>
      <w:r>
        <w:rPr>
          <w:lang w:val="pt_PT" w:bidi="pt_PT"/>
        </w:rPr>
      </w:r>
      <w:r>
        <w:rPr>
          <w:vertAlign w:val="superscript"/>
          <w:lang w:val="pt_PT" w:bidi="pt_PT"/>
        </w:rPr>
        <w:t>2</w:t>
      </w:r>
      <w:r>
        <w:rPr>
          <w:lang w:val="pt_PT" w:bidi="pt_PT"/>
        </w:rPr>
        <w:t xml:space="preserve"> "Estou prestes a seguir o caminho comum a todos os que vivem na terra. Seja firme e comporte-se como homem.</w:t>
      </w:r>
    </w:p>
    <w:p>
      <w:pPr/>
      <w:r>
        <w:rPr>
          <w:lang w:val="pt_PT" w:bidi="pt_PT"/>
        </w:rPr>
      </w:r>
      <w:r>
        <w:rPr>
          <w:vertAlign w:val="superscript"/>
          <w:lang w:val="pt_PT" w:bidi="pt_PT"/>
        </w:rPr>
        <w:t>3</w:t>
      </w:r>
      <w:r>
        <w:rPr>
          <w:lang w:val="pt_PT" w:bidi="pt_PT"/>
        </w:rPr>
        <w:t xml:space="preserve"> Observe o que o SENHOR, seu Deus, espera de você: ande nos seus caminhos e cumpra seus estatutos, mandamentos, instruções e testemunhos, conforme estão escritos na Lei de Moisés. Assim, você terá sucesso em tudo o que fizer e por onde quer que for.</w:t>
      </w:r>
    </w:p>
    <w:p>
      <w:pPr/>
      <w:r>
        <w:rPr>
          <w:lang w:val="pt_PT" w:bidi="pt_PT"/>
        </w:rPr>
      </w:r>
      <w:r>
        <w:rPr>
          <w:vertAlign w:val="superscript"/>
          <w:lang w:val="pt_PT" w:bidi="pt_PT"/>
        </w:rPr>
        <w:t>4</w:t>
      </w:r>
      <w:r>
        <w:rPr>
          <w:lang w:val="pt_PT" w:bidi="pt_PT"/>
        </w:rPr>
        <w:t xml:space="preserve"> O SENHOR vai cumprir a promessa que me fez: ‘Se os seus descendentes viverem de forma correta e seguirem a Deus com lealdade, de todo o coração e com toda a alma, sempre haverá alguém da sua família no trono de Israel’.</w:t>
      </w:r>
    </w:p>
    <w:p>
      <w:pPr/>
      <w:r>
        <w:rPr>
          <w:lang w:val="pt_PT" w:bidi="pt_PT"/>
        </w:rPr>
      </w:r>
      <w:r>
        <w:rPr>
          <w:vertAlign w:val="superscript"/>
          <w:lang w:val="pt_PT" w:bidi="pt_PT"/>
        </w:rPr>
        <w:t>5</w:t>
      </w:r>
      <w:r>
        <w:rPr>
          <w:lang w:val="pt_PT" w:bidi="pt_PT"/>
        </w:rPr>
        <w:t xml:space="preserve"> Você também sabe o que Joabe, filho de Zeruia, fez comigo: ele matou dois chefes do exército de Israel, Abner, filho de Ner, e Amasa, filho de Jéter. Em tempo de paz, ele matou como se fosse guerra e ficou com sangue no seu cinto e nas suas sandálias.</w:t>
      </w:r>
    </w:p>
    <w:p>
      <w:pPr/>
      <w:r>
        <w:rPr>
          <w:lang w:val="pt_PT" w:bidi="pt_PT"/>
        </w:rPr>
      </w:r>
      <w:r>
        <w:rPr>
          <w:vertAlign w:val="superscript"/>
          <w:lang w:val="pt_PT" w:bidi="pt_PT"/>
        </w:rPr>
        <w:t>6</w:t>
      </w:r>
      <w:r>
        <w:rPr>
          <w:lang w:val="pt_PT" w:bidi="pt_PT"/>
        </w:rPr>
        <w:t xml:space="preserve"> Use a sua sabedoria e não deixe que ele chegue à velhice nem morra em paz.</w:t>
      </w:r>
    </w:p>
    <w:p>
      <w:pPr/>
      <w:r>
        <w:rPr>
          <w:lang w:val="pt_PT" w:bidi="pt_PT"/>
        </w:rPr>
      </w:r>
      <w:r>
        <w:rPr>
          <w:vertAlign w:val="superscript"/>
          <w:lang w:val="pt_PT" w:bidi="pt_PT"/>
        </w:rPr>
        <w:t>7</w:t>
      </w:r>
      <w:r>
        <w:rPr>
          <w:lang w:val="pt_PT" w:bidi="pt_PT"/>
        </w:rPr>
        <w:t xml:space="preserve"> Mas seja bondoso com os filhos do gileadita Barzilai. Deixe que eles comam à sua mesa, pois me ajudaram quando eu fugi do seu irmão Absalão.</w:t>
      </w:r>
    </w:p>
    <w:p>
      <w:pPr/>
      <w:r>
        <w:rPr>
          <w:lang w:val="pt_PT" w:bidi="pt_PT"/>
        </w:rPr>
      </w:r>
      <w:r>
        <w:rPr>
          <w:vertAlign w:val="superscript"/>
          <w:lang w:val="pt_PT" w:bidi="pt_PT"/>
        </w:rPr>
        <w:t>8</w:t>
      </w:r>
      <w:r>
        <w:rPr>
          <w:lang w:val="pt_PT" w:bidi="pt_PT"/>
        </w:rPr>
        <w:t xml:space="preserve"> Lembre-se também de Simei, filho de Gera, benjamita de Baurim. Ele me amaldiçoou muito quando eu fui para Maanaim. Depois, ele veio me encontrar perto do rio Jordão, e eu jurei pelo SENHOR que não o mataria com a minha espada.</w:t>
      </w:r>
    </w:p>
    <w:p>
      <w:pPr/>
      <w:r>
        <w:rPr>
          <w:lang w:val="pt_PT" w:bidi="pt_PT"/>
        </w:rPr>
      </w:r>
      <w:r>
        <w:rPr>
          <w:vertAlign w:val="superscript"/>
          <w:lang w:val="pt_PT" w:bidi="pt_PT"/>
        </w:rPr>
        <w:t>9</w:t>
      </w:r>
      <w:r>
        <w:rPr>
          <w:lang w:val="pt_PT" w:bidi="pt_PT"/>
        </w:rPr>
        <w:t xml:space="preserve"> Agora, porém, não o trate como inocente. Você tem sabedoria e saberá como agir, para fazê-lo descer à sepultura quando estiver velho e morrer de forma violenta”.</w:t>
      </w:r>
    </w:p>
    <w:p>
      <w:pPr/>
      <w:r>
        <w:rPr>
          <w:lang w:val="pt_PT" w:bidi="pt_PT"/>
        </w:rPr>
      </w:r>
      <w:r>
        <w:rPr>
          <w:vertAlign w:val="superscript"/>
          <w:lang w:val="pt_PT" w:bidi="pt_PT"/>
        </w:rPr>
        <w:t>10</w:t>
      </w:r>
      <w:r>
        <w:rPr>
          <w:lang w:val="pt_PT" w:bidi="pt_PT"/>
        </w:rPr>
        <w:t xml:space="preserve"> Então Davi morreu, e o sepultaram na Cidade de Davi.</w:t>
      </w:r>
    </w:p>
    <w:p>
      <w:pPr/>
      <w:r>
        <w:rPr>
          <w:lang w:val="pt_PT" w:bidi="pt_PT"/>
        </w:rPr>
      </w:r>
      <w:r>
        <w:rPr>
          <w:vertAlign w:val="superscript"/>
          <w:lang w:val="pt_PT" w:bidi="pt_PT"/>
        </w:rPr>
        <w:t>11</w:t>
      </w:r>
      <w:r>
        <w:rPr>
          <w:lang w:val="pt_PT" w:bidi="pt_PT"/>
        </w:rPr>
        <w:t xml:space="preserve"> Ele reinou sobre Israel por quarenta anos: sete anos em Hebrom e trinta e três anos em Jerusalém.</w:t>
      </w:r>
    </w:p>
    <w:p>
      <w:pPr/>
      <w:r>
        <w:rPr>
          <w:lang w:val="pt_PT" w:bidi="pt_PT"/>
        </w:rPr>
      </w:r>
      <w:r>
        <w:rPr>
          <w:vertAlign w:val="superscript"/>
          <w:lang w:val="pt_PT" w:bidi="pt_PT"/>
        </w:rPr>
        <w:t>12</w:t>
      </w:r>
      <w:r>
        <w:rPr>
          <w:lang w:val="pt_PT" w:bidi="pt_PT"/>
        </w:rPr>
        <w:t xml:space="preserve"> Salomão sentou-se no trono de seu pai Davi, e o seu reinado se consolidou.</w:t>
      </w:r>
    </w:p>
    <w:p>
      <w:pPr/>
      <w:r>
        <w:rPr>
          <w:lang w:val="pt_PT" w:bidi="pt_PT"/>
        </w:rPr>
      </w:r>
      <w:r>
        <w:rPr>
          <w:vertAlign w:val="superscript"/>
          <w:lang w:val="pt_PT" w:bidi="pt_PT"/>
        </w:rPr>
        <w:t>13</w:t>
      </w:r>
      <w:r>
        <w:rPr>
          <w:lang w:val="pt_PT" w:bidi="pt_PT"/>
        </w:rPr>
        <w:t xml:space="preserve"> Adonias, filho de Hagite, foi procurar Bate-Seba, mãe de Salomão. Ela lhe perguntou: “Você vem em paz?”. Ele respondeu: “Sim”.</w:t>
      </w:r>
    </w:p>
    <w:p>
      <w:pPr/>
      <w:r>
        <w:rPr>
          <w:lang w:val="pt_PT" w:bidi="pt_PT"/>
        </w:rPr>
      </w:r>
      <w:r>
        <w:rPr>
          <w:vertAlign w:val="superscript"/>
          <w:lang w:val="pt_PT" w:bidi="pt_PT"/>
        </w:rPr>
        <w:t>14</w:t>
      </w:r>
      <w:r>
        <w:rPr>
          <w:lang w:val="pt_PT" w:bidi="pt_PT"/>
        </w:rPr>
        <w:t xml:space="preserve"> E ainda disse: “Tenho algumas coisas para lhe dizer”. Ela ordenou: “Pode falar”.</w:t>
      </w:r>
    </w:p>
    <w:p>
      <w:pPr/>
      <w:r>
        <w:rPr>
          <w:lang w:val="pt_PT" w:bidi="pt_PT"/>
        </w:rPr>
      </w:r>
      <w:r>
        <w:rPr>
          <w:vertAlign w:val="superscript"/>
          <w:lang w:val="pt_PT" w:bidi="pt_PT"/>
        </w:rPr>
        <w:t>15</w:t>
      </w:r>
      <w:r>
        <w:rPr>
          <w:lang w:val="pt_PT" w:bidi="pt_PT"/>
        </w:rPr>
        <w:t xml:space="preserve"> Ele disse: “Você sabe que o reino era para mim e que todo o Israel esperava que eu fosse rei. Mas isso mudou, e o reino passou para meu irmão, porque o SENHOR decidiu assim.</w:t>
      </w:r>
    </w:p>
    <w:p>
      <w:pPr/>
      <w:r>
        <w:rPr>
          <w:lang w:val="pt_PT" w:bidi="pt_PT"/>
        </w:rPr>
      </w:r>
      <w:r>
        <w:rPr>
          <w:vertAlign w:val="superscript"/>
          <w:lang w:val="pt_PT" w:bidi="pt_PT"/>
        </w:rPr>
        <w:t>16</w:t>
      </w:r>
      <w:r>
        <w:rPr>
          <w:lang w:val="pt_PT" w:bidi="pt_PT"/>
        </w:rPr>
        <w:t xml:space="preserve"> Eu só quero fazer um pedido. Por favor, não o recuse”. Ela respondeu: “Fale”.</w:t>
      </w:r>
    </w:p>
    <w:p>
      <w:pPr/>
      <w:r>
        <w:rPr>
          <w:lang w:val="pt_PT" w:bidi="pt_PT"/>
        </w:rPr>
      </w:r>
      <w:r>
        <w:rPr>
          <w:vertAlign w:val="superscript"/>
          <w:lang w:val="pt_PT" w:bidi="pt_PT"/>
        </w:rPr>
        <w:t>17</w:t>
      </w:r>
      <w:r>
        <w:rPr>
          <w:lang w:val="pt_PT" w:bidi="pt_PT"/>
        </w:rPr>
        <w:t xml:space="preserve"> Então ele disse: “Peça ao rei Salomão que me dê Abisague, a sunamita, como esposa, pois ele não recusará um pedido seu”.</w:t>
      </w:r>
    </w:p>
    <w:p>
      <w:pPr/>
      <w:r>
        <w:rPr>
          <w:lang w:val="pt_PT" w:bidi="pt_PT"/>
        </w:rPr>
      </w:r>
      <w:r>
        <w:rPr>
          <w:vertAlign w:val="superscript"/>
          <w:lang w:val="pt_PT" w:bidi="pt_PT"/>
        </w:rPr>
        <w:t>18</w:t>
      </w:r>
      <w:r>
        <w:rPr>
          <w:lang w:val="pt_PT" w:bidi="pt_PT"/>
        </w:rPr>
        <w:t xml:space="preserve"> Bate-Seba respondeu: “Está bem. Falarei com o rei por você”.</w:t>
      </w:r>
    </w:p>
    <w:p>
      <w:pPr/>
      <w:r>
        <w:rPr>
          <w:lang w:val="pt_PT" w:bidi="pt_PT"/>
        </w:rPr>
      </w:r>
      <w:r>
        <w:rPr>
          <w:vertAlign w:val="superscript"/>
          <w:lang w:val="pt_PT" w:bidi="pt_PT"/>
        </w:rPr>
        <w:t>19</w:t>
      </w:r>
      <w:r>
        <w:rPr>
          <w:lang w:val="pt_PT" w:bidi="pt_PT"/>
        </w:rPr>
        <w:t xml:space="preserve"> Bate-Seba foi até o rei Salomão para falar por Adonias. Quando o rei a viu, levantou-se, fez reverência a ela, depois sentou-se no trono e mandou trazer um trono para sua mãe, que se sentou à sua direita.</w:t>
      </w:r>
    </w:p>
    <w:p>
      <w:pPr/>
      <w:r>
        <w:rPr>
          <w:lang w:val="pt_PT" w:bidi="pt_PT"/>
        </w:rPr>
      </w:r>
      <w:r>
        <w:rPr>
          <w:vertAlign w:val="superscript"/>
          <w:lang w:val="pt_PT" w:bidi="pt_PT"/>
        </w:rPr>
        <w:t>20</w:t>
      </w:r>
      <w:r>
        <w:rPr>
          <w:lang w:val="pt_PT" w:bidi="pt_PT"/>
        </w:rPr>
        <w:t xml:space="preserve"> Ela disse: “Tenho um pequeno pedido para fazer; não me recuse”. Ele respondeu: “Faça o pedido, minha mãe, pois não o recusarei”.</w:t>
      </w:r>
    </w:p>
    <w:p>
      <w:pPr/>
      <w:r>
        <w:rPr>
          <w:lang w:val="pt_PT" w:bidi="pt_PT"/>
        </w:rPr>
      </w:r>
      <w:r>
        <w:rPr>
          <w:vertAlign w:val="superscript"/>
          <w:lang w:val="pt_PT" w:bidi="pt_PT"/>
        </w:rPr>
        <w:t>21</w:t>
      </w:r>
      <w:r>
        <w:rPr>
          <w:lang w:val="pt_PT" w:bidi="pt_PT"/>
        </w:rPr>
        <w:t xml:space="preserve"> Em seguida, ela disse: “Dê a sunamita Abisague como esposa ao seu irmão Adonias”.</w:t>
      </w:r>
    </w:p>
    <w:p>
      <w:pPr/>
      <w:r>
        <w:rPr>
          <w:lang w:val="pt_PT" w:bidi="pt_PT"/>
        </w:rPr>
      </w:r>
      <w:r>
        <w:rPr>
          <w:vertAlign w:val="superscript"/>
          <w:lang w:val="pt_PT" w:bidi="pt_PT"/>
        </w:rPr>
        <w:t>22</w:t>
      </w:r>
      <w:r>
        <w:rPr>
          <w:lang w:val="pt_PT" w:bidi="pt_PT"/>
        </w:rPr>
        <w:t xml:space="preserve"> O rei Salomão respondeu à sua mãe: “Por que você pede só Abisague para Adonias? Peça também o reino para ele, pois ele é meu irmão mais velho, e para o sacerdote Abiatar e para Joabe, filho de Zeruia!”.</w:t>
      </w:r>
    </w:p>
    <w:p>
      <w:pPr/>
      <w:r>
        <w:rPr>
          <w:lang w:val="pt_PT" w:bidi="pt_PT"/>
        </w:rPr>
      </w:r>
      <w:r>
        <w:rPr>
          <w:vertAlign w:val="superscript"/>
          <w:lang w:val="pt_PT" w:bidi="pt_PT"/>
        </w:rPr>
        <w:t>23</w:t>
      </w:r>
      <w:r>
        <w:rPr>
          <w:lang w:val="pt_PT" w:bidi="pt_PT"/>
        </w:rPr>
        <w:t xml:space="preserve"> Então ele jurou pelo SENHOR: “Que Deus me castigue com severidade se esse pedido de Adonias não lhe custar a vida!</w:t>
      </w:r>
    </w:p>
    <w:p>
      <w:pPr/>
      <w:r>
        <w:rPr>
          <w:lang w:val="pt_PT" w:bidi="pt_PT"/>
        </w:rPr>
      </w:r>
      <w:r>
        <w:rPr>
          <w:vertAlign w:val="superscript"/>
          <w:lang w:val="pt_PT" w:bidi="pt_PT"/>
        </w:rPr>
        <w:t>24</w:t>
      </w:r>
      <w:r>
        <w:rPr>
          <w:lang w:val="pt_PT" w:bidi="pt_PT"/>
        </w:rPr>
        <w:t xml:space="preserve"> Tão certo como vive o SENHOR, que me colocou no trono de meu pai Davi e me deu uma dinastia, como prometeu, hoje mesmo Adonias morrerá”.</w:t>
      </w:r>
    </w:p>
    <w:p>
      <w:pPr/>
      <w:r>
        <w:rPr>
          <w:lang w:val="pt_PT" w:bidi="pt_PT"/>
        </w:rPr>
      </w:r>
      <w:r>
        <w:rPr>
          <w:vertAlign w:val="superscript"/>
          <w:lang w:val="pt_PT" w:bidi="pt_PT"/>
        </w:rPr>
        <w:t>25</w:t>
      </w:r>
      <w:r>
        <w:rPr>
          <w:lang w:val="pt_PT" w:bidi="pt_PT"/>
        </w:rPr>
        <w:t xml:space="preserve"> O rei Salomão ordenou que Benaia, filho de Joiada, executasse Adonias, e este foi morto.</w:t>
      </w:r>
    </w:p>
    <w:p>
      <w:pPr/>
      <w:r>
        <w:rPr>
          <w:lang w:val="pt_PT" w:bidi="pt_PT"/>
        </w:rPr>
      </w:r>
      <w:r>
        <w:rPr>
          <w:vertAlign w:val="superscript"/>
          <w:lang w:val="pt_PT" w:bidi="pt_PT"/>
        </w:rPr>
        <w:t>26</w:t>
      </w:r>
      <w:r>
        <w:rPr>
          <w:lang w:val="pt_PT" w:bidi="pt_PT"/>
        </w:rPr>
        <w:t xml:space="preserve"> O rei disse ao sacerdote Abiatar: “Vá para as suas terras em Anatote. Você merece a morte, mas hoje não o matarei, porque você esteve com a arca do SENHOR quando meu pai Davi passou dificuldades”.</w:t>
      </w:r>
    </w:p>
    <w:p>
      <w:pPr/>
      <w:r>
        <w:rPr>
          <w:lang w:val="pt_PT" w:bidi="pt_PT"/>
        </w:rPr>
      </w:r>
      <w:r>
        <w:rPr>
          <w:vertAlign w:val="superscript"/>
          <w:lang w:val="pt_PT" w:bidi="pt_PT"/>
        </w:rPr>
        <w:t>27</w:t>
      </w:r>
      <w:r>
        <w:rPr>
          <w:lang w:val="pt_PT" w:bidi="pt_PT"/>
        </w:rPr>
        <w:t xml:space="preserve"> Assim, Salomão não permitiu que Abiatar continuasse como sacerdote do SENHOR e, com isso, cumpriu o que o SENHOR tinha dito em Siló contra a família de Eli.</w:t>
      </w:r>
    </w:p>
    <w:p>
      <w:pPr/>
      <w:r>
        <w:rPr>
          <w:lang w:val="pt_PT" w:bidi="pt_PT"/>
        </w:rPr>
      </w:r>
      <w:r>
        <w:rPr>
          <w:vertAlign w:val="superscript"/>
          <w:lang w:val="pt_PT" w:bidi="pt_PT"/>
        </w:rPr>
        <w:t>28</w:t>
      </w:r>
      <w:r>
        <w:rPr>
          <w:lang w:val="pt_PT" w:bidi="pt_PT"/>
        </w:rPr>
        <w:t xml:space="preserve"> Quando Joabe soube disso — ele tinha apoiado Adonias, mas não Absalão —, ele correu para a tenda do SENHOR e segurou as pontas do altar.</w:t>
      </w:r>
    </w:p>
    <w:p>
      <w:pPr/>
      <w:r>
        <w:rPr>
          <w:lang w:val="pt_PT" w:bidi="pt_PT"/>
        </w:rPr>
      </w:r>
      <w:r>
        <w:rPr>
          <w:vertAlign w:val="superscript"/>
          <w:lang w:val="pt_PT" w:bidi="pt_PT"/>
        </w:rPr>
        <w:t>29</w:t>
      </w:r>
      <w:r>
        <w:rPr>
          <w:lang w:val="pt_PT" w:bidi="pt_PT"/>
        </w:rPr>
        <w:t xml:space="preserve"> Disseram ao rei Salomão que Joabe estava junto ao altar e tinha usado a tenda do SENHOR como proteção. Então o rei disse a Benaia, filho de Joiada: “Vá e mate-o”.</w:t>
      </w:r>
    </w:p>
    <w:p>
      <w:pPr/>
      <w:r>
        <w:rPr>
          <w:lang w:val="pt_PT" w:bidi="pt_PT"/>
        </w:rPr>
      </w:r>
      <w:r>
        <w:rPr>
          <w:vertAlign w:val="superscript"/>
          <w:lang w:val="pt_PT" w:bidi="pt_PT"/>
        </w:rPr>
        <w:t>30</w:t>
      </w:r>
      <w:r>
        <w:rPr>
          <w:lang w:val="pt_PT" w:bidi="pt_PT"/>
        </w:rPr>
        <w:t xml:space="preserve"> Quando entrou na tenda do SENHOR, Benaia disse a Joabe: “O rei manda você sair”. Joabe respondeu: “Não vou sair. Vou morrer aqui”. Então Benaia voltou e contou isso ao rei.</w:t>
      </w:r>
    </w:p>
    <w:p>
      <w:pPr/>
      <w:r>
        <w:rPr>
          <w:lang w:val="pt_PT" w:bidi="pt_PT"/>
        </w:rPr>
      </w:r>
      <w:r>
        <w:rPr>
          <w:vertAlign w:val="superscript"/>
          <w:lang w:val="pt_PT" w:bidi="pt_PT"/>
        </w:rPr>
        <w:t>31</w:t>
      </w:r>
      <w:r>
        <w:rPr>
          <w:lang w:val="pt_PT" w:bidi="pt_PT"/>
        </w:rPr>
        <w:t xml:space="preserve"> O rei disse: “Que assim seja. Mate-o e sepulte-o, para afastar de mim e da casa de meu pai a responsabilidade pelo sangue inocente que Joabe derramou.</w:t>
      </w:r>
    </w:p>
    <w:p>
      <w:pPr/>
      <w:r>
        <w:rPr>
          <w:lang w:val="pt_PT" w:bidi="pt_PT"/>
        </w:rPr>
      </w:r>
      <w:r>
        <w:rPr>
          <w:vertAlign w:val="superscript"/>
          <w:lang w:val="pt_PT" w:bidi="pt_PT"/>
        </w:rPr>
        <w:t>32</w:t>
      </w:r>
      <w:r>
        <w:rPr>
          <w:lang w:val="pt_PT" w:bidi="pt_PT"/>
        </w:rPr>
        <w:t xml:space="preserve"> O SENHOR fará Joabe responder pelo sangue que derramou, pois ele matou à espada dois homens mais justos e melhores do que ele, sem que meu pai Davi soubesse: Abner, filho de Ner, comandante do exército de Israel, e Amasa, filho de Jéter, comandante do exército de Judá.</w:t>
      </w:r>
    </w:p>
    <w:p>
      <w:pPr/>
      <w:r>
        <w:rPr>
          <w:lang w:val="pt_PT" w:bidi="pt_PT"/>
        </w:rPr>
      </w:r>
      <w:r>
        <w:rPr>
          <w:vertAlign w:val="superscript"/>
          <w:lang w:val="pt_PT" w:bidi="pt_PT"/>
        </w:rPr>
        <w:t>33</w:t>
      </w:r>
      <w:r>
        <w:rPr>
          <w:lang w:val="pt_PT" w:bidi="pt_PT"/>
        </w:rPr>
        <w:t xml:space="preserve"> Que Joabe e seus descendentes sejam sempre responsáveis pelo sangue deles; mas que a paz do SENHOR esteja para sempre sobre Davi, sua família e seu trono”.</w:t>
      </w:r>
    </w:p>
    <w:p>
      <w:pPr/>
      <w:r>
        <w:rPr>
          <w:lang w:val="pt_PT" w:bidi="pt_PT"/>
        </w:rPr>
      </w:r>
      <w:r>
        <w:rPr>
          <w:vertAlign w:val="superscript"/>
          <w:lang w:val="pt_PT" w:bidi="pt_PT"/>
        </w:rPr>
        <w:t>34</w:t>
      </w:r>
      <w:r>
        <w:rPr>
          <w:lang w:val="pt_PT" w:bidi="pt_PT"/>
        </w:rPr>
        <w:t xml:space="preserve"> Em seguida, Benaia, filho de Joiada, saiu e matou Joabe, que foi sepultado em sua casa, no deserto.</w:t>
      </w:r>
    </w:p>
    <w:p>
      <w:pPr/>
      <w:r>
        <w:rPr>
          <w:lang w:val="pt_PT" w:bidi="pt_PT"/>
        </w:rPr>
      </w:r>
      <w:r>
        <w:rPr>
          <w:vertAlign w:val="superscript"/>
          <w:lang w:val="pt_PT" w:bidi="pt_PT"/>
        </w:rPr>
        <w:t>35</w:t>
      </w:r>
      <w:r>
        <w:rPr>
          <w:lang w:val="pt_PT" w:bidi="pt_PT"/>
        </w:rPr>
        <w:t xml:space="preserve"> O rei colocou Benaia, filho de Joiada, no comando do exército no lugar de Joabe, e estabeleceu o sacerdote Zadoque no lugar de Abiatar.</w:t>
      </w:r>
    </w:p>
    <w:p>
      <w:pPr/>
      <w:r>
        <w:rPr>
          <w:lang w:val="pt_PT" w:bidi="pt_PT"/>
        </w:rPr>
      </w:r>
      <w:r>
        <w:rPr>
          <w:vertAlign w:val="superscript"/>
          <w:lang w:val="pt_PT" w:bidi="pt_PT"/>
        </w:rPr>
        <w:t>36</w:t>
      </w:r>
      <w:r>
        <w:rPr>
          <w:lang w:val="pt_PT" w:bidi="pt_PT"/>
        </w:rPr>
        <w:t xml:space="preserve"> Depois, o rei mandou chamar Simei e disse a ele: “Construa uma casa em Jerusalém e more nela. Não saia dali para lugar nenhum.</w:t>
      </w:r>
    </w:p>
    <w:p>
      <w:pPr/>
      <w:r>
        <w:rPr>
          <w:lang w:val="pt_PT" w:bidi="pt_PT"/>
        </w:rPr>
      </w:r>
      <w:r>
        <w:rPr>
          <w:vertAlign w:val="superscript"/>
          <w:lang w:val="pt_PT" w:bidi="pt_PT"/>
        </w:rPr>
        <w:t>37</w:t>
      </w:r>
      <w:r>
        <w:rPr>
          <w:lang w:val="pt_PT" w:bidi="pt_PT"/>
        </w:rPr>
        <w:t xml:space="preserve"> Saiba que, no dia em que você sair e atravessar o vale do Cedrom, certamente morrerá, e a responsabilidade será sua”.</w:t>
      </w:r>
    </w:p>
    <w:p>
      <w:pPr/>
      <w:r>
        <w:rPr>
          <w:lang w:val="pt_PT" w:bidi="pt_PT"/>
        </w:rPr>
      </w:r>
      <w:r>
        <w:rPr>
          <w:vertAlign w:val="superscript"/>
          <w:lang w:val="pt_PT" w:bidi="pt_PT"/>
        </w:rPr>
        <w:t>38</w:t>
      </w:r>
      <w:r>
        <w:rPr>
          <w:lang w:val="pt_PT" w:bidi="pt_PT"/>
        </w:rPr>
        <w:t xml:space="preserve"> Simei disse ao rei: “A ordem é justa. O seu servo fará como o rei, meu senhor, ordenou”. E Simei morou em Jerusalém por muitos dias.</w:t>
      </w:r>
    </w:p>
    <w:p>
      <w:pPr/>
      <w:r>
        <w:rPr>
          <w:lang w:val="pt_PT" w:bidi="pt_PT"/>
        </w:rPr>
      </w:r>
      <w:r>
        <w:rPr>
          <w:vertAlign w:val="superscript"/>
          <w:lang w:val="pt_PT" w:bidi="pt_PT"/>
        </w:rPr>
        <w:t>39</w:t>
      </w:r>
      <w:r>
        <w:rPr>
          <w:lang w:val="pt_PT" w:bidi="pt_PT"/>
        </w:rPr>
        <w:t xml:space="preserve"> Três anos depois, dois escravos de Simei fugiram e foram para a casa de Aquis, filho de Maaca, rei de Gate. Disseram a Simei: “Seus escravos estão em Gate”.</w:t>
      </w:r>
    </w:p>
    <w:p>
      <w:pPr/>
      <w:r>
        <w:rPr>
          <w:lang w:val="pt_PT" w:bidi="pt_PT"/>
        </w:rPr>
      </w:r>
      <w:r>
        <w:rPr>
          <w:vertAlign w:val="superscript"/>
          <w:lang w:val="pt_PT" w:bidi="pt_PT"/>
        </w:rPr>
        <w:t>40</w:t>
      </w:r>
      <w:r>
        <w:rPr>
          <w:lang w:val="pt_PT" w:bidi="pt_PT"/>
        </w:rPr>
        <w:t xml:space="preserve"> Em seguida, Simei selou um jumento e saiu à procura de seus escravos em Gate. Ao encontrá-los, trouxe-os de volta.</w:t>
      </w:r>
    </w:p>
    <w:p>
      <w:pPr/>
      <w:r>
        <w:rPr>
          <w:lang w:val="pt_PT" w:bidi="pt_PT"/>
        </w:rPr>
      </w:r>
      <w:r>
        <w:rPr>
          <w:vertAlign w:val="superscript"/>
          <w:lang w:val="pt_PT" w:bidi="pt_PT"/>
        </w:rPr>
        <w:t>41</w:t>
      </w:r>
      <w:r>
        <w:rPr>
          <w:lang w:val="pt_PT" w:bidi="pt_PT"/>
        </w:rPr>
        <w:t xml:space="preserve"> Quando ficou sabendo que Simei tinha ido de Jerusalém a Gate e voltado,</w:t>
      </w:r>
    </w:p>
    <w:p>
      <w:pPr/>
      <w:r>
        <w:rPr>
          <w:lang w:val="pt_PT" w:bidi="pt_PT"/>
        </w:rPr>
      </w:r>
      <w:r>
        <w:rPr>
          <w:vertAlign w:val="superscript"/>
          <w:lang w:val="pt_PT" w:bidi="pt_PT"/>
        </w:rPr>
        <w:t>42</w:t>
      </w:r>
      <w:r>
        <w:rPr>
          <w:lang w:val="pt_PT" w:bidi="pt_PT"/>
        </w:rPr>
        <w:t xml:space="preserve"> Salomão mandou chamá-lo e disse: “Eu não fiz você jurar pelo SENHOR e não o avisei que, se você saísse para outro lugar, morreria? E você respondeu: ‘A ordem é justa; vou fazer o que o rei mandou’.</w:t>
      </w:r>
    </w:p>
    <w:p>
      <w:pPr/>
      <w:r>
        <w:rPr>
          <w:lang w:val="pt_PT" w:bidi="pt_PT"/>
        </w:rPr>
      </w:r>
      <w:r>
        <w:rPr>
          <w:vertAlign w:val="superscript"/>
          <w:lang w:val="pt_PT" w:bidi="pt_PT"/>
        </w:rPr>
        <w:t>43</w:t>
      </w:r>
      <w:r>
        <w:rPr>
          <w:lang w:val="pt_PT" w:bidi="pt_PT"/>
        </w:rPr>
        <w:t xml:space="preserve"> Por que, então, você não cumpriu o juramento que fez ao SENHOR nem obedeceu à minha ordem?”.</w:t>
      </w:r>
    </w:p>
    <w:p>
      <w:pPr/>
      <w:r>
        <w:rPr>
          <w:lang w:val="pt_PT" w:bidi="pt_PT"/>
        </w:rPr>
      </w:r>
      <w:r>
        <w:rPr>
          <w:vertAlign w:val="superscript"/>
          <w:lang w:val="pt_PT" w:bidi="pt_PT"/>
        </w:rPr>
        <w:t>44</w:t>
      </w:r>
      <w:r>
        <w:rPr>
          <w:lang w:val="pt_PT" w:bidi="pt_PT"/>
        </w:rPr>
        <w:t xml:space="preserve"> O rei ainda disse: “Você sabe, lá no seu íntimo, todo o mal que fez ao meu pai Davi. Agora o SENHOR o responsabilizou por toda essa maldade.</w:t>
      </w:r>
    </w:p>
    <w:p>
      <w:pPr/>
      <w:r>
        <w:rPr>
          <w:lang w:val="pt_PT" w:bidi="pt_PT"/>
        </w:rPr>
      </w:r>
      <w:r>
        <w:rPr>
          <w:vertAlign w:val="superscript"/>
          <w:lang w:val="pt_PT" w:bidi="pt_PT"/>
        </w:rPr>
        <w:t>45</w:t>
      </w:r>
      <w:r>
        <w:rPr>
          <w:lang w:val="pt_PT" w:bidi="pt_PT"/>
        </w:rPr>
        <w:t xml:space="preserve"> Mas eu serei abençoado, e o trono de Davi permanecerá firme diante do SENHOR para sempre”.</w:t>
      </w:r>
    </w:p>
    <w:p>
      <w:pPr/>
      <w:r>
        <w:rPr>
          <w:lang w:val="pt_PT" w:bidi="pt_PT"/>
        </w:rPr>
      </w:r>
      <w:r>
        <w:rPr>
          <w:vertAlign w:val="superscript"/>
          <w:lang w:val="pt_PT" w:bidi="pt_PT"/>
        </w:rPr>
        <w:t>46</w:t>
      </w:r>
      <w:r>
        <w:rPr>
          <w:lang w:val="pt_PT" w:bidi="pt_PT"/>
        </w:rPr>
        <w:t xml:space="preserve"> Então o rei ordenou que Benaia, filho de Joiada, saísse e matasse Simei. Assim, o reino ficou totalmente estabelecido sob o governo de Salomão.</w:t>
      </w:r>
    </w:p>
    <w:p>
      <w:pPr>
        <w:pStyle w:val="Heading2"/>
      </w:pPr>
      <w:r>
        <w:rPr>
          <w:lang w:val="pt_PT" w:bidi="pt_PT"/>
        </w:rPr>
        <w:t>1 Reis 3:1</w:t>
      </w:r>
      <w:r>
        <w:rPr>
          <w:lang w:val="pt_PT" w:bidi="pt_PT"/>
        </w:rPr>
      </w:r>
    </w:p>
    <w:p>
      <w:pPr/>
      <w:r>
        <w:rPr>
          <w:lang w:val="pt_PT" w:bidi="pt_PT"/>
        </w:rPr>
      </w:r>
      <w:r>
        <w:rPr>
          <w:vertAlign w:val="superscript"/>
          <w:lang w:val="pt_PT" w:bidi="pt_PT"/>
        </w:rPr>
        <w:t>1</w:t>
      </w:r>
      <w:r>
        <w:rPr>
          <w:lang w:val="pt_PT" w:bidi="pt_PT"/>
        </w:rPr>
        <w:t xml:space="preserve"> Salomão casou-se com a filha do faraó, rei do Egito, e a levou para a Cidade de Davi. Ela ficou lá até que fossem construídos o palácio de Salomão, o templo do SENHOR e a muralha ao redor de Jerusalém.</w:t>
      </w:r>
    </w:p>
    <w:p>
      <w:pPr/>
      <w:r>
        <w:rPr>
          <w:lang w:val="pt_PT" w:bidi="pt_PT"/>
        </w:rPr>
      </w:r>
      <w:r>
        <w:rPr>
          <w:vertAlign w:val="superscript"/>
          <w:lang w:val="pt_PT" w:bidi="pt_PT"/>
        </w:rPr>
        <w:t>2</w:t>
      </w:r>
      <w:r>
        <w:rPr>
          <w:lang w:val="pt_PT" w:bidi="pt_PT"/>
        </w:rPr>
        <w:t xml:space="preserve"> Enquanto isso, o povo oferecia sacrifícios nos lugares altos, pois um templo para o nome do SENHOR ainda não havia sido construído.</w:t>
      </w:r>
    </w:p>
    <w:p>
      <w:pPr/>
      <w:r>
        <w:rPr>
          <w:lang w:val="pt_PT" w:bidi="pt_PT"/>
        </w:rPr>
      </w:r>
      <w:r>
        <w:rPr>
          <w:vertAlign w:val="superscript"/>
          <w:lang w:val="pt_PT" w:bidi="pt_PT"/>
        </w:rPr>
        <w:t>3</w:t>
      </w:r>
      <w:r>
        <w:rPr>
          <w:lang w:val="pt_PT" w:bidi="pt_PT"/>
        </w:rPr>
        <w:t xml:space="preserve"> Salomão amava o SENHOR e seguia as orientações deixadas por seu pai Davi; contudo, ainda oferecia sacrifícios e queimava incenso nesses lugares altos.</w:t>
      </w:r>
    </w:p>
    <w:p>
      <w:pPr/>
      <w:r>
        <w:rPr>
          <w:lang w:val="pt_PT" w:bidi="pt_PT"/>
        </w:rPr>
      </w:r>
      <w:r>
        <w:rPr>
          <w:vertAlign w:val="superscript"/>
          <w:lang w:val="pt_PT" w:bidi="pt_PT"/>
        </w:rPr>
        <w:t>4</w:t>
      </w:r>
      <w:r>
        <w:rPr>
          <w:lang w:val="pt_PT" w:bidi="pt_PT"/>
        </w:rPr>
        <w:t xml:space="preserve"> Para oferecer sacrifícios, Salomão foi ao principal local de culto, que ficava em Gibeom. Naquele altar, o rei ofereceu mil holocaustos.</w:t>
      </w:r>
    </w:p>
    <w:p>
      <w:pPr/>
      <w:r>
        <w:rPr>
          <w:lang w:val="pt_PT" w:bidi="pt_PT"/>
        </w:rPr>
      </w:r>
      <w:r>
        <w:rPr>
          <w:vertAlign w:val="superscript"/>
          <w:lang w:val="pt_PT" w:bidi="pt_PT"/>
        </w:rPr>
        <w:t>5</w:t>
      </w:r>
      <w:r>
        <w:rPr>
          <w:lang w:val="pt_PT" w:bidi="pt_PT"/>
        </w:rPr>
        <w:t xml:space="preserve"> Ali, durante a noite, o SENHOR apareceu a ele em sonho e disse: “Peça o que você quiser, e eu atenderei o seu pedido”.</w:t>
      </w:r>
    </w:p>
    <w:p>
      <w:pPr/>
      <w:r>
        <w:rPr>
          <w:lang w:val="pt_PT" w:bidi="pt_PT"/>
        </w:rPr>
      </w:r>
      <w:r>
        <w:rPr>
          <w:vertAlign w:val="superscript"/>
          <w:lang w:val="pt_PT" w:bidi="pt_PT"/>
        </w:rPr>
        <w:t>6</w:t>
      </w:r>
      <w:r>
        <w:rPr>
          <w:lang w:val="pt_PT" w:bidi="pt_PT"/>
        </w:rPr>
        <w:t xml:space="preserve"> Salomão disse: “Tu foste muito bom para o teu servo Davi, meu pai, porque ele viveu diante de ti com fidelidade, justiça e sinceridade de coração. Tu continuaste a mostrar essa bondade e lhe deste um filho que hoje está sentado no trono dele.</w:t>
      </w:r>
    </w:p>
    <w:p>
      <w:pPr/>
      <w:r>
        <w:rPr>
          <w:lang w:val="pt_PT" w:bidi="pt_PT"/>
        </w:rPr>
      </w:r>
      <w:r>
        <w:rPr>
          <w:vertAlign w:val="superscript"/>
          <w:lang w:val="pt_PT" w:bidi="pt_PT"/>
        </w:rPr>
        <w:t>7</w:t>
      </w:r>
      <w:r>
        <w:rPr>
          <w:lang w:val="pt_PT" w:bidi="pt_PT"/>
        </w:rPr>
        <w:t xml:space="preserve"> SENHOR, meu Deus, agora fizeste o teu servo reinar no lugar do meu pai Davi. No entanto, sou inexperiente e não sei como governar este povo.</w:t>
      </w:r>
    </w:p>
    <w:p>
      <w:pPr/>
      <w:r>
        <w:rPr>
          <w:lang w:val="pt_PT" w:bidi="pt_PT"/>
        </w:rPr>
      </w:r>
      <w:r>
        <w:rPr>
          <w:vertAlign w:val="superscript"/>
          <w:lang w:val="pt_PT" w:bidi="pt_PT"/>
        </w:rPr>
        <w:t>8</w:t>
      </w:r>
      <w:r>
        <w:rPr>
          <w:lang w:val="pt_PT" w:bidi="pt_PT"/>
        </w:rPr>
        <w:t xml:space="preserve"> Teu servo está no meio do povo que tu escolheste, um povo tão grande que não pode ser contado.</w:t>
      </w:r>
    </w:p>
    <w:p>
      <w:pPr/>
      <w:r>
        <w:rPr>
          <w:lang w:val="pt_PT" w:bidi="pt_PT"/>
        </w:rPr>
      </w:r>
      <w:r>
        <w:rPr>
          <w:vertAlign w:val="superscript"/>
          <w:lang w:val="pt_PT" w:bidi="pt_PT"/>
        </w:rPr>
        <w:t>9</w:t>
      </w:r>
      <w:r>
        <w:rPr>
          <w:lang w:val="pt_PT" w:bidi="pt_PT"/>
        </w:rPr>
        <w:t xml:space="preserve"> Concede ao teu servo um coração que saiba ouvir, para governar o teu povo e distinguir entre o bem e o mal. Pois quem é capaz de governar um povo tão grande como este?”.</w:t>
      </w:r>
    </w:p>
    <w:p>
      <w:pPr/>
      <w:r>
        <w:rPr>
          <w:lang w:val="pt_PT" w:bidi="pt_PT"/>
        </w:rPr>
      </w:r>
      <w:r>
        <w:rPr>
          <w:vertAlign w:val="superscript"/>
          <w:lang w:val="pt_PT" w:bidi="pt_PT"/>
        </w:rPr>
        <w:t>10</w:t>
      </w:r>
      <w:r>
        <w:rPr>
          <w:lang w:val="pt_PT" w:bidi="pt_PT"/>
        </w:rPr>
        <w:t xml:space="preserve"> Esse pedido agradou ao SENHOR.</w:t>
      </w:r>
    </w:p>
    <w:p>
      <w:pPr/>
      <w:r>
        <w:rPr>
          <w:lang w:val="pt_PT" w:bidi="pt_PT"/>
        </w:rPr>
      </w:r>
      <w:r>
        <w:rPr>
          <w:vertAlign w:val="superscript"/>
          <w:lang w:val="pt_PT" w:bidi="pt_PT"/>
        </w:rPr>
        <w:t>11</w:t>
      </w:r>
      <w:r>
        <w:rPr>
          <w:lang w:val="pt_PT" w:bidi="pt_PT"/>
        </w:rPr>
        <w:t xml:space="preserve"> Então Deus lhe disse: “Como você me pediu isso, e não vida longa, nem riquezas, nem a morte dos seus inimigos, mas pediu discernimento para exercer a justiça,</w:t>
      </w:r>
    </w:p>
    <w:p>
      <w:pPr/>
      <w:r>
        <w:rPr>
          <w:lang w:val="pt_PT" w:bidi="pt_PT"/>
        </w:rPr>
      </w:r>
      <w:r>
        <w:rPr>
          <w:vertAlign w:val="superscript"/>
          <w:lang w:val="pt_PT" w:bidi="pt_PT"/>
        </w:rPr>
        <w:t>12</w:t>
      </w:r>
      <w:r>
        <w:rPr>
          <w:lang w:val="pt_PT" w:bidi="pt_PT"/>
        </w:rPr>
        <w:t xml:space="preserve"> atenderei ao seu pedido. Dou a você um coração sábio e sensato, de modo que nunca houve ninguém como você antes, nem haverá depois.</w:t>
      </w:r>
    </w:p>
    <w:p>
      <w:pPr/>
      <w:r>
        <w:rPr>
          <w:lang w:val="pt_PT" w:bidi="pt_PT"/>
        </w:rPr>
      </w:r>
      <w:r>
        <w:rPr>
          <w:vertAlign w:val="superscript"/>
          <w:lang w:val="pt_PT" w:bidi="pt_PT"/>
        </w:rPr>
        <w:t>13</w:t>
      </w:r>
      <w:r>
        <w:rPr>
          <w:lang w:val="pt_PT" w:bidi="pt_PT"/>
        </w:rPr>
        <w:t xml:space="preserve"> Além disso, darei também o que você não pediu: riquezas e honra. Durante toda a sua vida, nenhum rei será comparável a você.</w:t>
      </w:r>
    </w:p>
    <w:p>
      <w:pPr/>
      <w:r>
        <w:rPr>
          <w:lang w:val="pt_PT" w:bidi="pt_PT"/>
        </w:rPr>
      </w:r>
      <w:r>
        <w:rPr>
          <w:vertAlign w:val="superscript"/>
          <w:lang w:val="pt_PT" w:bidi="pt_PT"/>
        </w:rPr>
        <w:t>14</w:t>
      </w:r>
      <w:r>
        <w:rPr>
          <w:lang w:val="pt_PT" w:bidi="pt_PT"/>
        </w:rPr>
        <w:t xml:space="preserve"> E, se você seguir meus caminhos e guardar meus decretos e mandamentos, como seu pai Davi fez, prolongarei os seus dias”.</w:t>
      </w:r>
    </w:p>
    <w:p>
      <w:pPr/>
      <w:r>
        <w:rPr>
          <w:lang w:val="pt_PT" w:bidi="pt_PT"/>
        </w:rPr>
      </w:r>
      <w:r>
        <w:rPr>
          <w:vertAlign w:val="superscript"/>
          <w:lang w:val="pt_PT" w:bidi="pt_PT"/>
        </w:rPr>
        <w:t>15</w:t>
      </w:r>
      <w:r>
        <w:rPr>
          <w:lang w:val="pt_PT" w:bidi="pt_PT"/>
        </w:rPr>
        <w:t xml:space="preserve"> Salomão despertou e percebeu que tinha sido um sonho. Voltou a Jerusalém, apresentou-se diante da arca da aliança do SENHOR, ofereceu holocaustos e ofertas de paz; depois convidou todos os seus servos para um banquete.</w:t>
      </w:r>
    </w:p>
    <w:p>
      <w:pPr/>
      <w:r>
        <w:rPr>
          <w:lang w:val="pt_PT" w:bidi="pt_PT"/>
        </w:rPr>
      </w:r>
      <w:r>
        <w:rPr>
          <w:vertAlign w:val="superscript"/>
          <w:lang w:val="pt_PT" w:bidi="pt_PT"/>
        </w:rPr>
        <w:t>16</w:t>
      </w:r>
      <w:r>
        <w:rPr>
          <w:lang w:val="pt_PT" w:bidi="pt_PT"/>
        </w:rPr>
        <w:t xml:space="preserve"> Algum tempo depois, duas prostitutas se apresentaram ao rei.</w:t>
      </w:r>
    </w:p>
    <w:p>
      <w:pPr/>
      <w:r>
        <w:rPr>
          <w:lang w:val="pt_PT" w:bidi="pt_PT"/>
        </w:rPr>
      </w:r>
      <w:r>
        <w:rPr>
          <w:vertAlign w:val="superscript"/>
          <w:lang w:val="pt_PT" w:bidi="pt_PT"/>
        </w:rPr>
        <w:t>17</w:t>
      </w:r>
      <w:r>
        <w:rPr>
          <w:lang w:val="pt_PT" w:bidi="pt_PT"/>
        </w:rPr>
        <w:t xml:space="preserve"> Uma delas disse: “Meu senhor, esta mulher e eu moramos na mesma casa. Eu dei à luz um filho enquanto ela estava comigo ali.</w:t>
      </w:r>
    </w:p>
    <w:p>
      <w:pPr/>
      <w:r>
        <w:rPr>
          <w:lang w:val="pt_PT" w:bidi="pt_PT"/>
        </w:rPr>
      </w:r>
      <w:r>
        <w:rPr>
          <w:vertAlign w:val="superscript"/>
          <w:lang w:val="pt_PT" w:bidi="pt_PT"/>
        </w:rPr>
        <w:t>18</w:t>
      </w:r>
      <w:r>
        <w:rPr>
          <w:lang w:val="pt_PT" w:bidi="pt_PT"/>
        </w:rPr>
        <w:t xml:space="preserve"> Três dias depois, ela também deu à luz um filho. Éramos só eu e ela; não havia ninguém na casa, apenas nós duas.</w:t>
      </w:r>
    </w:p>
    <w:p>
      <w:pPr/>
      <w:r>
        <w:rPr>
          <w:lang w:val="pt_PT" w:bidi="pt_PT"/>
        </w:rPr>
      </w:r>
      <w:r>
        <w:rPr>
          <w:vertAlign w:val="superscript"/>
          <w:lang w:val="pt_PT" w:bidi="pt_PT"/>
        </w:rPr>
        <w:t>19</w:t>
      </w:r>
      <w:r>
        <w:rPr>
          <w:lang w:val="pt_PT" w:bidi="pt_PT"/>
        </w:rPr>
        <w:t xml:space="preserve"> Durante a noite, o filho dela morreu, porque ela se deitou sobre ele.</w:t>
      </w:r>
    </w:p>
    <w:p>
      <w:pPr/>
      <w:r>
        <w:rPr>
          <w:lang w:val="pt_PT" w:bidi="pt_PT"/>
        </w:rPr>
      </w:r>
      <w:r>
        <w:rPr>
          <w:vertAlign w:val="superscript"/>
          <w:lang w:val="pt_PT" w:bidi="pt_PT"/>
        </w:rPr>
        <w:t>20</w:t>
      </w:r>
      <w:r>
        <w:rPr>
          <w:lang w:val="pt_PT" w:bidi="pt_PT"/>
        </w:rPr>
        <w:t xml:space="preserve"> Então ela se levantou durante a noite, pegou o meu filho enquanto eu, sua serva, dormia, e o colocou ao lado dela. Depois pôs o filho dela, já morto, ao meu lado.</w:t>
      </w:r>
    </w:p>
    <w:p>
      <w:pPr/>
      <w:r>
        <w:rPr>
          <w:lang w:val="pt_PT" w:bidi="pt_PT"/>
        </w:rPr>
      </w:r>
      <w:r>
        <w:rPr>
          <w:vertAlign w:val="superscript"/>
          <w:lang w:val="pt_PT" w:bidi="pt_PT"/>
        </w:rPr>
        <w:t>21</w:t>
      </w:r>
      <w:r>
        <w:rPr>
          <w:lang w:val="pt_PT" w:bidi="pt_PT"/>
        </w:rPr>
        <w:t xml:space="preserve"> Quando me levantei de madrugada para amamentar meu filho, vi que estava morto. Mas, ao examiná-lo melhor pela manhã, percebi que não era o filho que eu tinha dado à luz”.</w:t>
      </w:r>
    </w:p>
    <w:p>
      <w:pPr/>
      <w:r>
        <w:rPr>
          <w:lang w:val="pt_PT" w:bidi="pt_PT"/>
        </w:rPr>
      </w:r>
      <w:r>
        <w:rPr>
          <w:vertAlign w:val="superscript"/>
          <w:lang w:val="pt_PT" w:bidi="pt_PT"/>
        </w:rPr>
        <w:t>22</w:t>
      </w:r>
      <w:r>
        <w:rPr>
          <w:lang w:val="pt_PT" w:bidi="pt_PT"/>
        </w:rPr>
        <w:t xml:space="preserve"> A outra exclamou: “Nada disso! O filho vivo é meu; o morto é seu”. Mas a primeira negou: “Não! O morto é seu; o vivo é meu”. E continuaram a discutir na presença do rei.</w:t>
      </w:r>
    </w:p>
    <w:p>
      <w:pPr/>
      <w:r>
        <w:rPr>
          <w:lang w:val="pt_PT" w:bidi="pt_PT"/>
        </w:rPr>
      </w:r>
      <w:r>
        <w:rPr>
          <w:vertAlign w:val="superscript"/>
          <w:lang w:val="pt_PT" w:bidi="pt_PT"/>
        </w:rPr>
        <w:t>23</w:t>
      </w:r>
      <w:r>
        <w:rPr>
          <w:lang w:val="pt_PT" w:bidi="pt_PT"/>
        </w:rPr>
        <w:t xml:space="preserve"> Então o rei declarou: “Uma afirma: ‘O filho vivo é meu, e o morto é seu’; a outra diz: ‘Não, seu filho está morto, e o meu está vivo’”.</w:t>
      </w:r>
    </w:p>
    <w:p>
      <w:pPr/>
      <w:r>
        <w:rPr>
          <w:lang w:val="pt_PT" w:bidi="pt_PT"/>
        </w:rPr>
      </w:r>
      <w:r>
        <w:rPr>
          <w:vertAlign w:val="superscript"/>
          <w:lang w:val="pt_PT" w:bidi="pt_PT"/>
        </w:rPr>
        <w:t>24</w:t>
      </w:r>
      <w:r>
        <w:rPr>
          <w:lang w:val="pt_PT" w:bidi="pt_PT"/>
        </w:rPr>
        <w:t xml:space="preserve"> E ordenou: “Quero uma espada”. E lhe deram uma.</w:t>
      </w:r>
    </w:p>
    <w:p>
      <w:pPr/>
      <w:r>
        <w:rPr>
          <w:lang w:val="pt_PT" w:bidi="pt_PT"/>
        </w:rPr>
      </w:r>
      <w:r>
        <w:rPr>
          <w:vertAlign w:val="superscript"/>
          <w:lang w:val="pt_PT" w:bidi="pt_PT"/>
        </w:rPr>
        <w:t>25</w:t>
      </w:r>
      <w:r>
        <w:rPr>
          <w:lang w:val="pt_PT" w:bidi="pt_PT"/>
        </w:rPr>
        <w:t xml:space="preserve"> "Dividam a criança viva em duas partes e deem uma metade a cada uma das mulheres”, disse.</w:t>
      </w:r>
    </w:p>
    <w:p>
      <w:pPr/>
      <w:r>
        <w:rPr>
          <w:lang w:val="pt_PT" w:bidi="pt_PT"/>
        </w:rPr>
      </w:r>
      <w:r>
        <w:rPr>
          <w:vertAlign w:val="superscript"/>
          <w:lang w:val="pt_PT" w:bidi="pt_PT"/>
        </w:rPr>
        <w:t>26</w:t>
      </w:r>
      <w:r>
        <w:rPr>
          <w:lang w:val="pt_PT" w:bidi="pt_PT"/>
        </w:rPr>
        <w:t xml:space="preserve"> A mãe da criança que estava viva ficou com muita pena do seu filho e disse ao rei: “Meu senhor, dê a criança viva a ela. Não a mate!”. Mas a outra mulher disse: “A criança não será nem minha nem sua. Cortem-na ao meio!”.</w:t>
      </w:r>
    </w:p>
    <w:p>
      <w:pPr/>
      <w:r>
        <w:rPr>
          <w:lang w:val="pt_PT" w:bidi="pt_PT"/>
        </w:rPr>
      </w:r>
      <w:r>
        <w:rPr>
          <w:vertAlign w:val="superscript"/>
          <w:lang w:val="pt_PT" w:bidi="pt_PT"/>
        </w:rPr>
        <w:t>27</w:t>
      </w:r>
      <w:r>
        <w:rPr>
          <w:lang w:val="pt_PT" w:bidi="pt_PT"/>
        </w:rPr>
        <w:t xml:space="preserve"> Então o rei declarou: “Entreguem a criança viva à primeira mulher, que é a mãe verdadeira. Não matem a criança”.</w:t>
      </w:r>
    </w:p>
    <w:p>
      <w:pPr/>
      <w:r>
        <w:rPr>
          <w:lang w:val="pt_PT" w:bidi="pt_PT"/>
        </w:rPr>
      </w:r>
      <w:r>
        <w:rPr>
          <w:vertAlign w:val="superscript"/>
          <w:lang w:val="pt_PT" w:bidi="pt_PT"/>
        </w:rPr>
        <w:t>28</w:t>
      </w:r>
      <w:r>
        <w:rPr>
          <w:lang w:val="pt_PT" w:bidi="pt_PT"/>
        </w:rPr>
        <w:t xml:space="preserve"> Todo o povo de Israel soube da decisão do rei e passou a respeitá-lo muito, pois reconheceu que ele tinha a sabedoria de Deus para exercer a justiça.</w:t>
      </w:r>
    </w:p>
    <w:p>
      <w:pPr>
        <w:pStyle w:val="Heading2"/>
      </w:pPr>
      <w:r>
        <w:rPr>
          <w:lang w:val="pt_PT" w:bidi="pt_PT"/>
        </w:rPr>
        <w:t>1 Reis 4:1</w:t>
      </w:r>
      <w:r>
        <w:rPr>
          <w:lang w:val="pt_PT" w:bidi="pt_PT"/>
        </w:rPr>
      </w:r>
    </w:p>
    <w:p>
      <w:pPr/>
      <w:r>
        <w:rPr>
          <w:lang w:val="pt_PT" w:bidi="pt_PT"/>
        </w:rPr>
      </w:r>
      <w:r>
        <w:rPr>
          <w:vertAlign w:val="superscript"/>
          <w:lang w:val="pt_PT" w:bidi="pt_PT"/>
        </w:rPr>
        <w:t>1</w:t>
      </w:r>
      <w:r>
        <w:rPr>
          <w:lang w:val="pt_PT" w:bidi="pt_PT"/>
        </w:rPr>
        <w:t xml:space="preserve"> Salomão reinou sobre todo o Israel.</w:t>
      </w:r>
    </w:p>
    <w:p>
      <w:pPr/>
      <w:r>
        <w:rPr>
          <w:lang w:val="pt_PT" w:bidi="pt_PT"/>
        </w:rPr>
      </w:r>
      <w:r>
        <w:rPr>
          <w:vertAlign w:val="superscript"/>
          <w:lang w:val="pt_PT" w:bidi="pt_PT"/>
        </w:rPr>
        <w:t>2</w:t>
      </w:r>
      <w:r>
        <w:rPr>
          <w:lang w:val="pt_PT" w:bidi="pt_PT"/>
        </w:rPr>
        <w:t xml:space="preserve"> Estes eram seus principais oficiais: Azarias, filho de Zadoque, sacerdote;</w:t>
      </w:r>
    </w:p>
    <w:p>
      <w:pPr/>
      <w:r>
        <w:rPr>
          <w:lang w:val="pt_PT" w:bidi="pt_PT"/>
        </w:rPr>
      </w:r>
      <w:r>
        <w:rPr>
          <w:vertAlign w:val="superscript"/>
          <w:lang w:val="pt_PT" w:bidi="pt_PT"/>
        </w:rPr>
        <w:t>3</w:t>
      </w:r>
      <w:r>
        <w:rPr>
          <w:lang w:val="pt_PT" w:bidi="pt_PT"/>
        </w:rPr>
        <w:t xml:space="preserve"> Eliorefe e Aías, filhos de Sisa, secretários; Josafá, filho de Ailude, registrador do reino;</w:t>
      </w:r>
    </w:p>
    <w:p>
      <w:pPr/>
      <w:r>
        <w:rPr>
          <w:lang w:val="pt_PT" w:bidi="pt_PT"/>
        </w:rPr>
      </w:r>
      <w:r>
        <w:rPr>
          <w:vertAlign w:val="superscript"/>
          <w:lang w:val="pt_PT" w:bidi="pt_PT"/>
        </w:rPr>
        <w:t>4</w:t>
      </w:r>
      <w:r>
        <w:rPr>
          <w:lang w:val="pt_PT" w:bidi="pt_PT"/>
        </w:rPr>
        <w:t xml:space="preserve"> Benaia, filho de Joiada, comandante do exército; Zadoque e Abiatar, sacerdotes;</w:t>
      </w:r>
    </w:p>
    <w:p>
      <w:pPr/>
      <w:r>
        <w:rPr>
          <w:lang w:val="pt_PT" w:bidi="pt_PT"/>
        </w:rPr>
      </w:r>
      <w:r>
        <w:rPr>
          <w:vertAlign w:val="superscript"/>
          <w:lang w:val="pt_PT" w:bidi="pt_PT"/>
        </w:rPr>
        <w:t>5</w:t>
      </w:r>
      <w:r>
        <w:rPr>
          <w:lang w:val="pt_PT" w:bidi="pt_PT"/>
        </w:rPr>
        <w:t xml:space="preserve"> Azarias, filho de Natã, supervisor dos governadores regionais; Zabude, filho de Natã, sacerdote e conselheiro do rei;</w:t>
      </w:r>
    </w:p>
    <w:p>
      <w:pPr/>
      <w:r>
        <w:rPr>
          <w:lang w:val="pt_PT" w:bidi="pt_PT"/>
        </w:rPr>
      </w:r>
      <w:r>
        <w:rPr>
          <w:vertAlign w:val="superscript"/>
          <w:lang w:val="pt_PT" w:bidi="pt_PT"/>
        </w:rPr>
        <w:t>6</w:t>
      </w:r>
      <w:r>
        <w:rPr>
          <w:lang w:val="pt_PT" w:bidi="pt_PT"/>
        </w:rPr>
        <w:t xml:space="preserve"> Aisar, administrador do palácio; Adonirão, filho de Abda, responsável pelos trabalhos forçados.</w:t>
      </w:r>
    </w:p>
    <w:p>
      <w:pPr/>
      <w:r>
        <w:rPr>
          <w:lang w:val="pt_PT" w:bidi="pt_PT"/>
        </w:rPr>
      </w:r>
      <w:r>
        <w:rPr>
          <w:vertAlign w:val="superscript"/>
          <w:lang w:val="pt_PT" w:bidi="pt_PT"/>
        </w:rPr>
        <w:t>7</w:t>
      </w:r>
      <w:r>
        <w:rPr>
          <w:lang w:val="pt_PT" w:bidi="pt_PT"/>
        </w:rPr>
        <w:t xml:space="preserve"> Salomão tinha ainda doze governadores em todo o Israel. Eles forneciam provisões para o rei e para a casa real; cada um fazia isso por um mês do ano.</w:t>
      </w:r>
    </w:p>
    <w:p>
      <w:pPr/>
      <w:r>
        <w:rPr>
          <w:lang w:val="pt_PT" w:bidi="pt_PT"/>
        </w:rPr>
      </w:r>
      <w:r>
        <w:rPr>
          <w:vertAlign w:val="superscript"/>
          <w:lang w:val="pt_PT" w:bidi="pt_PT"/>
        </w:rPr>
        <w:t>8</w:t>
      </w:r>
      <w:r>
        <w:rPr>
          <w:lang w:val="pt_PT" w:bidi="pt_PT"/>
        </w:rPr>
        <w:t xml:space="preserve"> Este é o nome deles: Ben-Hur, na região montanhosa de Efraim;</w:t>
      </w:r>
    </w:p>
    <w:p>
      <w:pPr/>
      <w:r>
        <w:rPr>
          <w:lang w:val="pt_PT" w:bidi="pt_PT"/>
        </w:rPr>
      </w:r>
      <w:r>
        <w:rPr>
          <w:vertAlign w:val="superscript"/>
          <w:lang w:val="pt_PT" w:bidi="pt_PT"/>
        </w:rPr>
        <w:t>9</w:t>
      </w:r>
      <w:r>
        <w:rPr>
          <w:lang w:val="pt_PT" w:bidi="pt_PT"/>
        </w:rPr>
        <w:t xml:space="preserve"> Ben-Dequer, em Macaz, Saalbim, Bete-Semes e Elom-Bete-Hanã;</w:t>
      </w:r>
    </w:p>
    <w:p>
      <w:pPr/>
      <w:r>
        <w:rPr>
          <w:lang w:val="pt_PT" w:bidi="pt_PT"/>
        </w:rPr>
      </w:r>
      <w:r>
        <w:rPr>
          <w:vertAlign w:val="superscript"/>
          <w:lang w:val="pt_PT" w:bidi="pt_PT"/>
        </w:rPr>
        <w:t>10</w:t>
      </w:r>
      <w:r>
        <w:rPr>
          <w:lang w:val="pt_PT" w:bidi="pt_PT"/>
        </w:rPr>
        <w:t xml:space="preserve"> Ben-Hesede, em Arubote, incluindo Socó e todo o território de Héfer;</w:t>
      </w:r>
    </w:p>
    <w:p>
      <w:pPr/>
      <w:r>
        <w:rPr>
          <w:lang w:val="pt_PT" w:bidi="pt_PT"/>
        </w:rPr>
      </w:r>
      <w:r>
        <w:rPr>
          <w:vertAlign w:val="superscript"/>
          <w:lang w:val="pt_PT" w:bidi="pt_PT"/>
        </w:rPr>
        <w:t>11</w:t>
      </w:r>
      <w:r>
        <w:rPr>
          <w:lang w:val="pt_PT" w:bidi="pt_PT"/>
        </w:rPr>
        <w:t xml:space="preserve"> Ben-Abinadabe, em Nafote-Dor; ele era casado com Tafate, filha de Salomão;</w:t>
      </w:r>
    </w:p>
    <w:p>
      <w:pPr/>
      <w:r>
        <w:rPr>
          <w:lang w:val="pt_PT" w:bidi="pt_PT"/>
        </w:rPr>
      </w:r>
      <w:r>
        <w:rPr>
          <w:vertAlign w:val="superscript"/>
          <w:lang w:val="pt_PT" w:bidi="pt_PT"/>
        </w:rPr>
        <w:t>12</w:t>
      </w:r>
      <w:r>
        <w:rPr>
          <w:lang w:val="pt_PT" w:bidi="pt_PT"/>
        </w:rPr>
        <w:t xml:space="preserve"> Baaná, filho de Ailude, em Taanaque, Megido e em toda a região de Bete-Seã, perto de Zaretã, abaixo de Jezreel. Esse território ia de Bete-Seã até Abel-Meolá, passando por Jocmeão;</w:t>
      </w:r>
    </w:p>
    <w:p>
      <w:pPr/>
      <w:r>
        <w:rPr>
          <w:lang w:val="pt_PT" w:bidi="pt_PT"/>
        </w:rPr>
      </w:r>
      <w:r>
        <w:rPr>
          <w:vertAlign w:val="superscript"/>
          <w:lang w:val="pt_PT" w:bidi="pt_PT"/>
        </w:rPr>
        <w:t>13</w:t>
      </w:r>
      <w:r>
        <w:rPr>
          <w:lang w:val="pt_PT" w:bidi="pt_PT"/>
        </w:rPr>
        <w:t xml:space="preserve"> Ben-Geber, em Ramote-Gileade, incluindo os povoados de Jair, filho de Manassés, em Gileade, e também a região de Argobe, em Basã. Havia ali sessenta cidades fortificadas com muros e portas de bronze;</w:t>
      </w:r>
    </w:p>
    <w:p>
      <w:pPr/>
      <w:r>
        <w:rPr>
          <w:lang w:val="pt_PT" w:bidi="pt_PT"/>
        </w:rPr>
      </w:r>
      <w:r>
        <w:rPr>
          <w:vertAlign w:val="superscript"/>
          <w:lang w:val="pt_PT" w:bidi="pt_PT"/>
        </w:rPr>
        <w:t>14</w:t>
      </w:r>
      <w:r>
        <w:rPr>
          <w:lang w:val="pt_PT" w:bidi="pt_PT"/>
        </w:rPr>
        <w:t xml:space="preserve"> Ainadabe, filho de Ido, em Maanaim;</w:t>
      </w:r>
    </w:p>
    <w:p>
      <w:pPr/>
      <w:r>
        <w:rPr>
          <w:lang w:val="pt_PT" w:bidi="pt_PT"/>
        </w:rPr>
      </w:r>
      <w:r>
        <w:rPr>
          <w:vertAlign w:val="superscript"/>
          <w:lang w:val="pt_PT" w:bidi="pt_PT"/>
        </w:rPr>
        <w:t>15</w:t>
      </w:r>
      <w:r>
        <w:rPr>
          <w:lang w:val="pt_PT" w:bidi="pt_PT"/>
        </w:rPr>
        <w:t xml:space="preserve"> Aimaás, em Naftali, casado com Basemate, outra filha de Salomão;</w:t>
      </w:r>
    </w:p>
    <w:p>
      <w:pPr/>
      <w:r>
        <w:rPr>
          <w:lang w:val="pt_PT" w:bidi="pt_PT"/>
        </w:rPr>
      </w:r>
      <w:r>
        <w:rPr>
          <w:vertAlign w:val="superscript"/>
          <w:lang w:val="pt_PT" w:bidi="pt_PT"/>
        </w:rPr>
        <w:t>16</w:t>
      </w:r>
      <w:r>
        <w:rPr>
          <w:lang w:val="pt_PT" w:bidi="pt_PT"/>
        </w:rPr>
        <w:t xml:space="preserve"> Baaná, filho de Husai, em Aser e Bealote;</w:t>
      </w:r>
    </w:p>
    <w:p>
      <w:pPr/>
      <w:r>
        <w:rPr>
          <w:lang w:val="pt_PT" w:bidi="pt_PT"/>
        </w:rPr>
      </w:r>
      <w:r>
        <w:rPr>
          <w:vertAlign w:val="superscript"/>
          <w:lang w:val="pt_PT" w:bidi="pt_PT"/>
        </w:rPr>
        <w:t>17</w:t>
      </w:r>
      <w:r>
        <w:rPr>
          <w:lang w:val="pt_PT" w:bidi="pt_PT"/>
        </w:rPr>
        <w:t xml:space="preserve"> Josafá, filho de Parua, em Issacar;</w:t>
      </w:r>
    </w:p>
    <w:p>
      <w:pPr/>
      <w:r>
        <w:rPr>
          <w:lang w:val="pt_PT" w:bidi="pt_PT"/>
        </w:rPr>
      </w:r>
      <w:r>
        <w:rPr>
          <w:vertAlign w:val="superscript"/>
          <w:lang w:val="pt_PT" w:bidi="pt_PT"/>
        </w:rPr>
        <w:t>18</w:t>
      </w:r>
      <w:r>
        <w:rPr>
          <w:lang w:val="pt_PT" w:bidi="pt_PT"/>
        </w:rPr>
        <w:t xml:space="preserve"> Simei, filho de Elá, em Benjamim;</w:t>
      </w:r>
    </w:p>
    <w:p>
      <w:pPr/>
      <w:r>
        <w:rPr>
          <w:lang w:val="pt_PT" w:bidi="pt_PT"/>
        </w:rPr>
      </w:r>
      <w:r>
        <w:rPr>
          <w:vertAlign w:val="superscript"/>
          <w:lang w:val="pt_PT" w:bidi="pt_PT"/>
        </w:rPr>
        <w:t>19</w:t>
      </w:r>
      <w:r>
        <w:rPr>
          <w:lang w:val="pt_PT" w:bidi="pt_PT"/>
        </w:rPr>
        <w:t xml:space="preserve"> Geber, filho de Uri, em Gileade, a terra que antes havia pertencido a Seom, rei dos amorreus, e a Ogue, rei de Basã. Esse território tinha apenas um governador.</w:t>
      </w:r>
    </w:p>
    <w:p>
      <w:pPr/>
      <w:r>
        <w:rPr>
          <w:lang w:val="pt_PT" w:bidi="pt_PT"/>
        </w:rPr>
      </w:r>
      <w:r>
        <w:rPr>
          <w:vertAlign w:val="superscript"/>
          <w:lang w:val="pt_PT" w:bidi="pt_PT"/>
        </w:rPr>
        <w:t>20</w:t>
      </w:r>
      <w:r>
        <w:rPr>
          <w:lang w:val="pt_PT" w:bidi="pt_PT"/>
        </w:rPr>
        <w:t xml:space="preserve"> Judá e Israel eram numerosos como a areia à beira do mar. Comiam, bebiam e viviam com alegria.</w:t>
      </w:r>
    </w:p>
    <w:p>
      <w:pPr/>
      <w:r>
        <w:rPr>
          <w:lang w:val="pt_PT" w:bidi="pt_PT"/>
        </w:rPr>
      </w:r>
      <w:r>
        <w:rPr>
          <w:vertAlign w:val="superscript"/>
          <w:lang w:val="pt_PT" w:bidi="pt_PT"/>
        </w:rPr>
        <w:t>21</w:t>
      </w:r>
      <w:r>
        <w:rPr>
          <w:lang w:val="pt_PT" w:bidi="pt_PT"/>
        </w:rPr>
        <w:t xml:space="preserve"> Salomão dominava todos os reinos desde o rio Eufrates até a terra dos filisteus, chegando à fronteira do Egito. Eles lhe pagavam tributos e estavam sob seu domínio durante toda a sua vida.</w:t>
      </w:r>
    </w:p>
    <w:p>
      <w:pPr/>
      <w:r>
        <w:rPr>
          <w:lang w:val="pt_PT" w:bidi="pt_PT"/>
        </w:rPr>
      </w:r>
      <w:r>
        <w:rPr>
          <w:vertAlign w:val="superscript"/>
          <w:lang w:val="pt_PT" w:bidi="pt_PT"/>
        </w:rPr>
        <w:t>22</w:t>
      </w:r>
      <w:r>
        <w:rPr>
          <w:lang w:val="pt_PT" w:bidi="pt_PT"/>
        </w:rPr>
        <w:t xml:space="preserve"> As provisões diárias de Salomão incluíam trinta medidas grandes de farinha da melhor qualidade e sessenta de farinha comum,</w:t>
      </w:r>
    </w:p>
    <w:p>
      <w:pPr/>
      <w:r>
        <w:rPr>
          <w:lang w:val="pt_PT" w:bidi="pt_PT"/>
        </w:rPr>
      </w:r>
      <w:r>
        <w:rPr>
          <w:vertAlign w:val="superscript"/>
          <w:lang w:val="pt_PT" w:bidi="pt_PT"/>
        </w:rPr>
        <w:t>23</w:t>
      </w:r>
      <w:r>
        <w:rPr>
          <w:lang w:val="pt_PT" w:bidi="pt_PT"/>
        </w:rPr>
        <w:t xml:space="preserve"> dez bois engordados no estábulo, vinte bois criados no pasto e cem ovelhas, além de cervos, gazelas, corças e aves selecionadas.</w:t>
      </w:r>
    </w:p>
    <w:p>
      <w:pPr/>
      <w:r>
        <w:rPr>
          <w:lang w:val="pt_PT" w:bidi="pt_PT"/>
        </w:rPr>
      </w:r>
      <w:r>
        <w:rPr>
          <w:vertAlign w:val="superscript"/>
          <w:lang w:val="pt_PT" w:bidi="pt_PT"/>
        </w:rPr>
        <w:t>24</w:t>
      </w:r>
      <w:r>
        <w:rPr>
          <w:lang w:val="pt_PT" w:bidi="pt_PT"/>
        </w:rPr>
        <w:t xml:space="preserve"> Ele governava toda a região a oeste do Eufrates, desde Tifsa até Gaza, e desfrutava de paz em todas as fronteiras.</w:t>
      </w:r>
    </w:p>
    <w:p>
      <w:pPr/>
      <w:r>
        <w:rPr>
          <w:lang w:val="pt_PT" w:bidi="pt_PT"/>
        </w:rPr>
      </w:r>
      <w:r>
        <w:rPr>
          <w:vertAlign w:val="superscript"/>
          <w:lang w:val="pt_PT" w:bidi="pt_PT"/>
        </w:rPr>
        <w:t>25</w:t>
      </w:r>
      <w:r>
        <w:rPr>
          <w:lang w:val="pt_PT" w:bidi="pt_PT"/>
        </w:rPr>
        <w:t xml:space="preserve"> Durante o reinado de Salomão, Judá e Israel viveram em paz e segurança. Cada família ficava tranquila, debaixo da sua videira e da sua figueira, desde Dã até Berseba.</w:t>
      </w:r>
    </w:p>
    <w:p>
      <w:pPr/>
      <w:r>
        <w:rPr>
          <w:lang w:val="pt_PT" w:bidi="pt_PT"/>
        </w:rPr>
      </w:r>
      <w:r>
        <w:rPr>
          <w:vertAlign w:val="superscript"/>
          <w:lang w:val="pt_PT" w:bidi="pt_PT"/>
        </w:rPr>
        <w:t>26</w:t>
      </w:r>
      <w:r>
        <w:rPr>
          <w:lang w:val="pt_PT" w:bidi="pt_PT"/>
        </w:rPr>
        <w:t xml:space="preserve"> Salomão tinha quatro mil estábulos para os cavalos de seus carros de guerra e doze mil cavalos.</w:t>
      </w:r>
    </w:p>
    <w:p>
      <w:pPr/>
      <w:r>
        <w:rPr>
          <w:lang w:val="pt_PT" w:bidi="pt_PT"/>
        </w:rPr>
      </w:r>
      <w:r>
        <w:rPr>
          <w:vertAlign w:val="superscript"/>
          <w:lang w:val="pt_PT" w:bidi="pt_PT"/>
        </w:rPr>
        <w:t>27</w:t>
      </w:r>
      <w:r>
        <w:rPr>
          <w:lang w:val="pt_PT" w:bidi="pt_PT"/>
        </w:rPr>
        <w:t xml:space="preserve"> Os governadores regionais forneciam, a cada mês, as provisões para o rei Salomão e para todos os que se sentavam à sua mesa, cuidando para que nada faltasse.</w:t>
      </w:r>
    </w:p>
    <w:p>
      <w:pPr/>
      <w:r>
        <w:rPr>
          <w:lang w:val="pt_PT" w:bidi="pt_PT"/>
        </w:rPr>
      </w:r>
      <w:r>
        <w:rPr>
          <w:vertAlign w:val="superscript"/>
          <w:lang w:val="pt_PT" w:bidi="pt_PT"/>
        </w:rPr>
        <w:t>28</w:t>
      </w:r>
      <w:r>
        <w:rPr>
          <w:lang w:val="pt_PT" w:bidi="pt_PT"/>
        </w:rPr>
        <w:t xml:space="preserve"> Também levavam, para os locais apropriados, a cevada e a palha destinadas aos cavalos dos carros e aos demais cavalos.</w:t>
      </w:r>
    </w:p>
    <w:p>
      <w:pPr/>
      <w:r>
        <w:rPr>
          <w:lang w:val="pt_PT" w:bidi="pt_PT"/>
        </w:rPr>
      </w:r>
      <w:r>
        <w:rPr>
          <w:vertAlign w:val="superscript"/>
          <w:lang w:val="pt_PT" w:bidi="pt_PT"/>
        </w:rPr>
        <w:t>29</w:t>
      </w:r>
      <w:r>
        <w:rPr>
          <w:lang w:val="pt_PT" w:bidi="pt_PT"/>
        </w:rPr>
        <w:t xml:space="preserve"> Deus concedeu a Salomão sabedoria, grande discernimento e um conhecimento amplo como a areia do mar.</w:t>
      </w:r>
    </w:p>
    <w:p>
      <w:pPr/>
      <w:r>
        <w:rPr>
          <w:lang w:val="pt_PT" w:bidi="pt_PT"/>
        </w:rPr>
      </w:r>
      <w:r>
        <w:rPr>
          <w:vertAlign w:val="superscript"/>
          <w:lang w:val="pt_PT" w:bidi="pt_PT"/>
        </w:rPr>
        <w:t>30</w:t>
      </w:r>
      <w:r>
        <w:rPr>
          <w:lang w:val="pt_PT" w:bidi="pt_PT"/>
        </w:rPr>
        <w:t xml:space="preserve"> Sua sabedoria superava a de todos os sábios do Oriente e a de todo o Egito.</w:t>
      </w:r>
    </w:p>
    <w:p>
      <w:pPr/>
      <w:r>
        <w:rPr>
          <w:lang w:val="pt_PT" w:bidi="pt_PT"/>
        </w:rPr>
      </w:r>
      <w:r>
        <w:rPr>
          <w:vertAlign w:val="superscript"/>
          <w:lang w:val="pt_PT" w:bidi="pt_PT"/>
        </w:rPr>
        <w:t>31</w:t>
      </w:r>
      <w:r>
        <w:rPr>
          <w:lang w:val="pt_PT" w:bidi="pt_PT"/>
        </w:rPr>
        <w:t xml:space="preserve"> Era maior que a de qualquer outro homem, maior que a do ezraíta Etã e que a de Hemã, Calcol e Darda, filhos de Maol; e sua fama se espalhou por todas as nações vizinhas.</w:t>
      </w:r>
    </w:p>
    <w:p>
      <w:pPr/>
      <w:r>
        <w:rPr>
          <w:lang w:val="pt_PT" w:bidi="pt_PT"/>
        </w:rPr>
      </w:r>
      <w:r>
        <w:rPr>
          <w:vertAlign w:val="superscript"/>
          <w:lang w:val="pt_PT" w:bidi="pt_PT"/>
        </w:rPr>
        <w:t>32</w:t>
      </w:r>
      <w:r>
        <w:rPr>
          <w:lang w:val="pt_PT" w:bidi="pt_PT"/>
        </w:rPr>
        <w:t xml:space="preserve"> Salomão escreveu três mil provérbios e mil e cinco cânticos.</w:t>
      </w:r>
    </w:p>
    <w:p>
      <w:pPr/>
      <w:r>
        <w:rPr>
          <w:lang w:val="pt_PT" w:bidi="pt_PT"/>
        </w:rPr>
      </w:r>
      <w:r>
        <w:rPr>
          <w:vertAlign w:val="superscript"/>
          <w:lang w:val="pt_PT" w:bidi="pt_PT"/>
        </w:rPr>
        <w:t>33</w:t>
      </w:r>
      <w:r>
        <w:rPr>
          <w:lang w:val="pt_PT" w:bidi="pt_PT"/>
        </w:rPr>
        <w:t xml:space="preserve"> Falou sobre as plantas, desde o cedro do Líbano até o hissopo que cresce nas fendas dos muros. Também ensinou sobre os animais, as aves, os répteis e os peixes.</w:t>
      </w:r>
    </w:p>
    <w:p>
      <w:pPr/>
      <w:r>
        <w:rPr>
          <w:lang w:val="pt_PT" w:bidi="pt_PT"/>
        </w:rPr>
      </w:r>
      <w:r>
        <w:rPr>
          <w:vertAlign w:val="superscript"/>
          <w:lang w:val="pt_PT" w:bidi="pt_PT"/>
        </w:rPr>
        <w:t>34</w:t>
      </w:r>
      <w:r>
        <w:rPr>
          <w:lang w:val="pt_PT" w:bidi="pt_PT"/>
        </w:rPr>
        <w:t xml:space="preserve"> Pessoas de todos os povos, enviadas por reis de toda a terra que tinham ouvido falar da sabedoria de Salomão, vinham ouvir as suas palavras.</w:t>
      </w:r>
    </w:p>
    <w:p>
      <w:pPr>
        <w:pStyle w:val="Heading2"/>
      </w:pPr>
      <w:r>
        <w:rPr>
          <w:lang w:val="pt_PT" w:bidi="pt_PT"/>
        </w:rPr>
        <w:t>1 Reis 5:1</w:t>
      </w:r>
      <w:r>
        <w:rPr>
          <w:lang w:val="pt_PT" w:bidi="pt_PT"/>
        </w:rPr>
      </w:r>
    </w:p>
    <w:p>
      <w:pPr/>
      <w:r>
        <w:rPr>
          <w:lang w:val="pt_PT" w:bidi="pt_PT"/>
        </w:rPr>
      </w:r>
      <w:r>
        <w:rPr>
          <w:vertAlign w:val="superscript"/>
          <w:lang w:val="pt_PT" w:bidi="pt_PT"/>
        </w:rPr>
        <w:t>1</w:t>
      </w:r>
      <w:r>
        <w:rPr>
          <w:lang w:val="pt_PT" w:bidi="pt_PT"/>
        </w:rPr>
        <w:t xml:space="preserve"> Quando Hirão, rei de Tiro, soube que Salomão tinha se tornado rei no lugar de seu pai, ele enviou mensageiros para cumprimentá-lo, pois sempre foi amigo de Davi.</w:t>
      </w:r>
    </w:p>
    <w:p>
      <w:pPr/>
      <w:r>
        <w:rPr>
          <w:lang w:val="pt_PT" w:bidi="pt_PT"/>
        </w:rPr>
      </w:r>
      <w:r>
        <w:rPr>
          <w:vertAlign w:val="superscript"/>
          <w:lang w:val="pt_PT" w:bidi="pt_PT"/>
        </w:rPr>
        <w:t>2</w:t>
      </w:r>
      <w:r>
        <w:rPr>
          <w:lang w:val="pt_PT" w:bidi="pt_PT"/>
        </w:rPr>
        <w:t xml:space="preserve"> Salomão, então, mandou esta mensagem a Hirão:</w:t>
      </w:r>
    </w:p>
    <w:p>
      <w:pPr/>
      <w:r>
        <w:rPr>
          <w:lang w:val="pt_PT" w:bidi="pt_PT"/>
        </w:rPr>
      </w:r>
      <w:r>
        <w:rPr>
          <w:vertAlign w:val="superscript"/>
          <w:lang w:val="pt_PT" w:bidi="pt_PT"/>
        </w:rPr>
        <w:t>3</w:t>
      </w:r>
      <w:r>
        <w:rPr>
          <w:lang w:val="pt_PT" w:bidi="pt_PT"/>
        </w:rPr>
        <w:t xml:space="preserve"> "Você sabe que meu pai Davi não pôde construir um templo ao nome do SENHOR, seu Deus, por causa das guerras ao seu redor, até que o SENHOR derrotou seus inimigos.</w:t>
      </w:r>
    </w:p>
    <w:p>
      <w:pPr/>
      <w:r>
        <w:rPr>
          <w:lang w:val="pt_PT" w:bidi="pt_PT"/>
        </w:rPr>
      </w:r>
      <w:r>
        <w:rPr>
          <w:vertAlign w:val="superscript"/>
          <w:lang w:val="pt_PT" w:bidi="pt_PT"/>
        </w:rPr>
        <w:t>4</w:t>
      </w:r>
      <w:r>
        <w:rPr>
          <w:lang w:val="pt_PT" w:bidi="pt_PT"/>
        </w:rPr>
        <w:t xml:space="preserve"> Agora, porém, o SENHOR, meu Deus, concedeu-me paz em todas as fronteiras; não há adversário nem ameaça.</w:t>
      </w:r>
    </w:p>
    <w:p>
      <w:pPr/>
      <w:r>
        <w:rPr>
          <w:lang w:val="pt_PT" w:bidi="pt_PT"/>
        </w:rPr>
      </w:r>
      <w:r>
        <w:rPr>
          <w:vertAlign w:val="superscript"/>
          <w:lang w:val="pt_PT" w:bidi="pt_PT"/>
        </w:rPr>
        <w:t>5</w:t>
      </w:r>
      <w:r>
        <w:rPr>
          <w:lang w:val="pt_PT" w:bidi="pt_PT"/>
        </w:rPr>
        <w:t xml:space="preserve"> Por isso, decidi construir um templo ao nome do SENHOR, meu Deus, como o SENHOR disse ao meu pai Davi: ‘Colocarei seu filho no trono no seu lugar. Ele construirá o templo ao meu nome’.</w:t>
      </w:r>
    </w:p>
    <w:p>
      <w:pPr/>
      <w:r>
        <w:rPr>
          <w:lang w:val="pt_PT" w:bidi="pt_PT"/>
        </w:rPr>
      </w:r>
      <w:r>
        <w:rPr>
          <w:vertAlign w:val="superscript"/>
          <w:lang w:val="pt_PT" w:bidi="pt_PT"/>
        </w:rPr>
        <w:t>6</w:t>
      </w:r>
      <w:r>
        <w:rPr>
          <w:lang w:val="pt_PT" w:bidi="pt_PT"/>
        </w:rPr>
        <w:t xml:space="preserve"> Peço que você mande cortar cedros do Líbano para mim. Meus trabalhadores trabalharão junto com os seus, e eu pagarei aos seus servos o preço que você combinar. Você sabe que ninguém trabalha madeira tão bem quanto os sidônios”.</w:t>
      </w:r>
    </w:p>
    <w:p>
      <w:pPr/>
      <w:r>
        <w:rPr>
          <w:lang w:val="pt_PT" w:bidi="pt_PT"/>
        </w:rPr>
      </w:r>
      <w:r>
        <w:rPr>
          <w:vertAlign w:val="superscript"/>
          <w:lang w:val="pt_PT" w:bidi="pt_PT"/>
        </w:rPr>
        <w:t>7</w:t>
      </w:r>
      <w:r>
        <w:rPr>
          <w:lang w:val="pt_PT" w:bidi="pt_PT"/>
        </w:rPr>
        <w:t xml:space="preserve"> Ao ouvir as palavras de Salomão, Hirão se alegrou muito e declarou: “Bendito seja hoje o SENHOR, que deu um filho sábio a Davi para governar esse grande povo”.</w:t>
      </w:r>
    </w:p>
    <w:p>
      <w:pPr/>
      <w:r>
        <w:rPr>
          <w:lang w:val="pt_PT" w:bidi="pt_PT"/>
        </w:rPr>
      </w:r>
      <w:r>
        <w:rPr>
          <w:vertAlign w:val="superscript"/>
          <w:lang w:val="pt_PT" w:bidi="pt_PT"/>
        </w:rPr>
        <w:t>8</w:t>
      </w:r>
      <w:r>
        <w:rPr>
          <w:lang w:val="pt_PT" w:bidi="pt_PT"/>
        </w:rPr>
        <w:t xml:space="preserve"> Então Hirão respondeu a Salomão: “Recebi a mensagem que você me enviou. Atenderei a tudo o que você pediu quanto à madeira de cedro e de pinho.</w:t>
      </w:r>
    </w:p>
    <w:p>
      <w:pPr/>
      <w:r>
        <w:rPr>
          <w:lang w:val="pt_PT" w:bidi="pt_PT"/>
        </w:rPr>
      </w:r>
      <w:r>
        <w:rPr>
          <w:vertAlign w:val="superscript"/>
          <w:lang w:val="pt_PT" w:bidi="pt_PT"/>
        </w:rPr>
        <w:t>9</w:t>
      </w:r>
      <w:r>
        <w:rPr>
          <w:lang w:val="pt_PT" w:bidi="pt_PT"/>
        </w:rPr>
        <w:t xml:space="preserve"> Meus servos levarão a madeira do Líbano até o mar, e eu a enviarei em balsas pelo mar até o lugar que você indicar. Lá ela será descarregada, e você a recolherá. Em troca, você fornecerá comida para a minha casa”.</w:t>
      </w:r>
    </w:p>
    <w:p>
      <w:pPr/>
      <w:r>
        <w:rPr>
          <w:lang w:val="pt_PT" w:bidi="pt_PT"/>
        </w:rPr>
      </w:r>
      <w:r>
        <w:rPr>
          <w:vertAlign w:val="superscript"/>
          <w:lang w:val="pt_PT" w:bidi="pt_PT"/>
        </w:rPr>
        <w:t>10</w:t>
      </w:r>
      <w:r>
        <w:rPr>
          <w:lang w:val="pt_PT" w:bidi="pt_PT"/>
        </w:rPr>
        <w:t xml:space="preserve"> Então, Hirão forneceu a Salomão toda a madeira de cedro e de pinho que ele desejava.</w:t>
      </w:r>
    </w:p>
    <w:p>
      <w:pPr/>
      <w:r>
        <w:rPr>
          <w:lang w:val="pt_PT" w:bidi="pt_PT"/>
        </w:rPr>
      </w:r>
      <w:r>
        <w:rPr>
          <w:vertAlign w:val="superscript"/>
          <w:lang w:val="pt_PT" w:bidi="pt_PT"/>
        </w:rPr>
        <w:t>11</w:t>
      </w:r>
      <w:r>
        <w:rPr>
          <w:lang w:val="pt_PT" w:bidi="pt_PT"/>
        </w:rPr>
        <w:t xml:space="preserve"> Em troca, Salomão enviava a Hirão duas mil toneladas de trigo para a sua casa e quatrocentos mil litros de azeite puro de oliva. Ele fazia isso todos os anos.</w:t>
      </w:r>
    </w:p>
    <w:p>
      <w:pPr/>
      <w:r>
        <w:rPr>
          <w:lang w:val="pt_PT" w:bidi="pt_PT"/>
        </w:rPr>
      </w:r>
      <w:r>
        <w:rPr>
          <w:vertAlign w:val="superscript"/>
          <w:lang w:val="pt_PT" w:bidi="pt_PT"/>
        </w:rPr>
        <w:t>12</w:t>
      </w:r>
      <w:r>
        <w:rPr>
          <w:lang w:val="pt_PT" w:bidi="pt_PT"/>
        </w:rPr>
        <w:t xml:space="preserve"> Como havia prometido, o SENHOR concedeu sabedoria a Salomão. Houve paz entre Hirão e Salomão, e os dois firmaram um acordo.</w:t>
      </w:r>
    </w:p>
    <w:p>
      <w:pPr/>
      <w:r>
        <w:rPr>
          <w:lang w:val="pt_PT" w:bidi="pt_PT"/>
        </w:rPr>
      </w:r>
      <w:r>
        <w:rPr>
          <w:vertAlign w:val="superscript"/>
          <w:lang w:val="pt_PT" w:bidi="pt_PT"/>
        </w:rPr>
        <w:t>13</w:t>
      </w:r>
      <w:r>
        <w:rPr>
          <w:lang w:val="pt_PT" w:bidi="pt_PT"/>
        </w:rPr>
        <w:t xml:space="preserve"> O rei Salomão convocou trinta mil homens de todo o Israel para trabalhos forçados.</w:t>
      </w:r>
    </w:p>
    <w:p>
      <w:pPr/>
      <w:r>
        <w:rPr>
          <w:lang w:val="pt_PT" w:bidi="pt_PT"/>
        </w:rPr>
      </w:r>
      <w:r>
        <w:rPr>
          <w:vertAlign w:val="superscript"/>
          <w:lang w:val="pt_PT" w:bidi="pt_PT"/>
        </w:rPr>
        <w:t>14</w:t>
      </w:r>
      <w:r>
        <w:rPr>
          <w:lang w:val="pt_PT" w:bidi="pt_PT"/>
        </w:rPr>
        <w:t xml:space="preserve"> Ele os enviou ao Líbano em turnos de dez mil: um mês no Líbano e dois meses em casa. Adonirão supervisionava esse trabalho.</w:t>
      </w:r>
    </w:p>
    <w:p>
      <w:pPr/>
      <w:r>
        <w:rPr>
          <w:lang w:val="pt_PT" w:bidi="pt_PT"/>
        </w:rPr>
      </w:r>
      <w:r>
        <w:rPr>
          <w:vertAlign w:val="superscript"/>
          <w:lang w:val="pt_PT" w:bidi="pt_PT"/>
        </w:rPr>
        <w:t>15</w:t>
      </w:r>
      <w:r>
        <w:rPr>
          <w:lang w:val="pt_PT" w:bidi="pt_PT"/>
        </w:rPr>
        <w:t xml:space="preserve"> Salomão tinha ainda setenta mil carregadores e oitenta mil trabalhadores que cortavam pedras nas montanhas,</w:t>
      </w:r>
    </w:p>
    <w:p>
      <w:pPr/>
      <w:r>
        <w:rPr>
          <w:lang w:val="pt_PT" w:bidi="pt_PT"/>
        </w:rPr>
      </w:r>
      <w:r>
        <w:rPr>
          <w:vertAlign w:val="superscript"/>
          <w:lang w:val="pt_PT" w:bidi="pt_PT"/>
        </w:rPr>
        <w:t>16</w:t>
      </w:r>
      <w:r>
        <w:rPr>
          <w:lang w:val="pt_PT" w:bidi="pt_PT"/>
        </w:rPr>
        <w:t xml:space="preserve"> além de três mil e trezentos supervisores responsáveis por dirigir a obra e orientar os trabalhadores.</w:t>
      </w:r>
    </w:p>
    <w:p>
      <w:pPr/>
      <w:r>
        <w:rPr>
          <w:lang w:val="pt_PT" w:bidi="pt_PT"/>
        </w:rPr>
      </w:r>
      <w:r>
        <w:rPr>
          <w:vertAlign w:val="superscript"/>
          <w:lang w:val="pt_PT" w:bidi="pt_PT"/>
        </w:rPr>
        <w:t>17</w:t>
      </w:r>
      <w:r>
        <w:rPr>
          <w:lang w:val="pt_PT" w:bidi="pt_PT"/>
        </w:rPr>
        <w:t xml:space="preserve"> Seguindo a ordem do rei, eles extraíam grandes blocos de pedra de excelente qualidade, para formar os alicerces do templo com pedras talhadas.</w:t>
      </w:r>
    </w:p>
    <w:p>
      <w:pPr/>
      <w:r>
        <w:rPr>
          <w:lang w:val="pt_PT" w:bidi="pt_PT"/>
        </w:rPr>
      </w:r>
      <w:r>
        <w:rPr>
          <w:vertAlign w:val="superscript"/>
          <w:lang w:val="pt_PT" w:bidi="pt_PT"/>
        </w:rPr>
        <w:t>18</w:t>
      </w:r>
      <w:r>
        <w:rPr>
          <w:lang w:val="pt_PT" w:bidi="pt_PT"/>
        </w:rPr>
        <w:t xml:space="preserve"> Os construtores de Salomão e de Hirão, junto com os homens de Gebal, trabalharam no corte e no preparo da madeira e das pedras, deixando tudo pronto para a construção do templo do SENHOR.</w:t>
      </w:r>
    </w:p>
    <w:p>
      <w:pPr>
        <w:pStyle w:val="Heading2"/>
      </w:pPr>
      <w:r>
        <w:rPr>
          <w:lang w:val="pt_PT" w:bidi="pt_PT"/>
        </w:rPr>
        <w:t>1 Reis 6:1</w:t>
      </w:r>
      <w:r>
        <w:rPr>
          <w:lang w:val="pt_PT" w:bidi="pt_PT"/>
        </w:rPr>
      </w:r>
    </w:p>
    <w:p>
      <w:pPr/>
      <w:r>
        <w:rPr>
          <w:lang w:val="pt_PT" w:bidi="pt_PT"/>
        </w:rPr>
      </w:r>
      <w:r>
        <w:rPr>
          <w:vertAlign w:val="superscript"/>
          <w:lang w:val="pt_PT" w:bidi="pt_PT"/>
        </w:rPr>
        <w:t>1</w:t>
      </w:r>
      <w:r>
        <w:rPr>
          <w:lang w:val="pt_PT" w:bidi="pt_PT"/>
        </w:rPr>
        <w:t xml:space="preserve"> Quatrocentos e oitenta anos depois que os israelitas saíram do Egito, no quarto ano do reinado de Salomão sobre Israel, no mês de zive [aproximadamente abril/maio], que é o segundo mês, Salomão começou a construir o templo do SENHOR.</w:t>
      </w:r>
    </w:p>
    <w:p>
      <w:pPr/>
      <w:r>
        <w:rPr>
          <w:lang w:val="pt_PT" w:bidi="pt_PT"/>
        </w:rPr>
      </w:r>
      <w:r>
        <w:rPr>
          <w:vertAlign w:val="superscript"/>
          <w:lang w:val="pt_PT" w:bidi="pt_PT"/>
        </w:rPr>
        <w:t>2</w:t>
      </w:r>
      <w:r>
        <w:rPr>
          <w:lang w:val="pt_PT" w:bidi="pt_PT"/>
        </w:rPr>
        <w:t xml:space="preserve"> O templo de Salomão para o SENHOR tinha 27 metros de comprimento, 9 metros de largura e 13,50 metros de altura.</w:t>
      </w:r>
    </w:p>
    <w:p>
      <w:pPr/>
      <w:r>
        <w:rPr>
          <w:lang w:val="pt_PT" w:bidi="pt_PT"/>
        </w:rPr>
      </w:r>
      <w:r>
        <w:rPr>
          <w:vertAlign w:val="superscript"/>
          <w:lang w:val="pt_PT" w:bidi="pt_PT"/>
        </w:rPr>
        <w:t>3</w:t>
      </w:r>
      <w:r>
        <w:rPr>
          <w:lang w:val="pt_PT" w:bidi="pt_PT"/>
        </w:rPr>
        <w:t xml:space="preserve"> O pórtico à entrada do templo tinha a mesma largura do edifício, nove metros, e avançava quatro metros e meio para a frente.</w:t>
      </w:r>
    </w:p>
    <w:p>
      <w:pPr/>
      <w:r>
        <w:rPr>
          <w:lang w:val="pt_PT" w:bidi="pt_PT"/>
        </w:rPr>
      </w:r>
      <w:r>
        <w:rPr>
          <w:vertAlign w:val="superscript"/>
          <w:lang w:val="pt_PT" w:bidi="pt_PT"/>
        </w:rPr>
        <w:t>4</w:t>
      </w:r>
      <w:r>
        <w:rPr>
          <w:lang w:val="pt_PT" w:bidi="pt_PT"/>
        </w:rPr>
        <w:t xml:space="preserve"> Salomão fez janelas estreitas e altas em todo o templo.</w:t>
      </w:r>
    </w:p>
    <w:p>
      <w:pPr/>
      <w:r>
        <w:rPr>
          <w:lang w:val="pt_PT" w:bidi="pt_PT"/>
        </w:rPr>
      </w:r>
      <w:r>
        <w:rPr>
          <w:vertAlign w:val="superscript"/>
          <w:lang w:val="pt_PT" w:bidi="pt_PT"/>
        </w:rPr>
        <w:t>5</w:t>
      </w:r>
      <w:r>
        <w:rPr>
          <w:lang w:val="pt_PT" w:bidi="pt_PT"/>
        </w:rPr>
        <w:t xml:space="preserve"> Ao longo das paredes externas do templo, tanto do salão principal quanto do santuário interno, ele construiu anexos com salas laterais.</w:t>
      </w:r>
    </w:p>
    <w:p>
      <w:pPr/>
      <w:r>
        <w:rPr>
          <w:lang w:val="pt_PT" w:bidi="pt_PT"/>
        </w:rPr>
      </w:r>
      <w:r>
        <w:rPr>
          <w:vertAlign w:val="superscript"/>
          <w:lang w:val="pt_PT" w:bidi="pt_PT"/>
        </w:rPr>
        <w:t>6</w:t>
      </w:r>
      <w:r>
        <w:rPr>
          <w:lang w:val="pt_PT" w:bidi="pt_PT"/>
        </w:rPr>
        <w:t xml:space="preserve"> O anexo tinha três níveis: o inferior media 2,25 metros de largura; o intermediário, 2,70 metros; e o superior, 3,15 metros. As vigas se apoiavam em saliências nas paredes, sem necessidade de fazer furos nas paredes do templo.</w:t>
      </w:r>
    </w:p>
    <w:p>
      <w:pPr/>
      <w:r>
        <w:rPr>
          <w:lang w:val="pt_PT" w:bidi="pt_PT"/>
        </w:rPr>
      </w:r>
      <w:r>
        <w:rPr>
          <w:vertAlign w:val="superscript"/>
          <w:lang w:val="pt_PT" w:bidi="pt_PT"/>
        </w:rPr>
        <w:t>7</w:t>
      </w:r>
      <w:r>
        <w:rPr>
          <w:lang w:val="pt_PT" w:bidi="pt_PT"/>
        </w:rPr>
        <w:t xml:space="preserve"> As pedras usadas na construção do templo foram preparadas ainda na pedreira. Por isso, durante a obra, não se ouviu o som de martelos, talhadeiras ou qualquer ferramenta de ferro no templo.</w:t>
      </w:r>
    </w:p>
    <w:p>
      <w:pPr/>
      <w:r>
        <w:rPr>
          <w:lang w:val="pt_PT" w:bidi="pt_PT"/>
        </w:rPr>
      </w:r>
      <w:r>
        <w:rPr>
          <w:vertAlign w:val="superscript"/>
          <w:lang w:val="pt_PT" w:bidi="pt_PT"/>
        </w:rPr>
        <w:t>8</w:t>
      </w:r>
      <w:r>
        <w:rPr>
          <w:lang w:val="pt_PT" w:bidi="pt_PT"/>
        </w:rPr>
        <w:t xml:space="preserve"> O acesso ao andar inferior ficava no lado sul do templo. Uma escada conduzia ao andar intermediário, e outra ao andar superior.</w:t>
      </w:r>
    </w:p>
    <w:p>
      <w:pPr/>
      <w:r>
        <w:rPr>
          <w:lang w:val="pt_PT" w:bidi="pt_PT"/>
        </w:rPr>
      </w:r>
      <w:r>
        <w:rPr>
          <w:vertAlign w:val="superscript"/>
          <w:lang w:val="pt_PT" w:bidi="pt_PT"/>
        </w:rPr>
        <w:t>9</w:t>
      </w:r>
      <w:r>
        <w:rPr>
          <w:lang w:val="pt_PT" w:bidi="pt_PT"/>
        </w:rPr>
        <w:t xml:space="preserve"> Assim Salomão construiu o templo e o concluiu, cobrindo-o com vigas e painéis de cedro.</w:t>
      </w:r>
    </w:p>
    <w:p>
      <w:pPr/>
      <w:r>
        <w:rPr>
          <w:lang w:val="pt_PT" w:bidi="pt_PT"/>
        </w:rPr>
      </w:r>
      <w:r>
        <w:rPr>
          <w:vertAlign w:val="superscript"/>
          <w:lang w:val="pt_PT" w:bidi="pt_PT"/>
        </w:rPr>
        <w:t>10</w:t>
      </w:r>
      <w:r>
        <w:rPr>
          <w:lang w:val="pt_PT" w:bidi="pt_PT"/>
        </w:rPr>
        <w:t xml:space="preserve"> Também edificou os anexos em volta do templo. Cada andar tinha 2,25 metros de altura e era ligado ao edifício por vigas de cedro.</w:t>
      </w:r>
    </w:p>
    <w:p>
      <w:pPr/>
      <w:r>
        <w:rPr>
          <w:lang w:val="pt_PT" w:bidi="pt_PT"/>
        </w:rPr>
      </w:r>
      <w:r>
        <w:rPr>
          <w:vertAlign w:val="superscript"/>
          <w:lang w:val="pt_PT" w:bidi="pt_PT"/>
        </w:rPr>
        <w:t>11</w:t>
      </w:r>
      <w:r>
        <w:rPr>
          <w:lang w:val="pt_PT" w:bidi="pt_PT"/>
        </w:rPr>
        <w:t xml:space="preserve"> Então Salomão recebeu a palavra do SENHOR que dizia:</w:t>
      </w:r>
    </w:p>
    <w:p>
      <w:pPr/>
      <w:r>
        <w:rPr>
          <w:lang w:val="pt_PT" w:bidi="pt_PT"/>
        </w:rPr>
      </w:r>
      <w:r>
        <w:rPr>
          <w:vertAlign w:val="superscript"/>
          <w:lang w:val="pt_PT" w:bidi="pt_PT"/>
        </w:rPr>
        <w:t>12</w:t>
      </w:r>
      <w:r>
        <w:rPr>
          <w:lang w:val="pt_PT" w:bidi="pt_PT"/>
        </w:rPr>
        <w:t xml:space="preserve"> "Sobre este templo que você está construindo: se você seguir os meus mandamentos, obedecer às minhas leis e guardar todos os meus mandamentos, eu cumprirei a promessa que fiz ao seu pai Davi.</w:t>
      </w:r>
    </w:p>
    <w:p>
      <w:pPr/>
      <w:r>
        <w:rPr>
          <w:lang w:val="pt_PT" w:bidi="pt_PT"/>
        </w:rPr>
      </w:r>
      <w:r>
        <w:rPr>
          <w:vertAlign w:val="superscript"/>
          <w:lang w:val="pt_PT" w:bidi="pt_PT"/>
        </w:rPr>
        <w:t>13</w:t>
      </w:r>
      <w:r>
        <w:rPr>
          <w:lang w:val="pt_PT" w:bidi="pt_PT"/>
        </w:rPr>
        <w:t xml:space="preserve"> Habitarei no meio dos israelitas e não deixarei o meu povo Israel”.</w:t>
      </w:r>
    </w:p>
    <w:p>
      <w:pPr/>
      <w:r>
        <w:rPr>
          <w:lang w:val="pt_PT" w:bidi="pt_PT"/>
        </w:rPr>
      </w:r>
      <w:r>
        <w:rPr>
          <w:vertAlign w:val="superscript"/>
          <w:lang w:val="pt_PT" w:bidi="pt_PT"/>
        </w:rPr>
        <w:t>14</w:t>
      </w:r>
      <w:r>
        <w:rPr>
          <w:lang w:val="pt_PT" w:bidi="pt_PT"/>
        </w:rPr>
        <w:t xml:space="preserve"> Salomão, portanto, concluiu a estrutura do templo.</w:t>
      </w:r>
    </w:p>
    <w:p>
      <w:pPr/>
      <w:r>
        <w:rPr>
          <w:lang w:val="pt_PT" w:bidi="pt_PT"/>
        </w:rPr>
      </w:r>
      <w:r>
        <w:rPr>
          <w:vertAlign w:val="superscript"/>
          <w:lang w:val="pt_PT" w:bidi="pt_PT"/>
        </w:rPr>
        <w:t>15</w:t>
      </w:r>
      <w:r>
        <w:rPr>
          <w:lang w:val="pt_PT" w:bidi="pt_PT"/>
        </w:rPr>
        <w:t xml:space="preserve"> Revestiu as paredes internas com tábuas de cedro, do chão ao teto; também cobriu o chão com madeira de cipreste.</w:t>
      </w:r>
    </w:p>
    <w:p>
      <w:pPr/>
      <w:r>
        <w:rPr>
          <w:lang w:val="pt_PT" w:bidi="pt_PT"/>
        </w:rPr>
      </w:r>
      <w:r>
        <w:rPr>
          <w:vertAlign w:val="superscript"/>
          <w:lang w:val="pt_PT" w:bidi="pt_PT"/>
        </w:rPr>
        <w:t>16</w:t>
      </w:r>
      <w:r>
        <w:rPr>
          <w:lang w:val="pt_PT" w:bidi="pt_PT"/>
        </w:rPr>
        <w:t xml:space="preserve"> Na parte de trás do edifício, reservou um espaço de nove metros, fechando-o com tábuas de cedro do chão ao teto; ali fez o santuário interior, o Lugar Santíssimo.</w:t>
      </w:r>
    </w:p>
    <w:p>
      <w:pPr/>
      <w:r>
        <w:rPr>
          <w:lang w:val="pt_PT" w:bidi="pt_PT"/>
        </w:rPr>
      </w:r>
      <w:r>
        <w:rPr>
          <w:vertAlign w:val="superscript"/>
          <w:lang w:val="pt_PT" w:bidi="pt_PT"/>
        </w:rPr>
        <w:t>17</w:t>
      </w:r>
      <w:r>
        <w:rPr>
          <w:lang w:val="pt_PT" w:bidi="pt_PT"/>
        </w:rPr>
        <w:t xml:space="preserve"> A nave, isto é, o templo diante do santuário interior, tinha dezoito metros de comprimento.</w:t>
      </w:r>
    </w:p>
    <w:p>
      <w:pPr/>
      <w:r>
        <w:rPr>
          <w:lang w:val="pt_PT" w:bidi="pt_PT"/>
        </w:rPr>
      </w:r>
      <w:r>
        <w:rPr>
          <w:vertAlign w:val="superscript"/>
          <w:lang w:val="pt_PT" w:bidi="pt_PT"/>
        </w:rPr>
        <w:t>18</w:t>
      </w:r>
      <w:r>
        <w:rPr>
          <w:lang w:val="pt_PT" w:bidi="pt_PT"/>
        </w:rPr>
        <w:t xml:space="preserve"> O cedro na parte de dentro do templo era entalhado com figuras de frutos e flores abertas. Tudo era de cedro, e nenhuma pedra ficava visível.</w:t>
      </w:r>
    </w:p>
    <w:p>
      <w:pPr/>
      <w:r>
        <w:rPr>
          <w:lang w:val="pt_PT" w:bidi="pt_PT"/>
        </w:rPr>
      </w:r>
      <w:r>
        <w:rPr>
          <w:vertAlign w:val="superscript"/>
          <w:lang w:val="pt_PT" w:bidi="pt_PT"/>
        </w:rPr>
        <w:t>19</w:t>
      </w:r>
      <w:r>
        <w:rPr>
          <w:lang w:val="pt_PT" w:bidi="pt_PT"/>
        </w:rPr>
        <w:t xml:space="preserve"> Ele preparou o santuário interior para a arca da aliança do SENHOR ser colocada ali.</w:t>
      </w:r>
    </w:p>
    <w:p>
      <w:pPr/>
      <w:r>
        <w:rPr>
          <w:lang w:val="pt_PT" w:bidi="pt_PT"/>
        </w:rPr>
      </w:r>
      <w:r>
        <w:rPr>
          <w:vertAlign w:val="superscript"/>
          <w:lang w:val="pt_PT" w:bidi="pt_PT"/>
        </w:rPr>
        <w:t>20</w:t>
      </w:r>
      <w:r>
        <w:rPr>
          <w:lang w:val="pt_PT" w:bidi="pt_PT"/>
        </w:rPr>
        <w:t xml:space="preserve"> Esse santuário tinha nove metros de comprimento, nove metros de largura e nove metros de altura. Seu interior era revestido de ouro puro, e o altar de cedro, de ouro.</w:t>
      </w:r>
    </w:p>
    <w:p>
      <w:pPr/>
      <w:r>
        <w:rPr>
          <w:lang w:val="pt_PT" w:bidi="pt_PT"/>
        </w:rPr>
      </w:r>
      <w:r>
        <w:rPr>
          <w:vertAlign w:val="superscript"/>
          <w:lang w:val="pt_PT" w:bidi="pt_PT"/>
        </w:rPr>
        <w:t>21</w:t>
      </w:r>
      <w:r>
        <w:rPr>
          <w:lang w:val="pt_PT" w:bidi="pt_PT"/>
        </w:rPr>
        <w:t xml:space="preserve"> O interior do templo também era coberto de ouro puro, e havia correntes de ouro estendidas diante do santuário interior, também revestido de ouro.</w:t>
      </w:r>
    </w:p>
    <w:p>
      <w:pPr/>
      <w:r>
        <w:rPr>
          <w:lang w:val="pt_PT" w:bidi="pt_PT"/>
        </w:rPr>
      </w:r>
      <w:r>
        <w:rPr>
          <w:vertAlign w:val="superscript"/>
          <w:lang w:val="pt_PT" w:bidi="pt_PT"/>
        </w:rPr>
        <w:t>22</w:t>
      </w:r>
      <w:r>
        <w:rPr>
          <w:lang w:val="pt_PT" w:bidi="pt_PT"/>
        </w:rPr>
        <w:t xml:space="preserve"> Ele revestiu todo o templo de ouro até que ficou completo. Também revestiu de ouro o altar que estava no santuário interior.</w:t>
      </w:r>
    </w:p>
    <w:p>
      <w:pPr/>
      <w:r>
        <w:rPr>
          <w:lang w:val="pt_PT" w:bidi="pt_PT"/>
        </w:rPr>
      </w:r>
      <w:r>
        <w:rPr>
          <w:vertAlign w:val="superscript"/>
          <w:lang w:val="pt_PT" w:bidi="pt_PT"/>
        </w:rPr>
        <w:t>23</w:t>
      </w:r>
      <w:r>
        <w:rPr>
          <w:lang w:val="pt_PT" w:bidi="pt_PT"/>
        </w:rPr>
        <w:t xml:space="preserve"> No santuário interior fez dois querubins de madeira de oliveira, cada um com 4,5 metros de altura.</w:t>
      </w:r>
    </w:p>
    <w:p>
      <w:pPr/>
      <w:r>
        <w:rPr>
          <w:lang w:val="pt_PT" w:bidi="pt_PT"/>
        </w:rPr>
      </w:r>
      <w:r>
        <w:rPr>
          <w:vertAlign w:val="superscript"/>
          <w:lang w:val="pt_PT" w:bidi="pt_PT"/>
        </w:rPr>
        <w:t>24</w:t>
      </w:r>
      <w:r>
        <w:rPr>
          <w:lang w:val="pt_PT" w:bidi="pt_PT"/>
        </w:rPr>
        <w:t xml:space="preserve"> Cada asa aberta tinha 2,25 metros; de uma extremidade à outra das duas asas abertas havia 4,5 metros.</w:t>
      </w:r>
    </w:p>
    <w:p>
      <w:pPr/>
      <w:r>
        <w:rPr>
          <w:lang w:val="pt_PT" w:bidi="pt_PT"/>
        </w:rPr>
      </w:r>
      <w:r>
        <w:rPr>
          <w:vertAlign w:val="superscript"/>
          <w:lang w:val="pt_PT" w:bidi="pt_PT"/>
        </w:rPr>
        <w:t>25</w:t>
      </w:r>
      <w:r>
        <w:rPr>
          <w:lang w:val="pt_PT" w:bidi="pt_PT"/>
        </w:rPr>
        <w:t xml:space="preserve"> O segundo querubim tinha as mesmas medidas e a mesma forma do primeiro,</w:t>
      </w:r>
    </w:p>
    <w:p>
      <w:pPr/>
      <w:r>
        <w:rPr>
          <w:lang w:val="pt_PT" w:bidi="pt_PT"/>
        </w:rPr>
      </w:r>
      <w:r>
        <w:rPr>
          <w:vertAlign w:val="superscript"/>
          <w:lang w:val="pt_PT" w:bidi="pt_PT"/>
        </w:rPr>
        <w:t>26</w:t>
      </w:r>
      <w:r>
        <w:rPr>
          <w:lang w:val="pt_PT" w:bidi="pt_PT"/>
        </w:rPr>
        <w:t xml:space="preserve"> e eles tinham 4,5 metros de altura.</w:t>
      </w:r>
    </w:p>
    <w:p>
      <w:pPr/>
      <w:r>
        <w:rPr>
          <w:lang w:val="pt_PT" w:bidi="pt_PT"/>
        </w:rPr>
      </w:r>
      <w:r>
        <w:rPr>
          <w:vertAlign w:val="superscript"/>
          <w:lang w:val="pt_PT" w:bidi="pt_PT"/>
        </w:rPr>
        <w:t>27</w:t>
      </w:r>
      <w:r>
        <w:rPr>
          <w:lang w:val="pt_PT" w:bidi="pt_PT"/>
        </w:rPr>
        <w:t xml:space="preserve"> Ele os colocou no centro do santuário interior. As asas estavam abertas: uma tocava uma parede e a outra tocava a outra parede, e as asas do meio se tocavam no centro.</w:t>
      </w:r>
    </w:p>
    <w:p>
      <w:pPr/>
      <w:r>
        <w:rPr>
          <w:lang w:val="pt_PT" w:bidi="pt_PT"/>
        </w:rPr>
      </w:r>
      <w:r>
        <w:rPr>
          <w:vertAlign w:val="superscript"/>
          <w:lang w:val="pt_PT" w:bidi="pt_PT"/>
        </w:rPr>
        <w:t>28</w:t>
      </w:r>
      <w:r>
        <w:rPr>
          <w:lang w:val="pt_PT" w:bidi="pt_PT"/>
        </w:rPr>
        <w:t xml:space="preserve"> E revestiu os querubins de ouro.</w:t>
      </w:r>
    </w:p>
    <w:p>
      <w:pPr/>
      <w:r>
        <w:rPr>
          <w:lang w:val="pt_PT" w:bidi="pt_PT"/>
        </w:rPr>
      </w:r>
      <w:r>
        <w:rPr>
          <w:vertAlign w:val="superscript"/>
          <w:lang w:val="pt_PT" w:bidi="pt_PT"/>
        </w:rPr>
        <w:t>29</w:t>
      </w:r>
      <w:r>
        <w:rPr>
          <w:lang w:val="pt_PT" w:bidi="pt_PT"/>
        </w:rPr>
        <w:t xml:space="preserve"> Em todas as paredes ao redor, tanto do santuário interior quanto do salão principal, ele mandou esculpir querubins, palmeiras e flores abertas.</w:t>
      </w:r>
    </w:p>
    <w:p>
      <w:pPr/>
      <w:r>
        <w:rPr>
          <w:lang w:val="pt_PT" w:bidi="pt_PT"/>
        </w:rPr>
      </w:r>
      <w:r>
        <w:rPr>
          <w:vertAlign w:val="superscript"/>
          <w:lang w:val="pt_PT" w:bidi="pt_PT"/>
        </w:rPr>
        <w:t>30</w:t>
      </w:r>
      <w:r>
        <w:rPr>
          <w:lang w:val="pt_PT" w:bidi="pt_PT"/>
        </w:rPr>
        <w:t xml:space="preserve"> O piso do templo, tanto no santuário interior como na nave, era revestido de ouro.</w:t>
      </w:r>
    </w:p>
    <w:p>
      <w:pPr/>
      <w:r>
        <w:rPr>
          <w:lang w:val="pt_PT" w:bidi="pt_PT"/>
        </w:rPr>
      </w:r>
      <w:r>
        <w:rPr>
          <w:vertAlign w:val="superscript"/>
          <w:lang w:val="pt_PT" w:bidi="pt_PT"/>
        </w:rPr>
        <w:t>31</w:t>
      </w:r>
      <w:r>
        <w:rPr>
          <w:lang w:val="pt_PT" w:bidi="pt_PT"/>
        </w:rPr>
        <w:t xml:space="preserve"> Para a entrada do santuário interior fez portas de madeira de oliveira. Os batentes tinham formato de cinco lados.</w:t>
      </w:r>
    </w:p>
    <w:p>
      <w:pPr/>
      <w:r>
        <w:rPr>
          <w:lang w:val="pt_PT" w:bidi="pt_PT"/>
        </w:rPr>
      </w:r>
      <w:r>
        <w:rPr>
          <w:vertAlign w:val="superscript"/>
          <w:lang w:val="pt_PT" w:bidi="pt_PT"/>
        </w:rPr>
        <w:t>32</w:t>
      </w:r>
      <w:r>
        <w:rPr>
          <w:lang w:val="pt_PT" w:bidi="pt_PT"/>
        </w:rPr>
        <w:t xml:space="preserve"> Nessas portas entalhou querubins, palmeiras e flores abertas, aplicando ouro batido nos querubins e nas palmeiras.</w:t>
      </w:r>
    </w:p>
    <w:p>
      <w:pPr/>
      <w:r>
        <w:rPr>
          <w:lang w:val="pt_PT" w:bidi="pt_PT"/>
        </w:rPr>
      </w:r>
      <w:r>
        <w:rPr>
          <w:vertAlign w:val="superscript"/>
          <w:lang w:val="pt_PT" w:bidi="pt_PT"/>
        </w:rPr>
        <w:t>33</w:t>
      </w:r>
      <w:r>
        <w:rPr>
          <w:lang w:val="pt_PT" w:bidi="pt_PT"/>
        </w:rPr>
        <w:t xml:space="preserve"> Do mesmo modo fez batentes de madeira de oliveira, quadrangulares, para a entrada do templo.</w:t>
      </w:r>
    </w:p>
    <w:p>
      <w:pPr/>
      <w:r>
        <w:rPr>
          <w:lang w:val="pt_PT" w:bidi="pt_PT"/>
        </w:rPr>
      </w:r>
      <w:r>
        <w:rPr>
          <w:vertAlign w:val="superscript"/>
          <w:lang w:val="pt_PT" w:bidi="pt_PT"/>
        </w:rPr>
        <w:t>34</w:t>
      </w:r>
      <w:r>
        <w:rPr>
          <w:lang w:val="pt_PT" w:bidi="pt_PT"/>
        </w:rPr>
        <w:t xml:space="preserve"> Fez duas portas de cipreste; cada uma tinha duas folhas articuladas por dobradiças.</w:t>
      </w:r>
    </w:p>
    <w:p>
      <w:pPr/>
      <w:r>
        <w:rPr>
          <w:lang w:val="pt_PT" w:bidi="pt_PT"/>
        </w:rPr>
      </w:r>
      <w:r>
        <w:rPr>
          <w:vertAlign w:val="superscript"/>
          <w:lang w:val="pt_PT" w:bidi="pt_PT"/>
        </w:rPr>
        <w:t>35</w:t>
      </w:r>
      <w:r>
        <w:rPr>
          <w:lang w:val="pt_PT" w:bidi="pt_PT"/>
        </w:rPr>
        <w:t xml:space="preserve"> Nelas entalhou querubins, palmeiras e flores abertas, revestindo-as de ouro batido.</w:t>
      </w:r>
    </w:p>
    <w:p>
      <w:pPr/>
      <w:r>
        <w:rPr>
          <w:lang w:val="pt_PT" w:bidi="pt_PT"/>
        </w:rPr>
      </w:r>
      <w:r>
        <w:rPr>
          <w:vertAlign w:val="superscript"/>
          <w:lang w:val="pt_PT" w:bidi="pt_PT"/>
        </w:rPr>
        <w:t>36</w:t>
      </w:r>
      <w:r>
        <w:rPr>
          <w:lang w:val="pt_PT" w:bidi="pt_PT"/>
        </w:rPr>
        <w:t xml:space="preserve"> Construiu o pátio interior com três fileiras de pedras lavradas e uma fileira de vigas de cedro.</w:t>
      </w:r>
    </w:p>
    <w:p>
      <w:pPr/>
      <w:r>
        <w:rPr>
          <w:lang w:val="pt_PT" w:bidi="pt_PT"/>
        </w:rPr>
      </w:r>
      <w:r>
        <w:rPr>
          <w:vertAlign w:val="superscript"/>
          <w:lang w:val="pt_PT" w:bidi="pt_PT"/>
        </w:rPr>
        <w:t>37</w:t>
      </w:r>
      <w:r>
        <w:rPr>
          <w:lang w:val="pt_PT" w:bidi="pt_PT"/>
        </w:rPr>
        <w:t xml:space="preserve"> O fundamento do templo do SENHOR foi lançado no mês de zive [aproximadamente abril/maio], no quarto ano de seu reinado.</w:t>
      </w:r>
    </w:p>
    <w:p>
      <w:pPr/>
      <w:r>
        <w:rPr>
          <w:lang w:val="pt_PT" w:bidi="pt_PT"/>
        </w:rPr>
      </w:r>
      <w:r>
        <w:rPr>
          <w:vertAlign w:val="superscript"/>
          <w:lang w:val="pt_PT" w:bidi="pt_PT"/>
        </w:rPr>
        <w:t>38</w:t>
      </w:r>
      <w:r>
        <w:rPr>
          <w:lang w:val="pt_PT" w:bidi="pt_PT"/>
        </w:rPr>
        <w:t xml:space="preserve"> No mês de bul [aproximadamente outubro/novembro], no oitavo mês do décimo primeiro ano, o templo foi concluído conforme todo o seu projeto. Assim Salomão levou sete anos para construí-lo.</w:t>
      </w:r>
    </w:p>
    <w:p>
      <w:pPr>
        <w:pStyle w:val="Heading2"/>
      </w:pPr>
      <w:r>
        <w:rPr>
          <w:lang w:val="pt_PT" w:bidi="pt_PT"/>
        </w:rPr>
        <w:t>1 Reis 7:1</w:t>
      </w:r>
      <w:r>
        <w:rPr>
          <w:lang w:val="pt_PT" w:bidi="pt_PT"/>
        </w:rPr>
      </w:r>
    </w:p>
    <w:p>
      <w:pPr/>
      <w:r>
        <w:rPr>
          <w:lang w:val="pt_PT" w:bidi="pt_PT"/>
        </w:rPr>
      </w:r>
      <w:r>
        <w:rPr>
          <w:vertAlign w:val="superscript"/>
          <w:lang w:val="pt_PT" w:bidi="pt_PT"/>
        </w:rPr>
        <w:t>1</w:t>
      </w:r>
      <w:r>
        <w:rPr>
          <w:lang w:val="pt_PT" w:bidi="pt_PT"/>
        </w:rPr>
        <w:t xml:space="preserve"> Salomão levou treze anos para concluir o palácio em que moraria.</w:t>
      </w:r>
    </w:p>
    <w:p>
      <w:pPr/>
      <w:r>
        <w:rPr>
          <w:lang w:val="pt_PT" w:bidi="pt_PT"/>
        </w:rPr>
      </w:r>
      <w:r>
        <w:rPr>
          <w:vertAlign w:val="superscript"/>
          <w:lang w:val="pt_PT" w:bidi="pt_PT"/>
        </w:rPr>
        <w:t>2</w:t>
      </w:r>
      <w:r>
        <w:rPr>
          <w:lang w:val="pt_PT" w:bidi="pt_PT"/>
        </w:rPr>
        <w:t xml:space="preserve"> Ele construiu o chamado Palácio da Floresta do Líbano, com cerca de 45 metros de comprimento, 22,50 metros de largura e 13,50 metros de altura. O edifício se apoiava em quatro fileiras de colunas de cedro que sustentavam grandes vigas do mesmo material.</w:t>
      </w:r>
    </w:p>
    <w:p>
      <w:pPr/>
      <w:r>
        <w:rPr>
          <w:lang w:val="pt_PT" w:bidi="pt_PT"/>
        </w:rPr>
      </w:r>
      <w:r>
        <w:rPr>
          <w:vertAlign w:val="superscript"/>
          <w:lang w:val="pt_PT" w:bidi="pt_PT"/>
        </w:rPr>
        <w:t>3</w:t>
      </w:r>
      <w:r>
        <w:rPr>
          <w:lang w:val="pt_PT" w:bidi="pt_PT"/>
        </w:rPr>
        <w:t xml:space="preserve"> O teto era todo revestido de cedro e ficava sobre 45 vigas, organizadas em três fileiras de quinze, sustentadas pelas colunas.</w:t>
      </w:r>
    </w:p>
    <w:p>
      <w:pPr/>
      <w:r>
        <w:rPr>
          <w:lang w:val="pt_PT" w:bidi="pt_PT"/>
        </w:rPr>
      </w:r>
      <w:r>
        <w:rPr>
          <w:vertAlign w:val="superscript"/>
          <w:lang w:val="pt_PT" w:bidi="pt_PT"/>
        </w:rPr>
        <w:t>4</w:t>
      </w:r>
      <w:r>
        <w:rPr>
          <w:lang w:val="pt_PT" w:bidi="pt_PT"/>
        </w:rPr>
        <w:t xml:space="preserve"> Em cada lado do salão havia três fileiras de janelas, colocadas uma em frente da outra.</w:t>
      </w:r>
    </w:p>
    <w:p>
      <w:pPr/>
      <w:r>
        <w:rPr>
          <w:lang w:val="pt_PT" w:bidi="pt_PT"/>
        </w:rPr>
      </w:r>
      <w:r>
        <w:rPr>
          <w:vertAlign w:val="superscript"/>
          <w:lang w:val="pt_PT" w:bidi="pt_PT"/>
        </w:rPr>
        <w:t>5</w:t>
      </w:r>
      <w:r>
        <w:rPr>
          <w:lang w:val="pt_PT" w:bidi="pt_PT"/>
        </w:rPr>
        <w:t xml:space="preserve"> Todas as portas tinham molduras retangulares, organizadas em três fileiras, uma em frente da outra.</w:t>
      </w:r>
    </w:p>
    <w:p>
      <w:pPr/>
      <w:r>
        <w:rPr>
          <w:lang w:val="pt_PT" w:bidi="pt_PT"/>
        </w:rPr>
      </w:r>
      <w:r>
        <w:rPr>
          <w:vertAlign w:val="superscript"/>
          <w:lang w:val="pt_PT" w:bidi="pt_PT"/>
        </w:rPr>
        <w:t>6</w:t>
      </w:r>
      <w:r>
        <w:rPr>
          <w:lang w:val="pt_PT" w:bidi="pt_PT"/>
        </w:rPr>
        <w:t xml:space="preserve"> Depois, Salomão construiu o pórtico com colunas. Ele media 22,50 metros de comprimento e 13,50 metros de largura. À sua frente havia colunas com vigas espessas.</w:t>
      </w:r>
    </w:p>
    <w:p>
      <w:pPr/>
      <w:r>
        <w:rPr>
          <w:lang w:val="pt_PT" w:bidi="pt_PT"/>
        </w:rPr>
      </w:r>
      <w:r>
        <w:rPr>
          <w:vertAlign w:val="superscript"/>
          <w:lang w:val="pt_PT" w:bidi="pt_PT"/>
        </w:rPr>
        <w:t>7</w:t>
      </w:r>
      <w:r>
        <w:rPr>
          <w:lang w:val="pt_PT" w:bidi="pt_PT"/>
        </w:rPr>
        <w:t xml:space="preserve"> Ele fez ainda a Sala do Trono, chamada Sala do Julgamento, onde exercia a justiça. Essa sala foi revestida de cedro desde o piso até o teto.</w:t>
      </w:r>
    </w:p>
    <w:p>
      <w:pPr/>
      <w:r>
        <w:rPr>
          <w:lang w:val="pt_PT" w:bidi="pt_PT"/>
        </w:rPr>
      </w:r>
      <w:r>
        <w:rPr>
          <w:vertAlign w:val="superscript"/>
          <w:lang w:val="pt_PT" w:bidi="pt_PT"/>
        </w:rPr>
        <w:t>8</w:t>
      </w:r>
      <w:r>
        <w:rPr>
          <w:lang w:val="pt_PT" w:bidi="pt_PT"/>
        </w:rPr>
        <w:t xml:space="preserve"> Em outro pátio, atrás da Sala do Julgamento, ficava a residência do rei, construída no mesmo estilo. Salomão também edificou uma casa semelhante para a filha do faraó, que era sua esposa.</w:t>
      </w:r>
    </w:p>
    <w:p>
      <w:pPr/>
      <w:r>
        <w:rPr>
          <w:lang w:val="pt_PT" w:bidi="pt_PT"/>
        </w:rPr>
      </w:r>
      <w:r>
        <w:rPr>
          <w:vertAlign w:val="superscript"/>
          <w:lang w:val="pt_PT" w:bidi="pt_PT"/>
        </w:rPr>
        <w:t>9</w:t>
      </w:r>
      <w:r>
        <w:rPr>
          <w:lang w:val="pt_PT" w:bidi="pt_PT"/>
        </w:rPr>
        <w:t xml:space="preserve"> Todas essas construções foram feitas com pedras selecionadas, cortadas com precisão e serradas por dentro e por fora, desde os alicerces até o topo das paredes, incluindo o grande pátio.</w:t>
      </w:r>
    </w:p>
    <w:p>
      <w:pPr/>
      <w:r>
        <w:rPr>
          <w:lang w:val="pt_PT" w:bidi="pt_PT"/>
        </w:rPr>
      </w:r>
      <w:r>
        <w:rPr>
          <w:vertAlign w:val="superscript"/>
          <w:lang w:val="pt_PT" w:bidi="pt_PT"/>
        </w:rPr>
        <w:t>10</w:t>
      </w:r>
      <w:r>
        <w:rPr>
          <w:lang w:val="pt_PT" w:bidi="pt_PT"/>
        </w:rPr>
        <w:t xml:space="preserve"> Os alicerces eram feitos com pedras grandes e valiosas, algumas com cerca de 4,50 metros e outras com cerca de 3,60 metros.</w:t>
      </w:r>
    </w:p>
    <w:p>
      <w:pPr/>
      <w:r>
        <w:rPr>
          <w:lang w:val="pt_PT" w:bidi="pt_PT"/>
        </w:rPr>
      </w:r>
      <w:r>
        <w:rPr>
          <w:vertAlign w:val="superscript"/>
          <w:lang w:val="pt_PT" w:bidi="pt_PT"/>
        </w:rPr>
        <w:t>11</w:t>
      </w:r>
      <w:r>
        <w:rPr>
          <w:lang w:val="pt_PT" w:bidi="pt_PT"/>
        </w:rPr>
        <w:t xml:space="preserve"> Acima delas havia pedras igualmente bem trabalhadas, ajustadas sob medida, junto com vigas de cedro.</w:t>
      </w:r>
    </w:p>
    <w:p>
      <w:pPr/>
      <w:r>
        <w:rPr>
          <w:lang w:val="pt_PT" w:bidi="pt_PT"/>
        </w:rPr>
      </w:r>
      <w:r>
        <w:rPr>
          <w:vertAlign w:val="superscript"/>
          <w:lang w:val="pt_PT" w:bidi="pt_PT"/>
        </w:rPr>
        <w:t>12</w:t>
      </w:r>
      <w:r>
        <w:rPr>
          <w:lang w:val="pt_PT" w:bidi="pt_PT"/>
        </w:rPr>
        <w:t xml:space="preserve"> Um muro composto de três camadas de pedras lavradas e uma camada de vigas de cedro cercava o grande pátio, como no pátio interior do templo do SENHOR e em seu pórtico.</w:t>
      </w:r>
    </w:p>
    <w:p>
      <w:pPr/>
      <w:r>
        <w:rPr>
          <w:lang w:val="pt_PT" w:bidi="pt_PT"/>
        </w:rPr>
      </w:r>
      <w:r>
        <w:rPr>
          <w:vertAlign w:val="superscript"/>
          <w:lang w:val="pt_PT" w:bidi="pt_PT"/>
        </w:rPr>
        <w:t>13</w:t>
      </w:r>
      <w:r>
        <w:rPr>
          <w:lang w:val="pt_PT" w:bidi="pt_PT"/>
        </w:rPr>
        <w:t xml:space="preserve"> O rei Salomão mandou buscar em Tiro um artesão chamado Hirão.</w:t>
      </w:r>
    </w:p>
    <w:p>
      <w:pPr/>
      <w:r>
        <w:rPr>
          <w:lang w:val="pt_PT" w:bidi="pt_PT"/>
        </w:rPr>
      </w:r>
      <w:r>
        <w:rPr>
          <w:vertAlign w:val="superscript"/>
          <w:lang w:val="pt_PT" w:bidi="pt_PT"/>
        </w:rPr>
        <w:t>14</w:t>
      </w:r>
      <w:r>
        <w:rPr>
          <w:lang w:val="pt_PT" w:bidi="pt_PT"/>
        </w:rPr>
        <w:t xml:space="preserve"> Ele era filho de uma viúva da tribo de Naftali; seu pai, natural de Tiro, trabalhava com bronze. Hirão era habilidoso, experiente e sabia fazer todo tipo de trabalho em bronze. Ele foi ao rei e fez tudo o que lhe foi pedido.</w:t>
      </w:r>
    </w:p>
    <w:p>
      <w:pPr/>
      <w:r>
        <w:rPr>
          <w:lang w:val="pt_PT" w:bidi="pt_PT"/>
        </w:rPr>
      </w:r>
      <w:r>
        <w:rPr>
          <w:vertAlign w:val="superscript"/>
          <w:lang w:val="pt_PT" w:bidi="pt_PT"/>
        </w:rPr>
        <w:t>15</w:t>
      </w:r>
      <w:r>
        <w:rPr>
          <w:lang w:val="pt_PT" w:bidi="pt_PT"/>
        </w:rPr>
        <w:t xml:space="preserve"> Hirão fundiu duas colunas de bronze. Cada coluna tinha 8,10 metros de altura e 5,40 metros de circunferência.</w:t>
      </w:r>
    </w:p>
    <w:p>
      <w:pPr/>
      <w:r>
        <w:rPr>
          <w:lang w:val="pt_PT" w:bidi="pt_PT"/>
        </w:rPr>
      </w:r>
      <w:r>
        <w:rPr>
          <w:vertAlign w:val="superscript"/>
          <w:lang w:val="pt_PT" w:bidi="pt_PT"/>
        </w:rPr>
        <w:t>16</w:t>
      </w:r>
      <w:r>
        <w:rPr>
          <w:lang w:val="pt_PT" w:bidi="pt_PT"/>
        </w:rPr>
        <w:t xml:space="preserve"> Também fez dois capitéis de bronze para o topo das colunas. Cada um tinha 2,25 metros de altura.</w:t>
      </w:r>
    </w:p>
    <w:p>
      <w:pPr/>
      <w:r>
        <w:rPr>
          <w:lang w:val="pt_PT" w:bidi="pt_PT"/>
        </w:rPr>
      </w:r>
      <w:r>
        <w:rPr>
          <w:vertAlign w:val="superscript"/>
          <w:lang w:val="pt_PT" w:bidi="pt_PT"/>
        </w:rPr>
        <w:t>17</w:t>
      </w:r>
      <w:r>
        <w:rPr>
          <w:lang w:val="pt_PT" w:bidi="pt_PT"/>
        </w:rPr>
        <w:t xml:space="preserve"> No alto de cada capitel havia sete conjuntos de correntes entrelaçadas, como ornamento.</w:t>
      </w:r>
    </w:p>
    <w:p>
      <w:pPr/>
      <w:r>
        <w:rPr>
          <w:lang w:val="pt_PT" w:bidi="pt_PT"/>
        </w:rPr>
      </w:r>
      <w:r>
        <w:rPr>
          <w:vertAlign w:val="superscript"/>
          <w:lang w:val="pt_PT" w:bidi="pt_PT"/>
        </w:rPr>
        <w:t>18</w:t>
      </w:r>
      <w:r>
        <w:rPr>
          <w:lang w:val="pt_PT" w:bidi="pt_PT"/>
        </w:rPr>
        <w:t xml:space="preserve"> Em volta desses conjuntos, ele colocou romãs de bronze em duas fileiras, cobrindo os capitéis. Ele fez o mesmo nas duas colunas.</w:t>
      </w:r>
    </w:p>
    <w:p>
      <w:pPr/>
      <w:r>
        <w:rPr>
          <w:lang w:val="pt_PT" w:bidi="pt_PT"/>
        </w:rPr>
      </w:r>
      <w:r>
        <w:rPr>
          <w:vertAlign w:val="superscript"/>
          <w:lang w:val="pt_PT" w:bidi="pt_PT"/>
        </w:rPr>
        <w:t>19</w:t>
      </w:r>
      <w:r>
        <w:rPr>
          <w:lang w:val="pt_PT" w:bidi="pt_PT"/>
        </w:rPr>
        <w:t xml:space="preserve"> Os capitéis que ficavam no pórtico tinham forma de lírios e mediam cerca de 1,80 metro de altura.</w:t>
      </w:r>
    </w:p>
    <w:p>
      <w:pPr/>
      <w:r>
        <w:rPr>
          <w:lang w:val="pt_PT" w:bidi="pt_PT"/>
        </w:rPr>
      </w:r>
      <w:r>
        <w:rPr>
          <w:vertAlign w:val="superscript"/>
          <w:lang w:val="pt_PT" w:bidi="pt_PT"/>
        </w:rPr>
        <w:t>20</w:t>
      </w:r>
      <w:r>
        <w:rPr>
          <w:lang w:val="pt_PT" w:bidi="pt_PT"/>
        </w:rPr>
        <w:t xml:space="preserve"> Na parte arredondada, perto das correntes, havia duzentas romãs dispostas ao redor de cada capitel.</w:t>
      </w:r>
    </w:p>
    <w:p>
      <w:pPr/>
      <w:r>
        <w:rPr>
          <w:lang w:val="pt_PT" w:bidi="pt_PT"/>
        </w:rPr>
      </w:r>
      <w:r>
        <w:rPr>
          <w:vertAlign w:val="superscript"/>
          <w:lang w:val="pt_PT" w:bidi="pt_PT"/>
        </w:rPr>
        <w:t>21</w:t>
      </w:r>
      <w:r>
        <w:rPr>
          <w:lang w:val="pt_PT" w:bidi="pt_PT"/>
        </w:rPr>
        <w:t xml:space="preserve"> As colunas foram colocadas à entrada do templo: a do lado sul recebeu o nome de Jaquim, e a do lado norte, o nome de Boaz.</w:t>
      </w:r>
    </w:p>
    <w:p>
      <w:pPr/>
      <w:r>
        <w:rPr>
          <w:lang w:val="pt_PT" w:bidi="pt_PT"/>
        </w:rPr>
      </w:r>
      <w:r>
        <w:rPr>
          <w:vertAlign w:val="superscript"/>
          <w:lang w:val="pt_PT" w:bidi="pt_PT"/>
        </w:rPr>
        <w:t>22</w:t>
      </w:r>
      <w:r>
        <w:rPr>
          <w:lang w:val="pt_PT" w:bidi="pt_PT"/>
        </w:rPr>
        <w:t xml:space="preserve"> No alto das colunas estavam os capitéis em forma de lírios. Assim foi concluído o trabalho das colunas.</w:t>
      </w:r>
    </w:p>
    <w:p>
      <w:pPr/>
      <w:r>
        <w:rPr>
          <w:lang w:val="pt_PT" w:bidi="pt_PT"/>
        </w:rPr>
      </w:r>
      <w:r>
        <w:rPr>
          <w:vertAlign w:val="superscript"/>
          <w:lang w:val="pt_PT" w:bidi="pt_PT"/>
        </w:rPr>
        <w:t>23</w:t>
      </w:r>
      <w:r>
        <w:rPr>
          <w:lang w:val="pt_PT" w:bidi="pt_PT"/>
        </w:rPr>
        <w:t xml:space="preserve"> Hirão também fundiu um grande tanque redondo de bronze. Media cerca de 4,50 metros de diâmetro e 2,25 metros de altura, com uma circunferência de 13,50 metros.</w:t>
      </w:r>
    </w:p>
    <w:p>
      <w:pPr/>
      <w:r>
        <w:rPr>
          <w:lang w:val="pt_PT" w:bidi="pt_PT"/>
        </w:rPr>
      </w:r>
      <w:r>
        <w:rPr>
          <w:vertAlign w:val="superscript"/>
          <w:lang w:val="pt_PT" w:bidi="pt_PT"/>
        </w:rPr>
        <w:t>24</w:t>
      </w:r>
      <w:r>
        <w:rPr>
          <w:lang w:val="pt_PT" w:bidi="pt_PT"/>
        </w:rPr>
        <w:t xml:space="preserve"> Logo abaixo da borda, ao redor do tanque, havia duas fileiras de ornamentos em forma de frutos, fundidos de cinco em cinco centímetros, incorporados ao tanque.</w:t>
      </w:r>
    </w:p>
    <w:p>
      <w:pPr/>
      <w:r>
        <w:rPr>
          <w:lang w:val="pt_PT" w:bidi="pt_PT"/>
        </w:rPr>
      </w:r>
      <w:r>
        <w:rPr>
          <w:vertAlign w:val="superscript"/>
          <w:lang w:val="pt_PT" w:bidi="pt_PT"/>
        </w:rPr>
        <w:t>25</w:t>
      </w:r>
      <w:r>
        <w:rPr>
          <w:lang w:val="pt_PT" w:bidi="pt_PT"/>
        </w:rPr>
        <w:t xml:space="preserve"> O tanque ficava apoiado sobre doze touros de bronze: três voltados para o norte, três para o oeste, três para o sul e três para o leste. As partes traseiras dos touros ficavam voltadas para o centro.</w:t>
      </w:r>
    </w:p>
    <w:p>
      <w:pPr/>
      <w:r>
        <w:rPr>
          <w:lang w:val="pt_PT" w:bidi="pt_PT"/>
        </w:rPr>
      </w:r>
      <w:r>
        <w:rPr>
          <w:vertAlign w:val="superscript"/>
          <w:lang w:val="pt_PT" w:bidi="pt_PT"/>
        </w:rPr>
        <w:t>26</w:t>
      </w:r>
      <w:r>
        <w:rPr>
          <w:lang w:val="pt_PT" w:bidi="pt_PT"/>
        </w:rPr>
        <w:t xml:space="preserve"> As paredes do tanque tinham a espessura de quatro dedos, e a borda se curvava para fora como a de uma taça, semelhante a uma flor de lírio. Ele podia conter cerca de quarenta mil litros.</w:t>
      </w:r>
    </w:p>
    <w:p>
      <w:pPr/>
      <w:r>
        <w:rPr>
          <w:lang w:val="pt_PT" w:bidi="pt_PT"/>
        </w:rPr>
      </w:r>
      <w:r>
        <w:rPr>
          <w:vertAlign w:val="superscript"/>
          <w:lang w:val="pt_PT" w:bidi="pt_PT"/>
        </w:rPr>
        <w:t>27</w:t>
      </w:r>
      <w:r>
        <w:rPr>
          <w:lang w:val="pt_PT" w:bidi="pt_PT"/>
        </w:rPr>
        <w:t xml:space="preserve"> Hirão também fez dez bases móveis de bronze. Cada uma media cerca de 1,80 metro de comprimento e largura, e 1,35 metro de altura.</w:t>
      </w:r>
    </w:p>
    <w:p>
      <w:pPr/>
      <w:r>
        <w:rPr>
          <w:lang w:val="pt_PT" w:bidi="pt_PT"/>
        </w:rPr>
      </w:r>
      <w:r>
        <w:rPr>
          <w:vertAlign w:val="superscript"/>
          <w:lang w:val="pt_PT" w:bidi="pt_PT"/>
        </w:rPr>
        <w:t>28</w:t>
      </w:r>
      <w:r>
        <w:rPr>
          <w:lang w:val="pt_PT" w:bidi="pt_PT"/>
        </w:rPr>
        <w:t xml:space="preserve"> As bases tinham painéis laterais encaixados em armações.</w:t>
      </w:r>
    </w:p>
    <w:p>
      <w:pPr/>
      <w:r>
        <w:rPr>
          <w:lang w:val="pt_PT" w:bidi="pt_PT"/>
        </w:rPr>
      </w:r>
      <w:r>
        <w:rPr>
          <w:vertAlign w:val="superscript"/>
          <w:lang w:val="pt_PT" w:bidi="pt_PT"/>
        </w:rPr>
        <w:t>29</w:t>
      </w:r>
      <w:r>
        <w:rPr>
          <w:lang w:val="pt_PT" w:bidi="pt_PT"/>
        </w:rPr>
        <w:t xml:space="preserve"> Nesses painéis havia figuras de leões, bois e querubins; acima e abaixo dessas figuras, havia grinaldas em relevo.</w:t>
      </w:r>
    </w:p>
    <w:p>
      <w:pPr/>
      <w:r>
        <w:rPr>
          <w:lang w:val="pt_PT" w:bidi="pt_PT"/>
        </w:rPr>
      </w:r>
      <w:r>
        <w:rPr>
          <w:vertAlign w:val="superscript"/>
          <w:lang w:val="pt_PT" w:bidi="pt_PT"/>
        </w:rPr>
        <w:t>30</w:t>
      </w:r>
      <w:r>
        <w:rPr>
          <w:lang w:val="pt_PT" w:bidi="pt_PT"/>
        </w:rPr>
        <w:t xml:space="preserve"> Cada base tinha quatro rodas de bronze com eixos também de bronze. Nos cantos, havia suportes fundidos para sustentar as pias.</w:t>
      </w:r>
    </w:p>
    <w:p>
      <w:pPr/>
      <w:r>
        <w:rPr>
          <w:lang w:val="pt_PT" w:bidi="pt_PT"/>
        </w:rPr>
      </w:r>
      <w:r>
        <w:rPr>
          <w:vertAlign w:val="superscript"/>
          <w:lang w:val="pt_PT" w:bidi="pt_PT"/>
        </w:rPr>
        <w:t>31</w:t>
      </w:r>
      <w:r>
        <w:rPr>
          <w:lang w:val="pt_PT" w:bidi="pt_PT"/>
        </w:rPr>
        <w:t xml:space="preserve"> Na parte superior havia uma abertura circular, elevada cerca de 45 centímetros e decorada com entalhes. A base dessa abertura era redonda, enquanto os painéis laterais eram quadrados.</w:t>
      </w:r>
    </w:p>
    <w:p>
      <w:pPr/>
      <w:r>
        <w:rPr>
          <w:lang w:val="pt_PT" w:bidi="pt_PT"/>
        </w:rPr>
      </w:r>
      <w:r>
        <w:rPr>
          <w:vertAlign w:val="superscript"/>
          <w:lang w:val="pt_PT" w:bidi="pt_PT"/>
        </w:rPr>
        <w:t>32</w:t>
      </w:r>
      <w:r>
        <w:rPr>
          <w:lang w:val="pt_PT" w:bidi="pt_PT"/>
        </w:rPr>
        <w:t xml:space="preserve"> As rodas ficavam sob os painéis, presas a eixos fundidos junto com a estrutura. Cada roda tinha cerca de setenta centímetros de diâmetro.</w:t>
      </w:r>
    </w:p>
    <w:p>
      <w:pPr/>
      <w:r>
        <w:rPr>
          <w:lang w:val="pt_PT" w:bidi="pt_PT"/>
        </w:rPr>
      </w:r>
      <w:r>
        <w:rPr>
          <w:vertAlign w:val="superscript"/>
          <w:lang w:val="pt_PT" w:bidi="pt_PT"/>
        </w:rPr>
        <w:t>33</w:t>
      </w:r>
      <w:r>
        <w:rPr>
          <w:lang w:val="pt_PT" w:bidi="pt_PT"/>
        </w:rPr>
        <w:t xml:space="preserve"> Elas eram semelhantes às rodas de carros de guerra, com eixos, aros, raios e cubos, tudo fundido em bronze.</w:t>
      </w:r>
    </w:p>
    <w:p>
      <w:pPr/>
      <w:r>
        <w:rPr>
          <w:lang w:val="pt_PT" w:bidi="pt_PT"/>
        </w:rPr>
      </w:r>
      <w:r>
        <w:rPr>
          <w:vertAlign w:val="superscript"/>
          <w:lang w:val="pt_PT" w:bidi="pt_PT"/>
        </w:rPr>
        <w:t>34</w:t>
      </w:r>
      <w:r>
        <w:rPr>
          <w:lang w:val="pt_PT" w:bidi="pt_PT"/>
        </w:rPr>
        <w:t xml:space="preserve"> Havia quatro suportes nos cantos de cada base, integrados à própria estrutura.</w:t>
      </w:r>
    </w:p>
    <w:p>
      <w:pPr/>
      <w:r>
        <w:rPr>
          <w:lang w:val="pt_PT" w:bidi="pt_PT"/>
        </w:rPr>
      </w:r>
      <w:r>
        <w:rPr>
          <w:vertAlign w:val="superscript"/>
          <w:lang w:val="pt_PT" w:bidi="pt_PT"/>
        </w:rPr>
        <w:t>35</w:t>
      </w:r>
      <w:r>
        <w:rPr>
          <w:lang w:val="pt_PT" w:bidi="pt_PT"/>
        </w:rPr>
        <w:t xml:space="preserve"> Na parte superior havia uma borda circular de 22,50 centímetros. Os suportes e painéis formavam uma só peça com a base.</w:t>
      </w:r>
    </w:p>
    <w:p>
      <w:pPr/>
      <w:r>
        <w:rPr>
          <w:lang w:val="pt_PT" w:bidi="pt_PT"/>
        </w:rPr>
      </w:r>
      <w:r>
        <w:rPr>
          <w:vertAlign w:val="superscript"/>
          <w:lang w:val="pt_PT" w:bidi="pt_PT"/>
        </w:rPr>
        <w:t>36</w:t>
      </w:r>
      <w:r>
        <w:rPr>
          <w:lang w:val="pt_PT" w:bidi="pt_PT"/>
        </w:rPr>
        <w:t xml:space="preserve"> Em toda a superfície disponível, Hirão gravou figuras de querubins, leões e palmeiras, cercadas por grinaldas.</w:t>
      </w:r>
    </w:p>
    <w:p>
      <w:pPr/>
      <w:r>
        <w:rPr>
          <w:lang w:val="pt_PT" w:bidi="pt_PT"/>
        </w:rPr>
      </w:r>
      <w:r>
        <w:rPr>
          <w:vertAlign w:val="superscript"/>
          <w:lang w:val="pt_PT" w:bidi="pt_PT"/>
        </w:rPr>
        <w:t>37</w:t>
      </w:r>
      <w:r>
        <w:rPr>
          <w:lang w:val="pt_PT" w:bidi="pt_PT"/>
        </w:rPr>
        <w:t xml:space="preserve"> As dez bases foram feitas do mesmo modo, com o mesmo tamanho e formato, fundidas a partir do mesmo modelo.</w:t>
      </w:r>
    </w:p>
    <w:p>
      <w:pPr/>
      <w:r>
        <w:rPr>
          <w:lang w:val="pt_PT" w:bidi="pt_PT"/>
        </w:rPr>
      </w:r>
      <w:r>
        <w:rPr>
          <w:vertAlign w:val="superscript"/>
          <w:lang w:val="pt_PT" w:bidi="pt_PT"/>
        </w:rPr>
        <w:t>38</w:t>
      </w:r>
      <w:r>
        <w:rPr>
          <w:lang w:val="pt_PT" w:bidi="pt_PT"/>
        </w:rPr>
        <w:t xml:space="preserve"> Ele fez ainda dez pias de bronze, uma para cada base. Cada pia tinha 1,80 metro de diâmetro e capacidade aproximada de 800 litros.</w:t>
      </w:r>
    </w:p>
    <w:p>
      <w:pPr/>
      <w:r>
        <w:rPr>
          <w:lang w:val="pt_PT" w:bidi="pt_PT"/>
        </w:rPr>
      </w:r>
      <w:r>
        <w:rPr>
          <w:vertAlign w:val="superscript"/>
          <w:lang w:val="pt_PT" w:bidi="pt_PT"/>
        </w:rPr>
        <w:t>39</w:t>
      </w:r>
      <w:r>
        <w:rPr>
          <w:lang w:val="pt_PT" w:bidi="pt_PT"/>
        </w:rPr>
        <w:t xml:space="preserve"> Cinco bases foram colocadas no lado sul do templo e cinco no lado norte. O grande tanque foi instalado no lado sul, perto do canto sudeste.</w:t>
      </w:r>
    </w:p>
    <w:p>
      <w:pPr/>
      <w:r>
        <w:rPr>
          <w:lang w:val="pt_PT" w:bidi="pt_PT"/>
        </w:rPr>
      </w:r>
      <w:r>
        <w:rPr>
          <w:vertAlign w:val="superscript"/>
          <w:lang w:val="pt_PT" w:bidi="pt_PT"/>
        </w:rPr>
        <w:t>40</w:t>
      </w:r>
      <w:r>
        <w:rPr>
          <w:lang w:val="pt_PT" w:bidi="pt_PT"/>
        </w:rPr>
        <w:t xml:space="preserve"> Hirão também fez os caldeirões, as pás e as bacias. Assim, concluiu todo o trabalho que o rei Salomão lhe havia confiado para o templo do SENHOR.</w:t>
      </w:r>
    </w:p>
    <w:p>
      <w:pPr/>
      <w:r>
        <w:rPr>
          <w:lang w:val="pt_PT" w:bidi="pt_PT"/>
        </w:rPr>
      </w:r>
      <w:r>
        <w:rPr>
          <w:vertAlign w:val="superscript"/>
          <w:lang w:val="pt_PT" w:bidi="pt_PT"/>
        </w:rPr>
        <w:t>41</w:t>
      </w:r>
      <w:r>
        <w:rPr>
          <w:lang w:val="pt_PT" w:bidi="pt_PT"/>
        </w:rPr>
        <w:t xml:space="preserve"> Ele fez: as duas colunas; os dois capitéis em forma de taça no alto das colunas; os dois conjuntos de correntes entrelaçadas que decoravam os capitéis;</w:t>
      </w:r>
    </w:p>
    <w:p>
      <w:pPr/>
      <w:r>
        <w:rPr>
          <w:lang w:val="pt_PT" w:bidi="pt_PT"/>
        </w:rPr>
      </w:r>
      <w:r>
        <w:rPr>
          <w:vertAlign w:val="superscript"/>
          <w:lang w:val="pt_PT" w:bidi="pt_PT"/>
        </w:rPr>
        <w:t>42</w:t>
      </w:r>
      <w:r>
        <w:rPr>
          <w:lang w:val="pt_PT" w:bidi="pt_PT"/>
        </w:rPr>
        <w:t xml:space="preserve"> as quatrocentas romãs, em duas fileiras para cada conjunto de correntes;</w:t>
      </w:r>
    </w:p>
    <w:p>
      <w:pPr/>
      <w:r>
        <w:rPr>
          <w:lang w:val="pt_PT" w:bidi="pt_PT"/>
        </w:rPr>
      </w:r>
      <w:r>
        <w:rPr>
          <w:vertAlign w:val="superscript"/>
          <w:lang w:val="pt_PT" w:bidi="pt_PT"/>
        </w:rPr>
        <w:t>43</w:t>
      </w:r>
      <w:r>
        <w:rPr>
          <w:lang w:val="pt_PT" w:bidi="pt_PT"/>
        </w:rPr>
        <w:t xml:space="preserve"> os dez suportes com as dez pias;</w:t>
      </w:r>
    </w:p>
    <w:p>
      <w:pPr/>
      <w:r>
        <w:rPr>
          <w:lang w:val="pt_PT" w:bidi="pt_PT"/>
        </w:rPr>
      </w:r>
      <w:r>
        <w:rPr>
          <w:vertAlign w:val="superscript"/>
          <w:lang w:val="pt_PT" w:bidi="pt_PT"/>
        </w:rPr>
        <w:t>44</w:t>
      </w:r>
      <w:r>
        <w:rPr>
          <w:lang w:val="pt_PT" w:bidi="pt_PT"/>
        </w:rPr>
        <w:t xml:space="preserve"> o grande tanque com os doze touros;</w:t>
      </w:r>
    </w:p>
    <w:p>
      <w:pPr/>
      <w:r>
        <w:rPr>
          <w:lang w:val="pt_PT" w:bidi="pt_PT"/>
        </w:rPr>
      </w:r>
      <w:r>
        <w:rPr>
          <w:vertAlign w:val="superscript"/>
          <w:lang w:val="pt_PT" w:bidi="pt_PT"/>
        </w:rPr>
        <w:t>45</w:t>
      </w:r>
      <w:r>
        <w:rPr>
          <w:lang w:val="pt_PT" w:bidi="pt_PT"/>
        </w:rPr>
        <w:t xml:space="preserve"> e os caldeirões, pás e bacias. Todos esses objetos, feitos para o templo do SENHOR por ordem do rei Salomão, eram de bronze polido.</w:t>
      </w:r>
    </w:p>
    <w:p>
      <w:pPr/>
      <w:r>
        <w:rPr>
          <w:lang w:val="pt_PT" w:bidi="pt_PT"/>
        </w:rPr>
      </w:r>
      <w:r>
        <w:rPr>
          <w:vertAlign w:val="superscript"/>
          <w:lang w:val="pt_PT" w:bidi="pt_PT"/>
        </w:rPr>
        <w:t>46</w:t>
      </w:r>
      <w:r>
        <w:rPr>
          <w:lang w:val="pt_PT" w:bidi="pt_PT"/>
        </w:rPr>
        <w:t xml:space="preserve"> Eles foram fundidos em moldes de barro na região do Jordão, entre Sucote e Zaretã.</w:t>
      </w:r>
    </w:p>
    <w:p>
      <w:pPr/>
      <w:r>
        <w:rPr>
          <w:lang w:val="pt_PT" w:bidi="pt_PT"/>
        </w:rPr>
      </w:r>
      <w:r>
        <w:rPr>
          <w:vertAlign w:val="superscript"/>
          <w:lang w:val="pt_PT" w:bidi="pt_PT"/>
        </w:rPr>
        <w:t>47</w:t>
      </w:r>
      <w:r>
        <w:rPr>
          <w:lang w:val="pt_PT" w:bidi="pt_PT"/>
        </w:rPr>
        <w:t xml:space="preserve"> Como eram muitos, Salomão não mandou pesar os utensílios, e o peso total do bronze não foi calculado.</w:t>
      </w:r>
    </w:p>
    <w:p>
      <w:pPr/>
      <w:r>
        <w:rPr>
          <w:lang w:val="pt_PT" w:bidi="pt_PT"/>
        </w:rPr>
      </w:r>
      <w:r>
        <w:rPr>
          <w:vertAlign w:val="superscript"/>
          <w:lang w:val="pt_PT" w:bidi="pt_PT"/>
        </w:rPr>
        <w:t>48</w:t>
      </w:r>
      <w:r>
        <w:rPr>
          <w:lang w:val="pt_PT" w:bidi="pt_PT"/>
        </w:rPr>
        <w:t xml:space="preserve"> Além disso, Salomão mandou fazer para o templo do SENHOR: o altar de ouro; a mesa de ouro para os pães da Presença;</w:t>
      </w:r>
    </w:p>
    <w:p>
      <w:pPr/>
      <w:r>
        <w:rPr>
          <w:lang w:val="pt_PT" w:bidi="pt_PT"/>
        </w:rPr>
      </w:r>
      <w:r>
        <w:rPr>
          <w:vertAlign w:val="superscript"/>
          <w:lang w:val="pt_PT" w:bidi="pt_PT"/>
        </w:rPr>
        <w:t>49</w:t>
      </w:r>
      <w:r>
        <w:rPr>
          <w:lang w:val="pt_PT" w:bidi="pt_PT"/>
        </w:rPr>
        <w:t xml:space="preserve"> os candelabros de ouro puro, cinco à direita e cinco à esquerda, diante do santuário interior; as flores, as lâmpadas e as tesouras de cortar os pavios, todas de ouro;</w:t>
      </w:r>
    </w:p>
    <w:p>
      <w:pPr/>
      <w:r>
        <w:rPr>
          <w:lang w:val="pt_PT" w:bidi="pt_PT"/>
        </w:rPr>
      </w:r>
      <w:r>
        <w:rPr>
          <w:vertAlign w:val="superscript"/>
          <w:lang w:val="pt_PT" w:bidi="pt_PT"/>
        </w:rPr>
        <w:t>50</w:t>
      </w:r>
      <w:r>
        <w:rPr>
          <w:lang w:val="pt_PT" w:bidi="pt_PT"/>
        </w:rPr>
        <w:t xml:space="preserve"> as bacias, os apagadores, as tigelas, os incensários, os braseiros e as dobradiças das portas, tudo de ouro, tanto para o Lugar Santíssimo quanto para o salão principal.</w:t>
      </w:r>
    </w:p>
    <w:p>
      <w:pPr/>
      <w:r>
        <w:rPr>
          <w:lang w:val="pt_PT" w:bidi="pt_PT"/>
        </w:rPr>
      </w:r>
      <w:r>
        <w:rPr>
          <w:vertAlign w:val="superscript"/>
          <w:lang w:val="pt_PT" w:bidi="pt_PT"/>
        </w:rPr>
        <w:t>51</w:t>
      </w:r>
      <w:r>
        <w:rPr>
          <w:lang w:val="pt_PT" w:bidi="pt_PT"/>
        </w:rPr>
        <w:t xml:space="preserve"> Quando Salomão terminou toda a obra do templo do SENHOR, trouxe os objetos que seu pai, Davi, havia consagrado — prata, ouro e utensílios — e os colocou nos tesouros do templo do SENHOR.</w:t>
      </w:r>
    </w:p>
    <w:p>
      <w:pPr>
        <w:pStyle w:val="Heading2"/>
      </w:pPr>
      <w:r>
        <w:rPr>
          <w:lang w:val="pt_PT" w:bidi="pt_PT"/>
        </w:rPr>
        <w:t>1 Reis 8:1</w:t>
      </w:r>
      <w:r>
        <w:rPr>
          <w:lang w:val="pt_PT" w:bidi="pt_PT"/>
        </w:rPr>
      </w:r>
    </w:p>
    <w:p>
      <w:pPr/>
      <w:r>
        <w:rPr>
          <w:lang w:val="pt_PT" w:bidi="pt_PT"/>
        </w:rPr>
      </w:r>
      <w:r>
        <w:rPr>
          <w:vertAlign w:val="superscript"/>
          <w:lang w:val="pt_PT" w:bidi="pt_PT"/>
        </w:rPr>
        <w:t>1</w:t>
      </w:r>
      <w:r>
        <w:rPr>
          <w:lang w:val="pt_PT" w:bidi="pt_PT"/>
        </w:rPr>
        <w:t xml:space="preserve"> Então o rei Salomão convocou em Jerusalém as autoridades de Israel, os chefes das tribos e os líderes das famílias israelitas para trazer a arca da aliança do SENHOR desde Sião, a Cidade de Davi.</w:t>
      </w:r>
    </w:p>
    <w:p>
      <w:pPr/>
      <w:r>
        <w:rPr>
          <w:lang w:val="pt_PT" w:bidi="pt_PT"/>
        </w:rPr>
      </w:r>
      <w:r>
        <w:rPr>
          <w:vertAlign w:val="superscript"/>
          <w:lang w:val="pt_PT" w:bidi="pt_PT"/>
        </w:rPr>
        <w:t>2</w:t>
      </w:r>
      <w:r>
        <w:rPr>
          <w:lang w:val="pt_PT" w:bidi="pt_PT"/>
        </w:rPr>
        <w:t xml:space="preserve"> Todos os homens de Israel se juntaram ao rei Salomão para a festa, no mês de etanim [aproximadamente setembro/outubro], que é o sétimo mês.</w:t>
      </w:r>
    </w:p>
    <w:p>
      <w:pPr/>
      <w:r>
        <w:rPr>
          <w:lang w:val="pt_PT" w:bidi="pt_PT"/>
        </w:rPr>
      </w:r>
      <w:r>
        <w:rPr>
          <w:vertAlign w:val="superscript"/>
          <w:lang w:val="pt_PT" w:bidi="pt_PT"/>
        </w:rPr>
        <w:t>3</w:t>
      </w:r>
      <w:r>
        <w:rPr>
          <w:lang w:val="pt_PT" w:bidi="pt_PT"/>
        </w:rPr>
        <w:t xml:space="preserve"> Assim que todas as autoridades de Israel chegaram, os sacerdotes pegaram a arca.</w:t>
      </w:r>
    </w:p>
    <w:p>
      <w:pPr/>
      <w:r>
        <w:rPr>
          <w:lang w:val="pt_PT" w:bidi="pt_PT"/>
        </w:rPr>
      </w:r>
      <w:r>
        <w:rPr>
          <w:vertAlign w:val="superscript"/>
          <w:lang w:val="pt_PT" w:bidi="pt_PT"/>
        </w:rPr>
        <w:t>4</w:t>
      </w:r>
      <w:r>
        <w:rPr>
          <w:lang w:val="pt_PT" w:bidi="pt_PT"/>
        </w:rPr>
        <w:t xml:space="preserve"> E levaram a arca do SENHOR, a tenda do encontro e todos os utensílios sagrados. Os sacerdotes e os levitas transportaram tudo.</w:t>
      </w:r>
    </w:p>
    <w:p>
      <w:pPr/>
      <w:r>
        <w:rPr>
          <w:lang w:val="pt_PT" w:bidi="pt_PT"/>
        </w:rPr>
      </w:r>
      <w:r>
        <w:rPr>
          <w:vertAlign w:val="superscript"/>
          <w:lang w:val="pt_PT" w:bidi="pt_PT"/>
        </w:rPr>
        <w:t>5</w:t>
      </w:r>
      <w:r>
        <w:rPr>
          <w:lang w:val="pt_PT" w:bidi="pt_PT"/>
        </w:rPr>
        <w:t xml:space="preserve"> O rei Salomão, junto com a comunidade de Israel reunida diante da arca, sacrificou tantos bois e ovelhas que não podiam ser contados, por serem muitos.</w:t>
      </w:r>
    </w:p>
    <w:p>
      <w:pPr/>
      <w:r>
        <w:rPr>
          <w:lang w:val="pt_PT" w:bidi="pt_PT"/>
        </w:rPr>
      </w:r>
      <w:r>
        <w:rPr>
          <w:vertAlign w:val="superscript"/>
          <w:lang w:val="pt_PT" w:bidi="pt_PT"/>
        </w:rPr>
        <w:t>6</w:t>
      </w:r>
      <w:r>
        <w:rPr>
          <w:lang w:val="pt_PT" w:bidi="pt_PT"/>
        </w:rPr>
        <w:t xml:space="preserve"> Os sacerdotes levaram a arca para o Lugar Santíssimo, no santuário interior do templo, colocando-a debaixo das asas dos querubins.</w:t>
      </w:r>
    </w:p>
    <w:p>
      <w:pPr/>
      <w:r>
        <w:rPr>
          <w:lang w:val="pt_PT" w:bidi="pt_PT"/>
        </w:rPr>
      </w:r>
      <w:r>
        <w:rPr>
          <w:vertAlign w:val="superscript"/>
          <w:lang w:val="pt_PT" w:bidi="pt_PT"/>
        </w:rPr>
        <w:t>7</w:t>
      </w:r>
      <w:r>
        <w:rPr>
          <w:lang w:val="pt_PT" w:bidi="pt_PT"/>
        </w:rPr>
        <w:t xml:space="preserve"> Os querubins tinham as asas estendidas sobre a arca e as varas que serviam para carregá-la.</w:t>
      </w:r>
    </w:p>
    <w:p>
      <w:pPr/>
      <w:r>
        <w:rPr>
          <w:lang w:val="pt_PT" w:bidi="pt_PT"/>
        </w:rPr>
      </w:r>
      <w:r>
        <w:rPr>
          <w:vertAlign w:val="superscript"/>
          <w:lang w:val="pt_PT" w:bidi="pt_PT"/>
        </w:rPr>
        <w:t>8</w:t>
      </w:r>
      <w:r>
        <w:rPr>
          <w:lang w:val="pt_PT" w:bidi="pt_PT"/>
        </w:rPr>
        <w:t xml:space="preserve"> Era possível ver as pontas das varas, que eram muito longas, da frente do santuário interior, mas não do lado de fora; elas permanecem ali até hoje.</w:t>
      </w:r>
    </w:p>
    <w:p>
      <w:pPr/>
      <w:r>
        <w:rPr>
          <w:lang w:val="pt_PT" w:bidi="pt_PT"/>
        </w:rPr>
      </w:r>
      <w:r>
        <w:rPr>
          <w:vertAlign w:val="superscript"/>
          <w:lang w:val="pt_PT" w:bidi="pt_PT"/>
        </w:rPr>
        <w:t>9</w:t>
      </w:r>
      <w:r>
        <w:rPr>
          <w:lang w:val="pt_PT" w:bidi="pt_PT"/>
        </w:rPr>
        <w:t xml:space="preserve"> Dentro da arca havia somente as duas tábuas de pedra colocadas ali por Moisés em Horebe, quando o SENHOR fez aliança com os israelitas, ao saírem do Egito.</w:t>
      </w:r>
    </w:p>
    <w:p>
      <w:pPr/>
      <w:r>
        <w:rPr>
          <w:lang w:val="pt_PT" w:bidi="pt_PT"/>
        </w:rPr>
      </w:r>
      <w:r>
        <w:rPr>
          <w:vertAlign w:val="superscript"/>
          <w:lang w:val="pt_PT" w:bidi="pt_PT"/>
        </w:rPr>
        <w:t>10</w:t>
      </w:r>
      <w:r>
        <w:rPr>
          <w:lang w:val="pt_PT" w:bidi="pt_PT"/>
        </w:rPr>
        <w:t xml:space="preserve"> Quando os sacerdotes saíram do Lugar Santo, o templo do SENHOR foi tomado por uma nuvem,</w:t>
      </w:r>
    </w:p>
    <w:p>
      <w:pPr/>
      <w:r>
        <w:rPr>
          <w:lang w:val="pt_PT" w:bidi="pt_PT"/>
        </w:rPr>
      </w:r>
      <w:r>
        <w:rPr>
          <w:vertAlign w:val="superscript"/>
          <w:lang w:val="pt_PT" w:bidi="pt_PT"/>
        </w:rPr>
        <w:t>11</w:t>
      </w:r>
      <w:r>
        <w:rPr>
          <w:lang w:val="pt_PT" w:bidi="pt_PT"/>
        </w:rPr>
        <w:t xml:space="preserve"> de modo que os sacerdotes não podiam permanecer para ministrar por causa da nuvem, pois a glória do SENHOR encheu o templo.</w:t>
      </w:r>
    </w:p>
    <w:p>
      <w:pPr/>
      <w:r>
        <w:rPr>
          <w:lang w:val="pt_PT" w:bidi="pt_PT"/>
        </w:rPr>
      </w:r>
      <w:r>
        <w:rPr>
          <w:vertAlign w:val="superscript"/>
          <w:lang w:val="pt_PT" w:bidi="pt_PT"/>
        </w:rPr>
        <w:t>12</w:t>
      </w:r>
      <w:r>
        <w:rPr>
          <w:lang w:val="pt_PT" w:bidi="pt_PT"/>
        </w:rPr>
        <w:t xml:space="preserve"> Então Salomão disse: “O SENHOR declarou que habitaria em nuvem densa.</w:t>
      </w:r>
    </w:p>
    <w:p>
      <w:pPr/>
      <w:r>
        <w:rPr>
          <w:lang w:val="pt_PT" w:bidi="pt_PT"/>
        </w:rPr>
      </w:r>
      <w:r>
        <w:rPr>
          <w:vertAlign w:val="superscript"/>
          <w:lang w:val="pt_PT" w:bidi="pt_PT"/>
        </w:rPr>
        <w:t>13</w:t>
      </w:r>
      <w:r>
        <w:rPr>
          <w:lang w:val="pt_PT" w:bidi="pt_PT"/>
        </w:rPr>
        <w:t xml:space="preserve"> Eu, porém, construí para ti uma casa, um lugar onde possas habitar para sempre”.</w:t>
      </w:r>
    </w:p>
    <w:p>
      <w:pPr/>
      <w:r>
        <w:rPr>
          <w:lang w:val="pt_PT" w:bidi="pt_PT"/>
        </w:rPr>
      </w:r>
      <w:r>
        <w:rPr>
          <w:vertAlign w:val="superscript"/>
          <w:lang w:val="pt_PT" w:bidi="pt_PT"/>
        </w:rPr>
        <w:t>14</w:t>
      </w:r>
      <w:r>
        <w:rPr>
          <w:lang w:val="pt_PT" w:bidi="pt_PT"/>
        </w:rPr>
        <w:t xml:space="preserve"> Em seguida, o rei voltou-se para toda a congregação de Israel, que estava em pé, e a abençoou.</w:t>
      </w:r>
    </w:p>
    <w:p>
      <w:pPr/>
      <w:r>
        <w:rPr>
          <w:lang w:val="pt_PT" w:bidi="pt_PT"/>
        </w:rPr>
      </w:r>
      <w:r>
        <w:rPr>
          <w:vertAlign w:val="superscript"/>
          <w:lang w:val="pt_PT" w:bidi="pt_PT"/>
        </w:rPr>
        <w:t>15</w:t>
      </w:r>
      <w:r>
        <w:rPr>
          <w:lang w:val="pt_PT" w:bidi="pt_PT"/>
        </w:rPr>
        <w:t xml:space="preserve"> Ele disse: “Bendito seja o SENHOR, o Deus de Israel, que cumpriu com seu poder a promessa que fez com sua boca ao meu pai Davi, dizendo:</w:t>
      </w:r>
    </w:p>
    <w:p>
      <w:pPr/>
      <w:r>
        <w:rPr>
          <w:lang w:val="pt_PT" w:bidi="pt_PT"/>
        </w:rPr>
      </w:r>
      <w:r>
        <w:rPr>
          <w:vertAlign w:val="superscript"/>
          <w:lang w:val="pt_PT" w:bidi="pt_PT"/>
        </w:rPr>
        <w:t>16</w:t>
      </w:r>
      <w:r>
        <w:rPr>
          <w:lang w:val="pt_PT" w:bidi="pt_PT"/>
        </w:rPr>
        <w:t xml:space="preserve"> 'Desde o dia em que tirei o meu povo Israel do Egito, não escolhi nenhuma cidade entre as tribos para edificar nela uma casa ao meu nome. Porém, escolhi Davi para governar o meu povo Israel’.</w:t>
      </w:r>
    </w:p>
    <w:p>
      <w:pPr/>
      <w:r>
        <w:rPr>
          <w:lang w:val="pt_PT" w:bidi="pt_PT"/>
        </w:rPr>
      </w:r>
      <w:r>
        <w:rPr>
          <w:vertAlign w:val="superscript"/>
          <w:lang w:val="pt_PT" w:bidi="pt_PT"/>
        </w:rPr>
        <w:t>17</w:t>
      </w:r>
      <w:r>
        <w:rPr>
          <w:lang w:val="pt_PT" w:bidi="pt_PT"/>
        </w:rPr>
        <w:t xml:space="preserve"> Meu pai Davi desejava construir um templo dedicado ao nome do SENHOR, o Deus de Israel.</w:t>
      </w:r>
    </w:p>
    <w:p>
      <w:pPr/>
      <w:r>
        <w:rPr>
          <w:lang w:val="pt_PT" w:bidi="pt_PT"/>
        </w:rPr>
      </w:r>
      <w:r>
        <w:rPr>
          <w:vertAlign w:val="superscript"/>
          <w:lang w:val="pt_PT" w:bidi="pt_PT"/>
        </w:rPr>
        <w:t>18</w:t>
      </w:r>
      <w:r>
        <w:rPr>
          <w:lang w:val="pt_PT" w:bidi="pt_PT"/>
        </w:rPr>
        <w:t xml:space="preserve"> Contudo, o SENHOR lhe disse: ‘Foi bom que você tivesse esse propósito no coração.</w:t>
      </w:r>
    </w:p>
    <w:p>
      <w:pPr/>
      <w:r>
        <w:rPr>
          <w:lang w:val="pt_PT" w:bidi="pt_PT"/>
        </w:rPr>
      </w:r>
      <w:r>
        <w:rPr>
          <w:vertAlign w:val="superscript"/>
          <w:lang w:val="pt_PT" w:bidi="pt_PT"/>
        </w:rPr>
        <w:t>19</w:t>
      </w:r>
      <w:r>
        <w:rPr>
          <w:lang w:val="pt_PT" w:bidi="pt_PT"/>
        </w:rPr>
        <w:t xml:space="preserve"> Porém, não será você quem construirá o templo. O seu filho, que virá de você, edificará o templo para o meu nome’.</w:t>
      </w:r>
    </w:p>
    <w:p>
      <w:pPr/>
      <w:r>
        <w:rPr>
          <w:lang w:val="pt_PT" w:bidi="pt_PT"/>
        </w:rPr>
      </w:r>
      <w:r>
        <w:rPr>
          <w:vertAlign w:val="superscript"/>
          <w:lang w:val="pt_PT" w:bidi="pt_PT"/>
        </w:rPr>
        <w:t>20</w:t>
      </w:r>
      <w:r>
        <w:rPr>
          <w:lang w:val="pt_PT" w:bidi="pt_PT"/>
        </w:rPr>
        <w:t xml:space="preserve"> Assim, o SENHOR cumpriu o que prometeu: eu sucedi ao meu pai Davi e me sentei no trono de Israel, conforme a promessa do SENHOR. Construí o templo para o nome do SENHOR, o Deus de Israel,</w:t>
      </w:r>
    </w:p>
    <w:p>
      <w:pPr/>
      <w:r>
        <w:rPr>
          <w:lang w:val="pt_PT" w:bidi="pt_PT"/>
        </w:rPr>
      </w:r>
      <w:r>
        <w:rPr>
          <w:vertAlign w:val="superscript"/>
          <w:lang w:val="pt_PT" w:bidi="pt_PT"/>
        </w:rPr>
        <w:t>21</w:t>
      </w:r>
      <w:r>
        <w:rPr>
          <w:lang w:val="pt_PT" w:bidi="pt_PT"/>
        </w:rPr>
        <w:t xml:space="preserve"> e nele preparei um lugar para a arca, que guarda a aliança que o SENHOR fez com nossos antepassados quando os tirou do Egito”.</w:t>
      </w:r>
    </w:p>
    <w:p>
      <w:pPr/>
      <w:r>
        <w:rPr>
          <w:lang w:val="pt_PT" w:bidi="pt_PT"/>
        </w:rPr>
      </w:r>
      <w:r>
        <w:rPr>
          <w:vertAlign w:val="superscript"/>
          <w:lang w:val="pt_PT" w:bidi="pt_PT"/>
        </w:rPr>
        <w:t>22</w:t>
      </w:r>
      <w:r>
        <w:rPr>
          <w:lang w:val="pt_PT" w:bidi="pt_PT"/>
        </w:rPr>
        <w:t xml:space="preserve"> Salomão colocou-se em frente do altar do SENHOR, na presença de toda a comunidade de Israel, levantou as mãos</w:t>
      </w:r>
    </w:p>
    <w:p>
      <w:pPr/>
      <w:r>
        <w:rPr>
          <w:lang w:val="pt_PT" w:bidi="pt_PT"/>
        </w:rPr>
      </w:r>
      <w:r>
        <w:rPr>
          <w:vertAlign w:val="superscript"/>
          <w:lang w:val="pt_PT" w:bidi="pt_PT"/>
        </w:rPr>
        <w:t>23</w:t>
      </w:r>
      <w:r>
        <w:rPr>
          <w:lang w:val="pt_PT" w:bidi="pt_PT"/>
        </w:rPr>
        <w:t xml:space="preserve"> e fez esta oração: “SENHOR, Deus de Israel, não há Deus como tu, nem em cima nos céus nem embaixo na terra. Tu manténs a aliança e a fidelidade com os teus servos que andam diante de ti de todo o coração.</w:t>
      </w:r>
    </w:p>
    <w:p>
      <w:pPr/>
      <w:r>
        <w:rPr>
          <w:lang w:val="pt_PT" w:bidi="pt_PT"/>
        </w:rPr>
      </w:r>
      <w:r>
        <w:rPr>
          <w:vertAlign w:val="superscript"/>
          <w:lang w:val="pt_PT" w:bidi="pt_PT"/>
        </w:rPr>
        <w:t>24</w:t>
      </w:r>
      <w:r>
        <w:rPr>
          <w:lang w:val="pt_PT" w:bidi="pt_PT"/>
        </w:rPr>
        <w:t xml:space="preserve"> Cumpriste o que prometeste ao meu pai, teu servo Davi. Falaste com tua boca e realizaste com tua mão, como hoje se vê.</w:t>
      </w:r>
    </w:p>
    <w:p>
      <w:pPr/>
      <w:r>
        <w:rPr>
          <w:lang w:val="pt_PT" w:bidi="pt_PT"/>
        </w:rPr>
      </w:r>
      <w:r>
        <w:rPr>
          <w:vertAlign w:val="superscript"/>
          <w:lang w:val="pt_PT" w:bidi="pt_PT"/>
        </w:rPr>
        <w:t>25</w:t>
      </w:r>
      <w:r>
        <w:rPr>
          <w:lang w:val="pt_PT" w:bidi="pt_PT"/>
        </w:rPr>
        <w:t xml:space="preserve"> Agora, SENHOR, Deus de Israel, cumpre também o que prometeste ao meu pai, teu servo Davi, quando disseste: ‘Nunca faltará diante de mim um descendente seu no trono de Israel, se os seus filhos cuidarem de andar em meus caminhos, como você andou’.</w:t>
      </w:r>
    </w:p>
    <w:p>
      <w:pPr/>
      <w:r>
        <w:rPr>
          <w:lang w:val="pt_PT" w:bidi="pt_PT"/>
        </w:rPr>
      </w:r>
      <w:r>
        <w:rPr>
          <w:vertAlign w:val="superscript"/>
          <w:lang w:val="pt_PT" w:bidi="pt_PT"/>
        </w:rPr>
        <w:t>26</w:t>
      </w:r>
      <w:r>
        <w:rPr>
          <w:lang w:val="pt_PT" w:bidi="pt_PT"/>
        </w:rPr>
        <w:t xml:space="preserve"> Agora, ó Deus de Israel, confirma a palavra que falaste ao meu pai, teu servo Davi.</w:t>
      </w:r>
    </w:p>
    <w:p>
      <w:pPr/>
      <w:r>
        <w:rPr>
          <w:lang w:val="pt_PT" w:bidi="pt_PT"/>
        </w:rPr>
      </w:r>
      <w:r>
        <w:rPr>
          <w:vertAlign w:val="superscript"/>
          <w:lang w:val="pt_PT" w:bidi="pt_PT"/>
        </w:rPr>
        <w:t>27</w:t>
      </w:r>
      <w:r>
        <w:rPr>
          <w:lang w:val="pt_PT" w:bidi="pt_PT"/>
        </w:rPr>
        <w:t xml:space="preserve"> Mas será que Deus realmente habitaria na terra? Os céus, mesmo os mais altos céus, não podem te conter; quanto menos este templo que construí!</w:t>
      </w:r>
    </w:p>
    <w:p>
      <w:pPr/>
      <w:r>
        <w:rPr>
          <w:lang w:val="pt_PT" w:bidi="pt_PT"/>
        </w:rPr>
      </w:r>
      <w:r>
        <w:rPr>
          <w:vertAlign w:val="superscript"/>
          <w:lang w:val="pt_PT" w:bidi="pt_PT"/>
        </w:rPr>
        <w:t>28</w:t>
      </w:r>
      <w:r>
        <w:rPr>
          <w:lang w:val="pt_PT" w:bidi="pt_PT"/>
        </w:rPr>
        <w:t xml:space="preserve"> Mesmo assim, atende à minha oração e à minha súplica, SENHOR, meu Deus. Ouve o clamor e a oração que eu, teu servo, faço hoje diante de ti.</w:t>
      </w:r>
    </w:p>
    <w:p>
      <w:pPr/>
      <w:r>
        <w:rPr>
          <w:lang w:val="pt_PT" w:bidi="pt_PT"/>
        </w:rPr>
      </w:r>
      <w:r>
        <w:rPr>
          <w:vertAlign w:val="superscript"/>
          <w:lang w:val="pt_PT" w:bidi="pt_PT"/>
        </w:rPr>
        <w:t>29</w:t>
      </w:r>
      <w:r>
        <w:rPr>
          <w:lang w:val="pt_PT" w:bidi="pt_PT"/>
        </w:rPr>
        <w:t xml:space="preserve"> Que os teus olhos estejam abertos dia e noite sobre este templo, o lugar do qual disseste: ‘O meu nome estará ali’, para ouvires a oração que o teu servo fizer voltado para este lugar.</w:t>
      </w:r>
    </w:p>
    <w:p>
      <w:pPr/>
      <w:r>
        <w:rPr>
          <w:lang w:val="pt_PT" w:bidi="pt_PT"/>
        </w:rPr>
      </w:r>
      <w:r>
        <w:rPr>
          <w:vertAlign w:val="superscript"/>
          <w:lang w:val="pt_PT" w:bidi="pt_PT"/>
        </w:rPr>
        <w:t>30</w:t>
      </w:r>
      <w:r>
        <w:rPr>
          <w:lang w:val="pt_PT" w:bidi="pt_PT"/>
        </w:rPr>
        <w:t xml:space="preserve"> Ouve dos céus, onde habitas, as súplicas do teu servo e do teu povo Israel quando orarem voltados para este lugar. Quando ouvires, perdoa.</w:t>
      </w:r>
    </w:p>
    <w:p>
      <w:pPr/>
      <w:r>
        <w:rPr>
          <w:lang w:val="pt_PT" w:bidi="pt_PT"/>
        </w:rPr>
      </w:r>
      <w:r>
        <w:rPr>
          <w:vertAlign w:val="superscript"/>
          <w:lang w:val="pt_PT" w:bidi="pt_PT"/>
        </w:rPr>
        <w:t>31</w:t>
      </w:r>
      <w:r>
        <w:rPr>
          <w:lang w:val="pt_PT" w:bidi="pt_PT"/>
        </w:rPr>
        <w:t xml:space="preserve"> Quando alguém pecar contra outra pessoa e tiver de fazer juramento diante do teu altar neste templo,</w:t>
      </w:r>
    </w:p>
    <w:p>
      <w:pPr/>
      <w:r>
        <w:rPr>
          <w:lang w:val="pt_PT" w:bidi="pt_PT"/>
        </w:rPr>
      </w:r>
      <w:r>
        <w:rPr>
          <w:vertAlign w:val="superscript"/>
          <w:lang w:val="pt_PT" w:bidi="pt_PT"/>
        </w:rPr>
        <w:t>32</w:t>
      </w:r>
      <w:r>
        <w:rPr>
          <w:lang w:val="pt_PT" w:bidi="pt_PT"/>
        </w:rPr>
        <w:t xml:space="preserve"> ouve dos céus, julga os teus servos, condenando o culpado e declarando justo o inocente, dando a cada um conforme suas ações.</w:t>
      </w:r>
    </w:p>
    <w:p>
      <w:pPr/>
      <w:r>
        <w:rPr>
          <w:lang w:val="pt_PT" w:bidi="pt_PT"/>
        </w:rPr>
      </w:r>
      <w:r>
        <w:rPr>
          <w:vertAlign w:val="superscript"/>
          <w:lang w:val="pt_PT" w:bidi="pt_PT"/>
        </w:rPr>
        <w:t>33</w:t>
      </w:r>
      <w:r>
        <w:rPr>
          <w:lang w:val="pt_PT" w:bidi="pt_PT"/>
        </w:rPr>
        <w:t xml:space="preserve"> Quando um inimigo derrotar o teu povo de Israel porque este pecou contra ti, e se Israel voltar para ti, confessar o teu nome e orar neste templo,</w:t>
      </w:r>
    </w:p>
    <w:p>
      <w:pPr/>
      <w:r>
        <w:rPr>
          <w:lang w:val="pt_PT" w:bidi="pt_PT"/>
        </w:rPr>
      </w:r>
      <w:r>
        <w:rPr>
          <w:vertAlign w:val="superscript"/>
          <w:lang w:val="pt_PT" w:bidi="pt_PT"/>
        </w:rPr>
        <w:t>34</w:t>
      </w:r>
      <w:r>
        <w:rPr>
          <w:lang w:val="pt_PT" w:bidi="pt_PT"/>
        </w:rPr>
        <w:t xml:space="preserve"> ouve dos céus, perdoa o pecado do teu povo e o traz de volta à terra que deste aos seus antepassados.</w:t>
      </w:r>
    </w:p>
    <w:p>
      <w:pPr/>
      <w:r>
        <w:rPr>
          <w:lang w:val="pt_PT" w:bidi="pt_PT"/>
        </w:rPr>
      </w:r>
      <w:r>
        <w:rPr>
          <w:vertAlign w:val="superscript"/>
          <w:lang w:val="pt_PT" w:bidi="pt_PT"/>
        </w:rPr>
        <w:t>35</w:t>
      </w:r>
      <w:r>
        <w:rPr>
          <w:lang w:val="pt_PT" w:bidi="pt_PT"/>
        </w:rPr>
        <w:t xml:space="preserve"> Quando o céu se fechar e não houver chuva por causa do pecado do teu povo, e, se o teu povo orar voltado para este lugar, confessar o teu nome e se afastar do pecado,</w:t>
      </w:r>
    </w:p>
    <w:p>
      <w:pPr/>
      <w:r>
        <w:rPr>
          <w:lang w:val="pt_PT" w:bidi="pt_PT"/>
        </w:rPr>
      </w:r>
      <w:r>
        <w:rPr>
          <w:vertAlign w:val="superscript"/>
          <w:lang w:val="pt_PT" w:bidi="pt_PT"/>
        </w:rPr>
        <w:t>36</w:t>
      </w:r>
      <w:r>
        <w:rPr>
          <w:lang w:val="pt_PT" w:bidi="pt_PT"/>
        </w:rPr>
        <w:t xml:space="preserve"> ouve dos céus, perdoa o pecado dos teus servos, ensina o caminho certo que devem seguir e envia chuva sobre a terra que deste ao teu povo como herança.</w:t>
      </w:r>
    </w:p>
    <w:p>
      <w:pPr/>
      <w:r>
        <w:rPr>
          <w:lang w:val="pt_PT" w:bidi="pt_PT"/>
        </w:rPr>
      </w:r>
      <w:r>
        <w:rPr>
          <w:vertAlign w:val="superscript"/>
          <w:lang w:val="pt_PT" w:bidi="pt_PT"/>
        </w:rPr>
        <w:t>37</w:t>
      </w:r>
      <w:r>
        <w:rPr>
          <w:lang w:val="pt_PT" w:bidi="pt_PT"/>
        </w:rPr>
        <w:t xml:space="preserve"> No caso de fome ou praga na terra, praga nas lavouras, gafanhotos, lagartas, ou quando inimigos cercarem as cidades, ou qualquer tipo de calamidade ou doença,</w:t>
      </w:r>
    </w:p>
    <w:p>
      <w:pPr/>
      <w:r>
        <w:rPr>
          <w:lang w:val="pt_PT" w:bidi="pt_PT"/>
        </w:rPr>
      </w:r>
      <w:r>
        <w:rPr>
          <w:vertAlign w:val="superscript"/>
          <w:lang w:val="pt_PT" w:bidi="pt_PT"/>
        </w:rPr>
        <w:t>38</w:t>
      </w:r>
      <w:r>
        <w:rPr>
          <w:lang w:val="pt_PT" w:bidi="pt_PT"/>
        </w:rPr>
        <w:t xml:space="preserve"> e uma oração ou súplica for feita por qualquer pessoa de Israel, cada um consciente da dor do seu coração, estendendo as mãos para este templo,</w:t>
      </w:r>
    </w:p>
    <w:p>
      <w:pPr/>
      <w:r>
        <w:rPr>
          <w:lang w:val="pt_PT" w:bidi="pt_PT"/>
        </w:rPr>
      </w:r>
      <w:r>
        <w:rPr>
          <w:vertAlign w:val="superscript"/>
          <w:lang w:val="pt_PT" w:bidi="pt_PT"/>
        </w:rPr>
        <w:t>39</w:t>
      </w:r>
      <w:r>
        <w:rPr>
          <w:lang w:val="pt_PT" w:bidi="pt_PT"/>
        </w:rPr>
        <w:t xml:space="preserve"> ouve dos céus, onde habitas, perdoa e age. Trata cada um conforme os seus caminhos, pois conheces o coração de todos; só tu conheces o coração humano.</w:t>
      </w:r>
    </w:p>
    <w:p>
      <w:pPr/>
      <w:r>
        <w:rPr>
          <w:lang w:val="pt_PT" w:bidi="pt_PT"/>
        </w:rPr>
      </w:r>
      <w:r>
        <w:rPr>
          <w:vertAlign w:val="superscript"/>
          <w:lang w:val="pt_PT" w:bidi="pt_PT"/>
        </w:rPr>
        <w:t>40</w:t>
      </w:r>
      <w:r>
        <w:rPr>
          <w:lang w:val="pt_PT" w:bidi="pt_PT"/>
        </w:rPr>
        <w:t xml:space="preserve"> Assim eles temerão o SENHOR todos os dias em que viverem na terra que deste aos nossos antepassados.</w:t>
      </w:r>
    </w:p>
    <w:p>
      <w:pPr/>
      <w:r>
        <w:rPr>
          <w:lang w:val="pt_PT" w:bidi="pt_PT"/>
        </w:rPr>
      </w:r>
      <w:r>
        <w:rPr>
          <w:vertAlign w:val="superscript"/>
          <w:lang w:val="pt_PT" w:bidi="pt_PT"/>
        </w:rPr>
        <w:t>41</w:t>
      </w:r>
      <w:r>
        <w:rPr>
          <w:lang w:val="pt_PT" w:bidi="pt_PT"/>
        </w:rPr>
        <w:t xml:space="preserve"> Em relação aos estrangeiros que não pertencem ao teu povo Israel, mas vêm de terras distantes por causa do teu nome</w:t>
      </w:r>
    </w:p>
    <w:p>
      <w:pPr/>
      <w:r>
        <w:rPr>
          <w:lang w:val="pt_PT" w:bidi="pt_PT"/>
        </w:rPr>
      </w:r>
      <w:r>
        <w:rPr>
          <w:vertAlign w:val="superscript"/>
          <w:lang w:val="pt_PT" w:bidi="pt_PT"/>
        </w:rPr>
        <w:t>42</w:t>
      </w:r>
      <w:r>
        <w:rPr>
          <w:lang w:val="pt_PT" w:bidi="pt_PT"/>
        </w:rPr>
        <w:t xml:space="preserve"> — pois ouvirão falar do teu grande nome, da tua mão poderosa e do teu braço forte —, quando eles vierem e orarem voltados para este templo,</w:t>
      </w:r>
    </w:p>
    <w:p>
      <w:pPr/>
      <w:r>
        <w:rPr>
          <w:lang w:val="pt_PT" w:bidi="pt_PT"/>
        </w:rPr>
      </w:r>
      <w:r>
        <w:rPr>
          <w:vertAlign w:val="superscript"/>
          <w:lang w:val="pt_PT" w:bidi="pt_PT"/>
        </w:rPr>
        <w:t>43</w:t>
      </w:r>
      <w:r>
        <w:rPr>
          <w:lang w:val="pt_PT" w:bidi="pt_PT"/>
        </w:rPr>
        <w:t xml:space="preserve"> ouve dos céus, onde habitas, e atende ao que eles pedirem, para que todos os povos da terra conheçam o teu nome e te temam, como o teu povo Israel, e saibam que este templo que construí leva o teu nome.</w:t>
      </w:r>
    </w:p>
    <w:p>
      <w:pPr/>
      <w:r>
        <w:rPr>
          <w:lang w:val="pt_PT" w:bidi="pt_PT"/>
        </w:rPr>
      </w:r>
      <w:r>
        <w:rPr>
          <w:vertAlign w:val="superscript"/>
          <w:lang w:val="pt_PT" w:bidi="pt_PT"/>
        </w:rPr>
        <w:t>44</w:t>
      </w:r>
      <w:r>
        <w:rPr>
          <w:lang w:val="pt_PT" w:bidi="pt_PT"/>
        </w:rPr>
        <w:t xml:space="preserve"> Quando o teu povo sair para guerrear contra seus inimigos, por onde quer que tu o enviares, e orar ao SENHOR voltado para a cidade que escolheste e para o templo que construí para o teu nome,</w:t>
      </w:r>
    </w:p>
    <w:p>
      <w:pPr/>
      <w:r>
        <w:rPr>
          <w:lang w:val="pt_PT" w:bidi="pt_PT"/>
        </w:rPr>
      </w:r>
      <w:r>
        <w:rPr>
          <w:vertAlign w:val="superscript"/>
          <w:lang w:val="pt_PT" w:bidi="pt_PT"/>
        </w:rPr>
        <w:t>45</w:t>
      </w:r>
      <w:r>
        <w:rPr>
          <w:lang w:val="pt_PT" w:bidi="pt_PT"/>
        </w:rPr>
        <w:t xml:space="preserve"> ouve dos céus a oração e súplica do teu povo e faz justiça à sua causa.</w:t>
      </w:r>
    </w:p>
    <w:p>
      <w:pPr/>
      <w:r>
        <w:rPr>
          <w:lang w:val="pt_PT" w:bidi="pt_PT"/>
        </w:rPr>
      </w:r>
      <w:r>
        <w:rPr>
          <w:vertAlign w:val="superscript"/>
          <w:lang w:val="pt_PT" w:bidi="pt_PT"/>
        </w:rPr>
        <w:t>46</w:t>
      </w:r>
      <w:r>
        <w:rPr>
          <w:lang w:val="pt_PT" w:bidi="pt_PT"/>
        </w:rPr>
        <w:t xml:space="preserve"> Quando pecarem contra ti — pois ninguém está livre do pecado —, e tu ficares irado com eles e os entregares ao inimigo, que os leve como cativos para uma terra distante ou próxima,</w:t>
      </w:r>
    </w:p>
    <w:p>
      <w:pPr/>
      <w:r>
        <w:rPr>
          <w:lang w:val="pt_PT" w:bidi="pt_PT"/>
        </w:rPr>
      </w:r>
      <w:r>
        <w:rPr>
          <w:vertAlign w:val="superscript"/>
          <w:lang w:val="pt_PT" w:bidi="pt_PT"/>
        </w:rPr>
        <w:t>47</w:t>
      </w:r>
      <w:r>
        <w:rPr>
          <w:lang w:val="pt_PT" w:bidi="pt_PT"/>
        </w:rPr>
        <w:t xml:space="preserve"> se nessa terra eles pensarem no que fizeram, se arrependerem e disserem: ‘Pecamos, fizemos o que é errado e fomos rebeldes’,</w:t>
      </w:r>
    </w:p>
    <w:p>
      <w:pPr/>
      <w:r>
        <w:rPr>
          <w:lang w:val="pt_PT" w:bidi="pt_PT"/>
        </w:rPr>
      </w:r>
      <w:r>
        <w:rPr>
          <w:vertAlign w:val="superscript"/>
          <w:lang w:val="pt_PT" w:bidi="pt_PT"/>
        </w:rPr>
        <w:t>48</w:t>
      </w:r>
      <w:r>
        <w:rPr>
          <w:lang w:val="pt_PT" w:bidi="pt_PT"/>
        </w:rPr>
        <w:t xml:space="preserve"> e se voltarem para ti de todo o coração e de toda a alma na terra dos seus inimigos, orando voltados para a terra que deste aos seus antepassados, para a cidade que escolheste e para o templo que construí para o teu nome,</w:t>
      </w:r>
    </w:p>
    <w:p>
      <w:pPr/>
      <w:r>
        <w:rPr>
          <w:lang w:val="pt_PT" w:bidi="pt_PT"/>
        </w:rPr>
      </w:r>
      <w:r>
        <w:rPr>
          <w:vertAlign w:val="superscript"/>
          <w:lang w:val="pt_PT" w:bidi="pt_PT"/>
        </w:rPr>
        <w:t>49</w:t>
      </w:r>
      <w:r>
        <w:rPr>
          <w:lang w:val="pt_PT" w:bidi="pt_PT"/>
        </w:rPr>
        <w:t xml:space="preserve"> então ouve dos céus, onde habitas, a sua oração e a sua súplica e defende a sua causa.</w:t>
      </w:r>
    </w:p>
    <w:p>
      <w:pPr/>
      <w:r>
        <w:rPr>
          <w:lang w:val="pt_PT" w:bidi="pt_PT"/>
        </w:rPr>
      </w:r>
      <w:r>
        <w:rPr>
          <w:vertAlign w:val="superscript"/>
          <w:lang w:val="pt_PT" w:bidi="pt_PT"/>
        </w:rPr>
        <w:t>50</w:t>
      </w:r>
      <w:r>
        <w:rPr>
          <w:lang w:val="pt_PT" w:bidi="pt_PT"/>
        </w:rPr>
        <w:t xml:space="preserve"> Perdoa o teu povo, que pecou contra ti, e todas as suas transgressões, e faz com que os inimigos que os levaram cativos tenham misericórdia deles,</w:t>
      </w:r>
    </w:p>
    <w:p>
      <w:pPr/>
      <w:r>
        <w:rPr>
          <w:lang w:val="pt_PT" w:bidi="pt_PT"/>
        </w:rPr>
      </w:r>
      <w:r>
        <w:rPr>
          <w:vertAlign w:val="superscript"/>
          <w:lang w:val="pt_PT" w:bidi="pt_PT"/>
        </w:rPr>
        <w:t>51</w:t>
      </w:r>
      <w:r>
        <w:rPr>
          <w:lang w:val="pt_PT" w:bidi="pt_PT"/>
        </w:rPr>
        <w:t xml:space="preserve"> pois eles são o teu povo e a tua herança, que tiraste do Egito, da fornalha de ferro.</w:t>
      </w:r>
    </w:p>
    <w:p>
      <w:pPr/>
      <w:r>
        <w:rPr>
          <w:lang w:val="pt_PT" w:bidi="pt_PT"/>
        </w:rPr>
      </w:r>
      <w:r>
        <w:rPr>
          <w:vertAlign w:val="superscript"/>
          <w:lang w:val="pt_PT" w:bidi="pt_PT"/>
        </w:rPr>
        <w:t>52</w:t>
      </w:r>
      <w:r>
        <w:rPr>
          <w:lang w:val="pt_PT" w:bidi="pt_PT"/>
        </w:rPr>
        <w:t xml:space="preserve"> Que os teus olhos estejam atentos à súplica do teu servo e do teu povo Israel, e que os ouças sempre que clamarem a ti!</w:t>
      </w:r>
    </w:p>
    <w:p>
      <w:pPr/>
      <w:r>
        <w:rPr>
          <w:lang w:val="pt_PT" w:bidi="pt_PT"/>
        </w:rPr>
      </w:r>
      <w:r>
        <w:rPr>
          <w:vertAlign w:val="superscript"/>
          <w:lang w:val="pt_PT" w:bidi="pt_PT"/>
        </w:rPr>
        <w:t>53</w:t>
      </w:r>
      <w:r>
        <w:rPr>
          <w:lang w:val="pt_PT" w:bidi="pt_PT"/>
        </w:rPr>
        <w:t xml:space="preserve"> Pois tu os separaste como tua herança dentre todos os povos da terra, como disseste por meio de Moisés, teu servo, quando tiraste nossos antepassados do Egito, ó SENHOR Deus”.</w:t>
      </w:r>
    </w:p>
    <w:p>
      <w:pPr/>
      <w:r>
        <w:rPr>
          <w:lang w:val="pt_PT" w:bidi="pt_PT"/>
        </w:rPr>
      </w:r>
      <w:r>
        <w:rPr>
          <w:vertAlign w:val="superscript"/>
          <w:lang w:val="pt_PT" w:bidi="pt_PT"/>
        </w:rPr>
        <w:t>54</w:t>
      </w:r>
      <w:r>
        <w:rPr>
          <w:lang w:val="pt_PT" w:bidi="pt_PT"/>
        </w:rPr>
        <w:t xml:space="preserve"> Assim que Salomão terminou essa oração e súplica ao SENHOR, levantou-se diante do altar, onde estava ajoelhado com as mãos erguidas para o céu,</w:t>
      </w:r>
    </w:p>
    <w:p>
      <w:pPr/>
      <w:r>
        <w:rPr>
          <w:lang w:val="pt_PT" w:bidi="pt_PT"/>
        </w:rPr>
      </w:r>
      <w:r>
        <w:rPr>
          <w:vertAlign w:val="superscript"/>
          <w:lang w:val="pt_PT" w:bidi="pt_PT"/>
        </w:rPr>
        <w:t>55</w:t>
      </w:r>
      <w:r>
        <w:rPr>
          <w:lang w:val="pt_PT" w:bidi="pt_PT"/>
        </w:rPr>
        <w:t xml:space="preserve"> e abençoou em alta voz toda a comunidade de Israel:</w:t>
      </w:r>
    </w:p>
    <w:p>
      <w:pPr/>
      <w:r>
        <w:rPr>
          <w:lang w:val="pt_PT" w:bidi="pt_PT"/>
        </w:rPr>
      </w:r>
      <w:r>
        <w:rPr>
          <w:vertAlign w:val="superscript"/>
          <w:lang w:val="pt_PT" w:bidi="pt_PT"/>
        </w:rPr>
        <w:t>56</w:t>
      </w:r>
      <w:r>
        <w:rPr>
          <w:lang w:val="pt_PT" w:bidi="pt_PT"/>
        </w:rPr>
        <w:t xml:space="preserve"> "Bendito seja o SENHOR, que cumpriu sua promessa, dando descanso ao seu povo Israel. Nenhuma palavra deixou de se cumprir de todas as boas promessas que fez por meio de Moisés, seu servo.</w:t>
      </w:r>
    </w:p>
    <w:p>
      <w:pPr/>
      <w:r>
        <w:rPr>
          <w:lang w:val="pt_PT" w:bidi="pt_PT"/>
        </w:rPr>
      </w:r>
      <w:r>
        <w:rPr>
          <w:vertAlign w:val="superscript"/>
          <w:lang w:val="pt_PT" w:bidi="pt_PT"/>
        </w:rPr>
        <w:t>57</w:t>
      </w:r>
      <w:r>
        <w:rPr>
          <w:lang w:val="pt_PT" w:bidi="pt_PT"/>
        </w:rPr>
        <w:t xml:space="preserve"> Que o SENHOR, nosso Deus, esteja em nosso meio, como esteve com nossos antepassados. Que ele nunca nos abandone nem nos deixe!</w:t>
      </w:r>
    </w:p>
    <w:p>
      <w:pPr/>
      <w:r>
        <w:rPr>
          <w:lang w:val="pt_PT" w:bidi="pt_PT"/>
        </w:rPr>
      </w:r>
      <w:r>
        <w:rPr>
          <w:vertAlign w:val="superscript"/>
          <w:lang w:val="pt_PT" w:bidi="pt_PT"/>
        </w:rPr>
        <w:t>58</w:t>
      </w:r>
      <w:r>
        <w:rPr>
          <w:lang w:val="pt_PT" w:bidi="pt_PT"/>
        </w:rPr>
        <w:t xml:space="preserve"> Que ele incline o nosso coração para si, para que andemos em todos os seus caminhos e guardemos os mandamentos, decretos e leis que deu aos nossos antepassados!</w:t>
      </w:r>
    </w:p>
    <w:p>
      <w:pPr/>
      <w:r>
        <w:rPr>
          <w:lang w:val="pt_PT" w:bidi="pt_PT"/>
        </w:rPr>
      </w:r>
      <w:r>
        <w:rPr>
          <w:vertAlign w:val="superscript"/>
          <w:lang w:val="pt_PT" w:bidi="pt_PT"/>
        </w:rPr>
        <w:t>59</w:t>
      </w:r>
      <w:r>
        <w:rPr>
          <w:lang w:val="pt_PT" w:bidi="pt_PT"/>
        </w:rPr>
        <w:t xml:space="preserve"> Que as palavras desta súplica estejam diante do SENHOR, nosso Deus, dia e noite, para que ele faça justiça ao seu servo e ao seu povo Israel, conforme a necessidade de cada dia.</w:t>
      </w:r>
    </w:p>
    <w:p>
      <w:pPr/>
      <w:r>
        <w:rPr>
          <w:lang w:val="pt_PT" w:bidi="pt_PT"/>
        </w:rPr>
      </w:r>
      <w:r>
        <w:rPr>
          <w:vertAlign w:val="superscript"/>
          <w:lang w:val="pt_PT" w:bidi="pt_PT"/>
        </w:rPr>
        <w:t>60</w:t>
      </w:r>
      <w:r>
        <w:rPr>
          <w:lang w:val="pt_PT" w:bidi="pt_PT"/>
        </w:rPr>
        <w:t xml:space="preserve"> Assim, todos os povos da terra verão que o SENHOR é Deus e que não existe outro.</w:t>
      </w:r>
    </w:p>
    <w:p>
      <w:pPr/>
      <w:r>
        <w:rPr>
          <w:lang w:val="pt_PT" w:bidi="pt_PT"/>
        </w:rPr>
      </w:r>
      <w:r>
        <w:rPr>
          <w:vertAlign w:val="superscript"/>
          <w:lang w:val="pt_PT" w:bidi="pt_PT"/>
        </w:rPr>
        <w:t>61</w:t>
      </w:r>
      <w:r>
        <w:rPr>
          <w:lang w:val="pt_PT" w:bidi="pt_PT"/>
        </w:rPr>
        <w:t xml:space="preserve"> Quanto a vocês, tenham o coração íntegro diante do SENHOR, nosso Deus, para seguirem os decretos e os mandamentos dele, como hoje”.</w:t>
      </w:r>
    </w:p>
    <w:p>
      <w:pPr/>
      <w:r>
        <w:rPr>
          <w:lang w:val="pt_PT" w:bidi="pt_PT"/>
        </w:rPr>
      </w:r>
      <w:r>
        <w:rPr>
          <w:vertAlign w:val="superscript"/>
          <w:lang w:val="pt_PT" w:bidi="pt_PT"/>
        </w:rPr>
        <w:t>62</w:t>
      </w:r>
      <w:r>
        <w:rPr>
          <w:lang w:val="pt_PT" w:bidi="pt_PT"/>
        </w:rPr>
        <w:t xml:space="preserve"> Então Salomão e todos os israelitas ofereceram sacrifícios ao SENHOR.</w:t>
      </w:r>
    </w:p>
    <w:p>
      <w:pPr/>
      <w:r>
        <w:rPr>
          <w:lang w:val="pt_PT" w:bidi="pt_PT"/>
        </w:rPr>
      </w:r>
      <w:r>
        <w:rPr>
          <w:vertAlign w:val="superscript"/>
          <w:lang w:val="pt_PT" w:bidi="pt_PT"/>
        </w:rPr>
        <w:t>63</w:t>
      </w:r>
      <w:r>
        <w:rPr>
          <w:lang w:val="pt_PT" w:bidi="pt_PT"/>
        </w:rPr>
        <w:t xml:space="preserve"> Como oferta de paz, o rei apresentou 22 mil bois e 120 mil ovelhas. Assim, ele e todos os israelitas dedicaram o templo do SENHOR.</w:t>
      </w:r>
    </w:p>
    <w:p>
      <w:pPr/>
      <w:r>
        <w:rPr>
          <w:lang w:val="pt_PT" w:bidi="pt_PT"/>
        </w:rPr>
      </w:r>
      <w:r>
        <w:rPr>
          <w:vertAlign w:val="superscript"/>
          <w:lang w:val="pt_PT" w:bidi="pt_PT"/>
        </w:rPr>
        <w:t>64</w:t>
      </w:r>
      <w:r>
        <w:rPr>
          <w:lang w:val="pt_PT" w:bidi="pt_PT"/>
        </w:rPr>
        <w:t xml:space="preserve"> E ainda naquele dia, ele consagrou a área central do pátio à frente do templo do SENHOR, pois o altar de bronze era pequeno demais para os holocaustos, as ofertas de cereais e a gordura das ofertas de paz que ele havia preparado.</w:t>
      </w:r>
    </w:p>
    <w:p>
      <w:pPr/>
      <w:r>
        <w:rPr>
          <w:lang w:val="pt_PT" w:bidi="pt_PT"/>
        </w:rPr>
      </w:r>
      <w:r>
        <w:rPr>
          <w:vertAlign w:val="superscript"/>
          <w:lang w:val="pt_PT" w:bidi="pt_PT"/>
        </w:rPr>
        <w:t>65</w:t>
      </w:r>
      <w:r>
        <w:rPr>
          <w:lang w:val="pt_PT" w:bidi="pt_PT"/>
        </w:rPr>
        <w:t xml:space="preserve"> Salomão e todo o Israel celebraram a festa diante do SENHOR, nosso Deus. Era uma grande congregação com pessoas vindas desde Lebo-Hamate até o ribeiro do Egito. Celebraram a festa durante sete dias.</w:t>
      </w:r>
    </w:p>
    <w:p>
      <w:pPr/>
      <w:r>
        <w:rPr>
          <w:lang w:val="pt_PT" w:bidi="pt_PT"/>
        </w:rPr>
      </w:r>
      <w:r>
        <w:rPr>
          <w:vertAlign w:val="superscript"/>
          <w:lang w:val="pt_PT" w:bidi="pt_PT"/>
        </w:rPr>
        <w:t>66</w:t>
      </w:r>
      <w:r>
        <w:rPr>
          <w:lang w:val="pt_PT" w:bidi="pt_PT"/>
        </w:rPr>
        <w:t xml:space="preserve"> No oitavo dia, Salomão despediu o povo. Os israelitas o abençoaram e voltaram para casa, alegres por todo o bem que o SENHOR havia feito ao seu servo Davi e ao seu povo Israel.</w:t>
      </w:r>
    </w:p>
    <w:p>
      <w:pPr>
        <w:pStyle w:val="Heading2"/>
      </w:pPr>
      <w:r>
        <w:rPr>
          <w:lang w:val="pt_PT" w:bidi="pt_PT"/>
        </w:rPr>
        <w:t>1 Reis 9:1</w:t>
      </w:r>
      <w:r>
        <w:rPr>
          <w:lang w:val="pt_PT" w:bidi="pt_PT"/>
        </w:rPr>
      </w:r>
    </w:p>
    <w:p>
      <w:pPr/>
      <w:r>
        <w:rPr>
          <w:lang w:val="pt_PT" w:bidi="pt_PT"/>
        </w:rPr>
      </w:r>
      <w:r>
        <w:rPr>
          <w:vertAlign w:val="superscript"/>
          <w:lang w:val="pt_PT" w:bidi="pt_PT"/>
        </w:rPr>
        <w:t>1</w:t>
      </w:r>
      <w:r>
        <w:rPr>
          <w:lang w:val="pt_PT" w:bidi="pt_PT"/>
        </w:rPr>
        <w:t xml:space="preserve"> Quando Salomão concluiu a construção do templo do SENHOR, do palácio real e de tudo o que havia planejado realizar,</w:t>
      </w:r>
    </w:p>
    <w:p>
      <w:pPr/>
      <w:r>
        <w:rPr>
          <w:lang w:val="pt_PT" w:bidi="pt_PT"/>
        </w:rPr>
      </w:r>
      <w:r>
        <w:rPr>
          <w:vertAlign w:val="superscript"/>
          <w:lang w:val="pt_PT" w:bidi="pt_PT"/>
        </w:rPr>
        <w:t>2</w:t>
      </w:r>
      <w:r>
        <w:rPr>
          <w:lang w:val="pt_PT" w:bidi="pt_PT"/>
        </w:rPr>
        <w:t xml:space="preserve"> o SENHOR se mostrou a ele pela segunda vez, assim como havia feito em Gibeom,</w:t>
      </w:r>
    </w:p>
    <w:p>
      <w:pPr/>
      <w:r>
        <w:rPr>
          <w:lang w:val="pt_PT" w:bidi="pt_PT"/>
        </w:rPr>
      </w:r>
      <w:r>
        <w:rPr>
          <w:vertAlign w:val="superscript"/>
          <w:lang w:val="pt_PT" w:bidi="pt_PT"/>
        </w:rPr>
        <w:t>3</w:t>
      </w:r>
      <w:r>
        <w:rPr>
          <w:lang w:val="pt_PT" w:bidi="pt_PT"/>
        </w:rPr>
        <w:t xml:space="preserve"> e lhe disse: “Ouvi a oração e a súplica que você fez em minha presença. Separei este templo que você construiu para que o meu nome esteja nele para sempre. Meus olhos e meu coração estarão ali todos os dias.</w:t>
      </w:r>
    </w:p>
    <w:p>
      <w:pPr/>
      <w:r>
        <w:rPr>
          <w:lang w:val="pt_PT" w:bidi="pt_PT"/>
        </w:rPr>
      </w:r>
      <w:r>
        <w:rPr>
          <w:vertAlign w:val="superscript"/>
          <w:lang w:val="pt_PT" w:bidi="pt_PT"/>
        </w:rPr>
        <w:t>4</w:t>
      </w:r>
      <w:r>
        <w:rPr>
          <w:lang w:val="pt_PT" w:bidi="pt_PT"/>
        </w:rPr>
        <w:t xml:space="preserve"> Se você viver diante de mim com lealdade e retidão, como viveu seu pai Davi, fazendo tudo o que ordenei e guardando meus decretos e ordenanças,</w:t>
      </w:r>
    </w:p>
    <w:p>
      <w:pPr/>
      <w:r>
        <w:rPr>
          <w:lang w:val="pt_PT" w:bidi="pt_PT"/>
        </w:rPr>
      </w:r>
      <w:r>
        <w:rPr>
          <w:vertAlign w:val="superscript"/>
          <w:lang w:val="pt_PT" w:bidi="pt_PT"/>
        </w:rPr>
        <w:t>5</w:t>
      </w:r>
      <w:r>
        <w:rPr>
          <w:lang w:val="pt_PT" w:bidi="pt_PT"/>
        </w:rPr>
        <w:t xml:space="preserve"> confirmarei para sempre o trono do seu reino sobre Israel, como prometi ao seu pai Davi, dizendo: ‘Nunca faltará um descendente seu governando Israel’.</w:t>
      </w:r>
    </w:p>
    <w:p>
      <w:pPr/>
      <w:r>
        <w:rPr>
          <w:lang w:val="pt_PT" w:bidi="pt_PT"/>
        </w:rPr>
      </w:r>
      <w:r>
        <w:rPr>
          <w:vertAlign w:val="superscript"/>
          <w:lang w:val="pt_PT" w:bidi="pt_PT"/>
        </w:rPr>
        <w:t>6</w:t>
      </w:r>
      <w:r>
        <w:rPr>
          <w:lang w:val="pt_PT" w:bidi="pt_PT"/>
        </w:rPr>
        <w:t xml:space="preserve"> Mas, se você ou seus filhos se afastarem de mim e deixarem de obedecer aos meus mandamentos e leis, e começarem a servir e adorar a outros deuses,</w:t>
      </w:r>
    </w:p>
    <w:p>
      <w:pPr/>
      <w:r>
        <w:rPr>
          <w:lang w:val="pt_PT" w:bidi="pt_PT"/>
        </w:rPr>
      </w:r>
      <w:r>
        <w:rPr>
          <w:vertAlign w:val="superscript"/>
          <w:lang w:val="pt_PT" w:bidi="pt_PT"/>
        </w:rPr>
        <w:t>7</w:t>
      </w:r>
      <w:r>
        <w:rPr>
          <w:lang w:val="pt_PT" w:bidi="pt_PT"/>
        </w:rPr>
        <w:t xml:space="preserve"> eu tirarei Israel da terra que lhe dei e afastarei da minha presença este templo que consagrei ao meu nome. Israel será motivo de escárnio e desprezo entre todos os povos.</w:t>
      </w:r>
    </w:p>
    <w:p>
      <w:pPr/>
      <w:r>
        <w:rPr>
          <w:lang w:val="pt_PT" w:bidi="pt_PT"/>
        </w:rPr>
      </w:r>
      <w:r>
        <w:rPr>
          <w:vertAlign w:val="superscript"/>
          <w:lang w:val="pt_PT" w:bidi="pt_PT"/>
        </w:rPr>
        <w:t>8</w:t>
      </w:r>
      <w:r>
        <w:rPr>
          <w:lang w:val="pt_PT" w:bidi="pt_PT"/>
        </w:rPr>
        <w:t xml:space="preserve"> Este templo, que agora é tão grandioso, fará com que todos os que passarem por ele fiquem surpresos e perguntem: ‘Por que o SENHOR fez isso com esta terra e com este templo?’.</w:t>
      </w:r>
    </w:p>
    <w:p>
      <w:pPr/>
      <w:r>
        <w:rPr>
          <w:lang w:val="pt_PT" w:bidi="pt_PT"/>
        </w:rPr>
      </w:r>
      <w:r>
        <w:rPr>
          <w:vertAlign w:val="superscript"/>
          <w:lang w:val="pt_PT" w:bidi="pt_PT"/>
        </w:rPr>
        <w:t>9</w:t>
      </w:r>
      <w:r>
        <w:rPr>
          <w:lang w:val="pt_PT" w:bidi="pt_PT"/>
        </w:rPr>
        <w:t xml:space="preserve"> E responderão: ‘Porque os israelitas abandonaram o SENHOR, seu Deus, que tirou seus antepassados do Egito, e passaram a seguir outros deuses, servindo e adorando a eles. Por isso o SENHOR trouxe todo este mal sobre eles’”.</w:t>
      </w:r>
    </w:p>
    <w:p>
      <w:pPr/>
      <w:r>
        <w:rPr>
          <w:lang w:val="pt_PT" w:bidi="pt_PT"/>
        </w:rPr>
      </w:r>
      <w:r>
        <w:rPr>
          <w:vertAlign w:val="superscript"/>
          <w:lang w:val="pt_PT" w:bidi="pt_PT"/>
        </w:rPr>
        <w:t>10</w:t>
      </w:r>
      <w:r>
        <w:rPr>
          <w:lang w:val="pt_PT" w:bidi="pt_PT"/>
        </w:rPr>
        <w:t xml:space="preserve"> Ao fim de vinte anos, período em que Salomão construiu o templo do SENHOR e o palácio real,</w:t>
      </w:r>
    </w:p>
    <w:p>
      <w:pPr/>
      <w:r>
        <w:rPr>
          <w:lang w:val="pt_PT" w:bidi="pt_PT"/>
        </w:rPr>
      </w:r>
      <w:r>
        <w:rPr>
          <w:vertAlign w:val="superscript"/>
          <w:lang w:val="pt_PT" w:bidi="pt_PT"/>
        </w:rPr>
        <w:t>11</w:t>
      </w:r>
      <w:r>
        <w:rPr>
          <w:lang w:val="pt_PT" w:bidi="pt_PT"/>
        </w:rPr>
        <w:t xml:space="preserve"> ele entregou vinte cidades da região da Galileia a Hirão, rei de Tiro. Este rei havia fornecido a Salomão madeira de cedro e de pinho, além do ouro de que precisou.</w:t>
      </w:r>
    </w:p>
    <w:p>
      <w:pPr/>
      <w:r>
        <w:rPr>
          <w:lang w:val="pt_PT" w:bidi="pt_PT"/>
        </w:rPr>
      </w:r>
      <w:r>
        <w:rPr>
          <w:vertAlign w:val="superscript"/>
          <w:lang w:val="pt_PT" w:bidi="pt_PT"/>
        </w:rPr>
        <w:t>12</w:t>
      </w:r>
      <w:r>
        <w:rPr>
          <w:lang w:val="pt_PT" w:bidi="pt_PT"/>
        </w:rPr>
        <w:t xml:space="preserve"> Hirão foi de Tiro para ver as cidades que Salomão lhe tinha dado, mas elas não lhe agradaram.</w:t>
      </w:r>
    </w:p>
    <w:p>
      <w:pPr/>
      <w:r>
        <w:rPr>
          <w:lang w:val="pt_PT" w:bidi="pt_PT"/>
        </w:rPr>
      </w:r>
      <w:r>
        <w:rPr>
          <w:vertAlign w:val="superscript"/>
          <w:lang w:val="pt_PT" w:bidi="pt_PT"/>
        </w:rPr>
        <w:t>13</w:t>
      </w:r>
      <w:r>
        <w:rPr>
          <w:lang w:val="pt_PT" w:bidi="pt_PT"/>
        </w:rPr>
        <w:t xml:space="preserve"> Então perguntou: “Meu irmão, que cidades são essas que você me deu?”. Por isso, aquela região recebeu o nome de Cabul, como é chamada até hoje.</w:t>
      </w:r>
    </w:p>
    <w:p>
      <w:pPr/>
      <w:r>
        <w:rPr>
          <w:lang w:val="pt_PT" w:bidi="pt_PT"/>
        </w:rPr>
      </w:r>
      <w:r>
        <w:rPr>
          <w:vertAlign w:val="superscript"/>
          <w:lang w:val="pt_PT" w:bidi="pt_PT"/>
        </w:rPr>
        <w:t>14</w:t>
      </w:r>
      <w:r>
        <w:rPr>
          <w:lang w:val="pt_PT" w:bidi="pt_PT"/>
        </w:rPr>
        <w:t xml:space="preserve"> Hirão havia enviado a Salomão cerca de quatro mil quilos de ouro.</w:t>
      </w:r>
    </w:p>
    <w:p>
      <w:pPr/>
      <w:r>
        <w:rPr>
          <w:lang w:val="pt_PT" w:bidi="pt_PT"/>
        </w:rPr>
      </w:r>
      <w:r>
        <w:rPr>
          <w:vertAlign w:val="superscript"/>
          <w:lang w:val="pt_PT" w:bidi="pt_PT"/>
        </w:rPr>
        <w:t>15</w:t>
      </w:r>
      <w:r>
        <w:rPr>
          <w:lang w:val="pt_PT" w:bidi="pt_PT"/>
        </w:rPr>
        <w:t xml:space="preserve"> Este é o registro do trabalho obrigatório imposto pelo rei Salomão para construir o templo do SENHOR, o palácio real, o aterro do Milo, o muro de Jerusalém, além de Hazor, Megido e Gezer.</w:t>
      </w:r>
    </w:p>
    <w:p>
      <w:pPr/>
      <w:r>
        <w:rPr>
          <w:lang w:val="pt_PT" w:bidi="pt_PT"/>
        </w:rPr>
      </w:r>
      <w:r>
        <w:rPr>
          <w:vertAlign w:val="superscript"/>
          <w:lang w:val="pt_PT" w:bidi="pt_PT"/>
        </w:rPr>
        <w:t>16</w:t>
      </w:r>
      <w:r>
        <w:rPr>
          <w:lang w:val="pt_PT" w:bidi="pt_PT"/>
        </w:rPr>
        <w:t xml:space="preserve"> O faraó, rei do Egito, havia atacado Gezer, tomado a cidade, incendiado o lugar e matado os cananeus que viviam ali. Depois, deu a cidade à sua filha, esposa de Salomão, como presente de casamento.</w:t>
      </w:r>
    </w:p>
    <w:p>
      <w:pPr/>
      <w:r>
        <w:rPr>
          <w:lang w:val="pt_PT" w:bidi="pt_PT"/>
        </w:rPr>
      </w:r>
      <w:r>
        <w:rPr>
          <w:vertAlign w:val="superscript"/>
          <w:lang w:val="pt_PT" w:bidi="pt_PT"/>
        </w:rPr>
        <w:t>17</w:t>
      </w:r>
      <w:r>
        <w:rPr>
          <w:lang w:val="pt_PT" w:bidi="pt_PT"/>
        </w:rPr>
        <w:t xml:space="preserve"> Assim, Salomão reconstruiu Gezer, bem como Bete-Horom Baixa,</w:t>
      </w:r>
    </w:p>
    <w:p>
      <w:pPr/>
      <w:r>
        <w:rPr>
          <w:lang w:val="pt_PT" w:bidi="pt_PT"/>
        </w:rPr>
      </w:r>
      <w:r>
        <w:rPr>
          <w:vertAlign w:val="superscript"/>
          <w:lang w:val="pt_PT" w:bidi="pt_PT"/>
        </w:rPr>
        <w:t>18</w:t>
      </w:r>
      <w:r>
        <w:rPr>
          <w:lang w:val="pt_PT" w:bidi="pt_PT"/>
        </w:rPr>
        <w:t xml:space="preserve"> Baalate e Tadmor, no deserto daquela região.</w:t>
      </w:r>
    </w:p>
    <w:p>
      <w:pPr/>
      <w:r>
        <w:rPr>
          <w:lang w:val="pt_PT" w:bidi="pt_PT"/>
        </w:rPr>
      </w:r>
      <w:r>
        <w:rPr>
          <w:vertAlign w:val="superscript"/>
          <w:lang w:val="pt_PT" w:bidi="pt_PT"/>
        </w:rPr>
        <w:t>19</w:t>
      </w:r>
      <w:r>
        <w:rPr>
          <w:lang w:val="pt_PT" w:bidi="pt_PT"/>
        </w:rPr>
        <w:t xml:space="preserve"> Ele também reconstruiu as cidades de armazenamento, os locais para os carros de guerra e os cavalos, e tudo o mais que desejou construir em Jerusalém, no Líbano e em todo o seu reino.</w:t>
      </w:r>
    </w:p>
    <w:p>
      <w:pPr/>
      <w:r>
        <w:rPr>
          <w:lang w:val="pt_PT" w:bidi="pt_PT"/>
        </w:rPr>
      </w:r>
      <w:r>
        <w:rPr>
          <w:vertAlign w:val="superscript"/>
          <w:lang w:val="pt_PT" w:bidi="pt_PT"/>
        </w:rPr>
        <w:t>20</w:t>
      </w:r>
      <w:r>
        <w:rPr>
          <w:lang w:val="pt_PT" w:bidi="pt_PT"/>
        </w:rPr>
        <w:t xml:space="preserve"> Quanto aos povos que restaram dos amorreus, hititas, ferezeus, heveus e jebuseus, que não pertenciam a Israel,</w:t>
      </w:r>
    </w:p>
    <w:p>
      <w:pPr/>
      <w:r>
        <w:rPr>
          <w:lang w:val="pt_PT" w:bidi="pt_PT"/>
        </w:rPr>
      </w:r>
      <w:r>
        <w:rPr>
          <w:vertAlign w:val="superscript"/>
          <w:lang w:val="pt_PT" w:bidi="pt_PT"/>
        </w:rPr>
        <w:t>21</w:t>
      </w:r>
      <w:r>
        <w:rPr>
          <w:lang w:val="pt_PT" w:bidi="pt_PT"/>
        </w:rPr>
        <w:t xml:space="preserve"> descendentes daqueles que os israelitas não tinham exterminado completamente, Salomão os recrutou para trabalho obrigatório, condição em que permanecem até hoje.</w:t>
      </w:r>
    </w:p>
    <w:p>
      <w:pPr/>
      <w:r>
        <w:rPr>
          <w:lang w:val="pt_PT" w:bidi="pt_PT"/>
        </w:rPr>
      </w:r>
      <w:r>
        <w:rPr>
          <w:vertAlign w:val="superscript"/>
          <w:lang w:val="pt_PT" w:bidi="pt_PT"/>
        </w:rPr>
        <w:t>22</w:t>
      </w:r>
      <w:r>
        <w:rPr>
          <w:lang w:val="pt_PT" w:bidi="pt_PT"/>
        </w:rPr>
        <w:t xml:space="preserve"> Salomão não fez dos israelitas escravos. Eles serviam como homens de guerra, oficiais, comandantes, chefes de carros de guerra e cavaleiros.</w:t>
      </w:r>
    </w:p>
    <w:p>
      <w:pPr/>
      <w:r>
        <w:rPr>
          <w:lang w:val="pt_PT" w:bidi="pt_PT"/>
        </w:rPr>
      </w:r>
      <w:r>
        <w:rPr>
          <w:vertAlign w:val="superscript"/>
          <w:lang w:val="pt_PT" w:bidi="pt_PT"/>
        </w:rPr>
        <w:t>23</w:t>
      </w:r>
      <w:r>
        <w:rPr>
          <w:lang w:val="pt_PT" w:bidi="pt_PT"/>
        </w:rPr>
        <w:t xml:space="preserve"> Havia 550 supervisores israelitas responsáveis pelas obras, encarregados de dirigir os trabalhadores.</w:t>
      </w:r>
    </w:p>
    <w:p>
      <w:pPr/>
      <w:r>
        <w:rPr>
          <w:lang w:val="pt_PT" w:bidi="pt_PT"/>
        </w:rPr>
      </w:r>
      <w:r>
        <w:rPr>
          <w:vertAlign w:val="superscript"/>
          <w:lang w:val="pt_PT" w:bidi="pt_PT"/>
        </w:rPr>
        <w:t>24</w:t>
      </w:r>
      <w:r>
        <w:rPr>
          <w:lang w:val="pt_PT" w:bidi="pt_PT"/>
        </w:rPr>
        <w:t xml:space="preserve"> Depois que a filha do faraó se mudou da Cidade de Davi para o palácio que Salomão havia feito para ela, o rei edificou o aterro do Milo.</w:t>
      </w:r>
    </w:p>
    <w:p>
      <w:pPr/>
      <w:r>
        <w:rPr>
          <w:lang w:val="pt_PT" w:bidi="pt_PT"/>
        </w:rPr>
      </w:r>
      <w:r>
        <w:rPr>
          <w:vertAlign w:val="superscript"/>
          <w:lang w:val="pt_PT" w:bidi="pt_PT"/>
        </w:rPr>
        <w:t>25</w:t>
      </w:r>
      <w:r>
        <w:rPr>
          <w:lang w:val="pt_PT" w:bidi="pt_PT"/>
        </w:rPr>
        <w:t xml:space="preserve"> Três vezes por ano, Salomão oferecia holocaustos e ofertas de paz no altar que tinha construído para o SENHOR. Ele também queimava incenso diante do SENHOR. Assim, concluiu a construção do templo.</w:t>
      </w:r>
    </w:p>
    <w:p>
      <w:pPr/>
      <w:r>
        <w:rPr>
          <w:lang w:val="pt_PT" w:bidi="pt_PT"/>
        </w:rPr>
      </w:r>
      <w:r>
        <w:rPr>
          <w:vertAlign w:val="superscript"/>
          <w:lang w:val="pt_PT" w:bidi="pt_PT"/>
        </w:rPr>
        <w:t>26</w:t>
      </w:r>
      <w:r>
        <w:rPr>
          <w:lang w:val="pt_PT" w:bidi="pt_PT"/>
        </w:rPr>
        <w:t xml:space="preserve"> O rei Salomão também mandou construir uma frota de navios em Eziom-Geber, perto de Elate, na terra de Edom, às margens do mar Vermelho.</w:t>
      </w:r>
    </w:p>
    <w:p>
      <w:pPr/>
      <w:r>
        <w:rPr>
          <w:lang w:val="pt_PT" w:bidi="pt_PT"/>
        </w:rPr>
      </w:r>
      <w:r>
        <w:rPr>
          <w:vertAlign w:val="superscript"/>
          <w:lang w:val="pt_PT" w:bidi="pt_PT"/>
        </w:rPr>
        <w:t>27</w:t>
      </w:r>
      <w:r>
        <w:rPr>
          <w:lang w:val="pt_PT" w:bidi="pt_PT"/>
        </w:rPr>
        <w:t xml:space="preserve"> Hirão enviou marinheiros experientes e conhecedores do mar para trabalharem com os marinheiros de Salomão.</w:t>
      </w:r>
    </w:p>
    <w:p>
      <w:pPr/>
      <w:r>
        <w:rPr>
          <w:lang w:val="pt_PT" w:bidi="pt_PT"/>
        </w:rPr>
      </w:r>
      <w:r>
        <w:rPr>
          <w:vertAlign w:val="superscript"/>
          <w:lang w:val="pt_PT" w:bidi="pt_PT"/>
        </w:rPr>
        <w:t>28</w:t>
      </w:r>
      <w:r>
        <w:rPr>
          <w:lang w:val="pt_PT" w:bidi="pt_PT"/>
        </w:rPr>
        <w:t xml:space="preserve"> Eles navegaram até Ofir e trouxeram de lá 14.700 quilos de ouro, que entregaram ao rei Salomão.</w:t>
      </w:r>
    </w:p>
    <w:p>
      <w:pPr>
        <w:pStyle w:val="Heading2"/>
      </w:pPr>
      <w:r>
        <w:rPr>
          <w:lang w:val="pt_PT" w:bidi="pt_PT"/>
        </w:rPr>
        <w:t>1 Reis 10:1</w:t>
      </w:r>
      <w:r>
        <w:rPr>
          <w:lang w:val="pt_PT" w:bidi="pt_PT"/>
        </w:rPr>
      </w:r>
    </w:p>
    <w:p>
      <w:pPr/>
      <w:r>
        <w:rPr>
          <w:lang w:val="pt_PT" w:bidi="pt_PT"/>
        </w:rPr>
      </w:r>
      <w:r>
        <w:rPr>
          <w:vertAlign w:val="superscript"/>
          <w:lang w:val="pt_PT" w:bidi="pt_PT"/>
        </w:rPr>
        <w:t>1</w:t>
      </w:r>
      <w:r>
        <w:rPr>
          <w:lang w:val="pt_PT" w:bidi="pt_PT"/>
        </w:rPr>
        <w:t xml:space="preserve"> A rainha de Sabá soube da fama de Salomão e de sua relação com o SENHOR. Então ela foi a Jerusalém para testá-lo com perguntas difíceis.</w:t>
      </w:r>
    </w:p>
    <w:p>
      <w:pPr/>
      <w:r>
        <w:rPr>
          <w:lang w:val="pt_PT" w:bidi="pt_PT"/>
        </w:rPr>
      </w:r>
      <w:r>
        <w:rPr>
          <w:vertAlign w:val="superscript"/>
          <w:lang w:val="pt_PT" w:bidi="pt_PT"/>
        </w:rPr>
        <w:t>2</w:t>
      </w:r>
      <w:r>
        <w:rPr>
          <w:lang w:val="pt_PT" w:bidi="pt_PT"/>
        </w:rPr>
        <w:t xml:space="preserve"> Chegou com uma grande caravana, trazendo camelos carregados de especiarias, muito ouro e pedras preciosas. Ao encontrar-se com Salomão, perguntou-lhe tudo o que tinha em mente.</w:t>
      </w:r>
    </w:p>
    <w:p>
      <w:pPr/>
      <w:r>
        <w:rPr>
          <w:lang w:val="pt_PT" w:bidi="pt_PT"/>
        </w:rPr>
      </w:r>
      <w:r>
        <w:rPr>
          <w:vertAlign w:val="superscript"/>
          <w:lang w:val="pt_PT" w:bidi="pt_PT"/>
        </w:rPr>
        <w:t>3</w:t>
      </w:r>
      <w:r>
        <w:rPr>
          <w:lang w:val="pt_PT" w:bidi="pt_PT"/>
        </w:rPr>
        <w:t xml:space="preserve"> Salomão respondeu a todas as perguntas. Nada era difícil demais para ele.</w:t>
      </w:r>
    </w:p>
    <w:p>
      <w:pPr/>
      <w:r>
        <w:rPr>
          <w:lang w:val="pt_PT" w:bidi="pt_PT"/>
        </w:rPr>
      </w:r>
      <w:r>
        <w:rPr>
          <w:vertAlign w:val="superscript"/>
          <w:lang w:val="pt_PT" w:bidi="pt_PT"/>
        </w:rPr>
        <w:t>4</w:t>
      </w:r>
      <w:r>
        <w:rPr>
          <w:lang w:val="pt_PT" w:bidi="pt_PT"/>
        </w:rPr>
        <w:t xml:space="preserve"> Quando a rainha viu a sabedoria de Salomão, o palácio que ele havia construído,</w:t>
      </w:r>
    </w:p>
    <w:p>
      <w:pPr/>
      <w:r>
        <w:rPr>
          <w:lang w:val="pt_PT" w:bidi="pt_PT"/>
        </w:rPr>
      </w:r>
      <w:r>
        <w:rPr>
          <w:vertAlign w:val="superscript"/>
          <w:lang w:val="pt_PT" w:bidi="pt_PT"/>
        </w:rPr>
        <w:t>5</w:t>
      </w:r>
      <w:r>
        <w:rPr>
          <w:lang w:val="pt_PT" w:bidi="pt_PT"/>
        </w:rPr>
        <w:t xml:space="preserve"> a organização da sua mesa, os seus oficiais, os servos e os copeiros, suas roupas e os sacrifícios que ele oferecia no templo do SENHOR, ela ficou sem palavras.</w:t>
      </w:r>
    </w:p>
    <w:p>
      <w:pPr/>
      <w:r>
        <w:rPr>
          <w:lang w:val="pt_PT" w:bidi="pt_PT"/>
        </w:rPr>
      </w:r>
      <w:r>
        <w:rPr>
          <w:vertAlign w:val="superscript"/>
          <w:lang w:val="pt_PT" w:bidi="pt_PT"/>
        </w:rPr>
        <w:t>6</w:t>
      </w:r>
      <w:r>
        <w:rPr>
          <w:lang w:val="pt_PT" w:bidi="pt_PT"/>
        </w:rPr>
        <w:t xml:space="preserve"> Então disse ao rei: “Era verdade o que ouvi em minha terra sobre seus feitos e sua sabedoria.</w:t>
      </w:r>
    </w:p>
    <w:p>
      <w:pPr/>
      <w:r>
        <w:rPr>
          <w:lang w:val="pt_PT" w:bidi="pt_PT"/>
        </w:rPr>
      </w:r>
      <w:r>
        <w:rPr>
          <w:vertAlign w:val="superscript"/>
          <w:lang w:val="pt_PT" w:bidi="pt_PT"/>
        </w:rPr>
        <w:t>7</w:t>
      </w:r>
      <w:r>
        <w:rPr>
          <w:lang w:val="pt_PT" w:bidi="pt_PT"/>
        </w:rPr>
        <w:t xml:space="preserve"> Contudo, eu não acreditei até vir e ver com meus próprios olhos. Na verdade, não me contaram nem a metade: sua sabedoria e prosperidade são maiores do que tudo o que ouvi.</w:t>
      </w:r>
    </w:p>
    <w:p>
      <w:pPr/>
      <w:r>
        <w:rPr>
          <w:lang w:val="pt_PT" w:bidi="pt_PT"/>
        </w:rPr>
      </w:r>
      <w:r>
        <w:rPr>
          <w:vertAlign w:val="superscript"/>
          <w:lang w:val="pt_PT" w:bidi="pt_PT"/>
        </w:rPr>
        <w:t>8</w:t>
      </w:r>
      <w:r>
        <w:rPr>
          <w:lang w:val="pt_PT" w:bidi="pt_PT"/>
        </w:rPr>
        <w:t xml:space="preserve"> Como são felizes os que vivem perto de você, estes servos que estão sempre na sua presença e ouvem a sua sabedoria!</w:t>
      </w:r>
    </w:p>
    <w:p>
      <w:pPr/>
      <w:r>
        <w:rPr>
          <w:lang w:val="pt_PT" w:bidi="pt_PT"/>
        </w:rPr>
      </w:r>
      <w:r>
        <w:rPr>
          <w:vertAlign w:val="superscript"/>
          <w:lang w:val="pt_PT" w:bidi="pt_PT"/>
        </w:rPr>
        <w:t>9</w:t>
      </w:r>
      <w:r>
        <w:rPr>
          <w:lang w:val="pt_PT" w:bidi="pt_PT"/>
        </w:rPr>
        <w:t xml:space="preserve"> Bendito seja o SENHOR, seu Deus, que se agradou de você e o colocou no trono de Israel. Por amor a Israel, o SENHOR fez de você rei para praticar justiça e retidão”.</w:t>
      </w:r>
    </w:p>
    <w:p>
      <w:pPr/>
      <w:r>
        <w:rPr>
          <w:lang w:val="pt_PT" w:bidi="pt_PT"/>
        </w:rPr>
      </w:r>
      <w:r>
        <w:rPr>
          <w:vertAlign w:val="superscript"/>
          <w:lang w:val="pt_PT" w:bidi="pt_PT"/>
        </w:rPr>
        <w:t>10</w:t>
      </w:r>
      <w:r>
        <w:rPr>
          <w:lang w:val="pt_PT" w:bidi="pt_PT"/>
        </w:rPr>
        <w:t xml:space="preserve"> Ela entregou ao rei cerca de quatro mil quilos de ouro, uma grande quantidade de especiarias e pedras preciosas. Nunca mais houve tanta especiaria como a que a rainha de Sabá deu a Salomão.</w:t>
      </w:r>
    </w:p>
    <w:p>
      <w:pPr/>
      <w:r>
        <w:rPr>
          <w:lang w:val="pt_PT" w:bidi="pt_PT"/>
        </w:rPr>
      </w:r>
      <w:r>
        <w:rPr>
          <w:vertAlign w:val="superscript"/>
          <w:lang w:val="pt_PT" w:bidi="pt_PT"/>
        </w:rPr>
        <w:t>11</w:t>
      </w:r>
      <w:r>
        <w:rPr>
          <w:lang w:val="pt_PT" w:bidi="pt_PT"/>
        </w:rPr>
        <w:t xml:space="preserve"> (Os navios de Hirão, que traziam ouro de Ofir, também trouxeram grande quantidade de madeira nobre e pedras preciosas.</w:t>
      </w:r>
    </w:p>
    <w:p>
      <w:pPr/>
      <w:r>
        <w:rPr>
          <w:lang w:val="pt_PT" w:bidi="pt_PT"/>
        </w:rPr>
      </w:r>
      <w:r>
        <w:rPr>
          <w:vertAlign w:val="superscript"/>
          <w:lang w:val="pt_PT" w:bidi="pt_PT"/>
        </w:rPr>
        <w:t>12</w:t>
      </w:r>
      <w:r>
        <w:rPr>
          <w:lang w:val="pt_PT" w:bidi="pt_PT"/>
        </w:rPr>
        <w:t xml:space="preserve"> Com essa madeira, o rei fez suportes para o templo do SENHOR e para o palácio real, além de instrumentos de corda para os músicos. Nada semelhante a essa madeira havia sido visto antes nem depois.)</w:t>
      </w:r>
    </w:p>
    <w:p>
      <w:pPr/>
      <w:r>
        <w:rPr>
          <w:lang w:val="pt_PT" w:bidi="pt_PT"/>
        </w:rPr>
      </w:r>
      <w:r>
        <w:rPr>
          <w:vertAlign w:val="superscript"/>
          <w:lang w:val="pt_PT" w:bidi="pt_PT"/>
        </w:rPr>
        <w:t>13</w:t>
      </w:r>
      <w:r>
        <w:rPr>
          <w:lang w:val="pt_PT" w:bidi="pt_PT"/>
        </w:rPr>
        <w:t xml:space="preserve"> O rei Salomão ofereceu à rainha de Sabá tudo o que ela desejou e pediu, além dos presentes oferecidos por iniciativa real. Depois disso, ela voltou para sua terra com seus servos.</w:t>
      </w:r>
    </w:p>
    <w:p>
      <w:pPr/>
      <w:r>
        <w:rPr>
          <w:lang w:val="pt_PT" w:bidi="pt_PT"/>
        </w:rPr>
      </w:r>
      <w:r>
        <w:rPr>
          <w:vertAlign w:val="superscript"/>
          <w:lang w:val="pt_PT" w:bidi="pt_PT"/>
        </w:rPr>
        <w:t>14</w:t>
      </w:r>
      <w:r>
        <w:rPr>
          <w:lang w:val="pt_PT" w:bidi="pt_PT"/>
        </w:rPr>
        <w:t xml:space="preserve"> O peso do ouro que Salomão recebia a cada ano era de 23.300 mil quilos.</w:t>
      </w:r>
    </w:p>
    <w:p>
      <w:pPr/>
      <w:r>
        <w:rPr>
          <w:lang w:val="pt_PT" w:bidi="pt_PT"/>
        </w:rPr>
      </w:r>
      <w:r>
        <w:rPr>
          <w:vertAlign w:val="superscript"/>
          <w:lang w:val="pt_PT" w:bidi="pt_PT"/>
        </w:rPr>
        <w:t>15</w:t>
      </w:r>
      <w:r>
        <w:rPr>
          <w:lang w:val="pt_PT" w:bidi="pt_PT"/>
        </w:rPr>
        <w:t xml:space="preserve"> Isso não incluía a renda dos impostos dos comerciantes, dos negociantes, dos reis da Arábia e dos governadores do território.</w:t>
      </w:r>
    </w:p>
    <w:p>
      <w:pPr/>
      <w:r>
        <w:rPr>
          <w:lang w:val="pt_PT" w:bidi="pt_PT"/>
        </w:rPr>
      </w:r>
      <w:r>
        <w:rPr>
          <w:vertAlign w:val="superscript"/>
          <w:lang w:val="pt_PT" w:bidi="pt_PT"/>
        </w:rPr>
        <w:t>16</w:t>
      </w:r>
      <w:r>
        <w:rPr>
          <w:lang w:val="pt_PT" w:bidi="pt_PT"/>
        </w:rPr>
        <w:t xml:space="preserve"> Duzentos escudos grandes de ouro batido foram feitos a pedido do rei Salomão; em cada um foram usados 3,6 quilos de ouro.</w:t>
      </w:r>
    </w:p>
    <w:p>
      <w:pPr/>
      <w:r>
        <w:rPr>
          <w:lang w:val="pt_PT" w:bidi="pt_PT"/>
        </w:rPr>
      </w:r>
      <w:r>
        <w:rPr>
          <w:vertAlign w:val="superscript"/>
          <w:lang w:val="pt_PT" w:bidi="pt_PT"/>
        </w:rPr>
        <w:t>17</w:t>
      </w:r>
      <w:r>
        <w:rPr>
          <w:lang w:val="pt_PT" w:bidi="pt_PT"/>
        </w:rPr>
        <w:t xml:space="preserve"> Também foram feitos trezentos escudos menores de ouro batido, com 1,8 quilo de ouro em cada um. Todos foram colocados no Palácio da Floresta do Líbano.</w:t>
      </w:r>
    </w:p>
    <w:p>
      <w:pPr/>
      <w:r>
        <w:rPr>
          <w:lang w:val="pt_PT" w:bidi="pt_PT"/>
        </w:rPr>
      </w:r>
      <w:r>
        <w:rPr>
          <w:vertAlign w:val="superscript"/>
          <w:lang w:val="pt_PT" w:bidi="pt_PT"/>
        </w:rPr>
        <w:t>18</w:t>
      </w:r>
      <w:r>
        <w:rPr>
          <w:lang w:val="pt_PT" w:bidi="pt_PT"/>
        </w:rPr>
        <w:t xml:space="preserve"> O rei fez ainda um grande trono de marfim coberto de ouro puro,</w:t>
      </w:r>
    </w:p>
    <w:p>
      <w:pPr/>
      <w:r>
        <w:rPr>
          <w:lang w:val="pt_PT" w:bidi="pt_PT"/>
        </w:rPr>
      </w:r>
      <w:r>
        <w:rPr>
          <w:vertAlign w:val="superscript"/>
          <w:lang w:val="pt_PT" w:bidi="pt_PT"/>
        </w:rPr>
        <w:t>19</w:t>
      </w:r>
      <w:r>
        <w:rPr>
          <w:lang w:val="pt_PT" w:bidi="pt_PT"/>
        </w:rPr>
        <w:t xml:space="preserve"> que tinha seis degraus, um encosto arredondado na parte superior e braços dos dois lados do assento, com um leão junto a cada braço.</w:t>
      </w:r>
    </w:p>
    <w:p>
      <w:pPr/>
      <w:r>
        <w:rPr>
          <w:lang w:val="pt_PT" w:bidi="pt_PT"/>
        </w:rPr>
      </w:r>
      <w:r>
        <w:rPr>
          <w:vertAlign w:val="superscript"/>
          <w:lang w:val="pt_PT" w:bidi="pt_PT"/>
        </w:rPr>
        <w:t>20</w:t>
      </w:r>
      <w:r>
        <w:rPr>
          <w:lang w:val="pt_PT" w:bidi="pt_PT"/>
        </w:rPr>
        <w:t xml:space="preserve"> Doze leões estavam sobre os seis degraus, um em cada extremidade. Nunca se fez nada parecido em nenhum outro reino.</w:t>
      </w:r>
    </w:p>
    <w:p>
      <w:pPr/>
      <w:r>
        <w:rPr>
          <w:lang w:val="pt_PT" w:bidi="pt_PT"/>
        </w:rPr>
      </w:r>
      <w:r>
        <w:rPr>
          <w:vertAlign w:val="superscript"/>
          <w:lang w:val="pt_PT" w:bidi="pt_PT"/>
        </w:rPr>
        <w:t>21</w:t>
      </w:r>
      <w:r>
        <w:rPr>
          <w:lang w:val="pt_PT" w:bidi="pt_PT"/>
        </w:rPr>
        <w:t xml:space="preserve"> Todas as taças usadas pelo rei Salomão eram de ouro, assim como todos os utensílios do Palácio da Floresta do Líbano. Não havia nada de prata, pois, nos dias de Salomão, a prata não tinha valor significativo.</w:t>
      </w:r>
    </w:p>
    <w:p>
      <w:pPr/>
      <w:r>
        <w:rPr>
          <w:lang w:val="pt_PT" w:bidi="pt_PT"/>
        </w:rPr>
      </w:r>
      <w:r>
        <w:rPr>
          <w:vertAlign w:val="superscript"/>
          <w:lang w:val="pt_PT" w:bidi="pt_PT"/>
        </w:rPr>
        <w:t>22</w:t>
      </w:r>
      <w:r>
        <w:rPr>
          <w:lang w:val="pt_PT" w:bidi="pt_PT"/>
        </w:rPr>
        <w:t xml:space="preserve"> No mar, o rei tinha uma frota de navios em parceria com os navios de Hirão. A cada três anos, ela voltava com ouro, prata, marfim, macacos e pavões.</w:t>
      </w:r>
    </w:p>
    <w:p>
      <w:pPr/>
      <w:r>
        <w:rPr>
          <w:lang w:val="pt_PT" w:bidi="pt_PT"/>
        </w:rPr>
      </w:r>
      <w:r>
        <w:rPr>
          <w:vertAlign w:val="superscript"/>
          <w:lang w:val="pt_PT" w:bidi="pt_PT"/>
        </w:rPr>
        <w:t>23</w:t>
      </w:r>
      <w:r>
        <w:rPr>
          <w:lang w:val="pt_PT" w:bidi="pt_PT"/>
        </w:rPr>
        <w:t xml:space="preserve"> Assim, o rei Salomão superava todos os reis da terra em riqueza e sabedoria.</w:t>
      </w:r>
    </w:p>
    <w:p>
      <w:pPr/>
      <w:r>
        <w:rPr>
          <w:lang w:val="pt_PT" w:bidi="pt_PT"/>
        </w:rPr>
      </w:r>
      <w:r>
        <w:rPr>
          <w:vertAlign w:val="superscript"/>
          <w:lang w:val="pt_PT" w:bidi="pt_PT"/>
        </w:rPr>
        <w:t>24</w:t>
      </w:r>
      <w:r>
        <w:rPr>
          <w:lang w:val="pt_PT" w:bidi="pt_PT"/>
        </w:rPr>
        <w:t xml:space="preserve"> Pessoas de todas as regiões vinham para ouvir a sabedoria que Deus havia colocado em seu coração.</w:t>
      </w:r>
    </w:p>
    <w:p>
      <w:pPr/>
      <w:r>
        <w:rPr>
          <w:lang w:val="pt_PT" w:bidi="pt_PT"/>
        </w:rPr>
      </w:r>
      <w:r>
        <w:rPr>
          <w:vertAlign w:val="superscript"/>
          <w:lang w:val="pt_PT" w:bidi="pt_PT"/>
        </w:rPr>
        <w:t>25</w:t>
      </w:r>
      <w:r>
        <w:rPr>
          <w:lang w:val="pt_PT" w:bidi="pt_PT"/>
        </w:rPr>
        <w:t xml:space="preserve"> Ano após ano, cada visitante trazia presentes: objetos de prata e de ouro, roupas, armas, especiarias, cavalos e mulas.</w:t>
      </w:r>
    </w:p>
    <w:p>
      <w:pPr/>
      <w:r>
        <w:rPr>
          <w:lang w:val="pt_PT" w:bidi="pt_PT"/>
        </w:rPr>
      </w:r>
      <w:r>
        <w:rPr>
          <w:vertAlign w:val="superscript"/>
          <w:lang w:val="pt_PT" w:bidi="pt_PT"/>
        </w:rPr>
        <w:t>26</w:t>
      </w:r>
      <w:r>
        <w:rPr>
          <w:lang w:val="pt_PT" w:bidi="pt_PT"/>
        </w:rPr>
        <w:t xml:space="preserve"> Salomão reuniu carros de guerra e cavalos: 1.400 carros e 12 mil cavalos, que distribuía entre cidades específicas e também em Jerusalém.</w:t>
      </w:r>
    </w:p>
    <w:p>
      <w:pPr/>
      <w:r>
        <w:rPr>
          <w:lang w:val="pt_PT" w:bidi="pt_PT"/>
        </w:rPr>
      </w:r>
      <w:r>
        <w:rPr>
          <w:vertAlign w:val="superscript"/>
          <w:lang w:val="pt_PT" w:bidi="pt_PT"/>
        </w:rPr>
        <w:t>27</w:t>
      </w:r>
      <w:r>
        <w:rPr>
          <w:lang w:val="pt_PT" w:bidi="pt_PT"/>
        </w:rPr>
        <w:t xml:space="preserve"> Durante o reinado de Salomão em Jerusalém, a prata era tão comum quanto as pedras, e o cedro tão abundante quanto as figueiras-bravas das planícies.</w:t>
      </w:r>
    </w:p>
    <w:p>
      <w:pPr/>
      <w:r>
        <w:rPr>
          <w:lang w:val="pt_PT" w:bidi="pt_PT"/>
        </w:rPr>
      </w:r>
      <w:r>
        <w:rPr>
          <w:vertAlign w:val="superscript"/>
          <w:lang w:val="pt_PT" w:bidi="pt_PT"/>
        </w:rPr>
        <w:t>28</w:t>
      </w:r>
      <w:r>
        <w:rPr>
          <w:lang w:val="pt_PT" w:bidi="pt_PT"/>
        </w:rPr>
        <w:t xml:space="preserve"> Os cavalos de Salomão eram importados do Egito e da Cilícia; os mercadores do rei os compravam por um preço definido.</w:t>
      </w:r>
    </w:p>
    <w:p>
      <w:pPr/>
      <w:r>
        <w:rPr>
          <w:lang w:val="pt_PT" w:bidi="pt_PT"/>
        </w:rPr>
      </w:r>
      <w:r>
        <w:rPr>
          <w:vertAlign w:val="superscript"/>
          <w:lang w:val="pt_PT" w:bidi="pt_PT"/>
        </w:rPr>
        <w:t>29</w:t>
      </w:r>
      <w:r>
        <w:rPr>
          <w:lang w:val="pt_PT" w:bidi="pt_PT"/>
        </w:rPr>
        <w:t xml:space="preserve"> Do Egito se importava um carro por 7,2 quilos de prata e um cavalo por 1,8 quilo. Esses animais eram vendidos aos reis dos hititas e dos sírios.</w:t>
      </w:r>
    </w:p>
    <w:p>
      <w:pPr>
        <w:pStyle w:val="Heading2"/>
      </w:pPr>
      <w:r>
        <w:rPr>
          <w:lang w:val="pt_PT" w:bidi="pt_PT"/>
        </w:rPr>
        <w:t>1 Reis 11:1</w:t>
      </w:r>
      <w:r>
        <w:rPr>
          <w:lang w:val="pt_PT" w:bidi="pt_PT"/>
        </w:rPr>
      </w:r>
    </w:p>
    <w:p>
      <w:pPr/>
      <w:r>
        <w:rPr>
          <w:lang w:val="pt_PT" w:bidi="pt_PT"/>
        </w:rPr>
      </w:r>
      <w:r>
        <w:rPr>
          <w:vertAlign w:val="superscript"/>
          <w:lang w:val="pt_PT" w:bidi="pt_PT"/>
        </w:rPr>
        <w:t>1</w:t>
      </w:r>
      <w:r>
        <w:rPr>
          <w:lang w:val="pt_PT" w:bidi="pt_PT"/>
        </w:rPr>
        <w:t xml:space="preserve"> Além da filha do faraó, o rei Salomão amou muitas mulheres estrangeiras. Entre elas havia moabitas, amonitas, edomitas, sidônias e hititas.</w:t>
      </w:r>
    </w:p>
    <w:p>
      <w:pPr/>
      <w:r>
        <w:rPr>
          <w:lang w:val="pt_PT" w:bidi="pt_PT"/>
        </w:rPr>
      </w:r>
      <w:r>
        <w:rPr>
          <w:vertAlign w:val="superscript"/>
          <w:lang w:val="pt_PT" w:bidi="pt_PT"/>
        </w:rPr>
        <w:t>2</w:t>
      </w:r>
      <w:r>
        <w:rPr>
          <w:lang w:val="pt_PT" w:bidi="pt_PT"/>
        </w:rPr>
        <w:t xml:space="preserve"> Essas mulheres pertenciam a nações sobre as quais o SENHOR havia advertido os israelitas: “Não se unam a elas, pois certamente desviarão o coração de vocês para os seus deuses”. Mesmo assim, Salomão se apegou a elas.</w:t>
      </w:r>
    </w:p>
    <w:p>
      <w:pPr/>
      <w:r>
        <w:rPr>
          <w:lang w:val="pt_PT" w:bidi="pt_PT"/>
        </w:rPr>
      </w:r>
      <w:r>
        <w:rPr>
          <w:vertAlign w:val="superscript"/>
          <w:lang w:val="pt_PT" w:bidi="pt_PT"/>
        </w:rPr>
        <w:t>3</w:t>
      </w:r>
      <w:r>
        <w:rPr>
          <w:lang w:val="pt_PT" w:bidi="pt_PT"/>
        </w:rPr>
        <w:t xml:space="preserve"> Ele teve setecentas esposas de linhagem nobre e trezentas concubinas, e essas mulheres acabaram por desviar o coração dele.</w:t>
      </w:r>
    </w:p>
    <w:p>
      <w:pPr/>
      <w:r>
        <w:rPr>
          <w:lang w:val="pt_PT" w:bidi="pt_PT"/>
        </w:rPr>
      </w:r>
      <w:r>
        <w:rPr>
          <w:vertAlign w:val="superscript"/>
          <w:lang w:val="pt_PT" w:bidi="pt_PT"/>
        </w:rPr>
        <w:t>4</w:t>
      </w:r>
      <w:r>
        <w:rPr>
          <w:lang w:val="pt_PT" w:bidi="pt_PT"/>
        </w:rPr>
        <w:t xml:space="preserve"> Com o passar do tempo, quando Salomão já estava velho, suas mulheres o levaram a seguir outros deuses, e seu coração deixou de ser totalmente fiel ao SENHOR, seu Deus, como tinha sido o coração de seu pai Davi.</w:t>
      </w:r>
    </w:p>
    <w:p>
      <w:pPr/>
      <w:r>
        <w:rPr>
          <w:lang w:val="pt_PT" w:bidi="pt_PT"/>
        </w:rPr>
      </w:r>
      <w:r>
        <w:rPr>
          <w:vertAlign w:val="superscript"/>
          <w:lang w:val="pt_PT" w:bidi="pt_PT"/>
        </w:rPr>
        <w:t>5</w:t>
      </w:r>
      <w:r>
        <w:rPr>
          <w:lang w:val="pt_PT" w:bidi="pt_PT"/>
        </w:rPr>
        <w:t xml:space="preserve"> Salomão passou a seguir Astarote, deusa dos sidônios, e Moloque, o deus detestável dos amonitas.</w:t>
      </w:r>
    </w:p>
    <w:p>
      <w:pPr/>
      <w:r>
        <w:rPr>
          <w:lang w:val="pt_PT" w:bidi="pt_PT"/>
        </w:rPr>
      </w:r>
      <w:r>
        <w:rPr>
          <w:vertAlign w:val="superscript"/>
          <w:lang w:val="pt_PT" w:bidi="pt_PT"/>
        </w:rPr>
        <w:t>6</w:t>
      </w:r>
      <w:r>
        <w:rPr>
          <w:lang w:val="pt_PT" w:bidi="pt_PT"/>
        </w:rPr>
        <w:t xml:space="preserve"> Assim, ele fez o que é mau aos olhos do SENHOR e não foi fiel ao SENHOR, como seu pai Davi.</w:t>
      </w:r>
    </w:p>
    <w:p>
      <w:pPr/>
      <w:r>
        <w:rPr>
          <w:lang w:val="pt_PT" w:bidi="pt_PT"/>
        </w:rPr>
      </w:r>
      <w:r>
        <w:rPr>
          <w:vertAlign w:val="superscript"/>
          <w:lang w:val="pt_PT" w:bidi="pt_PT"/>
        </w:rPr>
        <w:t>7</w:t>
      </w:r>
      <w:r>
        <w:rPr>
          <w:lang w:val="pt_PT" w:bidi="pt_PT"/>
        </w:rPr>
        <w:t xml:space="preserve"> Então Salomão construiu, no monte a leste de Jerusalém, um altar para Camos, o deus repugnante de Moabe, e outro para Moloque, o deus repugnante dos amonitas.</w:t>
      </w:r>
    </w:p>
    <w:p>
      <w:pPr/>
      <w:r>
        <w:rPr>
          <w:lang w:val="pt_PT" w:bidi="pt_PT"/>
        </w:rPr>
      </w:r>
      <w:r>
        <w:rPr>
          <w:vertAlign w:val="superscript"/>
          <w:lang w:val="pt_PT" w:bidi="pt_PT"/>
        </w:rPr>
        <w:t>8</w:t>
      </w:r>
      <w:r>
        <w:rPr>
          <w:lang w:val="pt_PT" w:bidi="pt_PT"/>
        </w:rPr>
        <w:t xml:space="preserve"> Para todas as suas mulheres estrangeiras, ele também fez altares, permitindo que queimassem incenso e oferecessem sacrifícios aos seus deuses.</w:t>
      </w:r>
    </w:p>
    <w:p>
      <w:pPr/>
      <w:r>
        <w:rPr>
          <w:lang w:val="pt_PT" w:bidi="pt_PT"/>
        </w:rPr>
      </w:r>
      <w:r>
        <w:rPr>
          <w:vertAlign w:val="superscript"/>
          <w:lang w:val="pt_PT" w:bidi="pt_PT"/>
        </w:rPr>
        <w:t>9</w:t>
      </w:r>
      <w:r>
        <w:rPr>
          <w:lang w:val="pt_PT" w:bidi="pt_PT"/>
        </w:rPr>
        <w:t xml:space="preserve"> O SENHOR ficou indignado, pois o coração de Salomão havia se afastado do SENHOR, o Deus de Israel, que havia aparecido a ele duas vezes</w:t>
      </w:r>
    </w:p>
    <w:p>
      <w:pPr/>
      <w:r>
        <w:rPr>
          <w:lang w:val="pt_PT" w:bidi="pt_PT"/>
        </w:rPr>
      </w:r>
      <w:r>
        <w:rPr>
          <w:vertAlign w:val="superscript"/>
          <w:lang w:val="pt_PT" w:bidi="pt_PT"/>
        </w:rPr>
        <w:t>10</w:t>
      </w:r>
      <w:r>
        <w:rPr>
          <w:lang w:val="pt_PT" w:bidi="pt_PT"/>
        </w:rPr>
        <w:t xml:space="preserve"> e ordenado expressamente que não seguisse outros deuses. Contudo, Salomão não obedeceu à ordem do SENHOR.</w:t>
      </w:r>
    </w:p>
    <w:p>
      <w:pPr/>
      <w:r>
        <w:rPr>
          <w:lang w:val="pt_PT" w:bidi="pt_PT"/>
        </w:rPr>
      </w:r>
      <w:r>
        <w:rPr>
          <w:vertAlign w:val="superscript"/>
          <w:lang w:val="pt_PT" w:bidi="pt_PT"/>
        </w:rPr>
        <w:t>11</w:t>
      </w:r>
      <w:r>
        <w:rPr>
          <w:lang w:val="pt_PT" w:bidi="pt_PT"/>
        </w:rPr>
        <w:t xml:space="preserve"> Por isso, o SENHOR lhe disse: “Já que você fez isso e não guardou a minha aliança nem os decretos que lhe ordenei, arrancarei de você o reino e o entregarei a um de seus servos.</w:t>
      </w:r>
    </w:p>
    <w:p>
      <w:pPr/>
      <w:r>
        <w:rPr>
          <w:lang w:val="pt_PT" w:bidi="pt_PT"/>
        </w:rPr>
      </w:r>
      <w:r>
        <w:rPr>
          <w:vertAlign w:val="superscript"/>
          <w:lang w:val="pt_PT" w:bidi="pt_PT"/>
        </w:rPr>
        <w:t>12</w:t>
      </w:r>
      <w:r>
        <w:rPr>
          <w:lang w:val="pt_PT" w:bidi="pt_PT"/>
        </w:rPr>
        <w:t xml:space="preserve"> Entretanto, por consideração ao seu pai Davi, não farei isso enquanto você viver; tirarei o reino das mãos de seu filho.</w:t>
      </w:r>
    </w:p>
    <w:p>
      <w:pPr/>
      <w:r>
        <w:rPr>
          <w:lang w:val="pt_PT" w:bidi="pt_PT"/>
        </w:rPr>
      </w:r>
      <w:r>
        <w:rPr>
          <w:vertAlign w:val="superscript"/>
          <w:lang w:val="pt_PT" w:bidi="pt_PT"/>
        </w:rPr>
        <w:t>13</w:t>
      </w:r>
      <w:r>
        <w:rPr>
          <w:lang w:val="pt_PT" w:bidi="pt_PT"/>
        </w:rPr>
        <w:t xml:space="preserve"> Ainda assim, não tirarei o reino inteiro: deixarei uma tribo para seu filho, por amor do meu servo Davi e por causa de Jerusalém, a cidade que escolhi”.</w:t>
      </w:r>
    </w:p>
    <w:p>
      <w:pPr/>
      <w:r>
        <w:rPr>
          <w:lang w:val="pt_PT" w:bidi="pt_PT"/>
        </w:rPr>
      </w:r>
      <w:r>
        <w:rPr>
          <w:vertAlign w:val="superscript"/>
          <w:lang w:val="pt_PT" w:bidi="pt_PT"/>
        </w:rPr>
        <w:t>14</w:t>
      </w:r>
      <w:r>
        <w:rPr>
          <w:lang w:val="pt_PT" w:bidi="pt_PT"/>
        </w:rPr>
        <w:t xml:space="preserve"> O SENHOR levantou o edomita Hadade, descendente da casa real de Edom, como adversário de Salomão.</w:t>
      </w:r>
    </w:p>
    <w:p>
      <w:pPr/>
      <w:r>
        <w:rPr>
          <w:lang w:val="pt_PT" w:bidi="pt_PT"/>
        </w:rPr>
      </w:r>
      <w:r>
        <w:rPr>
          <w:vertAlign w:val="superscript"/>
          <w:lang w:val="pt_PT" w:bidi="pt_PT"/>
        </w:rPr>
        <w:t>15</w:t>
      </w:r>
      <w:r>
        <w:rPr>
          <w:lang w:val="pt_PT" w:bidi="pt_PT"/>
        </w:rPr>
        <w:t xml:space="preserve"> No passado, quando Davi guerreou contra Edom, ele enviou Joabe, comandante do exército, para sepultar os mortos. Joabe matou todos os homens edomitas.</w:t>
      </w:r>
    </w:p>
    <w:p>
      <w:pPr/>
      <w:r>
        <w:rPr>
          <w:lang w:val="pt_PT" w:bidi="pt_PT"/>
        </w:rPr>
      </w:r>
      <w:r>
        <w:rPr>
          <w:vertAlign w:val="superscript"/>
          <w:lang w:val="pt_PT" w:bidi="pt_PT"/>
        </w:rPr>
        <w:t>16</w:t>
      </w:r>
      <w:r>
        <w:rPr>
          <w:lang w:val="pt_PT" w:bidi="pt_PT"/>
        </w:rPr>
        <w:t xml:space="preserve"> Joabe com todo o exército de Israel permaneceu ali seis meses, até eliminar todos os homens de Edom.</w:t>
      </w:r>
    </w:p>
    <w:p>
      <w:pPr/>
      <w:r>
        <w:rPr>
          <w:lang w:val="pt_PT" w:bidi="pt_PT"/>
        </w:rPr>
      </w:r>
      <w:r>
        <w:rPr>
          <w:vertAlign w:val="superscript"/>
          <w:lang w:val="pt_PT" w:bidi="pt_PT"/>
        </w:rPr>
        <w:t>17</w:t>
      </w:r>
      <w:r>
        <w:rPr>
          <w:lang w:val="pt_PT" w:bidi="pt_PT"/>
        </w:rPr>
        <w:t xml:space="preserve"> Hadade, ainda menino na época, conseguiu fugir para o Egito com alguns oficiais edomitas que haviam servido ao seu pai.</w:t>
      </w:r>
    </w:p>
    <w:p>
      <w:pPr/>
      <w:r>
        <w:rPr>
          <w:lang w:val="pt_PT" w:bidi="pt_PT"/>
        </w:rPr>
      </w:r>
      <w:r>
        <w:rPr>
          <w:vertAlign w:val="superscript"/>
          <w:lang w:val="pt_PT" w:bidi="pt_PT"/>
        </w:rPr>
        <w:t>18</w:t>
      </w:r>
      <w:r>
        <w:rPr>
          <w:lang w:val="pt_PT" w:bidi="pt_PT"/>
        </w:rPr>
        <w:t xml:space="preserve"> Eles partiram de Midiã, passaram por Parã, reunindo ali outros homens, e seguiram para o Egito, onde o faraó, rei do Egito, concedeu casa, terras e sustento a Hadade.</w:t>
      </w:r>
    </w:p>
    <w:p>
      <w:pPr/>
      <w:r>
        <w:rPr>
          <w:lang w:val="pt_PT" w:bidi="pt_PT"/>
        </w:rPr>
      </w:r>
      <w:r>
        <w:rPr>
          <w:vertAlign w:val="superscript"/>
          <w:lang w:val="pt_PT" w:bidi="pt_PT"/>
        </w:rPr>
        <w:t>19</w:t>
      </w:r>
      <w:r>
        <w:rPr>
          <w:lang w:val="pt_PT" w:bidi="pt_PT"/>
        </w:rPr>
        <w:t xml:space="preserve"> Hadade foi tão bem acolhido pelo faraó que recebeu dele como esposa uma irmã da rainha Tafnes, mulher do faraó.</w:t>
      </w:r>
    </w:p>
    <w:p>
      <w:pPr/>
      <w:r>
        <w:rPr>
          <w:lang w:val="pt_PT" w:bidi="pt_PT"/>
        </w:rPr>
      </w:r>
      <w:r>
        <w:rPr>
          <w:vertAlign w:val="superscript"/>
          <w:lang w:val="pt_PT" w:bidi="pt_PT"/>
        </w:rPr>
        <w:t>20</w:t>
      </w:r>
      <w:r>
        <w:rPr>
          <w:lang w:val="pt_PT" w:bidi="pt_PT"/>
        </w:rPr>
        <w:t xml:space="preserve"> A irmã de Tafnes deu à luz um filho, chamado Genubate, que foi criado pela rainha, entre os filhos do próprio faraó, no palácio real.</w:t>
      </w:r>
    </w:p>
    <w:p>
      <w:pPr/>
      <w:r>
        <w:rPr>
          <w:lang w:val="pt_PT" w:bidi="pt_PT"/>
        </w:rPr>
      </w:r>
      <w:r>
        <w:rPr>
          <w:vertAlign w:val="superscript"/>
          <w:lang w:val="pt_PT" w:bidi="pt_PT"/>
        </w:rPr>
        <w:t>21</w:t>
      </w:r>
      <w:r>
        <w:rPr>
          <w:lang w:val="pt_PT" w:bidi="pt_PT"/>
        </w:rPr>
        <w:t xml:space="preserve"> Quando Hadade soube no Egito que Davi havia morrido e que Joabe, o comandante do exército, também estava morto, disse ao faraó: “Permita que eu volte para a minha terra”.</w:t>
      </w:r>
    </w:p>
    <w:p>
      <w:pPr/>
      <w:r>
        <w:rPr>
          <w:lang w:val="pt_PT" w:bidi="pt_PT"/>
        </w:rPr>
      </w:r>
      <w:r>
        <w:rPr>
          <w:vertAlign w:val="superscript"/>
          <w:lang w:val="pt_PT" w:bidi="pt_PT"/>
        </w:rPr>
        <w:t>22</w:t>
      </w:r>
      <w:r>
        <w:rPr>
          <w:lang w:val="pt_PT" w:bidi="pt_PT"/>
        </w:rPr>
        <w:t xml:space="preserve"> O faraó lhe perguntou: “O que falta aqui para você desejar partir?”. Ele respondeu: “Nada me falta. Ainda assim, deixe-me ir”.</w:t>
      </w:r>
    </w:p>
    <w:p>
      <w:pPr/>
      <w:r>
        <w:rPr>
          <w:lang w:val="pt_PT" w:bidi="pt_PT"/>
        </w:rPr>
      </w:r>
      <w:r>
        <w:rPr>
          <w:vertAlign w:val="superscript"/>
          <w:lang w:val="pt_PT" w:bidi="pt_PT"/>
        </w:rPr>
        <w:t>23</w:t>
      </w:r>
      <w:r>
        <w:rPr>
          <w:lang w:val="pt_PT" w:bidi="pt_PT"/>
        </w:rPr>
        <w:t xml:space="preserve"> Deus levantou outro adversário contra Salomão: Rezom, filho de Eliada, que havia fugido de seu senhor Hadadezer, rei de Zobá.</w:t>
      </w:r>
    </w:p>
    <w:p>
      <w:pPr/>
      <w:r>
        <w:rPr>
          <w:lang w:val="pt_PT" w:bidi="pt_PT"/>
        </w:rPr>
      </w:r>
      <w:r>
        <w:rPr>
          <w:vertAlign w:val="superscript"/>
          <w:lang w:val="pt_PT" w:bidi="pt_PT"/>
        </w:rPr>
        <w:t>24</w:t>
      </w:r>
      <w:r>
        <w:rPr>
          <w:lang w:val="pt_PT" w:bidi="pt_PT"/>
        </w:rPr>
        <w:t xml:space="preserve"> Depois que Davi derrotou o exército de Zobá, Rezom reuniu homens, tornou-se líder de um grupo armado e foi para Damasco, onde se estabeleceu e passou a governar.</w:t>
      </w:r>
    </w:p>
    <w:p>
      <w:pPr/>
      <w:r>
        <w:rPr>
          <w:lang w:val="pt_PT" w:bidi="pt_PT"/>
        </w:rPr>
      </w:r>
      <w:r>
        <w:rPr>
          <w:vertAlign w:val="superscript"/>
          <w:lang w:val="pt_PT" w:bidi="pt_PT"/>
        </w:rPr>
        <w:t>25</w:t>
      </w:r>
      <w:r>
        <w:rPr>
          <w:lang w:val="pt_PT" w:bidi="pt_PT"/>
        </w:rPr>
        <w:t xml:space="preserve"> Rezom foi inimigo de Israel durante todo o reinado de Salomão, causando-lhe muitos danos, além dos já causados por Hadade. Ele reinava sobre a Síria e era constantemente hostil a Israel.</w:t>
      </w:r>
    </w:p>
    <w:p>
      <w:pPr/>
      <w:r>
        <w:rPr>
          <w:lang w:val="pt_PT" w:bidi="pt_PT"/>
        </w:rPr>
      </w:r>
      <w:r>
        <w:rPr>
          <w:vertAlign w:val="superscript"/>
          <w:lang w:val="pt_PT" w:bidi="pt_PT"/>
        </w:rPr>
        <w:t>26</w:t>
      </w:r>
      <w:r>
        <w:rPr>
          <w:lang w:val="pt_PT" w:bidi="pt_PT"/>
        </w:rPr>
        <w:t xml:space="preserve"> Também se levantou contra o rei o filho de Nebate, o eframita Jeroboão, da cidade de Zeredá, cuja mãe era viúva e se chamava Zerua.</w:t>
      </w:r>
    </w:p>
    <w:p>
      <w:pPr/>
      <w:r>
        <w:rPr>
          <w:lang w:val="pt_PT" w:bidi="pt_PT"/>
        </w:rPr>
      </w:r>
      <w:r>
        <w:rPr>
          <w:vertAlign w:val="superscript"/>
          <w:lang w:val="pt_PT" w:bidi="pt_PT"/>
        </w:rPr>
        <w:t>27</w:t>
      </w:r>
      <w:r>
        <w:rPr>
          <w:lang w:val="pt_PT" w:bidi="pt_PT"/>
        </w:rPr>
        <w:t xml:space="preserve"> A razão da sua revolta foi esta: Salomão estava edificando o aterro do Milo e reparando as brechas da Cidade de Davi, seu pai.</w:t>
      </w:r>
    </w:p>
    <w:p>
      <w:pPr/>
      <w:r>
        <w:rPr>
          <w:lang w:val="pt_PT" w:bidi="pt_PT"/>
        </w:rPr>
      </w:r>
      <w:r>
        <w:rPr>
          <w:vertAlign w:val="superscript"/>
          <w:lang w:val="pt_PT" w:bidi="pt_PT"/>
        </w:rPr>
        <w:t>28</w:t>
      </w:r>
      <w:r>
        <w:rPr>
          <w:lang w:val="pt_PT" w:bidi="pt_PT"/>
        </w:rPr>
        <w:t xml:space="preserve"> Jeroboão era um homem competente, e quando Salomão percebeu seu bom trabalho, colocou-o como responsável por todo o serviço obrigatório das tribos de José.</w:t>
      </w:r>
    </w:p>
    <w:p>
      <w:pPr/>
      <w:r>
        <w:rPr>
          <w:lang w:val="pt_PT" w:bidi="pt_PT"/>
        </w:rPr>
      </w:r>
      <w:r>
        <w:rPr>
          <w:vertAlign w:val="superscript"/>
          <w:lang w:val="pt_PT" w:bidi="pt_PT"/>
        </w:rPr>
        <w:t>29</w:t>
      </w:r>
      <w:r>
        <w:rPr>
          <w:lang w:val="pt_PT" w:bidi="pt_PT"/>
        </w:rPr>
        <w:t xml:space="preserve"> Naquele tempo, Jeroboão saiu de Jerusalém, e o profeta Aías, de Siló, encontrou-se com ele no caminho. Aías vestia uma capa nova, e os dois ficaram sozinhos no campo.</w:t>
      </w:r>
    </w:p>
    <w:p>
      <w:pPr/>
      <w:r>
        <w:rPr>
          <w:lang w:val="pt_PT" w:bidi="pt_PT"/>
        </w:rPr>
      </w:r>
      <w:r>
        <w:rPr>
          <w:vertAlign w:val="superscript"/>
          <w:lang w:val="pt_PT" w:bidi="pt_PT"/>
        </w:rPr>
        <w:t>30</w:t>
      </w:r>
      <w:r>
        <w:rPr>
          <w:lang w:val="pt_PT" w:bidi="pt_PT"/>
        </w:rPr>
        <w:t xml:space="preserve"> Tomando a capa nova que vestia, Aías a rasgou em doze pedaços</w:t>
      </w:r>
    </w:p>
    <w:p>
      <w:pPr/>
      <w:r>
        <w:rPr>
          <w:lang w:val="pt_PT" w:bidi="pt_PT"/>
        </w:rPr>
      </w:r>
      <w:r>
        <w:rPr>
          <w:vertAlign w:val="superscript"/>
          <w:lang w:val="pt_PT" w:bidi="pt_PT"/>
        </w:rPr>
        <w:t>31</w:t>
      </w:r>
      <w:r>
        <w:rPr>
          <w:lang w:val="pt_PT" w:bidi="pt_PT"/>
        </w:rPr>
        <w:t xml:space="preserve"> e disse a Jeroboão: “Fique com dez pedaços, pois assim diz o SENHOR, o Deus de Israel: ‘Estou prestes a tirar o reino das mãos de Salomão e dar dez tribos a você.</w:t>
      </w:r>
    </w:p>
    <w:p>
      <w:pPr/>
      <w:r>
        <w:rPr>
          <w:lang w:val="pt_PT" w:bidi="pt_PT"/>
        </w:rPr>
      </w:r>
      <w:r>
        <w:rPr>
          <w:vertAlign w:val="superscript"/>
          <w:lang w:val="pt_PT" w:bidi="pt_PT"/>
        </w:rPr>
        <w:t>32</w:t>
      </w:r>
      <w:r>
        <w:rPr>
          <w:lang w:val="pt_PT" w:bidi="pt_PT"/>
        </w:rPr>
        <w:t xml:space="preserve"> Contudo, uma tribo ficará com ele, por amor do meu servo Davi e por causa de Jerusalém, a cidade que escolhi dentre todas as tribos de Israel.</w:t>
      </w:r>
    </w:p>
    <w:p>
      <w:pPr/>
      <w:r>
        <w:rPr>
          <w:lang w:val="pt_PT" w:bidi="pt_PT"/>
        </w:rPr>
      </w:r>
      <w:r>
        <w:rPr>
          <w:vertAlign w:val="superscript"/>
          <w:lang w:val="pt_PT" w:bidi="pt_PT"/>
        </w:rPr>
        <w:t>33</w:t>
      </w:r>
      <w:r>
        <w:rPr>
          <w:lang w:val="pt_PT" w:bidi="pt_PT"/>
        </w:rPr>
        <w:t xml:space="preserve"> Farei isso porque Salomão me abandonou e prestou culto a Astarote, deusa dos sidônios, a Camos, deus de Moabe, e a Moloque, deus dos amonitas. Ele não seguiu os meus caminhos nem fez o que é correto aos meus olhos, como fez seu pai Davi.</w:t>
      </w:r>
    </w:p>
    <w:p>
      <w:pPr/>
      <w:r>
        <w:rPr>
          <w:lang w:val="pt_PT" w:bidi="pt_PT"/>
        </w:rPr>
      </w:r>
      <w:r>
        <w:rPr>
          <w:vertAlign w:val="superscript"/>
          <w:lang w:val="pt_PT" w:bidi="pt_PT"/>
        </w:rPr>
        <w:t>34</w:t>
      </w:r>
      <w:r>
        <w:rPr>
          <w:lang w:val="pt_PT" w:bidi="pt_PT"/>
        </w:rPr>
        <w:t xml:space="preserve"> No entanto, não tirarei todo o reino de Salomão. Por amor do meu servo Davi, a quem escolhi porque guardou meus mandamentos e decretos, eu o deixarei como governante enquanto ele viver.</w:t>
      </w:r>
    </w:p>
    <w:p>
      <w:pPr/>
      <w:r>
        <w:rPr>
          <w:lang w:val="pt_PT" w:bidi="pt_PT"/>
        </w:rPr>
      </w:r>
      <w:r>
        <w:rPr>
          <w:vertAlign w:val="superscript"/>
          <w:lang w:val="pt_PT" w:bidi="pt_PT"/>
        </w:rPr>
        <w:t>35</w:t>
      </w:r>
      <w:r>
        <w:rPr>
          <w:lang w:val="pt_PT" w:bidi="pt_PT"/>
        </w:rPr>
        <w:t xml:space="preserve"> Mas tirarei o reino das mãos do filho de Salomão e darei dez tribos a você.</w:t>
      </w:r>
    </w:p>
    <w:p>
      <w:pPr/>
      <w:r>
        <w:rPr>
          <w:lang w:val="pt_PT" w:bidi="pt_PT"/>
        </w:rPr>
      </w:r>
      <w:r>
        <w:rPr>
          <w:vertAlign w:val="superscript"/>
          <w:lang w:val="pt_PT" w:bidi="pt_PT"/>
        </w:rPr>
        <w:t>36</w:t>
      </w:r>
      <w:r>
        <w:rPr>
          <w:lang w:val="pt_PT" w:bidi="pt_PT"/>
        </w:rPr>
        <w:t xml:space="preserve"> Ao filho dele darei uma tribo, para que o meu servo Davi tenha sempre diante de mim um descendente no trono em Jerusalém, a cidade onde escolhi fazer habitar o meu nome.</w:t>
      </w:r>
    </w:p>
    <w:p>
      <w:pPr/>
      <w:r>
        <w:rPr>
          <w:lang w:val="pt_PT" w:bidi="pt_PT"/>
        </w:rPr>
      </w:r>
      <w:r>
        <w:rPr>
          <w:vertAlign w:val="superscript"/>
          <w:lang w:val="pt_PT" w:bidi="pt_PT"/>
        </w:rPr>
        <w:t>37</w:t>
      </w:r>
      <w:r>
        <w:rPr>
          <w:lang w:val="pt_PT" w:bidi="pt_PT"/>
        </w:rPr>
        <w:t xml:space="preserve"> Quanto a você, farei que reine sobre tudo o que quiser; você será rei sobre Israel.</w:t>
      </w:r>
    </w:p>
    <w:p>
      <w:pPr/>
      <w:r>
        <w:rPr>
          <w:lang w:val="pt_PT" w:bidi="pt_PT"/>
        </w:rPr>
      </w:r>
      <w:r>
        <w:rPr>
          <w:vertAlign w:val="superscript"/>
          <w:lang w:val="pt_PT" w:bidi="pt_PT"/>
        </w:rPr>
        <w:t>38</w:t>
      </w:r>
      <w:r>
        <w:rPr>
          <w:lang w:val="pt_PT" w:bidi="pt_PT"/>
        </w:rPr>
        <w:t xml:space="preserve"> Se obedecer a tudo o que eu ordenar, andar nos meus caminhos e fizer o que é correto aos meus olhos, guardando meus decretos e mandamentos, como fez meu servo Davi, eu estarei com você. Eu lhe darei uma dinastia duradoura, como dei a Davi, e entregarei Israel a você.</w:t>
      </w:r>
    </w:p>
    <w:p>
      <w:pPr/>
      <w:r>
        <w:rPr>
          <w:lang w:val="pt_PT" w:bidi="pt_PT"/>
        </w:rPr>
      </w:r>
      <w:r>
        <w:rPr>
          <w:vertAlign w:val="superscript"/>
          <w:lang w:val="pt_PT" w:bidi="pt_PT"/>
        </w:rPr>
        <w:t>39</w:t>
      </w:r>
      <w:r>
        <w:rPr>
          <w:lang w:val="pt_PT" w:bidi="pt_PT"/>
        </w:rPr>
        <w:t xml:space="preserve"> Por causa disso, os descendentes de Davi serão humilhados, mas não para sempre’”.</w:t>
      </w:r>
    </w:p>
    <w:p>
      <w:pPr/>
      <w:r>
        <w:rPr>
          <w:lang w:val="pt_PT" w:bidi="pt_PT"/>
        </w:rPr>
      </w:r>
      <w:r>
        <w:rPr>
          <w:vertAlign w:val="superscript"/>
          <w:lang w:val="pt_PT" w:bidi="pt_PT"/>
        </w:rPr>
        <w:t>40</w:t>
      </w:r>
      <w:r>
        <w:rPr>
          <w:lang w:val="pt_PT" w:bidi="pt_PT"/>
        </w:rPr>
        <w:t xml:space="preserve"> Salomão tentou matar Jeroboão, mas ele fugiu para o Egito e permaneceu lá com o rei Sisaque até a morte de Salomão.</w:t>
      </w:r>
    </w:p>
    <w:p>
      <w:pPr/>
      <w:r>
        <w:rPr>
          <w:lang w:val="pt_PT" w:bidi="pt_PT"/>
        </w:rPr>
      </w:r>
      <w:r>
        <w:rPr>
          <w:vertAlign w:val="superscript"/>
          <w:lang w:val="pt_PT" w:bidi="pt_PT"/>
        </w:rPr>
        <w:t>41</w:t>
      </w:r>
      <w:r>
        <w:rPr>
          <w:lang w:val="pt_PT" w:bidi="pt_PT"/>
        </w:rPr>
        <w:t xml:space="preserve"> Todos os outros acontecimentos do reinado de Salomão, todas as coisas que ele realizou e a sabedoria que demonstrou, estão registrados no Livro da História de Salomão.</w:t>
      </w:r>
    </w:p>
    <w:p>
      <w:pPr/>
      <w:r>
        <w:rPr>
          <w:lang w:val="pt_PT" w:bidi="pt_PT"/>
        </w:rPr>
      </w:r>
      <w:r>
        <w:rPr>
          <w:vertAlign w:val="superscript"/>
          <w:lang w:val="pt_PT" w:bidi="pt_PT"/>
        </w:rPr>
        <w:t>42</w:t>
      </w:r>
      <w:r>
        <w:rPr>
          <w:lang w:val="pt_PT" w:bidi="pt_PT"/>
        </w:rPr>
        <w:t xml:space="preserve"> O reinado de Salomão sobre todo o Israel, em Jerusalém, durou quarenta anos.</w:t>
      </w:r>
    </w:p>
    <w:p>
      <w:pPr/>
      <w:r>
        <w:rPr>
          <w:lang w:val="pt_PT" w:bidi="pt_PT"/>
        </w:rPr>
      </w:r>
      <w:r>
        <w:rPr>
          <w:vertAlign w:val="superscript"/>
          <w:lang w:val="pt_PT" w:bidi="pt_PT"/>
        </w:rPr>
        <w:t>43</w:t>
      </w:r>
      <w:r>
        <w:rPr>
          <w:lang w:val="pt_PT" w:bidi="pt_PT"/>
        </w:rPr>
        <w:t xml:space="preserve"> Ele morreu, reunindo-se aos seus antepassados, e foi sepultado na Cidade de Davi, seu pai. Seu filho Roboão reinou em seu lugar.</w:t>
      </w:r>
    </w:p>
    <w:p>
      <w:pPr>
        <w:pStyle w:val="Heading2"/>
      </w:pPr>
      <w:r>
        <w:rPr>
          <w:lang w:val="pt_PT" w:bidi="pt_PT"/>
        </w:rPr>
        <w:t>1 Reis 12:1</w:t>
      </w:r>
      <w:r>
        <w:rPr>
          <w:lang w:val="pt_PT" w:bidi="pt_PT"/>
        </w:rPr>
      </w:r>
    </w:p>
    <w:p>
      <w:pPr/>
      <w:r>
        <w:rPr>
          <w:lang w:val="pt_PT" w:bidi="pt_PT"/>
        </w:rPr>
      </w:r>
      <w:r>
        <w:rPr>
          <w:vertAlign w:val="superscript"/>
          <w:lang w:val="pt_PT" w:bidi="pt_PT"/>
        </w:rPr>
        <w:t>1</w:t>
      </w:r>
      <w:r>
        <w:rPr>
          <w:lang w:val="pt_PT" w:bidi="pt_PT"/>
        </w:rPr>
        <w:t xml:space="preserve"> Roboão foi a Siquém, porque todo o Israel havia se reunido ali para fazê-lo rei.</w:t>
      </w:r>
    </w:p>
    <w:p>
      <w:pPr/>
      <w:r>
        <w:rPr>
          <w:lang w:val="pt_PT" w:bidi="pt_PT"/>
        </w:rPr>
      </w:r>
      <w:r>
        <w:rPr>
          <w:vertAlign w:val="superscript"/>
          <w:lang w:val="pt_PT" w:bidi="pt_PT"/>
        </w:rPr>
        <w:t>2</w:t>
      </w:r>
      <w:r>
        <w:rPr>
          <w:lang w:val="pt_PT" w:bidi="pt_PT"/>
        </w:rPr>
        <w:t xml:space="preserve"> Ao saber disso, Jeroboão, filho de Nebate, voltou do Egito, para onde tinha fugido por causa do rei Salomão.</w:t>
      </w:r>
    </w:p>
    <w:p>
      <w:pPr/>
      <w:r>
        <w:rPr>
          <w:lang w:val="pt_PT" w:bidi="pt_PT"/>
        </w:rPr>
      </w:r>
      <w:r>
        <w:rPr>
          <w:vertAlign w:val="superscript"/>
          <w:lang w:val="pt_PT" w:bidi="pt_PT"/>
        </w:rPr>
        <w:t>3</w:t>
      </w:r>
      <w:r>
        <w:rPr>
          <w:lang w:val="pt_PT" w:bidi="pt_PT"/>
        </w:rPr>
        <w:t xml:space="preserve"> Mandaram chamá-lo, e Jeroboão foi, junto com toda a comunidade de Israel, falar com Roboão.</w:t>
      </w:r>
    </w:p>
    <w:p>
      <w:pPr/>
      <w:r>
        <w:rPr>
          <w:lang w:val="pt_PT" w:bidi="pt_PT"/>
        </w:rPr>
      </w:r>
      <w:r>
        <w:rPr>
          <w:vertAlign w:val="superscript"/>
          <w:lang w:val="pt_PT" w:bidi="pt_PT"/>
        </w:rPr>
        <w:t>4</w:t>
      </w:r>
      <w:r>
        <w:rPr>
          <w:lang w:val="pt_PT" w:bidi="pt_PT"/>
        </w:rPr>
        <w:t xml:space="preserve"> Eles disseram: “Seu pai tornou o nosso trabalho muito pesado. Agora, se você aliviar o trabalho duro e o peso que ele colocou sobre nós, nós lhe serviremos”.</w:t>
      </w:r>
    </w:p>
    <w:p>
      <w:pPr/>
      <w:r>
        <w:rPr>
          <w:lang w:val="pt_PT" w:bidi="pt_PT"/>
        </w:rPr>
      </w:r>
      <w:r>
        <w:rPr>
          <w:vertAlign w:val="superscript"/>
          <w:lang w:val="pt_PT" w:bidi="pt_PT"/>
        </w:rPr>
        <w:t>5</w:t>
      </w:r>
      <w:r>
        <w:rPr>
          <w:lang w:val="pt_PT" w:bidi="pt_PT"/>
        </w:rPr>
        <w:t xml:space="preserve"> Roboão respondeu: “Voltem daqui a três dias”. Então o povo se retirou.</w:t>
      </w:r>
    </w:p>
    <w:p>
      <w:pPr/>
      <w:r>
        <w:rPr>
          <w:lang w:val="pt_PT" w:bidi="pt_PT"/>
        </w:rPr>
      </w:r>
      <w:r>
        <w:rPr>
          <w:vertAlign w:val="superscript"/>
          <w:lang w:val="pt_PT" w:bidi="pt_PT"/>
        </w:rPr>
        <w:t>6</w:t>
      </w:r>
      <w:r>
        <w:rPr>
          <w:lang w:val="pt_PT" w:bidi="pt_PT"/>
        </w:rPr>
        <w:t xml:space="preserve"> O rei Roboão consultou as autoridades que haviam servido ao seu pai Salomão enquanto ele ainda estava vivo. Perguntou-lhes: “Que resposta vocês me aconselham a dar a este povo?”.</w:t>
      </w:r>
    </w:p>
    <w:p>
      <w:pPr/>
      <w:r>
        <w:rPr>
          <w:lang w:val="pt_PT" w:bidi="pt_PT"/>
        </w:rPr>
      </w:r>
      <w:r>
        <w:rPr>
          <w:vertAlign w:val="superscript"/>
          <w:lang w:val="pt_PT" w:bidi="pt_PT"/>
        </w:rPr>
        <w:t>7</w:t>
      </w:r>
      <w:r>
        <w:rPr>
          <w:lang w:val="pt_PT" w:bidi="pt_PT"/>
        </w:rPr>
        <w:t xml:space="preserve"> Eles responderam: “Se hoje você servir a este povo, ouvi-lo e responder de forma bondosa, eles lhe servirão por toda a vida”.</w:t>
      </w:r>
    </w:p>
    <w:p>
      <w:pPr/>
      <w:r>
        <w:rPr>
          <w:lang w:val="pt_PT" w:bidi="pt_PT"/>
        </w:rPr>
      </w:r>
      <w:r>
        <w:rPr>
          <w:vertAlign w:val="superscript"/>
          <w:lang w:val="pt_PT" w:bidi="pt_PT"/>
        </w:rPr>
        <w:t>8</w:t>
      </w:r>
      <w:r>
        <w:rPr>
          <w:lang w:val="pt_PT" w:bidi="pt_PT"/>
        </w:rPr>
        <w:t xml:space="preserve"> Mas Roboão não aceitou o conselho dessas autoridades e consultou os jovens que tinham crescido ao seu lado e lhe serviam.</w:t>
      </w:r>
    </w:p>
    <w:p>
      <w:pPr/>
      <w:r>
        <w:rPr>
          <w:lang w:val="pt_PT" w:bidi="pt_PT"/>
        </w:rPr>
      </w:r>
      <w:r>
        <w:rPr>
          <w:vertAlign w:val="superscript"/>
          <w:lang w:val="pt_PT" w:bidi="pt_PT"/>
        </w:rPr>
        <w:t>9</w:t>
      </w:r>
      <w:r>
        <w:rPr>
          <w:lang w:val="pt_PT" w:bidi="pt_PT"/>
        </w:rPr>
        <w:t xml:space="preserve"> Perguntou-lhes: “Que conselho vocês me dão? Como devemos responder a este povo que pede que o fardo imposto por meu pai seja mais leve?”.</w:t>
      </w:r>
    </w:p>
    <w:p>
      <w:pPr/>
      <w:r>
        <w:rPr>
          <w:lang w:val="pt_PT" w:bidi="pt_PT"/>
        </w:rPr>
      </w:r>
      <w:r>
        <w:rPr>
          <w:vertAlign w:val="superscript"/>
          <w:lang w:val="pt_PT" w:bidi="pt_PT"/>
        </w:rPr>
        <w:t>10</w:t>
      </w:r>
      <w:r>
        <w:rPr>
          <w:lang w:val="pt_PT" w:bidi="pt_PT"/>
        </w:rPr>
        <w:t xml:space="preserve"> Esses jovens responderam: “Diga a este povo que reclama do fardo: ‘Meu dedo mínimo é mais grosso do que a cintura de meu pai.</w:t>
      </w:r>
    </w:p>
    <w:p>
      <w:pPr/>
      <w:r>
        <w:rPr>
          <w:lang w:val="pt_PT" w:bidi="pt_PT"/>
        </w:rPr>
      </w:r>
      <w:r>
        <w:rPr>
          <w:vertAlign w:val="superscript"/>
          <w:lang w:val="pt_PT" w:bidi="pt_PT"/>
        </w:rPr>
        <w:t>11</w:t>
      </w:r>
      <w:r>
        <w:rPr>
          <w:lang w:val="pt_PT" w:bidi="pt_PT"/>
        </w:rPr>
        <w:t xml:space="preserve"> Se meu pai colocou sobre vocês um fardo pesado, eu o tornarei ainda mais pesado. Se ele os disciplinou com chicotes, eu os disciplinarei com chicotes de pontas de metal’”.</w:t>
      </w:r>
    </w:p>
    <w:p>
      <w:pPr/>
      <w:r>
        <w:rPr>
          <w:lang w:val="pt_PT" w:bidi="pt_PT"/>
        </w:rPr>
      </w:r>
      <w:r>
        <w:rPr>
          <w:vertAlign w:val="superscript"/>
          <w:lang w:val="pt_PT" w:bidi="pt_PT"/>
        </w:rPr>
        <w:t>12</w:t>
      </w:r>
      <w:r>
        <w:rPr>
          <w:lang w:val="pt_PT" w:bidi="pt_PT"/>
        </w:rPr>
        <w:t xml:space="preserve"> Três dias depois, Jeroboão voltou com todo o povo para falar com Roboão, como o rei havia ordenado.</w:t>
      </w:r>
    </w:p>
    <w:p>
      <w:pPr/>
      <w:r>
        <w:rPr>
          <w:lang w:val="pt_PT" w:bidi="pt_PT"/>
        </w:rPr>
      </w:r>
      <w:r>
        <w:rPr>
          <w:vertAlign w:val="superscript"/>
          <w:lang w:val="pt_PT" w:bidi="pt_PT"/>
        </w:rPr>
        <w:t>13</w:t>
      </w:r>
      <w:r>
        <w:rPr>
          <w:lang w:val="pt_PT" w:bidi="pt_PT"/>
        </w:rPr>
        <w:t xml:space="preserve"> A resposta do rei foi áspera, e ele rejeitou o conselho das autoridades.</w:t>
      </w:r>
    </w:p>
    <w:p>
      <w:pPr/>
      <w:r>
        <w:rPr>
          <w:lang w:val="pt_PT" w:bidi="pt_PT"/>
        </w:rPr>
      </w:r>
      <w:r>
        <w:rPr>
          <w:vertAlign w:val="superscript"/>
          <w:lang w:val="pt_PT" w:bidi="pt_PT"/>
        </w:rPr>
        <w:t>14</w:t>
      </w:r>
      <w:r>
        <w:rPr>
          <w:lang w:val="pt_PT" w:bidi="pt_PT"/>
        </w:rPr>
        <w:t xml:space="preserve"> Seguindo o conselho dos jovens, ele disse: “Meu pai tornou pesado o fardo de vocês; eu o tornarei ainda mais pesado. Meu pai os disciplinou com chicotes; eu os disciplinarei com chicotes de pontas de metal”.</w:t>
      </w:r>
    </w:p>
    <w:p>
      <w:pPr/>
      <w:r>
        <w:rPr>
          <w:lang w:val="pt_PT" w:bidi="pt_PT"/>
        </w:rPr>
      </w:r>
      <w:r>
        <w:rPr>
          <w:vertAlign w:val="superscript"/>
          <w:lang w:val="pt_PT" w:bidi="pt_PT"/>
        </w:rPr>
        <w:t>15</w:t>
      </w:r>
      <w:r>
        <w:rPr>
          <w:lang w:val="pt_PT" w:bidi="pt_PT"/>
        </w:rPr>
        <w:t xml:space="preserve"> O rei não atendeu ao povo, pois isso estava dentro do plano do SENHOR, para cumprir o que ele havia dito a Jeroboão, filho de Nebate, por meio do silonita Aías.</w:t>
      </w:r>
    </w:p>
    <w:p>
      <w:pPr/>
      <w:r>
        <w:rPr>
          <w:lang w:val="pt_PT" w:bidi="pt_PT"/>
        </w:rPr>
      </w:r>
      <w:r>
        <w:rPr>
          <w:vertAlign w:val="superscript"/>
          <w:lang w:val="pt_PT" w:bidi="pt_PT"/>
        </w:rPr>
        <w:t>16</w:t>
      </w:r>
      <w:r>
        <w:rPr>
          <w:lang w:val="pt_PT" w:bidi="pt_PT"/>
        </w:rPr>
        <w:t xml:space="preserve"> Quando todo o povo de Israel percebeu a recusa do rei, respondeu: “Que parte temos nós com Davi? Não temos herança no filho de Jessé. Cada um para sua casa, ó Israel! Agora cuide da sua própria casa, ó Davi!”. E os israelitas foram para suas tendas.</w:t>
      </w:r>
    </w:p>
    <w:p>
      <w:pPr/>
      <w:r>
        <w:rPr>
          <w:lang w:val="pt_PT" w:bidi="pt_PT"/>
        </w:rPr>
      </w:r>
      <w:r>
        <w:rPr>
          <w:vertAlign w:val="superscript"/>
          <w:lang w:val="pt_PT" w:bidi="pt_PT"/>
        </w:rPr>
        <w:t>17</w:t>
      </w:r>
      <w:r>
        <w:rPr>
          <w:lang w:val="pt_PT" w:bidi="pt_PT"/>
        </w:rPr>
        <w:t xml:space="preserve"> Roboão continuou a reinar apenas sobre os israelitas que viviam nas cidades de Judá.</w:t>
      </w:r>
    </w:p>
    <w:p>
      <w:pPr/>
      <w:r>
        <w:rPr>
          <w:lang w:val="pt_PT" w:bidi="pt_PT"/>
        </w:rPr>
      </w:r>
      <w:r>
        <w:rPr>
          <w:vertAlign w:val="superscript"/>
          <w:lang w:val="pt_PT" w:bidi="pt_PT"/>
        </w:rPr>
        <w:t>18</w:t>
      </w:r>
      <w:r>
        <w:rPr>
          <w:lang w:val="pt_PT" w:bidi="pt_PT"/>
        </w:rPr>
        <w:t xml:space="preserve"> O rei enviou Adonirão, encarregado dos trabalhos forçados, mas ele foi apedrejado pelos israelitas até a morte. Mais que depressa, Roboão subiu em sua carruagem e fugiu para Jerusalém.</w:t>
      </w:r>
    </w:p>
    <w:p>
      <w:pPr/>
      <w:r>
        <w:rPr>
          <w:lang w:val="pt_PT" w:bidi="pt_PT"/>
        </w:rPr>
      </w:r>
      <w:r>
        <w:rPr>
          <w:vertAlign w:val="superscript"/>
          <w:lang w:val="pt_PT" w:bidi="pt_PT"/>
        </w:rPr>
        <w:t>19</w:t>
      </w:r>
      <w:r>
        <w:rPr>
          <w:lang w:val="pt_PT" w:bidi="pt_PT"/>
        </w:rPr>
        <w:t xml:space="preserve"> Assim Israel se rebelou contra a casa de Davi, e ainda é assim até hoje.</w:t>
      </w:r>
    </w:p>
    <w:p>
      <w:pPr/>
      <w:r>
        <w:rPr>
          <w:lang w:val="pt_PT" w:bidi="pt_PT"/>
        </w:rPr>
      </w:r>
      <w:r>
        <w:rPr>
          <w:vertAlign w:val="superscript"/>
          <w:lang w:val="pt_PT" w:bidi="pt_PT"/>
        </w:rPr>
        <w:t>20</w:t>
      </w:r>
      <w:r>
        <w:rPr>
          <w:lang w:val="pt_PT" w:bidi="pt_PT"/>
        </w:rPr>
        <w:t xml:space="preserve"> Quando Jeroboão voltou, os israelitas o chamaram para a assembleia e o fizeram rei de todo o Israel. Mas a tribo de Judá permaneceu fiel à casa de Davi.</w:t>
      </w:r>
    </w:p>
    <w:p>
      <w:pPr/>
      <w:r>
        <w:rPr>
          <w:lang w:val="pt_PT" w:bidi="pt_PT"/>
        </w:rPr>
      </w:r>
      <w:r>
        <w:rPr>
          <w:vertAlign w:val="superscript"/>
          <w:lang w:val="pt_PT" w:bidi="pt_PT"/>
        </w:rPr>
        <w:t>21</w:t>
      </w:r>
      <w:r>
        <w:rPr>
          <w:lang w:val="pt_PT" w:bidi="pt_PT"/>
        </w:rPr>
        <w:t xml:space="preserve"> Ao chegar a Jerusalém, Roboão, filho de Salomão, reuniu 180 mil guerreiros escolhidos das tribos de Judá e de Benjamim para lutar contra Israel e recuperar o reino.</w:t>
      </w:r>
    </w:p>
    <w:p>
      <w:pPr/>
      <w:r>
        <w:rPr>
          <w:lang w:val="pt_PT" w:bidi="pt_PT"/>
        </w:rPr>
      </w:r>
      <w:r>
        <w:rPr>
          <w:vertAlign w:val="superscript"/>
          <w:lang w:val="pt_PT" w:bidi="pt_PT"/>
        </w:rPr>
        <w:t>22</w:t>
      </w:r>
      <w:r>
        <w:rPr>
          <w:lang w:val="pt_PT" w:bidi="pt_PT"/>
        </w:rPr>
        <w:t xml:space="preserve"> Mas Semaías, homem de Deus, recebeu esta palavra de Deus:</w:t>
      </w:r>
    </w:p>
    <w:p>
      <w:pPr/>
      <w:r>
        <w:rPr>
          <w:lang w:val="pt_PT" w:bidi="pt_PT"/>
        </w:rPr>
      </w:r>
      <w:r>
        <w:rPr>
          <w:vertAlign w:val="superscript"/>
          <w:lang w:val="pt_PT" w:bidi="pt_PT"/>
        </w:rPr>
        <w:t>23</w:t>
      </w:r>
      <w:r>
        <w:rPr>
          <w:lang w:val="pt_PT" w:bidi="pt_PT"/>
        </w:rPr>
        <w:t xml:space="preserve"> "Diga a Roboão, filho de Salomão, rei de Judá, às tribos de Judá e Benjamim e aos demais israelitas:</w:t>
      </w:r>
    </w:p>
    <w:p>
      <w:pPr/>
      <w:r>
        <w:rPr>
          <w:lang w:val="pt_PT" w:bidi="pt_PT"/>
        </w:rPr>
      </w:r>
      <w:r>
        <w:rPr>
          <w:vertAlign w:val="superscript"/>
          <w:lang w:val="pt_PT" w:bidi="pt_PT"/>
        </w:rPr>
        <w:t>24</w:t>
      </w:r>
      <w:r>
        <w:rPr>
          <w:lang w:val="pt_PT" w:bidi="pt_PT"/>
        </w:rPr>
        <w:t xml:space="preserve"> 'O SENHOR diz: Não lutem contra seus irmãos israelitas. Voltem para casa, pois isso aconteceu por minha vontade’”. Eles obedeceram à palavra do SENHOR e voltaram para casa.</w:t>
      </w:r>
    </w:p>
    <w:p>
      <w:pPr/>
      <w:r>
        <w:rPr>
          <w:lang w:val="pt_PT" w:bidi="pt_PT"/>
        </w:rPr>
      </w:r>
      <w:r>
        <w:rPr>
          <w:vertAlign w:val="superscript"/>
          <w:lang w:val="pt_PT" w:bidi="pt_PT"/>
        </w:rPr>
        <w:t>25</w:t>
      </w:r>
      <w:r>
        <w:rPr>
          <w:lang w:val="pt_PT" w:bidi="pt_PT"/>
        </w:rPr>
        <w:t xml:space="preserve"> Jeroboão pôs muralhas em torno da cidade de Siquém, nos montes de Efraim, e foi morar ali. Depois pôs muralhas em torno da cidade de Peniel.</w:t>
      </w:r>
    </w:p>
    <w:p>
      <w:pPr/>
      <w:r>
        <w:rPr>
          <w:lang w:val="pt_PT" w:bidi="pt_PT"/>
        </w:rPr>
      </w:r>
      <w:r>
        <w:rPr>
          <w:vertAlign w:val="superscript"/>
          <w:lang w:val="pt_PT" w:bidi="pt_PT"/>
        </w:rPr>
        <w:t>26</w:t>
      </w:r>
      <w:r>
        <w:rPr>
          <w:lang w:val="pt_PT" w:bidi="pt_PT"/>
        </w:rPr>
        <w:t xml:space="preserve"> Ele pensou consigo mesmo: “Agora o reino pode voltar para a casa de Davi.</w:t>
      </w:r>
    </w:p>
    <w:p>
      <w:pPr/>
      <w:r>
        <w:rPr>
          <w:lang w:val="pt_PT" w:bidi="pt_PT"/>
        </w:rPr>
      </w:r>
      <w:r>
        <w:rPr>
          <w:vertAlign w:val="superscript"/>
          <w:lang w:val="pt_PT" w:bidi="pt_PT"/>
        </w:rPr>
        <w:t>27</w:t>
      </w:r>
      <w:r>
        <w:rPr>
          <w:lang w:val="pt_PT" w:bidi="pt_PT"/>
        </w:rPr>
        <w:t xml:space="preserve"> Se esta gente subir a Jerusalém para oferecer sacrifícios na casa do SENHOR, seu coração se voltará novamente para Roboão, rei de Judá; eles me matarão e voltarão para ele”.</w:t>
      </w:r>
    </w:p>
    <w:p>
      <w:pPr/>
      <w:r>
        <w:rPr>
          <w:lang w:val="pt_PT" w:bidi="pt_PT"/>
        </w:rPr>
      </w:r>
      <w:r>
        <w:rPr>
          <w:vertAlign w:val="superscript"/>
          <w:lang w:val="pt_PT" w:bidi="pt_PT"/>
        </w:rPr>
        <w:t>28</w:t>
      </w:r>
      <w:r>
        <w:rPr>
          <w:lang w:val="pt_PT" w:bidi="pt_PT"/>
        </w:rPr>
        <w:t xml:space="preserve"> Depois de pedir conselhos, o rei fez dois bezerros de ouro e disse aos israelitas: “Vocês não precisam mais subir a Jerusalém. Aqui estão os seus deuses, Israel, que tiraram vocês da terra do Egito”.</w:t>
      </w:r>
    </w:p>
    <w:p>
      <w:pPr/>
      <w:r>
        <w:rPr>
          <w:lang w:val="pt_PT" w:bidi="pt_PT"/>
        </w:rPr>
      </w:r>
      <w:r>
        <w:rPr>
          <w:vertAlign w:val="superscript"/>
          <w:lang w:val="pt_PT" w:bidi="pt_PT"/>
        </w:rPr>
        <w:t>29</w:t>
      </w:r>
      <w:r>
        <w:rPr>
          <w:lang w:val="pt_PT" w:bidi="pt_PT"/>
        </w:rPr>
        <w:t xml:space="preserve"> Colocou um bezerro em Betel e o outro em Dã.</w:t>
      </w:r>
    </w:p>
    <w:p>
      <w:pPr/>
      <w:r>
        <w:rPr>
          <w:lang w:val="pt_PT" w:bidi="pt_PT"/>
        </w:rPr>
      </w:r>
      <w:r>
        <w:rPr>
          <w:vertAlign w:val="superscript"/>
          <w:lang w:val="pt_PT" w:bidi="pt_PT"/>
        </w:rPr>
        <w:t>30</w:t>
      </w:r>
      <w:r>
        <w:rPr>
          <w:lang w:val="pt_PT" w:bidi="pt_PT"/>
        </w:rPr>
        <w:t xml:space="preserve"> Isso se tornou um pecado, pois o povo passou a ir até Dã para adorar um dos bezerros.</w:t>
      </w:r>
    </w:p>
    <w:p>
      <w:pPr/>
      <w:r>
        <w:rPr>
          <w:lang w:val="pt_PT" w:bidi="pt_PT"/>
        </w:rPr>
      </w:r>
      <w:r>
        <w:rPr>
          <w:vertAlign w:val="superscript"/>
          <w:lang w:val="pt_PT" w:bidi="pt_PT"/>
        </w:rPr>
        <w:t>31</w:t>
      </w:r>
      <w:r>
        <w:rPr>
          <w:lang w:val="pt_PT" w:bidi="pt_PT"/>
        </w:rPr>
        <w:t xml:space="preserve"> Além disso, Jeroboão construiu santuários nos lugares altos e nomeou sacerdotes tirados do meio do povo, que não eram levitas.</w:t>
      </w:r>
    </w:p>
    <w:p>
      <w:pPr/>
      <w:r>
        <w:rPr>
          <w:lang w:val="pt_PT" w:bidi="pt_PT"/>
        </w:rPr>
      </w:r>
      <w:r>
        <w:rPr>
          <w:vertAlign w:val="superscript"/>
          <w:lang w:val="pt_PT" w:bidi="pt_PT"/>
        </w:rPr>
        <w:t>32</w:t>
      </w:r>
      <w:r>
        <w:rPr>
          <w:lang w:val="pt_PT" w:bidi="pt_PT"/>
        </w:rPr>
        <w:t xml:space="preserve"> Ele criou uma festa no décimo quinto dia do oitavo mês, parecida com a festa de Judá, e ofereceu sacrifícios no altar de Betel aos bezerros que tinha feito. Também nomeou sacerdotes para os lugares altos.</w:t>
      </w:r>
    </w:p>
    <w:p>
      <w:pPr/>
      <w:r>
        <w:rPr>
          <w:lang w:val="pt_PT" w:bidi="pt_PT"/>
        </w:rPr>
      </w:r>
      <w:r>
        <w:rPr>
          <w:vertAlign w:val="superscript"/>
          <w:lang w:val="pt_PT" w:bidi="pt_PT"/>
        </w:rPr>
        <w:t>33</w:t>
      </w:r>
      <w:r>
        <w:rPr>
          <w:lang w:val="pt_PT" w:bidi="pt_PT"/>
        </w:rPr>
        <w:t xml:space="preserve"> No décimo quinto dia do oitavo mês, data que ele mesmo escolheu, subiu ao altar que tinha construído em Betel, inaugurou a festa para Israel e queimou incenso.</w:t>
      </w:r>
    </w:p>
    <w:p>
      <w:pPr>
        <w:pStyle w:val="Heading2"/>
      </w:pPr>
      <w:r>
        <w:rPr>
          <w:lang w:val="pt_PT" w:bidi="pt_PT"/>
        </w:rPr>
        <w:t>1 Reis 13:1</w:t>
      </w:r>
      <w:r>
        <w:rPr>
          <w:lang w:val="pt_PT" w:bidi="pt_PT"/>
        </w:rPr>
      </w:r>
    </w:p>
    <w:p>
      <w:pPr/>
      <w:r>
        <w:rPr>
          <w:lang w:val="pt_PT" w:bidi="pt_PT"/>
        </w:rPr>
      </w:r>
      <w:r>
        <w:rPr>
          <w:vertAlign w:val="superscript"/>
          <w:lang w:val="pt_PT" w:bidi="pt_PT"/>
        </w:rPr>
        <w:t>1</w:t>
      </w:r>
      <w:r>
        <w:rPr>
          <w:lang w:val="pt_PT" w:bidi="pt_PT"/>
        </w:rPr>
        <w:t xml:space="preserve"> Cumprindo a ordem do SENHOR, um homem de Deus saiu de Judá e foi a Betel. Naquele momento, Jeroboão estava junto ao altar, oferecendo incenso.</w:t>
      </w:r>
    </w:p>
    <w:p>
      <w:pPr/>
      <w:r>
        <w:rPr>
          <w:lang w:val="pt_PT" w:bidi="pt_PT"/>
        </w:rPr>
      </w:r>
      <w:r>
        <w:rPr>
          <w:vertAlign w:val="superscript"/>
          <w:lang w:val="pt_PT" w:bidi="pt_PT"/>
        </w:rPr>
        <w:t>2</w:t>
      </w:r>
      <w:r>
        <w:rPr>
          <w:lang w:val="pt_PT" w:bidi="pt_PT"/>
        </w:rPr>
        <w:t xml:space="preserve"> O homem de Deus gritou contra o altar, como o SENHOR havia ordenado: “Ó altar, ó altar! O SENHOR diz: ‘Um filho chamado Josias nascerá na família de Davi. Ele sacrificará sobre você os sacerdotes dos lugares altos que agora queimam incenso aqui, e queimará ossos humanos sobre você’”.</w:t>
      </w:r>
    </w:p>
    <w:p>
      <w:pPr/>
      <w:r>
        <w:rPr>
          <w:lang w:val="pt_PT" w:bidi="pt_PT"/>
        </w:rPr>
      </w:r>
      <w:r>
        <w:rPr>
          <w:vertAlign w:val="superscript"/>
          <w:lang w:val="pt_PT" w:bidi="pt_PT"/>
        </w:rPr>
        <w:t>3</w:t>
      </w:r>
      <w:r>
        <w:rPr>
          <w:lang w:val="pt_PT" w:bidi="pt_PT"/>
        </w:rPr>
        <w:t xml:space="preserve"> No mesmo dia, ele também deu um sinal: “Este é o sinal que o SENHOR anunciou: o altar se partirá, e as cinzas que estão sobre ele serão espalhadas”.</w:t>
      </w:r>
    </w:p>
    <w:p>
      <w:pPr/>
      <w:r>
        <w:rPr>
          <w:lang w:val="pt_PT" w:bidi="pt_PT"/>
        </w:rPr>
      </w:r>
      <w:r>
        <w:rPr>
          <w:vertAlign w:val="superscript"/>
          <w:lang w:val="pt_PT" w:bidi="pt_PT"/>
        </w:rPr>
        <w:t>4</w:t>
      </w:r>
      <w:r>
        <w:rPr>
          <w:lang w:val="pt_PT" w:bidi="pt_PT"/>
        </w:rPr>
        <w:t xml:space="preserve"> Quando o rei Jeroboão ouviu a mensagem contra o altar de Betel, estendeu a mão e ordenou: “Prendam esse homem!”. Mas o braço que ele estendeu ficou paralisado, e ele não conseguiu movê-lo.</w:t>
      </w:r>
    </w:p>
    <w:p>
      <w:pPr/>
      <w:r>
        <w:rPr>
          <w:lang w:val="pt_PT" w:bidi="pt_PT"/>
        </w:rPr>
      </w:r>
      <w:r>
        <w:rPr>
          <w:vertAlign w:val="superscript"/>
          <w:lang w:val="pt_PT" w:bidi="pt_PT"/>
        </w:rPr>
        <w:t>5</w:t>
      </w:r>
      <w:r>
        <w:rPr>
          <w:lang w:val="pt_PT" w:bidi="pt_PT"/>
        </w:rPr>
        <w:t xml:space="preserve"> O altar se partiu, e as cinzas se espalharam, como o homem de Deus tinha anunciado por ordem do SENHOR.</w:t>
      </w:r>
    </w:p>
    <w:p>
      <w:pPr/>
      <w:r>
        <w:rPr>
          <w:lang w:val="pt_PT" w:bidi="pt_PT"/>
        </w:rPr>
      </w:r>
      <w:r>
        <w:rPr>
          <w:vertAlign w:val="superscript"/>
          <w:lang w:val="pt_PT" w:bidi="pt_PT"/>
        </w:rPr>
        <w:t>6</w:t>
      </w:r>
      <w:r>
        <w:rPr>
          <w:lang w:val="pt_PT" w:bidi="pt_PT"/>
        </w:rPr>
        <w:t xml:space="preserve"> O rei pediu ao homem de Deus: “Peço que ore ao SENHOR, seu Deus, e peça por mim, para que meu braço seja curado”. O homem de Deus orou, e o braço do rei voltou ao normal.</w:t>
      </w:r>
    </w:p>
    <w:p>
      <w:pPr/>
      <w:r>
        <w:rPr>
          <w:lang w:val="pt_PT" w:bidi="pt_PT"/>
        </w:rPr>
      </w:r>
      <w:r>
        <w:rPr>
          <w:vertAlign w:val="superscript"/>
          <w:lang w:val="pt_PT" w:bidi="pt_PT"/>
        </w:rPr>
        <w:t>7</w:t>
      </w:r>
      <w:r>
        <w:rPr>
          <w:lang w:val="pt_PT" w:bidi="pt_PT"/>
        </w:rPr>
        <w:t xml:space="preserve"> Então, o rei lhe disse: “Venha comigo à minha casa para comer algo, e eu lhe darei um presente”.</w:t>
      </w:r>
    </w:p>
    <w:p>
      <w:pPr/>
      <w:r>
        <w:rPr>
          <w:lang w:val="pt_PT" w:bidi="pt_PT"/>
        </w:rPr>
      </w:r>
      <w:r>
        <w:rPr>
          <w:vertAlign w:val="superscript"/>
          <w:lang w:val="pt_PT" w:bidi="pt_PT"/>
        </w:rPr>
        <w:t>8</w:t>
      </w:r>
      <w:r>
        <w:rPr>
          <w:lang w:val="pt_PT" w:bidi="pt_PT"/>
        </w:rPr>
        <w:t xml:space="preserve"> O homem de Deus, porém, respondeu: “Eu não iria com você, nem comeria pão ou beberia água aqui, mesmo que você me desse metade do que tem.</w:t>
      </w:r>
    </w:p>
    <w:p>
      <w:pPr/>
      <w:r>
        <w:rPr>
          <w:lang w:val="pt_PT" w:bidi="pt_PT"/>
        </w:rPr>
      </w:r>
      <w:r>
        <w:rPr>
          <w:vertAlign w:val="superscript"/>
          <w:lang w:val="pt_PT" w:bidi="pt_PT"/>
        </w:rPr>
        <w:t>9</w:t>
      </w:r>
      <w:r>
        <w:rPr>
          <w:lang w:val="pt_PT" w:bidi="pt_PT"/>
        </w:rPr>
        <w:t xml:space="preserve"> Pois o SENHOR me deu esta ordem: ‘Não coma pão, nem beba água ali, nem volte pelo mesmo caminho por onde você veio’”.</w:t>
      </w:r>
    </w:p>
    <w:p>
      <w:pPr/>
      <w:r>
        <w:rPr>
          <w:lang w:val="pt_PT" w:bidi="pt_PT"/>
        </w:rPr>
      </w:r>
      <w:r>
        <w:rPr>
          <w:vertAlign w:val="superscript"/>
          <w:lang w:val="pt_PT" w:bidi="pt_PT"/>
        </w:rPr>
        <w:t>10</w:t>
      </w:r>
      <w:r>
        <w:rPr>
          <w:lang w:val="pt_PT" w:bidi="pt_PT"/>
        </w:rPr>
        <w:t xml:space="preserve"> Ele partiu e voltou por outro caminho, diferente daquele por onde tinha ido a Betel.</w:t>
      </w:r>
    </w:p>
    <w:p>
      <w:pPr/>
      <w:r>
        <w:rPr>
          <w:lang w:val="pt_PT" w:bidi="pt_PT"/>
        </w:rPr>
      </w:r>
      <w:r>
        <w:rPr>
          <w:vertAlign w:val="superscript"/>
          <w:lang w:val="pt_PT" w:bidi="pt_PT"/>
        </w:rPr>
        <w:t>11</w:t>
      </w:r>
      <w:r>
        <w:rPr>
          <w:lang w:val="pt_PT" w:bidi="pt_PT"/>
        </w:rPr>
        <w:t xml:space="preserve"> Havia em Betel um profeta idoso. Seus filhos lhe contaram tudo o que o homem de Deus tinha feito naquele dia em Betel e o que havia dito ao rei.</w:t>
      </w:r>
    </w:p>
    <w:p>
      <w:pPr/>
      <w:r>
        <w:rPr>
          <w:lang w:val="pt_PT" w:bidi="pt_PT"/>
        </w:rPr>
      </w:r>
      <w:r>
        <w:rPr>
          <w:vertAlign w:val="superscript"/>
          <w:lang w:val="pt_PT" w:bidi="pt_PT"/>
        </w:rPr>
        <w:t>12</w:t>
      </w:r>
      <w:r>
        <w:rPr>
          <w:lang w:val="pt_PT" w:bidi="pt_PT"/>
        </w:rPr>
        <w:t xml:space="preserve"> O pai perguntou: “Que caminho ele tomou?”. E os filhos lhe mostraram o caminho por onde o homem de Deus tinha ido, vindo de Judá.</w:t>
      </w:r>
    </w:p>
    <w:p>
      <w:pPr/>
      <w:r>
        <w:rPr>
          <w:lang w:val="pt_PT" w:bidi="pt_PT"/>
        </w:rPr>
      </w:r>
      <w:r>
        <w:rPr>
          <w:vertAlign w:val="superscript"/>
          <w:lang w:val="pt_PT" w:bidi="pt_PT"/>
        </w:rPr>
        <w:t>13</w:t>
      </w:r>
      <w:r>
        <w:rPr>
          <w:lang w:val="pt_PT" w:bidi="pt_PT"/>
        </w:rPr>
        <w:t xml:space="preserve"> Então ele disse aos filhos: “Selem o jumento para mim”. Eles selaram o jumento, e ele montou.</w:t>
      </w:r>
    </w:p>
    <w:p>
      <w:pPr/>
      <w:r>
        <w:rPr>
          <w:lang w:val="pt_PT" w:bidi="pt_PT"/>
        </w:rPr>
      </w:r>
      <w:r>
        <w:rPr>
          <w:vertAlign w:val="superscript"/>
          <w:lang w:val="pt_PT" w:bidi="pt_PT"/>
        </w:rPr>
        <w:t>14</w:t>
      </w:r>
      <w:r>
        <w:rPr>
          <w:lang w:val="pt_PT" w:bidi="pt_PT"/>
        </w:rPr>
        <w:t xml:space="preserve"> Foi atrás do homem de Deus e, encontrando-o sentado debaixo de um carvalho, perguntou: “Você é o homem de Deus que veio de Judá?”. Ele respondeu: “Sim”.</w:t>
      </w:r>
    </w:p>
    <w:p>
      <w:pPr/>
      <w:r>
        <w:rPr>
          <w:lang w:val="pt_PT" w:bidi="pt_PT"/>
        </w:rPr>
      </w:r>
      <w:r>
        <w:rPr>
          <w:vertAlign w:val="superscript"/>
          <w:lang w:val="pt_PT" w:bidi="pt_PT"/>
        </w:rPr>
        <w:t>15</w:t>
      </w:r>
      <w:r>
        <w:rPr>
          <w:lang w:val="pt_PT" w:bidi="pt_PT"/>
        </w:rPr>
        <w:t xml:space="preserve"> O profeta idoso disse: “Venha comigo à minha casa para comer algo”.</w:t>
      </w:r>
    </w:p>
    <w:p>
      <w:pPr/>
      <w:r>
        <w:rPr>
          <w:lang w:val="pt_PT" w:bidi="pt_PT"/>
        </w:rPr>
      </w:r>
      <w:r>
        <w:rPr>
          <w:vertAlign w:val="superscript"/>
          <w:lang w:val="pt_PT" w:bidi="pt_PT"/>
        </w:rPr>
        <w:t>16</w:t>
      </w:r>
      <w:r>
        <w:rPr>
          <w:lang w:val="pt_PT" w:bidi="pt_PT"/>
        </w:rPr>
        <w:t xml:space="preserve"> O homem de Deus respondeu: “Não posso voltar com você nem entrar em sua casa. Não posso comer pão nem beber água neste lugar.</w:t>
      </w:r>
    </w:p>
    <w:p>
      <w:pPr/>
      <w:r>
        <w:rPr>
          <w:lang w:val="pt_PT" w:bidi="pt_PT"/>
        </w:rPr>
      </w:r>
      <w:r>
        <w:rPr>
          <w:vertAlign w:val="superscript"/>
          <w:lang w:val="pt_PT" w:bidi="pt_PT"/>
        </w:rPr>
        <w:t>17</w:t>
      </w:r>
      <w:r>
        <w:rPr>
          <w:lang w:val="pt_PT" w:bidi="pt_PT"/>
        </w:rPr>
        <w:t xml:space="preserve"> Pois o SENHOR ordenou: ‘Não coma pão, nem beba água ali, nem volte pelo mesmo caminho por onde você veio’”.</w:t>
      </w:r>
    </w:p>
    <w:p>
      <w:pPr/>
      <w:r>
        <w:rPr>
          <w:lang w:val="pt_PT" w:bidi="pt_PT"/>
        </w:rPr>
      </w:r>
      <w:r>
        <w:rPr>
          <w:vertAlign w:val="superscript"/>
          <w:lang w:val="pt_PT" w:bidi="pt_PT"/>
        </w:rPr>
        <w:t>18</w:t>
      </w:r>
      <w:r>
        <w:rPr>
          <w:lang w:val="pt_PT" w:bidi="pt_PT"/>
        </w:rPr>
        <w:t xml:space="preserve"> O profeta idoso disse: “Eu também sou profeta como você. Um anjo falou comigo por ordem do SENHOR e disse: ‘Traga-o de volta à sua casa para comer pão e beber água’”. Mas ele estava mentindo.</w:t>
      </w:r>
    </w:p>
    <w:p>
      <w:pPr/>
      <w:r>
        <w:rPr>
          <w:lang w:val="pt_PT" w:bidi="pt_PT"/>
        </w:rPr>
      </w:r>
      <w:r>
        <w:rPr>
          <w:vertAlign w:val="superscript"/>
          <w:lang w:val="pt_PT" w:bidi="pt_PT"/>
        </w:rPr>
        <w:t>19</w:t>
      </w:r>
      <w:r>
        <w:rPr>
          <w:lang w:val="pt_PT" w:bidi="pt_PT"/>
        </w:rPr>
        <w:t xml:space="preserve"> Então o homem de Deus foi com ele, e comeu pão e bebeu água na casa dele.</w:t>
      </w:r>
    </w:p>
    <w:p>
      <w:pPr/>
      <w:r>
        <w:rPr>
          <w:lang w:val="pt_PT" w:bidi="pt_PT"/>
        </w:rPr>
      </w:r>
      <w:r>
        <w:rPr>
          <w:vertAlign w:val="superscript"/>
          <w:lang w:val="pt_PT" w:bidi="pt_PT"/>
        </w:rPr>
        <w:t>20</w:t>
      </w:r>
      <w:r>
        <w:rPr>
          <w:lang w:val="pt_PT" w:bidi="pt_PT"/>
        </w:rPr>
        <w:t xml:space="preserve"> Enquanto estavam à mesa, o profeta idoso recebeu uma palavra do SENHOR.</w:t>
      </w:r>
    </w:p>
    <w:p>
      <w:pPr/>
      <w:r>
        <w:rPr>
          <w:lang w:val="pt_PT" w:bidi="pt_PT"/>
        </w:rPr>
      </w:r>
      <w:r>
        <w:rPr>
          <w:vertAlign w:val="superscript"/>
          <w:lang w:val="pt_PT" w:bidi="pt_PT"/>
        </w:rPr>
        <w:t>21</w:t>
      </w:r>
      <w:r>
        <w:rPr>
          <w:lang w:val="pt_PT" w:bidi="pt_PT"/>
        </w:rPr>
        <w:t xml:space="preserve"> E ele disse ao homem de Deus que tinha vindo de Judá: “O SENHOR diz: ‘Você desobedeceu à palavra do SENHOR e não seguiu a ordem que ele lhe deu.</w:t>
      </w:r>
    </w:p>
    <w:p>
      <w:pPr/>
      <w:r>
        <w:rPr>
          <w:lang w:val="pt_PT" w:bidi="pt_PT"/>
        </w:rPr>
      </w:r>
      <w:r>
        <w:rPr>
          <w:vertAlign w:val="superscript"/>
          <w:lang w:val="pt_PT" w:bidi="pt_PT"/>
        </w:rPr>
        <w:t>22</w:t>
      </w:r>
      <w:r>
        <w:rPr>
          <w:lang w:val="pt_PT" w:bidi="pt_PT"/>
        </w:rPr>
        <w:t xml:space="preserve"> Você voltou, comeu pão e bebeu água no lugar onde ele disse: Não coma nem beba’. Por isso, seu corpo não será enterrado no túmulo dos seus antepassados”.</w:t>
      </w:r>
    </w:p>
    <w:p>
      <w:pPr/>
      <w:r>
        <w:rPr>
          <w:lang w:val="pt_PT" w:bidi="pt_PT"/>
        </w:rPr>
      </w:r>
      <w:r>
        <w:rPr>
          <w:vertAlign w:val="superscript"/>
          <w:lang w:val="pt_PT" w:bidi="pt_PT"/>
        </w:rPr>
        <w:t>23</w:t>
      </w:r>
      <w:r>
        <w:rPr>
          <w:lang w:val="pt_PT" w:bidi="pt_PT"/>
        </w:rPr>
        <w:t xml:space="preserve"> Depois que o homem de Deus terminou de comer e beber, o profeta idoso selou o jumento para ele.</w:t>
      </w:r>
    </w:p>
    <w:p>
      <w:pPr/>
      <w:r>
        <w:rPr>
          <w:lang w:val="pt_PT" w:bidi="pt_PT"/>
        </w:rPr>
      </w:r>
      <w:r>
        <w:rPr>
          <w:vertAlign w:val="superscript"/>
          <w:lang w:val="pt_PT" w:bidi="pt_PT"/>
        </w:rPr>
        <w:t>24</w:t>
      </w:r>
      <w:r>
        <w:rPr>
          <w:lang w:val="pt_PT" w:bidi="pt_PT"/>
        </w:rPr>
        <w:t xml:space="preserve"> Enquanto seguia pelo caminho, um leão encontrou o homem de Deus e o matou. O corpo ficou na estrada, e o leão e o jumento ficaram parados ao lado dele.</w:t>
      </w:r>
    </w:p>
    <w:p>
      <w:pPr/>
      <w:r>
        <w:rPr>
          <w:lang w:val="pt_PT" w:bidi="pt_PT"/>
        </w:rPr>
      </w:r>
      <w:r>
        <w:rPr>
          <w:vertAlign w:val="superscript"/>
          <w:lang w:val="pt_PT" w:bidi="pt_PT"/>
        </w:rPr>
        <w:t>25</w:t>
      </w:r>
      <w:r>
        <w:rPr>
          <w:lang w:val="pt_PT" w:bidi="pt_PT"/>
        </w:rPr>
        <w:t xml:space="preserve"> Pessoas que passavam por ali viram o corpo estendido na estrada, com o leão ao lado, e foram anunciar o ocorrido na cidade onde morava o profeta idoso.</w:t>
      </w:r>
    </w:p>
    <w:p>
      <w:pPr/>
      <w:r>
        <w:rPr>
          <w:lang w:val="pt_PT" w:bidi="pt_PT"/>
        </w:rPr>
      </w:r>
      <w:r>
        <w:rPr>
          <w:vertAlign w:val="superscript"/>
          <w:lang w:val="pt_PT" w:bidi="pt_PT"/>
        </w:rPr>
        <w:t>26</w:t>
      </w:r>
      <w:r>
        <w:rPr>
          <w:lang w:val="pt_PT" w:bidi="pt_PT"/>
        </w:rPr>
        <w:t xml:space="preserve"> Quando o profeta idoso soube disso, disse: “É o homem de Deus que desobedeceu à palavra do SENHOR. Por isso, o SENHOR o entregou ao leão, que o feriu e o matou, como ele havia avisado”.</w:t>
      </w:r>
    </w:p>
    <w:p>
      <w:pPr/>
      <w:r>
        <w:rPr>
          <w:lang w:val="pt_PT" w:bidi="pt_PT"/>
        </w:rPr>
      </w:r>
      <w:r>
        <w:rPr>
          <w:vertAlign w:val="superscript"/>
          <w:lang w:val="pt_PT" w:bidi="pt_PT"/>
        </w:rPr>
        <w:t>27</w:t>
      </w:r>
      <w:r>
        <w:rPr>
          <w:lang w:val="pt_PT" w:bidi="pt_PT"/>
        </w:rPr>
        <w:t xml:space="preserve"> Então disse aos filhos: “Selem o jumento para mim”. E eles fizeram isso.</w:t>
      </w:r>
    </w:p>
    <w:p>
      <w:pPr/>
      <w:r>
        <w:rPr>
          <w:lang w:val="pt_PT" w:bidi="pt_PT"/>
        </w:rPr>
      </w:r>
      <w:r>
        <w:rPr>
          <w:vertAlign w:val="superscript"/>
          <w:lang w:val="pt_PT" w:bidi="pt_PT"/>
        </w:rPr>
        <w:t>28</w:t>
      </w:r>
      <w:r>
        <w:rPr>
          <w:lang w:val="pt_PT" w:bidi="pt_PT"/>
        </w:rPr>
        <w:t xml:space="preserve"> Ele saiu e encontrou o corpo estendido na estrada, com o jumento e o leão ao lado. O leão não havia devorado o corpo nem ferido o jumento.</w:t>
      </w:r>
    </w:p>
    <w:p>
      <w:pPr/>
      <w:r>
        <w:rPr>
          <w:lang w:val="pt_PT" w:bidi="pt_PT"/>
        </w:rPr>
      </w:r>
      <w:r>
        <w:rPr>
          <w:vertAlign w:val="superscript"/>
          <w:lang w:val="pt_PT" w:bidi="pt_PT"/>
        </w:rPr>
        <w:t>29</w:t>
      </w:r>
      <w:r>
        <w:rPr>
          <w:lang w:val="pt_PT" w:bidi="pt_PT"/>
        </w:rPr>
        <w:t xml:space="preserve"> O profeta colocou o corpo do homem de Deus sobre o jumento e o levou de volta a Betel, para chorar por ele e enterrá-lo.</w:t>
      </w:r>
    </w:p>
    <w:p>
      <w:pPr/>
      <w:r>
        <w:rPr>
          <w:lang w:val="pt_PT" w:bidi="pt_PT"/>
        </w:rPr>
      </w:r>
      <w:r>
        <w:rPr>
          <w:vertAlign w:val="superscript"/>
          <w:lang w:val="pt_PT" w:bidi="pt_PT"/>
        </w:rPr>
        <w:t>30</w:t>
      </w:r>
      <w:r>
        <w:rPr>
          <w:lang w:val="pt_PT" w:bidi="pt_PT"/>
        </w:rPr>
        <w:t xml:space="preserve"> Pôs o corpo no túmulo de sua própria família e lamentou por ele, dizendo: “Ah, meu irmão!”.</w:t>
      </w:r>
    </w:p>
    <w:p>
      <w:pPr/>
      <w:r>
        <w:rPr>
          <w:lang w:val="pt_PT" w:bidi="pt_PT"/>
        </w:rPr>
      </w:r>
      <w:r>
        <w:rPr>
          <w:vertAlign w:val="superscript"/>
          <w:lang w:val="pt_PT" w:bidi="pt_PT"/>
        </w:rPr>
        <w:t>31</w:t>
      </w:r>
      <w:r>
        <w:rPr>
          <w:lang w:val="pt_PT" w:bidi="pt_PT"/>
        </w:rPr>
        <w:t xml:space="preserve"> Depois de enterrá-lo, o profeta idoso disse aos filhos: “Quero que vocês me enterrem, quando eu morrer, no túmulo onde está o homem de Deus. Coloquem meus ossos junto aos dele.</w:t>
      </w:r>
    </w:p>
    <w:p>
      <w:pPr/>
      <w:r>
        <w:rPr>
          <w:lang w:val="pt_PT" w:bidi="pt_PT"/>
        </w:rPr>
      </w:r>
      <w:r>
        <w:rPr>
          <w:vertAlign w:val="superscript"/>
          <w:lang w:val="pt_PT" w:bidi="pt_PT"/>
        </w:rPr>
        <w:t>32</w:t>
      </w:r>
      <w:r>
        <w:rPr>
          <w:lang w:val="pt_PT" w:bidi="pt_PT"/>
        </w:rPr>
        <w:t xml:space="preserve"> Com certeza se cumprirá o que ele anunciou por ordem do SENHOR contra o altar de Betel e contra todos os santuários dos lugares altos nas cidades da região de Samaria”.</w:t>
      </w:r>
    </w:p>
    <w:p>
      <w:pPr/>
      <w:r>
        <w:rPr>
          <w:lang w:val="pt_PT" w:bidi="pt_PT"/>
        </w:rPr>
      </w:r>
      <w:r>
        <w:rPr>
          <w:vertAlign w:val="superscript"/>
          <w:lang w:val="pt_PT" w:bidi="pt_PT"/>
        </w:rPr>
        <w:t>33</w:t>
      </w:r>
      <w:r>
        <w:rPr>
          <w:lang w:val="pt_PT" w:bidi="pt_PT"/>
        </w:rPr>
        <w:t xml:space="preserve"> Mesmo depois de tudo isso, Jeroboão não abandonou seus maus caminhos. Ele continuou a escolher sacerdotes entre o povo para os lugares altos. Qualquer pessoa podia se tornar sacerdote.</w:t>
      </w:r>
    </w:p>
    <w:p>
      <w:pPr/>
      <w:r>
        <w:rPr>
          <w:lang w:val="pt_PT" w:bidi="pt_PT"/>
        </w:rPr>
      </w:r>
      <w:r>
        <w:rPr>
          <w:vertAlign w:val="superscript"/>
          <w:lang w:val="pt_PT" w:bidi="pt_PT"/>
        </w:rPr>
        <w:t>34</w:t>
      </w:r>
      <w:r>
        <w:rPr>
          <w:lang w:val="pt_PT" w:bidi="pt_PT"/>
        </w:rPr>
        <w:t xml:space="preserve"> Esse comportamento se tornou pecado para a família de Jeroboão e levou sua casa à ruína e ao fim.</w:t>
      </w:r>
    </w:p>
    <w:p>
      <w:pPr>
        <w:pStyle w:val="Heading2"/>
      </w:pPr>
      <w:r>
        <w:rPr>
          <w:lang w:val="pt_PT" w:bidi="pt_PT"/>
        </w:rPr>
        <w:t>1 Reis 14:1</w:t>
      </w:r>
      <w:r>
        <w:rPr>
          <w:lang w:val="pt_PT" w:bidi="pt_PT"/>
        </w:rPr>
      </w:r>
    </w:p>
    <w:p>
      <w:pPr/>
      <w:r>
        <w:rPr>
          <w:lang w:val="pt_PT" w:bidi="pt_PT"/>
        </w:rPr>
      </w:r>
      <w:r>
        <w:rPr>
          <w:vertAlign w:val="superscript"/>
          <w:lang w:val="pt_PT" w:bidi="pt_PT"/>
        </w:rPr>
        <w:t>1</w:t>
      </w:r>
      <w:r>
        <w:rPr>
          <w:lang w:val="pt_PT" w:bidi="pt_PT"/>
        </w:rPr>
        <w:t xml:space="preserve"> Naquele tempo, Abias, filho de Jeroboão, adoeceu.</w:t>
      </w:r>
    </w:p>
    <w:p>
      <w:pPr/>
      <w:r>
        <w:rPr>
          <w:lang w:val="pt_PT" w:bidi="pt_PT"/>
        </w:rPr>
      </w:r>
      <w:r>
        <w:rPr>
          <w:vertAlign w:val="superscript"/>
          <w:lang w:val="pt_PT" w:bidi="pt_PT"/>
        </w:rPr>
        <w:t>2</w:t>
      </w:r>
      <w:r>
        <w:rPr>
          <w:lang w:val="pt_PT" w:bidi="pt_PT"/>
        </w:rPr>
        <w:t xml:space="preserve"> Jeroboão disse à sua esposa: “Levante-se, vista-se de forma diferente para que ninguém a reconheça como minha mulher, e vá até Siló. Lá vive o profeta Aías, o mesmo que disse que eu seria rei sobre este povo.</w:t>
      </w:r>
    </w:p>
    <w:p>
      <w:pPr/>
      <w:r>
        <w:rPr>
          <w:lang w:val="pt_PT" w:bidi="pt_PT"/>
        </w:rPr>
      </w:r>
      <w:r>
        <w:rPr>
          <w:vertAlign w:val="superscript"/>
          <w:lang w:val="pt_PT" w:bidi="pt_PT"/>
        </w:rPr>
        <w:t>3</w:t>
      </w:r>
      <w:r>
        <w:rPr>
          <w:lang w:val="pt_PT" w:bidi="pt_PT"/>
        </w:rPr>
        <w:t xml:space="preserve"> Leve com você dez pães, alguns bolos e um pequeno frasco de mel. Ele lhe dirá o que acontecerá com o menino”.</w:t>
      </w:r>
    </w:p>
    <w:p>
      <w:pPr/>
      <w:r>
        <w:rPr>
          <w:lang w:val="pt_PT" w:bidi="pt_PT"/>
        </w:rPr>
      </w:r>
      <w:r>
        <w:rPr>
          <w:vertAlign w:val="superscript"/>
          <w:lang w:val="pt_PT" w:bidi="pt_PT"/>
        </w:rPr>
        <w:t>4</w:t>
      </w:r>
      <w:r>
        <w:rPr>
          <w:lang w:val="pt_PT" w:bidi="pt_PT"/>
        </w:rPr>
        <w:t xml:space="preserve"> A esposa de Jeroboão fez o que ele pediu e foi à casa do profeta Aías, em Siló. Aías já estava velho e não enxergava mais por causa da idade.</w:t>
      </w:r>
    </w:p>
    <w:p>
      <w:pPr/>
      <w:r>
        <w:rPr>
          <w:lang w:val="pt_PT" w:bidi="pt_PT"/>
        </w:rPr>
      </w:r>
      <w:r>
        <w:rPr>
          <w:vertAlign w:val="superscript"/>
          <w:lang w:val="pt_PT" w:bidi="pt_PT"/>
        </w:rPr>
        <w:t>5</w:t>
      </w:r>
      <w:r>
        <w:rPr>
          <w:lang w:val="pt_PT" w:bidi="pt_PT"/>
        </w:rPr>
        <w:t xml:space="preserve"> Mas o SENHOR tinha falado ao profeta: “A esposa de Jeroboão virá perguntar sobre o filho doente. Quando ela chegar, você deve responder o que eu mandar. Ela virá disfarçada”.</w:t>
      </w:r>
    </w:p>
    <w:p>
      <w:pPr/>
      <w:r>
        <w:rPr>
          <w:lang w:val="pt_PT" w:bidi="pt_PT"/>
        </w:rPr>
      </w:r>
      <w:r>
        <w:rPr>
          <w:vertAlign w:val="superscript"/>
          <w:lang w:val="pt_PT" w:bidi="pt_PT"/>
        </w:rPr>
        <w:t>6</w:t>
      </w:r>
      <w:r>
        <w:rPr>
          <w:lang w:val="pt_PT" w:bidi="pt_PT"/>
        </w:rPr>
        <w:t xml:space="preserve"> Quando Aías ouviu o som dos passos à porta, disse: “Entre, mulher de Jeroboão. Por que esse disfarce? Fui enviado a você com uma mensagem dura.</w:t>
      </w:r>
    </w:p>
    <w:p>
      <w:pPr/>
      <w:r>
        <w:rPr>
          <w:lang w:val="pt_PT" w:bidi="pt_PT"/>
        </w:rPr>
      </w:r>
      <w:r>
        <w:rPr>
          <w:vertAlign w:val="superscript"/>
          <w:lang w:val="pt_PT" w:bidi="pt_PT"/>
        </w:rPr>
        <w:t>7</w:t>
      </w:r>
      <w:r>
        <w:rPr>
          <w:lang w:val="pt_PT" w:bidi="pt_PT"/>
        </w:rPr>
        <w:t xml:space="preserve"> Vá e diga ao seu marido: o SENHOR, o Deus de Israel, diz: ‘Eu tirei você do meio do povo e o coloquei como líder sobre Israel, o meu povo.</w:t>
      </w:r>
    </w:p>
    <w:p>
      <w:pPr/>
      <w:r>
        <w:rPr>
          <w:lang w:val="pt_PT" w:bidi="pt_PT"/>
        </w:rPr>
      </w:r>
      <w:r>
        <w:rPr>
          <w:vertAlign w:val="superscript"/>
          <w:lang w:val="pt_PT" w:bidi="pt_PT"/>
        </w:rPr>
        <w:t>8</w:t>
      </w:r>
      <w:r>
        <w:rPr>
          <w:lang w:val="pt_PT" w:bidi="pt_PT"/>
        </w:rPr>
        <w:t xml:space="preserve"> Arranquei o reino da família de Davi e o entreguei a você. Mesmo assim, você não foi como meu servo Davi, que guardou meus mandamentos e me seguiu de todo o coração, fazendo apenas o que era correto aos meus olhos.</w:t>
      </w:r>
    </w:p>
    <w:p>
      <w:pPr/>
      <w:r>
        <w:rPr>
          <w:lang w:val="pt_PT" w:bidi="pt_PT"/>
        </w:rPr>
      </w:r>
      <w:r>
        <w:rPr>
          <w:vertAlign w:val="superscript"/>
          <w:lang w:val="pt_PT" w:bidi="pt_PT"/>
        </w:rPr>
        <w:t>9</w:t>
      </w:r>
      <w:r>
        <w:rPr>
          <w:lang w:val="pt_PT" w:bidi="pt_PT"/>
        </w:rPr>
        <w:t xml:space="preserve"> Pelo contrário, você praticou o mal mais do que todos os que vieram antes de você. Fez para si outros deuses e imagens fundidas, provocou a minha ira e me virou as costas.</w:t>
      </w:r>
    </w:p>
    <w:p>
      <w:pPr/>
      <w:r>
        <w:rPr>
          <w:lang w:val="pt_PT" w:bidi="pt_PT"/>
        </w:rPr>
      </w:r>
      <w:r>
        <w:rPr>
          <w:vertAlign w:val="superscript"/>
          <w:lang w:val="pt_PT" w:bidi="pt_PT"/>
        </w:rPr>
        <w:t>10</w:t>
      </w:r>
      <w:r>
        <w:rPr>
          <w:lang w:val="pt_PT" w:bidi="pt_PT"/>
        </w:rPr>
        <w:t xml:space="preserve"> Por isso, trarei um desastre sobre a família de Jeroboão. Eliminarei todos os homens da família, livres ou escravos em Israel. Vou varrer a família de Jeroboão como quem varre o lixo, até não sobrar nada.</w:t>
      </w:r>
    </w:p>
    <w:p>
      <w:pPr/>
      <w:r>
        <w:rPr>
          <w:lang w:val="pt_PT" w:bidi="pt_PT"/>
        </w:rPr>
      </w:r>
      <w:r>
        <w:rPr>
          <w:vertAlign w:val="superscript"/>
          <w:lang w:val="pt_PT" w:bidi="pt_PT"/>
        </w:rPr>
        <w:t>11</w:t>
      </w:r>
      <w:r>
        <w:rPr>
          <w:lang w:val="pt_PT" w:bidi="pt_PT"/>
        </w:rPr>
        <w:t xml:space="preserve"> Os da família de Jeroboão que morrerem na cidade serão comidos por cães, e os que morrerem no campo serão comidos pelas aves do céu. Assim disse o SENHOR’.</w:t>
      </w:r>
    </w:p>
    <w:p>
      <w:pPr/>
      <w:r>
        <w:rPr>
          <w:lang w:val="pt_PT" w:bidi="pt_PT"/>
        </w:rPr>
      </w:r>
      <w:r>
        <w:rPr>
          <w:vertAlign w:val="superscript"/>
          <w:lang w:val="pt_PT" w:bidi="pt_PT"/>
        </w:rPr>
        <w:t>12</w:t>
      </w:r>
      <w:r>
        <w:rPr>
          <w:lang w:val="pt_PT" w:bidi="pt_PT"/>
        </w:rPr>
        <w:t xml:space="preserve"> Quanto a você, vá para casa. Quando seus pés pisarem na cidade, o menino morrerá.</w:t>
      </w:r>
    </w:p>
    <w:p>
      <w:pPr/>
      <w:r>
        <w:rPr>
          <w:lang w:val="pt_PT" w:bidi="pt_PT"/>
        </w:rPr>
      </w:r>
      <w:r>
        <w:rPr>
          <w:vertAlign w:val="superscript"/>
          <w:lang w:val="pt_PT" w:bidi="pt_PT"/>
        </w:rPr>
        <w:t>13</w:t>
      </w:r>
      <w:r>
        <w:rPr>
          <w:lang w:val="pt_PT" w:bidi="pt_PT"/>
        </w:rPr>
        <w:t xml:space="preserve"> Todo o povo de Israel chorará por ele e o sepultará. Entre toda a família de Jeroboão, ele será o único a receber sepultura, pois foi o único em quem o SENHOR, o Deus de Israel, encontrou algo bom.</w:t>
      </w:r>
    </w:p>
    <w:p>
      <w:pPr/>
      <w:r>
        <w:rPr>
          <w:lang w:val="pt_PT" w:bidi="pt_PT"/>
        </w:rPr>
      </w:r>
      <w:r>
        <w:rPr>
          <w:vertAlign w:val="superscript"/>
          <w:lang w:val="pt_PT" w:bidi="pt_PT"/>
        </w:rPr>
        <w:t>14</w:t>
      </w:r>
      <w:r>
        <w:rPr>
          <w:lang w:val="pt_PT" w:bidi="pt_PT"/>
        </w:rPr>
        <w:t xml:space="preserve"> O SENHOR levantará um rei sobre Israel que destruirá a família de Jeroboão. Isso acontecerá hoje mesmo.</w:t>
      </w:r>
    </w:p>
    <w:p>
      <w:pPr/>
      <w:r>
        <w:rPr>
          <w:lang w:val="pt_PT" w:bidi="pt_PT"/>
        </w:rPr>
      </w:r>
      <w:r>
        <w:rPr>
          <w:vertAlign w:val="superscript"/>
          <w:lang w:val="pt_PT" w:bidi="pt_PT"/>
        </w:rPr>
        <w:t>15</w:t>
      </w:r>
      <w:r>
        <w:rPr>
          <w:lang w:val="pt_PT" w:bidi="pt_PT"/>
        </w:rPr>
        <w:t xml:space="preserve"> O SENHOR castigará Israel, e ele ficará instável como uma cana na água. O SENHOR tirará Israel desta boa terra que deu aos seus antepassados e o espalhará além do rio Eufrates, porque o povo fez postes de Aserá e provocou a sua ira.</w:t>
      </w:r>
    </w:p>
    <w:p>
      <w:pPr/>
      <w:r>
        <w:rPr>
          <w:lang w:val="pt_PT" w:bidi="pt_PT"/>
        </w:rPr>
      </w:r>
      <w:r>
        <w:rPr>
          <w:vertAlign w:val="superscript"/>
          <w:lang w:val="pt_PT" w:bidi="pt_PT"/>
        </w:rPr>
        <w:t>16</w:t>
      </w:r>
      <w:r>
        <w:rPr>
          <w:lang w:val="pt_PT" w:bidi="pt_PT"/>
        </w:rPr>
        <w:t xml:space="preserve"> Por causa dos pecados de Jeroboão, que pecou e levou Israel a pecar, o SENHOR abandonará Israel”.</w:t>
      </w:r>
    </w:p>
    <w:p>
      <w:pPr/>
      <w:r>
        <w:rPr>
          <w:lang w:val="pt_PT" w:bidi="pt_PT"/>
        </w:rPr>
      </w:r>
      <w:r>
        <w:rPr>
          <w:vertAlign w:val="superscript"/>
          <w:lang w:val="pt_PT" w:bidi="pt_PT"/>
        </w:rPr>
        <w:t>17</w:t>
      </w:r>
      <w:r>
        <w:rPr>
          <w:lang w:val="pt_PT" w:bidi="pt_PT"/>
        </w:rPr>
        <w:t xml:space="preserve"> A esposa de Jeroboão voltou para Tirza. Quando entrou em casa, o menino morreu.</w:t>
      </w:r>
    </w:p>
    <w:p>
      <w:pPr/>
      <w:r>
        <w:rPr>
          <w:lang w:val="pt_PT" w:bidi="pt_PT"/>
        </w:rPr>
      </w:r>
      <w:r>
        <w:rPr>
          <w:vertAlign w:val="superscript"/>
          <w:lang w:val="pt_PT" w:bidi="pt_PT"/>
        </w:rPr>
        <w:t>18</w:t>
      </w:r>
      <w:r>
        <w:rPr>
          <w:lang w:val="pt_PT" w:bidi="pt_PT"/>
        </w:rPr>
        <w:t xml:space="preserve"> Ele foi sepultado, e todo o povo de Israel chorou por ele, como o SENHOR havia anunciado por meio de seu servo, o profeta Aías.</w:t>
      </w:r>
    </w:p>
    <w:p>
      <w:pPr/>
      <w:r>
        <w:rPr>
          <w:lang w:val="pt_PT" w:bidi="pt_PT"/>
        </w:rPr>
      </w:r>
      <w:r>
        <w:rPr>
          <w:vertAlign w:val="superscript"/>
          <w:lang w:val="pt_PT" w:bidi="pt_PT"/>
        </w:rPr>
        <w:t>19</w:t>
      </w:r>
      <w:r>
        <w:rPr>
          <w:lang w:val="pt_PT" w:bidi="pt_PT"/>
        </w:rPr>
        <w:t xml:space="preserve"> Tudo o que aconteceu durante o reinado de Jeroboão, suas guerras e o que ele realizou como rei estão registrados no Livro da História dos Reis de Israel.</w:t>
      </w:r>
    </w:p>
    <w:p>
      <w:pPr/>
      <w:r>
        <w:rPr>
          <w:lang w:val="pt_PT" w:bidi="pt_PT"/>
        </w:rPr>
      </w:r>
      <w:r>
        <w:rPr>
          <w:vertAlign w:val="superscript"/>
          <w:lang w:val="pt_PT" w:bidi="pt_PT"/>
        </w:rPr>
        <w:t>20</w:t>
      </w:r>
      <w:r>
        <w:rPr>
          <w:lang w:val="pt_PT" w:bidi="pt_PT"/>
        </w:rPr>
        <w:t xml:space="preserve"> Jeroboão reinou por 22 anos. Depois morreu e foi reunido aos seus antepassados. Seu filho Nadabe reinou em seu lugar.</w:t>
      </w:r>
    </w:p>
    <w:p>
      <w:pPr/>
      <w:r>
        <w:rPr>
          <w:lang w:val="pt_PT" w:bidi="pt_PT"/>
        </w:rPr>
      </w:r>
      <w:r>
        <w:rPr>
          <w:vertAlign w:val="superscript"/>
          <w:lang w:val="pt_PT" w:bidi="pt_PT"/>
        </w:rPr>
        <w:t>21</w:t>
      </w:r>
      <w:r>
        <w:rPr>
          <w:lang w:val="pt_PT" w:bidi="pt_PT"/>
        </w:rPr>
        <w:t xml:space="preserve"> Roboão, filho de Salomão, reinou em Judá. Ele tinha 41 anos quando se tornou rei, e governou por 17 anos em Jerusalém, a cidade que o SENHOR havia escolhido dentre todas as tribos de Israel para ali pôr o seu nome. Sua mãe se chamava Naamá e era amonita.</w:t>
      </w:r>
    </w:p>
    <w:p>
      <w:pPr/>
      <w:r>
        <w:rPr>
          <w:lang w:val="pt_PT" w:bidi="pt_PT"/>
        </w:rPr>
      </w:r>
      <w:r>
        <w:rPr>
          <w:vertAlign w:val="superscript"/>
          <w:lang w:val="pt_PT" w:bidi="pt_PT"/>
        </w:rPr>
        <w:t>22</w:t>
      </w:r>
      <w:r>
        <w:rPr>
          <w:lang w:val="pt_PT" w:bidi="pt_PT"/>
        </w:rPr>
        <w:t xml:space="preserve"> Judá fez o que era mau aos olhos do SENHOR. Com os pecados que cometeu, provocou o zelo do SENHOR mais do que seus antepassados.</w:t>
      </w:r>
    </w:p>
    <w:p>
      <w:pPr/>
      <w:r>
        <w:rPr>
          <w:lang w:val="pt_PT" w:bidi="pt_PT"/>
        </w:rPr>
      </w:r>
      <w:r>
        <w:rPr>
          <w:vertAlign w:val="superscript"/>
          <w:lang w:val="pt_PT" w:bidi="pt_PT"/>
        </w:rPr>
        <w:t>23</w:t>
      </w:r>
      <w:r>
        <w:rPr>
          <w:lang w:val="pt_PT" w:bidi="pt_PT"/>
        </w:rPr>
        <w:t xml:space="preserve"> Construiu altares para ídolos, colunas sagradas e postes de Aserá em todos os montes e debaixo de toda árvore frondosa.</w:t>
      </w:r>
    </w:p>
    <w:p>
      <w:pPr/>
      <w:r>
        <w:rPr>
          <w:lang w:val="pt_PT" w:bidi="pt_PT"/>
        </w:rPr>
      </w:r>
      <w:r>
        <w:rPr>
          <w:vertAlign w:val="superscript"/>
          <w:lang w:val="pt_PT" w:bidi="pt_PT"/>
        </w:rPr>
        <w:t>24</w:t>
      </w:r>
      <w:r>
        <w:rPr>
          <w:lang w:val="pt_PT" w:bidi="pt_PT"/>
        </w:rPr>
        <w:t xml:space="preserve"> Havia também homens e mulheres que participavam de práticas religiosas pagãs na terra, e eles faziam todas as coisas ruins das nações que o SENHOR tinha expulsado de diante dos israelitas.</w:t>
      </w:r>
    </w:p>
    <w:p>
      <w:pPr/>
      <w:r>
        <w:rPr>
          <w:lang w:val="pt_PT" w:bidi="pt_PT"/>
        </w:rPr>
      </w:r>
      <w:r>
        <w:rPr>
          <w:vertAlign w:val="superscript"/>
          <w:lang w:val="pt_PT" w:bidi="pt_PT"/>
        </w:rPr>
        <w:t>25</w:t>
      </w:r>
      <w:r>
        <w:rPr>
          <w:lang w:val="pt_PT" w:bidi="pt_PT"/>
        </w:rPr>
        <w:t xml:space="preserve"> No quinto ano do reinado de Roboão, Jerusalém foi atacada por Sisaque, rei do Egito.</w:t>
      </w:r>
    </w:p>
    <w:p>
      <w:pPr/>
      <w:r>
        <w:rPr>
          <w:lang w:val="pt_PT" w:bidi="pt_PT"/>
        </w:rPr>
      </w:r>
      <w:r>
        <w:rPr>
          <w:vertAlign w:val="superscript"/>
          <w:lang w:val="pt_PT" w:bidi="pt_PT"/>
        </w:rPr>
        <w:t>26</w:t>
      </w:r>
      <w:r>
        <w:rPr>
          <w:lang w:val="pt_PT" w:bidi="pt_PT"/>
        </w:rPr>
        <w:t xml:space="preserve"> Ele levou os tesouros do templo do SENHOR e do palácio do rei, incluindo todos os escudos de ouro que Salomão tinha feito.</w:t>
      </w:r>
    </w:p>
    <w:p>
      <w:pPr/>
      <w:r>
        <w:rPr>
          <w:lang w:val="pt_PT" w:bidi="pt_PT"/>
        </w:rPr>
      </w:r>
      <w:r>
        <w:rPr>
          <w:vertAlign w:val="superscript"/>
          <w:lang w:val="pt_PT" w:bidi="pt_PT"/>
        </w:rPr>
        <w:t>27</w:t>
      </w:r>
      <w:r>
        <w:rPr>
          <w:lang w:val="pt_PT" w:bidi="pt_PT"/>
        </w:rPr>
        <w:t xml:space="preserve"> Em seu lugar, o rei Roboão mandou fazer escudos de bronze e os entregou aos guardas que protegiam a entrada do palácio.</w:t>
      </w:r>
    </w:p>
    <w:p>
      <w:pPr/>
      <w:r>
        <w:rPr>
          <w:lang w:val="pt_PT" w:bidi="pt_PT"/>
        </w:rPr>
      </w:r>
      <w:r>
        <w:rPr>
          <w:vertAlign w:val="superscript"/>
          <w:lang w:val="pt_PT" w:bidi="pt_PT"/>
        </w:rPr>
        <w:t>28</w:t>
      </w:r>
      <w:r>
        <w:rPr>
          <w:lang w:val="pt_PT" w:bidi="pt_PT"/>
        </w:rPr>
        <w:t xml:space="preserve"> Sempre que o rei ia ao templo do SENHOR, os guardas levavam os escudos e depois os devolviam à sala da guarda.</w:t>
      </w:r>
    </w:p>
    <w:p>
      <w:pPr/>
      <w:r>
        <w:rPr>
          <w:lang w:val="pt_PT" w:bidi="pt_PT"/>
        </w:rPr>
      </w:r>
      <w:r>
        <w:rPr>
          <w:vertAlign w:val="superscript"/>
          <w:lang w:val="pt_PT" w:bidi="pt_PT"/>
        </w:rPr>
        <w:t>29</w:t>
      </w:r>
      <w:r>
        <w:rPr>
          <w:lang w:val="pt_PT" w:bidi="pt_PT"/>
        </w:rPr>
        <w:t xml:space="preserve"> Tudo o que aconteceu durante o reinado de Roboão e tudo o que ele realizou estão registrados no Livro da História dos Reis de Judá.</w:t>
      </w:r>
    </w:p>
    <w:p>
      <w:pPr/>
      <w:r>
        <w:rPr>
          <w:lang w:val="pt_PT" w:bidi="pt_PT"/>
        </w:rPr>
      </w:r>
      <w:r>
        <w:rPr>
          <w:vertAlign w:val="superscript"/>
          <w:lang w:val="pt_PT" w:bidi="pt_PT"/>
        </w:rPr>
        <w:t>30</w:t>
      </w:r>
      <w:r>
        <w:rPr>
          <w:lang w:val="pt_PT" w:bidi="pt_PT"/>
        </w:rPr>
        <w:t xml:space="preserve"> Roboão e Jeroboão estiveram sempre em guerra.</w:t>
      </w:r>
    </w:p>
    <w:p>
      <w:pPr/>
      <w:r>
        <w:rPr>
          <w:lang w:val="pt_PT" w:bidi="pt_PT"/>
        </w:rPr>
      </w:r>
      <w:r>
        <w:rPr>
          <w:vertAlign w:val="superscript"/>
          <w:lang w:val="pt_PT" w:bidi="pt_PT"/>
        </w:rPr>
        <w:t>31</w:t>
      </w:r>
      <w:r>
        <w:rPr>
          <w:lang w:val="pt_PT" w:bidi="pt_PT"/>
        </w:rPr>
        <w:t xml:space="preserve"> Roboão morreu e foi sepultado com seus antepassados na Cidade de Davi. Sua mãe, que era amonita, se chamava Naamá. Seu filho Abias reinou em seu lugar.</w:t>
      </w:r>
    </w:p>
    <w:p>
      <w:pPr>
        <w:pStyle w:val="Heading2"/>
      </w:pPr>
      <w:r>
        <w:rPr>
          <w:lang w:val="pt_PT" w:bidi="pt_PT"/>
        </w:rPr>
        <w:t>1 Reis 15:1</w:t>
      </w:r>
      <w:r>
        <w:rPr>
          <w:lang w:val="pt_PT" w:bidi="pt_PT"/>
        </w:rPr>
      </w:r>
    </w:p>
    <w:p>
      <w:pPr/>
      <w:r>
        <w:rPr>
          <w:lang w:val="pt_PT" w:bidi="pt_PT"/>
        </w:rPr>
      </w:r>
      <w:r>
        <w:rPr>
          <w:vertAlign w:val="superscript"/>
          <w:lang w:val="pt_PT" w:bidi="pt_PT"/>
        </w:rPr>
        <w:t>1</w:t>
      </w:r>
      <w:r>
        <w:rPr>
          <w:lang w:val="pt_PT" w:bidi="pt_PT"/>
        </w:rPr>
        <w:t xml:space="preserve"> No décimo oitavo ano do reinado de Jeroboão, filho de Nebate, Abias começou a reinar sobre Judá.</w:t>
      </w:r>
    </w:p>
    <w:p>
      <w:pPr/>
      <w:r>
        <w:rPr>
          <w:lang w:val="pt_PT" w:bidi="pt_PT"/>
        </w:rPr>
      </w:r>
      <w:r>
        <w:rPr>
          <w:vertAlign w:val="superscript"/>
          <w:lang w:val="pt_PT" w:bidi="pt_PT"/>
        </w:rPr>
        <w:t>2</w:t>
      </w:r>
      <w:r>
        <w:rPr>
          <w:lang w:val="pt_PT" w:bidi="pt_PT"/>
        </w:rPr>
        <w:t xml:space="preserve"> Reinou por três anos em Jerusalém. Sua mãe se chamava Maaca, descendente de Absalão.</w:t>
      </w:r>
    </w:p>
    <w:p>
      <w:pPr/>
      <w:r>
        <w:rPr>
          <w:lang w:val="pt_PT" w:bidi="pt_PT"/>
        </w:rPr>
      </w:r>
      <w:r>
        <w:rPr>
          <w:vertAlign w:val="superscript"/>
          <w:lang w:val="pt_PT" w:bidi="pt_PT"/>
        </w:rPr>
        <w:t>3</w:t>
      </w:r>
      <w:r>
        <w:rPr>
          <w:lang w:val="pt_PT" w:bidi="pt_PT"/>
        </w:rPr>
        <w:t xml:space="preserve"> Abias fez o mesmo que seu pai havia feito antes dele. Seu coração não foi totalmente fiel ao SENHOR, seu Deus, como o coração de seu pai Davi.</w:t>
      </w:r>
    </w:p>
    <w:p>
      <w:pPr/>
      <w:r>
        <w:rPr>
          <w:lang w:val="pt_PT" w:bidi="pt_PT"/>
        </w:rPr>
      </w:r>
      <w:r>
        <w:rPr>
          <w:vertAlign w:val="superscript"/>
          <w:lang w:val="pt_PT" w:bidi="pt_PT"/>
        </w:rPr>
        <w:t>4</w:t>
      </w:r>
      <w:r>
        <w:rPr>
          <w:lang w:val="pt_PT" w:bidi="pt_PT"/>
        </w:rPr>
        <w:t xml:space="preserve"> Mesmo assim, por causa de Davi, o SENHOR, seu Deus, manteve a família dele em Jerusalém: deu a Abias um filho para sucedê-lo e preservou a cidade.</w:t>
      </w:r>
    </w:p>
    <w:p>
      <w:pPr/>
      <w:r>
        <w:rPr>
          <w:lang w:val="pt_PT" w:bidi="pt_PT"/>
        </w:rPr>
      </w:r>
      <w:r>
        <w:rPr>
          <w:vertAlign w:val="superscript"/>
          <w:lang w:val="pt_PT" w:bidi="pt_PT"/>
        </w:rPr>
        <w:t>5</w:t>
      </w:r>
      <w:r>
        <w:rPr>
          <w:lang w:val="pt_PT" w:bidi="pt_PT"/>
        </w:rPr>
        <w:t xml:space="preserve"> Pois Davi fez o que era correto aos olhos do SENHOR e obedeceu a tudo o que lhe foi ordenado durante toda a sua vida, exceto no caso de Urias, o hitita.</w:t>
      </w:r>
    </w:p>
    <w:p>
      <w:pPr/>
      <w:r>
        <w:rPr>
          <w:lang w:val="pt_PT" w:bidi="pt_PT"/>
        </w:rPr>
      </w:r>
      <w:r>
        <w:rPr>
          <w:vertAlign w:val="superscript"/>
          <w:lang w:val="pt_PT" w:bidi="pt_PT"/>
        </w:rPr>
        <w:t>6</w:t>
      </w:r>
      <w:r>
        <w:rPr>
          <w:lang w:val="pt_PT" w:bidi="pt_PT"/>
        </w:rPr>
        <w:t xml:space="preserve"> Houve guerra entre Abias e Jeroboão durante todos os dias da vida de Abias.</w:t>
      </w:r>
    </w:p>
    <w:p>
      <w:pPr/>
      <w:r>
        <w:rPr>
          <w:lang w:val="pt_PT" w:bidi="pt_PT"/>
        </w:rPr>
      </w:r>
      <w:r>
        <w:rPr>
          <w:vertAlign w:val="superscript"/>
          <w:lang w:val="pt_PT" w:bidi="pt_PT"/>
        </w:rPr>
        <w:t>7</w:t>
      </w:r>
      <w:r>
        <w:rPr>
          <w:lang w:val="pt_PT" w:bidi="pt_PT"/>
        </w:rPr>
        <w:t xml:space="preserve"> Tudo o que aconteceu durante o reinado de Abias e tudo o que ele realizou estão registrados no Livro da História dos Reis de Judá. Abias e Jeroboão estiveram sempre em guerra.</w:t>
      </w:r>
    </w:p>
    <w:p>
      <w:pPr/>
      <w:r>
        <w:rPr>
          <w:lang w:val="pt_PT" w:bidi="pt_PT"/>
        </w:rPr>
      </w:r>
      <w:r>
        <w:rPr>
          <w:vertAlign w:val="superscript"/>
          <w:lang w:val="pt_PT" w:bidi="pt_PT"/>
        </w:rPr>
        <w:t>8</w:t>
      </w:r>
      <w:r>
        <w:rPr>
          <w:lang w:val="pt_PT" w:bidi="pt_PT"/>
        </w:rPr>
        <w:t xml:space="preserve"> Abias morreu e foi sepultado na Cidade de Davi. Seu filho Asa reinou em seu lugar.</w:t>
      </w:r>
    </w:p>
    <w:p>
      <w:pPr/>
      <w:r>
        <w:rPr>
          <w:lang w:val="pt_PT" w:bidi="pt_PT"/>
        </w:rPr>
      </w:r>
      <w:r>
        <w:rPr>
          <w:vertAlign w:val="superscript"/>
          <w:lang w:val="pt_PT" w:bidi="pt_PT"/>
        </w:rPr>
        <w:t>9</w:t>
      </w:r>
      <w:r>
        <w:rPr>
          <w:lang w:val="pt_PT" w:bidi="pt_PT"/>
        </w:rPr>
        <w:t xml:space="preserve"> No vigésimo ano do reinado de Jeroboão, rei de Israel, Asa começou a reinar em Judá.</w:t>
      </w:r>
    </w:p>
    <w:p>
      <w:pPr/>
      <w:r>
        <w:rPr>
          <w:lang w:val="pt_PT" w:bidi="pt_PT"/>
        </w:rPr>
      </w:r>
      <w:r>
        <w:rPr>
          <w:vertAlign w:val="superscript"/>
          <w:lang w:val="pt_PT" w:bidi="pt_PT"/>
        </w:rPr>
        <w:t>10</w:t>
      </w:r>
      <w:r>
        <w:rPr>
          <w:lang w:val="pt_PT" w:bidi="pt_PT"/>
        </w:rPr>
        <w:t xml:space="preserve"> Governou por 41 anos em Jerusalém. Sua avó se chamava Maaca, descendente de Absalão.</w:t>
      </w:r>
    </w:p>
    <w:p>
      <w:pPr/>
      <w:r>
        <w:rPr>
          <w:lang w:val="pt_PT" w:bidi="pt_PT"/>
        </w:rPr>
      </w:r>
      <w:r>
        <w:rPr>
          <w:vertAlign w:val="superscript"/>
          <w:lang w:val="pt_PT" w:bidi="pt_PT"/>
        </w:rPr>
        <w:t>11</w:t>
      </w:r>
      <w:r>
        <w:rPr>
          <w:lang w:val="pt_PT" w:bidi="pt_PT"/>
        </w:rPr>
        <w:t xml:space="preserve"> Asa fez o que era bom aos olhos do SENHOR, assim como seu pai Davi.</w:t>
      </w:r>
    </w:p>
    <w:p>
      <w:pPr/>
      <w:r>
        <w:rPr>
          <w:lang w:val="pt_PT" w:bidi="pt_PT"/>
        </w:rPr>
      </w:r>
      <w:r>
        <w:rPr>
          <w:vertAlign w:val="superscript"/>
          <w:lang w:val="pt_PT" w:bidi="pt_PT"/>
        </w:rPr>
        <w:t>12</w:t>
      </w:r>
      <w:r>
        <w:rPr>
          <w:lang w:val="pt_PT" w:bidi="pt_PT"/>
        </w:rPr>
        <w:t xml:space="preserve"> Removeu da terra os homens e mulheres ligados a práticas religiosas pagãs e destruiu todos os ídolos feitos por seus antepassados.</w:t>
      </w:r>
    </w:p>
    <w:p>
      <w:pPr/>
      <w:r>
        <w:rPr>
          <w:lang w:val="pt_PT" w:bidi="pt_PT"/>
        </w:rPr>
      </w:r>
      <w:r>
        <w:rPr>
          <w:vertAlign w:val="superscript"/>
          <w:lang w:val="pt_PT" w:bidi="pt_PT"/>
        </w:rPr>
        <w:t>13</w:t>
      </w:r>
      <w:r>
        <w:rPr>
          <w:lang w:val="pt_PT" w:bidi="pt_PT"/>
        </w:rPr>
        <w:t xml:space="preserve"> Ele também tirou Maaca, sua avó, da posição de rainha-mãe, porque ela havia feito uma imagem repugnante da deusa Aserá. Asa destruiu essa imagem e a queimou no vale do Cedrom.</w:t>
      </w:r>
    </w:p>
    <w:p>
      <w:pPr/>
      <w:r>
        <w:rPr>
          <w:lang w:val="pt_PT" w:bidi="pt_PT"/>
        </w:rPr>
      </w:r>
      <w:r>
        <w:rPr>
          <w:vertAlign w:val="superscript"/>
          <w:lang w:val="pt_PT" w:bidi="pt_PT"/>
        </w:rPr>
        <w:t>14</w:t>
      </w:r>
      <w:r>
        <w:rPr>
          <w:lang w:val="pt_PT" w:bidi="pt_PT"/>
        </w:rPr>
        <w:t xml:space="preserve"> Embora os lugares altos não tivessem sido destruídos, Asa manteve seu coração dedicado ao SENHOR enquanto viveu.</w:t>
      </w:r>
    </w:p>
    <w:p>
      <w:pPr/>
      <w:r>
        <w:rPr>
          <w:lang w:val="pt_PT" w:bidi="pt_PT"/>
        </w:rPr>
      </w:r>
      <w:r>
        <w:rPr>
          <w:vertAlign w:val="superscript"/>
          <w:lang w:val="pt_PT" w:bidi="pt_PT"/>
        </w:rPr>
        <w:t>15</w:t>
      </w:r>
      <w:r>
        <w:rPr>
          <w:lang w:val="pt_PT" w:bidi="pt_PT"/>
        </w:rPr>
        <w:t xml:space="preserve"> Ele levou ao templo do SENHOR a prata, o ouro e os utensílios consagrados por ele e por seu pai.</w:t>
      </w:r>
    </w:p>
    <w:p>
      <w:pPr/>
      <w:r>
        <w:rPr>
          <w:lang w:val="pt_PT" w:bidi="pt_PT"/>
        </w:rPr>
      </w:r>
      <w:r>
        <w:rPr>
          <w:vertAlign w:val="superscript"/>
          <w:lang w:val="pt_PT" w:bidi="pt_PT"/>
        </w:rPr>
        <w:t>16</w:t>
      </w:r>
      <w:r>
        <w:rPr>
          <w:lang w:val="pt_PT" w:bidi="pt_PT"/>
        </w:rPr>
        <w:t xml:space="preserve"> Asa e Baasa, rei de Israel, viveram em guerra enquanto foram reis.</w:t>
      </w:r>
    </w:p>
    <w:p>
      <w:pPr/>
      <w:r>
        <w:rPr>
          <w:lang w:val="pt_PT" w:bidi="pt_PT"/>
        </w:rPr>
      </w:r>
      <w:r>
        <w:rPr>
          <w:vertAlign w:val="superscript"/>
          <w:lang w:val="pt_PT" w:bidi="pt_PT"/>
        </w:rPr>
        <w:t>17</w:t>
      </w:r>
      <w:r>
        <w:rPr>
          <w:lang w:val="pt_PT" w:bidi="pt_PT"/>
        </w:rPr>
        <w:t xml:space="preserve"> Baasa invadiu Judá e cercou a cidade de Ramá com muralhas, para impedir o trânsito de pessoas para dentro ou para fora do território de Asa, rei de Judá.</w:t>
      </w:r>
    </w:p>
    <w:p>
      <w:pPr/>
      <w:r>
        <w:rPr>
          <w:lang w:val="pt_PT" w:bidi="pt_PT"/>
        </w:rPr>
      </w:r>
      <w:r>
        <w:rPr>
          <w:vertAlign w:val="superscript"/>
          <w:lang w:val="pt_PT" w:bidi="pt_PT"/>
        </w:rPr>
        <w:t>18</w:t>
      </w:r>
      <w:r>
        <w:rPr>
          <w:lang w:val="pt_PT" w:bidi="pt_PT"/>
        </w:rPr>
        <w:t xml:space="preserve"> Asa pegou toda a prata e o ouro restantes do templo do SENHOR e do palácio real. Ele entregou tudo aos seus oficiais e os enviou a Ben-Hadade, filho de Tabrimom e neto de Heziom, rei da Síria, que vivia em Damasco.</w:t>
      </w:r>
    </w:p>
    <w:p>
      <w:pPr/>
      <w:r>
        <w:rPr>
          <w:lang w:val="pt_PT" w:bidi="pt_PT"/>
        </w:rPr>
      </w:r>
      <w:r>
        <w:rPr>
          <w:vertAlign w:val="superscript"/>
          <w:lang w:val="pt_PT" w:bidi="pt_PT"/>
        </w:rPr>
        <w:t>19</w:t>
      </w:r>
      <w:r>
        <w:rPr>
          <w:lang w:val="pt_PT" w:bidi="pt_PT"/>
        </w:rPr>
        <w:t xml:space="preserve"> Ele enviou esta mensagem: “Haja um acordo entre mim e você, como houve entre meu pai e o seu. Estou lhe enviando prata e ouro como presente. Rompa sua aliança com Baasa, rei de Israel, para que ele saia do meu território”.</w:t>
      </w:r>
    </w:p>
    <w:p>
      <w:pPr/>
      <w:r>
        <w:rPr>
          <w:lang w:val="pt_PT" w:bidi="pt_PT"/>
        </w:rPr>
      </w:r>
      <w:r>
        <w:rPr>
          <w:vertAlign w:val="superscript"/>
          <w:lang w:val="pt_PT" w:bidi="pt_PT"/>
        </w:rPr>
        <w:t>20</w:t>
      </w:r>
      <w:r>
        <w:rPr>
          <w:lang w:val="pt_PT" w:bidi="pt_PT"/>
        </w:rPr>
        <w:t xml:space="preserve"> Ben-Hadade aceitou o pedido do rei Asa e mandou seus comandantes atacarem cidades de Israel. Eles conquistaram Ijom, Dã, Abel-Bete-Maaca, todo o território de Quinerete e toda a região de Naftali.</w:t>
      </w:r>
    </w:p>
    <w:p>
      <w:pPr/>
      <w:r>
        <w:rPr>
          <w:lang w:val="pt_PT" w:bidi="pt_PT"/>
        </w:rPr>
      </w:r>
      <w:r>
        <w:rPr>
          <w:vertAlign w:val="superscript"/>
          <w:lang w:val="pt_PT" w:bidi="pt_PT"/>
        </w:rPr>
        <w:t>21</w:t>
      </w:r>
      <w:r>
        <w:rPr>
          <w:lang w:val="pt_PT" w:bidi="pt_PT"/>
        </w:rPr>
        <w:t xml:space="preserve"> Ao saber disso, Baasa desistiu de fortificar Ramá e voltou para Tirza.</w:t>
      </w:r>
    </w:p>
    <w:p>
      <w:pPr/>
      <w:r>
        <w:rPr>
          <w:lang w:val="pt_PT" w:bidi="pt_PT"/>
        </w:rPr>
      </w:r>
      <w:r>
        <w:rPr>
          <w:vertAlign w:val="superscript"/>
          <w:lang w:val="pt_PT" w:bidi="pt_PT"/>
        </w:rPr>
        <w:t>22</w:t>
      </w:r>
      <w:r>
        <w:rPr>
          <w:lang w:val="pt_PT" w:bidi="pt_PT"/>
        </w:rPr>
        <w:t xml:space="preserve"> O rei Asa convocou todos os homens de Judá, sem exceção, e eles retiraram as pedras e a madeira que Baasa havia usado em Ramá. Com elas, Asa fortaleceu Geba, em Benjamim, e também Mispá.</w:t>
      </w:r>
    </w:p>
    <w:p>
      <w:pPr/>
      <w:r>
        <w:rPr>
          <w:lang w:val="pt_PT" w:bidi="pt_PT"/>
        </w:rPr>
      </w:r>
      <w:r>
        <w:rPr>
          <w:vertAlign w:val="superscript"/>
          <w:lang w:val="pt_PT" w:bidi="pt_PT"/>
        </w:rPr>
        <w:t>23</w:t>
      </w:r>
      <w:r>
        <w:rPr>
          <w:lang w:val="pt_PT" w:bidi="pt_PT"/>
        </w:rPr>
        <w:t xml:space="preserve"> Tudo o que aconteceu durante o reinado de Asa, tudo o que ele realizou, seu poder e as cidades que construiu estão registrados no Livro da História dos Reis de Judá. Quando já era velho, Asa teve uma doença nos pés.</w:t>
      </w:r>
    </w:p>
    <w:p>
      <w:pPr/>
      <w:r>
        <w:rPr>
          <w:lang w:val="pt_PT" w:bidi="pt_PT"/>
        </w:rPr>
      </w:r>
      <w:r>
        <w:rPr>
          <w:vertAlign w:val="superscript"/>
          <w:lang w:val="pt_PT" w:bidi="pt_PT"/>
        </w:rPr>
        <w:t>24</w:t>
      </w:r>
      <w:r>
        <w:rPr>
          <w:lang w:val="pt_PT" w:bidi="pt_PT"/>
        </w:rPr>
        <w:t xml:space="preserve"> Ele morreu e foi sepultado com seus antepassados na Cidade de Davi. Seu filho Josafá reinou em seu lugar.</w:t>
      </w:r>
    </w:p>
    <w:p>
      <w:pPr/>
      <w:r>
        <w:rPr>
          <w:lang w:val="pt_PT" w:bidi="pt_PT"/>
        </w:rPr>
      </w:r>
      <w:r>
        <w:rPr>
          <w:vertAlign w:val="superscript"/>
          <w:lang w:val="pt_PT" w:bidi="pt_PT"/>
        </w:rPr>
        <w:t>25</w:t>
      </w:r>
      <w:r>
        <w:rPr>
          <w:lang w:val="pt_PT" w:bidi="pt_PT"/>
        </w:rPr>
        <w:t xml:space="preserve"> Nadabe, filho de Jeroboão, começou a reinar em Israel no segundo ano do reinado de Asa, rei de Judá. Reinou por dois anos.</w:t>
      </w:r>
    </w:p>
    <w:p>
      <w:pPr/>
      <w:r>
        <w:rPr>
          <w:lang w:val="pt_PT" w:bidi="pt_PT"/>
        </w:rPr>
      </w:r>
      <w:r>
        <w:rPr>
          <w:vertAlign w:val="superscript"/>
          <w:lang w:val="pt_PT" w:bidi="pt_PT"/>
        </w:rPr>
        <w:t>26</w:t>
      </w:r>
      <w:r>
        <w:rPr>
          <w:lang w:val="pt_PT" w:bidi="pt_PT"/>
        </w:rPr>
        <w:t xml:space="preserve"> Fez o que era mau aos olhos do SENHOR, seguindo o caminho de seu pai e persistindo no pecado que ele havia levado Israel a cometer.</w:t>
      </w:r>
    </w:p>
    <w:p>
      <w:pPr/>
      <w:r>
        <w:rPr>
          <w:lang w:val="pt_PT" w:bidi="pt_PT"/>
        </w:rPr>
      </w:r>
      <w:r>
        <w:rPr>
          <w:vertAlign w:val="superscript"/>
          <w:lang w:val="pt_PT" w:bidi="pt_PT"/>
        </w:rPr>
        <w:t>27</w:t>
      </w:r>
      <w:r>
        <w:rPr>
          <w:lang w:val="pt_PT" w:bidi="pt_PT"/>
        </w:rPr>
        <w:t xml:space="preserve"> Baasa, filho de Aías, da tribo de Issacar, fez um plano para matar Nadabe. Enquanto Nadabe e o exército de Israel atacavam Gibetom, Baasa o matou.</w:t>
      </w:r>
    </w:p>
    <w:p>
      <w:pPr/>
      <w:r>
        <w:rPr>
          <w:lang w:val="pt_PT" w:bidi="pt_PT"/>
        </w:rPr>
      </w:r>
      <w:r>
        <w:rPr>
          <w:vertAlign w:val="superscript"/>
          <w:lang w:val="pt_PT" w:bidi="pt_PT"/>
        </w:rPr>
        <w:t>28</w:t>
      </w:r>
      <w:r>
        <w:rPr>
          <w:lang w:val="pt_PT" w:bidi="pt_PT"/>
        </w:rPr>
        <w:t xml:space="preserve"> Baasa assassinou Nadabe no terceiro ano do reinado de Asa, rei de Judá, e assumiu o trono.</w:t>
      </w:r>
    </w:p>
    <w:p>
      <w:pPr/>
      <w:r>
        <w:rPr>
          <w:lang w:val="pt_PT" w:bidi="pt_PT"/>
        </w:rPr>
      </w:r>
      <w:r>
        <w:rPr>
          <w:vertAlign w:val="superscript"/>
          <w:lang w:val="pt_PT" w:bidi="pt_PT"/>
        </w:rPr>
        <w:t>29</w:t>
      </w:r>
      <w:r>
        <w:rPr>
          <w:lang w:val="pt_PT" w:bidi="pt_PT"/>
        </w:rPr>
        <w:t xml:space="preserve"> Logo no início do seu reinado, Baasa eliminou toda a família de Jeroboão. Não deixou nenhum sobrevivente, como o SENHOR tinha anunciado por meio do seu servo Aías, de Siló.</w:t>
      </w:r>
    </w:p>
    <w:p>
      <w:pPr/>
      <w:r>
        <w:rPr>
          <w:lang w:val="pt_PT" w:bidi="pt_PT"/>
        </w:rPr>
      </w:r>
      <w:r>
        <w:rPr>
          <w:vertAlign w:val="superscript"/>
          <w:lang w:val="pt_PT" w:bidi="pt_PT"/>
        </w:rPr>
        <w:t>30</w:t>
      </w:r>
      <w:r>
        <w:rPr>
          <w:lang w:val="pt_PT" w:bidi="pt_PT"/>
        </w:rPr>
        <w:t xml:space="preserve"> Isso aconteceu por causa dos pecados que Jeroboão havia cometido e levado Israel a cometer, provocando a ira do SENHOR, o Deus de Israel.</w:t>
      </w:r>
    </w:p>
    <w:p>
      <w:pPr/>
      <w:r>
        <w:rPr>
          <w:lang w:val="pt_PT" w:bidi="pt_PT"/>
        </w:rPr>
      </w:r>
      <w:r>
        <w:rPr>
          <w:vertAlign w:val="superscript"/>
          <w:lang w:val="pt_PT" w:bidi="pt_PT"/>
        </w:rPr>
        <w:t>31</w:t>
      </w:r>
      <w:r>
        <w:rPr>
          <w:lang w:val="pt_PT" w:bidi="pt_PT"/>
        </w:rPr>
        <w:t xml:space="preserve"> Tudo o que aconteceu durante o reinado de Nadabe e tudo o que ele realizou estão registrados no Livro da História dos Reis de Israel.</w:t>
      </w:r>
    </w:p>
    <w:p>
      <w:pPr/>
      <w:r>
        <w:rPr>
          <w:lang w:val="pt_PT" w:bidi="pt_PT"/>
        </w:rPr>
      </w:r>
      <w:r>
        <w:rPr>
          <w:vertAlign w:val="superscript"/>
          <w:lang w:val="pt_PT" w:bidi="pt_PT"/>
        </w:rPr>
        <w:t>32</w:t>
      </w:r>
      <w:r>
        <w:rPr>
          <w:lang w:val="pt_PT" w:bidi="pt_PT"/>
        </w:rPr>
        <w:t xml:space="preserve"> Asa, rei de Judá, e Baasa, rei de Israel, viveram constantemente em guerra.</w:t>
      </w:r>
    </w:p>
    <w:p>
      <w:pPr/>
      <w:r>
        <w:rPr>
          <w:lang w:val="pt_PT" w:bidi="pt_PT"/>
        </w:rPr>
      </w:r>
      <w:r>
        <w:rPr>
          <w:vertAlign w:val="superscript"/>
          <w:lang w:val="pt_PT" w:bidi="pt_PT"/>
        </w:rPr>
        <w:t>33</w:t>
      </w:r>
      <w:r>
        <w:rPr>
          <w:lang w:val="pt_PT" w:bidi="pt_PT"/>
        </w:rPr>
        <w:t xml:space="preserve"> No terceiro ano do reinado de Asa, Baasa, filho de Aías, começou a reinar sobre todo o Israel em Tirza. Ele reinou por 24 anos.</w:t>
      </w:r>
    </w:p>
    <w:p>
      <w:pPr/>
      <w:r>
        <w:rPr>
          <w:lang w:val="pt_PT" w:bidi="pt_PT"/>
        </w:rPr>
      </w:r>
      <w:r>
        <w:rPr>
          <w:vertAlign w:val="superscript"/>
          <w:lang w:val="pt_PT" w:bidi="pt_PT"/>
        </w:rPr>
        <w:t>34</w:t>
      </w:r>
      <w:r>
        <w:rPr>
          <w:lang w:val="pt_PT" w:bidi="pt_PT"/>
        </w:rPr>
        <w:t xml:space="preserve"> Fez o que era mau aos olhos do SENHOR, seguindo o caminho de Jeroboão e continuando no mesmo pecado que este havia levado Israel a cometer.</w:t>
      </w:r>
    </w:p>
    <w:p>
      <w:pPr>
        <w:pStyle w:val="Heading2"/>
      </w:pPr>
      <w:r>
        <w:rPr>
          <w:lang w:val="pt_PT" w:bidi="pt_PT"/>
        </w:rPr>
        <w:t>1 Reis 16:1</w:t>
      </w:r>
      <w:r>
        <w:rPr>
          <w:lang w:val="pt_PT" w:bidi="pt_PT"/>
        </w:rPr>
      </w:r>
    </w:p>
    <w:p>
      <w:pPr/>
      <w:r>
        <w:rPr>
          <w:lang w:val="pt_PT" w:bidi="pt_PT"/>
        </w:rPr>
      </w:r>
      <w:r>
        <w:rPr>
          <w:vertAlign w:val="superscript"/>
          <w:lang w:val="pt_PT" w:bidi="pt_PT"/>
        </w:rPr>
        <w:t>1</w:t>
      </w:r>
      <w:r>
        <w:rPr>
          <w:lang w:val="pt_PT" w:bidi="pt_PT"/>
        </w:rPr>
        <w:t xml:space="preserve"> Então Jeú, filho de Hanani, recebeu a palavra do SENHOR contra Baasa:</w:t>
      </w:r>
    </w:p>
    <w:p>
      <w:pPr/>
      <w:r>
        <w:rPr>
          <w:lang w:val="pt_PT" w:bidi="pt_PT"/>
        </w:rPr>
      </w:r>
      <w:r>
        <w:rPr>
          <w:vertAlign w:val="superscript"/>
          <w:lang w:val="pt_PT" w:bidi="pt_PT"/>
        </w:rPr>
        <w:t>2</w:t>
      </w:r>
      <w:r>
        <w:rPr>
          <w:lang w:val="pt_PT" w:bidi="pt_PT"/>
        </w:rPr>
        <w:t xml:space="preserve"> "Eu o levantei do pó e o coloquei como líder sobre o meu povo Israel. Mas você seguiu o caminho de Jeroboão e fez o meu povo pecar, provocando a minha ira com os seus pecados.</w:t>
      </w:r>
    </w:p>
    <w:p>
      <w:pPr/>
      <w:r>
        <w:rPr>
          <w:lang w:val="pt_PT" w:bidi="pt_PT"/>
        </w:rPr>
      </w:r>
      <w:r>
        <w:rPr>
          <w:vertAlign w:val="superscript"/>
          <w:lang w:val="pt_PT" w:bidi="pt_PT"/>
        </w:rPr>
        <w:t>3</w:t>
      </w:r>
      <w:r>
        <w:rPr>
          <w:lang w:val="pt_PT" w:bidi="pt_PT"/>
        </w:rPr>
        <w:t xml:space="preserve"> Por isso, decidi eliminar Baasa e a sua família. Farei com ela o mesmo que fiz com a família de Jeroboão, filho de Nebate.</w:t>
      </w:r>
    </w:p>
    <w:p>
      <w:pPr/>
      <w:r>
        <w:rPr>
          <w:lang w:val="pt_PT" w:bidi="pt_PT"/>
        </w:rPr>
      </w:r>
      <w:r>
        <w:rPr>
          <w:vertAlign w:val="superscript"/>
          <w:lang w:val="pt_PT" w:bidi="pt_PT"/>
        </w:rPr>
        <w:t>4</w:t>
      </w:r>
      <w:r>
        <w:rPr>
          <w:lang w:val="pt_PT" w:bidi="pt_PT"/>
        </w:rPr>
        <w:t xml:space="preserve"> Os da família de Baasa que morrerem na cidade serão comidos por cães, e os que morrerem no campo serão comidos pelas aves do céu”.</w:t>
      </w:r>
    </w:p>
    <w:p>
      <w:pPr/>
      <w:r>
        <w:rPr>
          <w:lang w:val="pt_PT" w:bidi="pt_PT"/>
        </w:rPr>
      </w:r>
      <w:r>
        <w:rPr>
          <w:vertAlign w:val="superscript"/>
          <w:lang w:val="pt_PT" w:bidi="pt_PT"/>
        </w:rPr>
        <w:t>5</w:t>
      </w:r>
      <w:r>
        <w:rPr>
          <w:lang w:val="pt_PT" w:bidi="pt_PT"/>
        </w:rPr>
        <w:t xml:space="preserve"> Tudo o que aconteceu durante o reinado de Baasa, tudo o que ele realizou e o poder que exerceu estão registrados no Livro da História dos Reis de Israel.</w:t>
      </w:r>
    </w:p>
    <w:p>
      <w:pPr/>
      <w:r>
        <w:rPr>
          <w:lang w:val="pt_PT" w:bidi="pt_PT"/>
        </w:rPr>
      </w:r>
      <w:r>
        <w:rPr>
          <w:vertAlign w:val="superscript"/>
          <w:lang w:val="pt_PT" w:bidi="pt_PT"/>
        </w:rPr>
        <w:t>6</w:t>
      </w:r>
      <w:r>
        <w:rPr>
          <w:lang w:val="pt_PT" w:bidi="pt_PT"/>
        </w:rPr>
        <w:t xml:space="preserve"> Baasa morreu e foi sepultado em Tirza. Seu filho Elá passou a reinar em seu lugar.</w:t>
      </w:r>
    </w:p>
    <w:p>
      <w:pPr/>
      <w:r>
        <w:rPr>
          <w:lang w:val="pt_PT" w:bidi="pt_PT"/>
        </w:rPr>
      </w:r>
      <w:r>
        <w:rPr>
          <w:vertAlign w:val="superscript"/>
          <w:lang w:val="pt_PT" w:bidi="pt_PT"/>
        </w:rPr>
        <w:t>7</w:t>
      </w:r>
      <w:r>
        <w:rPr>
          <w:lang w:val="pt_PT" w:bidi="pt_PT"/>
        </w:rPr>
        <w:t xml:space="preserve"> O profeta Jeú, filho de Hanani, trouxe a mensagem do SENHOR contra Baasa e toda a família dele. Isso aconteceu porque Baasa fez o que era mau aos olhos do SENHOR e provocou a ira do SENHOR com suas ações. Também aconteceu porque Baasa destruiu a família de Jeroboão, mas mesmo assim continuou vivendo nos mesmos pecados que ela cometia.</w:t>
      </w:r>
    </w:p>
    <w:p>
      <w:pPr/>
      <w:r>
        <w:rPr>
          <w:lang w:val="pt_PT" w:bidi="pt_PT"/>
        </w:rPr>
      </w:r>
      <w:r>
        <w:rPr>
          <w:vertAlign w:val="superscript"/>
          <w:lang w:val="pt_PT" w:bidi="pt_PT"/>
        </w:rPr>
        <w:t>8</w:t>
      </w:r>
      <w:r>
        <w:rPr>
          <w:lang w:val="pt_PT" w:bidi="pt_PT"/>
        </w:rPr>
        <w:t xml:space="preserve"> Elá, filho de Baasa, começou a reinar sobre Israel, em Tirza, no vigésimo sexto ano do reinado de Asa, rei de Judá. Ele reinou por dois anos.</w:t>
      </w:r>
    </w:p>
    <w:p>
      <w:pPr/>
      <w:r>
        <w:rPr>
          <w:lang w:val="pt_PT" w:bidi="pt_PT"/>
        </w:rPr>
      </w:r>
      <w:r>
        <w:rPr>
          <w:vertAlign w:val="superscript"/>
          <w:lang w:val="pt_PT" w:bidi="pt_PT"/>
        </w:rPr>
        <w:t>9</w:t>
      </w:r>
      <w:r>
        <w:rPr>
          <w:lang w:val="pt_PT" w:bidi="pt_PT"/>
        </w:rPr>
        <w:t xml:space="preserve"> Zinri, seu oficial e comandante de metade dos carros de guerra, fez um plano para matá-lo. Elá estava em Tirza, embriagado na casa de Arsa, administrador do palácio.</w:t>
      </w:r>
    </w:p>
    <w:p>
      <w:pPr/>
      <w:r>
        <w:rPr>
          <w:lang w:val="pt_PT" w:bidi="pt_PT"/>
        </w:rPr>
      </w:r>
      <w:r>
        <w:rPr>
          <w:vertAlign w:val="superscript"/>
          <w:lang w:val="pt_PT" w:bidi="pt_PT"/>
        </w:rPr>
        <w:t>10</w:t>
      </w:r>
      <w:r>
        <w:rPr>
          <w:lang w:val="pt_PT" w:bidi="pt_PT"/>
        </w:rPr>
        <w:t xml:space="preserve"> Zinri entrou, feriu e matou Elá, no vigésimo sétimo ano do reinado de Asa, rei de Judá, e assumiu o trono.</w:t>
      </w:r>
    </w:p>
    <w:p>
      <w:pPr/>
      <w:r>
        <w:rPr>
          <w:lang w:val="pt_PT" w:bidi="pt_PT"/>
        </w:rPr>
      </w:r>
      <w:r>
        <w:rPr>
          <w:vertAlign w:val="superscript"/>
          <w:lang w:val="pt_PT" w:bidi="pt_PT"/>
        </w:rPr>
        <w:t>11</w:t>
      </w:r>
      <w:r>
        <w:rPr>
          <w:lang w:val="pt_PT" w:bidi="pt_PT"/>
        </w:rPr>
        <w:t xml:space="preserve"> Assim que se firmou no trono, Zinri matou toda a família de Baasa. Não deixou nenhum homem vivo, nem parentes nem aliados.</w:t>
      </w:r>
    </w:p>
    <w:p>
      <w:pPr/>
      <w:r>
        <w:rPr>
          <w:lang w:val="pt_PT" w:bidi="pt_PT"/>
        </w:rPr>
      </w:r>
      <w:r>
        <w:rPr>
          <w:vertAlign w:val="superscript"/>
          <w:lang w:val="pt_PT" w:bidi="pt_PT"/>
        </w:rPr>
        <w:t>12</w:t>
      </w:r>
      <w:r>
        <w:rPr>
          <w:lang w:val="pt_PT" w:bidi="pt_PT"/>
        </w:rPr>
        <w:t xml:space="preserve"> Desse modo, Zinri destruiu a família de Baasa, como o SENHOR tinha anunciado por meio do profeta Jeú.</w:t>
      </w:r>
    </w:p>
    <w:p>
      <w:pPr/>
      <w:r>
        <w:rPr>
          <w:lang w:val="pt_PT" w:bidi="pt_PT"/>
        </w:rPr>
      </w:r>
      <w:r>
        <w:rPr>
          <w:vertAlign w:val="superscript"/>
          <w:lang w:val="pt_PT" w:bidi="pt_PT"/>
        </w:rPr>
        <w:t>13</w:t>
      </w:r>
      <w:r>
        <w:rPr>
          <w:lang w:val="pt_PT" w:bidi="pt_PT"/>
        </w:rPr>
        <w:t xml:space="preserve"> Isso aconteceu por causa dos pecados de Baasa e de seu filho Elá, que levaram Israel ao pecado e provocaram a ira do SENHOR, o Deus de Israel, com seus ídolos inúteis.</w:t>
      </w:r>
    </w:p>
    <w:p>
      <w:pPr/>
      <w:r>
        <w:rPr>
          <w:lang w:val="pt_PT" w:bidi="pt_PT"/>
        </w:rPr>
      </w:r>
      <w:r>
        <w:rPr>
          <w:vertAlign w:val="superscript"/>
          <w:lang w:val="pt_PT" w:bidi="pt_PT"/>
        </w:rPr>
        <w:t>14</w:t>
      </w:r>
      <w:r>
        <w:rPr>
          <w:lang w:val="pt_PT" w:bidi="pt_PT"/>
        </w:rPr>
        <w:t xml:space="preserve"> Tudo o que aconteceu durante o reinado de Elá e tudo o que ele realizou estão registrados no Livro da História dos Reis de Israel.</w:t>
      </w:r>
    </w:p>
    <w:p>
      <w:pPr/>
      <w:r>
        <w:rPr>
          <w:lang w:val="pt_PT" w:bidi="pt_PT"/>
        </w:rPr>
      </w:r>
      <w:r>
        <w:rPr>
          <w:vertAlign w:val="superscript"/>
          <w:lang w:val="pt_PT" w:bidi="pt_PT"/>
        </w:rPr>
        <w:t>15</w:t>
      </w:r>
      <w:r>
        <w:rPr>
          <w:lang w:val="pt_PT" w:bidi="pt_PT"/>
        </w:rPr>
        <w:t xml:space="preserve"> No vigésimo sétimo ano do reinado de Asa, rei de Judá, Zinri reinou por apenas sete dias em Tirza. O exército estava acampado diante de Gibetom, cidade dos filisteus.</w:t>
      </w:r>
    </w:p>
    <w:p>
      <w:pPr/>
      <w:r>
        <w:rPr>
          <w:lang w:val="pt_PT" w:bidi="pt_PT"/>
        </w:rPr>
      </w:r>
      <w:r>
        <w:rPr>
          <w:vertAlign w:val="superscript"/>
          <w:lang w:val="pt_PT" w:bidi="pt_PT"/>
        </w:rPr>
        <w:t>16</w:t>
      </w:r>
      <w:r>
        <w:rPr>
          <w:lang w:val="pt_PT" w:bidi="pt_PT"/>
        </w:rPr>
        <w:t xml:space="preserve"> Quando os soldados no acampamento souberam que Zinri tinha conspirado contra o rei e o tinha matado, eles proclamaram Onri, comandante do exército, rei de Israel naquele mesmo dia.</w:t>
      </w:r>
    </w:p>
    <w:p>
      <w:pPr/>
      <w:r>
        <w:rPr>
          <w:lang w:val="pt_PT" w:bidi="pt_PT"/>
        </w:rPr>
      </w:r>
      <w:r>
        <w:rPr>
          <w:vertAlign w:val="superscript"/>
          <w:lang w:val="pt_PT" w:bidi="pt_PT"/>
        </w:rPr>
        <w:t>17</w:t>
      </w:r>
      <w:r>
        <w:rPr>
          <w:lang w:val="pt_PT" w:bidi="pt_PT"/>
        </w:rPr>
        <w:t xml:space="preserve"> Onri saiu de Gibetom com todo o exército de Israel e cercou Tirza.</w:t>
      </w:r>
    </w:p>
    <w:p>
      <w:pPr/>
      <w:r>
        <w:rPr>
          <w:lang w:val="pt_PT" w:bidi="pt_PT"/>
        </w:rPr>
      </w:r>
      <w:r>
        <w:rPr>
          <w:vertAlign w:val="superscript"/>
          <w:lang w:val="pt_PT" w:bidi="pt_PT"/>
        </w:rPr>
        <w:t>18</w:t>
      </w:r>
      <w:r>
        <w:rPr>
          <w:lang w:val="pt_PT" w:bidi="pt_PT"/>
        </w:rPr>
        <w:t xml:space="preserve"> Quando viu que a cidade havia sido tomada, Zinri entrou na fortaleza do palácio, incendiou o palácio ao seu redor e morreu ali.</w:t>
      </w:r>
    </w:p>
    <w:p>
      <w:pPr/>
      <w:r>
        <w:rPr>
          <w:lang w:val="pt_PT" w:bidi="pt_PT"/>
        </w:rPr>
      </w:r>
      <w:r>
        <w:rPr>
          <w:vertAlign w:val="superscript"/>
          <w:lang w:val="pt_PT" w:bidi="pt_PT"/>
        </w:rPr>
        <w:t>19</w:t>
      </w:r>
      <w:r>
        <w:rPr>
          <w:lang w:val="pt_PT" w:bidi="pt_PT"/>
        </w:rPr>
        <w:t xml:space="preserve"> Isso aconteceu porque ele pecou contra o SENHOR, fazendo o que era mau e seguindo o caminho de Jeroboão, repetindo o pecado que ele levou Israel a cometer.</w:t>
      </w:r>
    </w:p>
    <w:p>
      <w:pPr/>
      <w:r>
        <w:rPr>
          <w:lang w:val="pt_PT" w:bidi="pt_PT"/>
        </w:rPr>
      </w:r>
      <w:r>
        <w:rPr>
          <w:vertAlign w:val="superscript"/>
          <w:lang w:val="pt_PT" w:bidi="pt_PT"/>
        </w:rPr>
        <w:t>20</w:t>
      </w:r>
      <w:r>
        <w:rPr>
          <w:lang w:val="pt_PT" w:bidi="pt_PT"/>
        </w:rPr>
        <w:t xml:space="preserve"> Tudo o que aconteceu durante o reinado de Zinri e o plano que ele elaborou estão registrados no Livro da História dos Reis de Israel.</w:t>
      </w:r>
    </w:p>
    <w:p>
      <w:pPr/>
      <w:r>
        <w:rPr>
          <w:lang w:val="pt_PT" w:bidi="pt_PT"/>
        </w:rPr>
      </w:r>
      <w:r>
        <w:rPr>
          <w:vertAlign w:val="superscript"/>
          <w:lang w:val="pt_PT" w:bidi="pt_PT"/>
        </w:rPr>
        <w:t>21</w:t>
      </w:r>
      <w:r>
        <w:rPr>
          <w:lang w:val="pt_PT" w:bidi="pt_PT"/>
        </w:rPr>
        <w:t xml:space="preserve"> Então o povo de Israel se dividiu em dois grupos: um apoiava Tibni, filho de Ginate, para torná-lo rei, e o outro apoiava Onri.</w:t>
      </w:r>
    </w:p>
    <w:p>
      <w:pPr/>
      <w:r>
        <w:rPr>
          <w:lang w:val="pt_PT" w:bidi="pt_PT"/>
        </w:rPr>
      </w:r>
      <w:r>
        <w:rPr>
          <w:vertAlign w:val="superscript"/>
          <w:lang w:val="pt_PT" w:bidi="pt_PT"/>
        </w:rPr>
        <w:t>22</w:t>
      </w:r>
      <w:r>
        <w:rPr>
          <w:lang w:val="pt_PT" w:bidi="pt_PT"/>
        </w:rPr>
        <w:t xml:space="preserve"> Os seguidores de Onri venceram os de Tibni, filho de Ginate. Tibni morreu, e Onri se tornou rei.</w:t>
      </w:r>
    </w:p>
    <w:p>
      <w:pPr/>
      <w:r>
        <w:rPr>
          <w:lang w:val="pt_PT" w:bidi="pt_PT"/>
        </w:rPr>
      </w:r>
      <w:r>
        <w:rPr>
          <w:vertAlign w:val="superscript"/>
          <w:lang w:val="pt_PT" w:bidi="pt_PT"/>
        </w:rPr>
        <w:t>23</w:t>
      </w:r>
      <w:r>
        <w:rPr>
          <w:lang w:val="pt_PT" w:bidi="pt_PT"/>
        </w:rPr>
        <w:t xml:space="preserve"> No trigésimo primeiro ano do reinado de Asa, rei de Judá, Onri começou a reinar sobre Israel. Ele reinou por doze anos, sendo seis deles em Tirza.</w:t>
      </w:r>
    </w:p>
    <w:p>
      <w:pPr/>
      <w:r>
        <w:rPr>
          <w:lang w:val="pt_PT" w:bidi="pt_PT"/>
        </w:rPr>
      </w:r>
      <w:r>
        <w:rPr>
          <w:vertAlign w:val="superscript"/>
          <w:lang w:val="pt_PT" w:bidi="pt_PT"/>
        </w:rPr>
        <w:t>24</w:t>
      </w:r>
      <w:r>
        <w:rPr>
          <w:lang w:val="pt_PT" w:bidi="pt_PT"/>
        </w:rPr>
        <w:t xml:space="preserve"> Ele comprou de Sêmer a colina de Samaria por aproximadamente setenta quilos de prata. Ali construiu uma cidade e lhe deu o nome de Samaria, a partir do nome de Sêmer, dono da colina.</w:t>
      </w:r>
    </w:p>
    <w:p>
      <w:pPr/>
      <w:r>
        <w:rPr>
          <w:lang w:val="pt_PT" w:bidi="pt_PT"/>
        </w:rPr>
      </w:r>
      <w:r>
        <w:rPr>
          <w:vertAlign w:val="superscript"/>
          <w:lang w:val="pt_PT" w:bidi="pt_PT"/>
        </w:rPr>
        <w:t>25</w:t>
      </w:r>
      <w:r>
        <w:rPr>
          <w:lang w:val="pt_PT" w:bidi="pt_PT"/>
        </w:rPr>
        <w:t xml:space="preserve"> Onri fez o que era mau aos olhos do SENHOR e pecou mais do que todos os reis antes dele.</w:t>
      </w:r>
    </w:p>
    <w:p>
      <w:pPr/>
      <w:r>
        <w:rPr>
          <w:lang w:val="pt_PT" w:bidi="pt_PT"/>
        </w:rPr>
      </w:r>
      <w:r>
        <w:rPr>
          <w:vertAlign w:val="superscript"/>
          <w:lang w:val="pt_PT" w:bidi="pt_PT"/>
        </w:rPr>
        <w:t>26</w:t>
      </w:r>
      <w:r>
        <w:rPr>
          <w:lang w:val="pt_PT" w:bidi="pt_PT"/>
        </w:rPr>
        <w:t xml:space="preserve"> Seguiu o caminho de Jeroboão, filho de Nebate, e persistiu no pecado com que ele levou Israel a pecar, provocando a ira do SENHOR, o Deus de Israel, com seus ídolos inúteis.</w:t>
      </w:r>
    </w:p>
    <w:p>
      <w:pPr/>
      <w:r>
        <w:rPr>
          <w:lang w:val="pt_PT" w:bidi="pt_PT"/>
        </w:rPr>
      </w:r>
      <w:r>
        <w:rPr>
          <w:vertAlign w:val="superscript"/>
          <w:lang w:val="pt_PT" w:bidi="pt_PT"/>
        </w:rPr>
        <w:t>27</w:t>
      </w:r>
      <w:r>
        <w:rPr>
          <w:lang w:val="pt_PT" w:bidi="pt_PT"/>
        </w:rPr>
        <w:t xml:space="preserve"> Tudo o que aconteceu durante o reinado de Onri, tudo o que ele realizou e o poder que exerceu estão registrados no Livro da História dos Reis de Israel.</w:t>
      </w:r>
    </w:p>
    <w:p>
      <w:pPr/>
      <w:r>
        <w:rPr>
          <w:lang w:val="pt_PT" w:bidi="pt_PT"/>
        </w:rPr>
      </w:r>
      <w:r>
        <w:rPr>
          <w:vertAlign w:val="superscript"/>
          <w:lang w:val="pt_PT" w:bidi="pt_PT"/>
        </w:rPr>
        <w:t>28</w:t>
      </w:r>
      <w:r>
        <w:rPr>
          <w:lang w:val="pt_PT" w:bidi="pt_PT"/>
        </w:rPr>
        <w:t xml:space="preserve"> Onri morreu e foi sepultado em Samaria. Seu filho Acabe passou a reinar em seu lugar.</w:t>
      </w:r>
    </w:p>
    <w:p>
      <w:pPr/>
      <w:r>
        <w:rPr>
          <w:lang w:val="pt_PT" w:bidi="pt_PT"/>
        </w:rPr>
      </w:r>
      <w:r>
        <w:rPr>
          <w:vertAlign w:val="superscript"/>
          <w:lang w:val="pt_PT" w:bidi="pt_PT"/>
        </w:rPr>
        <w:t>29</w:t>
      </w:r>
      <w:r>
        <w:rPr>
          <w:lang w:val="pt_PT" w:bidi="pt_PT"/>
        </w:rPr>
        <w:t xml:space="preserve"> Acabe, filho de Onri, começou a reinar sobre Israel no trigésimo oitavo ano do reinado de Asa, rei de Judá. Ele reinou por 22 anos em Samaria</w:t>
      </w:r>
    </w:p>
    <w:p>
      <w:pPr/>
      <w:r>
        <w:rPr>
          <w:lang w:val="pt_PT" w:bidi="pt_PT"/>
        </w:rPr>
      </w:r>
      <w:r>
        <w:rPr>
          <w:vertAlign w:val="superscript"/>
          <w:lang w:val="pt_PT" w:bidi="pt_PT"/>
        </w:rPr>
        <w:t>30</w:t>
      </w:r>
      <w:r>
        <w:rPr>
          <w:lang w:val="pt_PT" w:bidi="pt_PT"/>
        </w:rPr>
        <w:t xml:space="preserve"> e fez o que era mau aos olhos do SENHOR, mais do que todos os reis que o antecederam.</w:t>
      </w:r>
    </w:p>
    <w:p>
      <w:pPr/>
      <w:r>
        <w:rPr>
          <w:lang w:val="pt_PT" w:bidi="pt_PT"/>
        </w:rPr>
      </w:r>
      <w:r>
        <w:rPr>
          <w:vertAlign w:val="superscript"/>
          <w:lang w:val="pt_PT" w:bidi="pt_PT"/>
        </w:rPr>
        <w:t>31</w:t>
      </w:r>
      <w:r>
        <w:rPr>
          <w:lang w:val="pt_PT" w:bidi="pt_PT"/>
        </w:rPr>
        <w:t xml:space="preserve"> Acabe não apenas seguiu os pecados de Jeroboão, filho de Nebate, como se isso fosse pouco, mas também se casou com Jezabel, filha de Etbaal, rei dos sidônios, e passou a servir e adorar a Baal.</w:t>
      </w:r>
    </w:p>
    <w:p>
      <w:pPr/>
      <w:r>
        <w:rPr>
          <w:lang w:val="pt_PT" w:bidi="pt_PT"/>
        </w:rPr>
      </w:r>
      <w:r>
        <w:rPr>
          <w:vertAlign w:val="superscript"/>
          <w:lang w:val="pt_PT" w:bidi="pt_PT"/>
        </w:rPr>
        <w:t>32</w:t>
      </w:r>
      <w:r>
        <w:rPr>
          <w:lang w:val="pt_PT" w:bidi="pt_PT"/>
        </w:rPr>
        <w:t xml:space="preserve"> Acabe construiu um altar para Baal no templo que ele mesmo fez para esse deus em Samaria.</w:t>
      </w:r>
    </w:p>
    <w:p>
      <w:pPr/>
      <w:r>
        <w:rPr>
          <w:lang w:val="pt_PT" w:bidi="pt_PT"/>
        </w:rPr>
      </w:r>
      <w:r>
        <w:rPr>
          <w:vertAlign w:val="superscript"/>
          <w:lang w:val="pt_PT" w:bidi="pt_PT"/>
        </w:rPr>
        <w:t>33</w:t>
      </w:r>
      <w:r>
        <w:rPr>
          <w:lang w:val="pt_PT" w:bidi="pt_PT"/>
        </w:rPr>
        <w:t xml:space="preserve"> Também fez um poste para a deusa Aserá. Com isso, provocou a ira do SENHOR, o Deus de Israel, mais do que todos os reis anteriores.</w:t>
      </w:r>
    </w:p>
    <w:p>
      <w:pPr/>
      <w:r>
        <w:rPr>
          <w:lang w:val="pt_PT" w:bidi="pt_PT"/>
        </w:rPr>
      </w:r>
      <w:r>
        <w:rPr>
          <w:vertAlign w:val="superscript"/>
          <w:lang w:val="pt_PT" w:bidi="pt_PT"/>
        </w:rPr>
        <w:t>34</w:t>
      </w:r>
      <w:r>
        <w:rPr>
          <w:lang w:val="pt_PT" w:bidi="pt_PT"/>
        </w:rPr>
        <w:t xml:space="preserve"> Durante o reinado de Acabe, Hiel, de Betel, reconstruiu Jericó. Ao lançar os alicerces, morreu Abirão, seu filho mais velho; e, ao colocar as portas da cidade, morreu Segube, seu filho mais novo, conforme a palavra que o SENHOR tinha falado por meio de Josué, filho de Num.</w:t>
      </w:r>
    </w:p>
    <w:p>
      <w:pPr>
        <w:pStyle w:val="Heading2"/>
      </w:pPr>
      <w:r>
        <w:rPr>
          <w:lang w:val="pt_PT" w:bidi="pt_PT"/>
        </w:rPr>
        <w:t>1 Reis 17:1</w:t>
      </w:r>
      <w:r>
        <w:rPr>
          <w:lang w:val="pt_PT" w:bidi="pt_PT"/>
        </w:rPr>
      </w:r>
    </w:p>
    <w:p>
      <w:pPr/>
      <w:r>
        <w:rPr>
          <w:lang w:val="pt_PT" w:bidi="pt_PT"/>
        </w:rPr>
      </w:r>
      <w:r>
        <w:rPr>
          <w:vertAlign w:val="superscript"/>
          <w:lang w:val="pt_PT" w:bidi="pt_PT"/>
        </w:rPr>
        <w:t>1</w:t>
      </w:r>
      <w:r>
        <w:rPr>
          <w:lang w:val="pt_PT" w:bidi="pt_PT"/>
        </w:rPr>
        <w:t xml:space="preserve"> Elias, de Tisbe, na região de Gileade, disse a Acabe: “Pelo nome do SENHOR, o Deus de Israel, a quem sirvo, não haverá nos próximos anos nem chuva nem orvalho, exceto quando eu disser”.</w:t>
      </w:r>
    </w:p>
    <w:p>
      <w:pPr/>
      <w:r>
        <w:rPr>
          <w:lang w:val="pt_PT" w:bidi="pt_PT"/>
        </w:rPr>
      </w:r>
      <w:r>
        <w:rPr>
          <w:vertAlign w:val="superscript"/>
          <w:lang w:val="pt_PT" w:bidi="pt_PT"/>
        </w:rPr>
        <w:t>2</w:t>
      </w:r>
      <w:r>
        <w:rPr>
          <w:lang w:val="pt_PT" w:bidi="pt_PT"/>
        </w:rPr>
        <w:t xml:space="preserve"> Depois disso, Elias recebeu a palavra do SENHOR:</w:t>
      </w:r>
    </w:p>
    <w:p>
      <w:pPr/>
      <w:r>
        <w:rPr>
          <w:lang w:val="pt_PT" w:bidi="pt_PT"/>
        </w:rPr>
      </w:r>
      <w:r>
        <w:rPr>
          <w:vertAlign w:val="superscript"/>
          <w:lang w:val="pt_PT" w:bidi="pt_PT"/>
        </w:rPr>
        <w:t>3</w:t>
      </w:r>
      <w:r>
        <w:rPr>
          <w:lang w:val="pt_PT" w:bidi="pt_PT"/>
        </w:rPr>
        <w:t xml:space="preserve"> "Saia daqui, vá para o leste e fique escondido perto do ribeiro de Querite, do outro lado do Jordão.</w:t>
      </w:r>
    </w:p>
    <w:p>
      <w:pPr/>
      <w:r>
        <w:rPr>
          <w:lang w:val="pt_PT" w:bidi="pt_PT"/>
        </w:rPr>
      </w:r>
      <w:r>
        <w:rPr>
          <w:vertAlign w:val="superscript"/>
          <w:lang w:val="pt_PT" w:bidi="pt_PT"/>
        </w:rPr>
        <w:t>4</w:t>
      </w:r>
      <w:r>
        <w:rPr>
          <w:lang w:val="pt_PT" w:bidi="pt_PT"/>
        </w:rPr>
        <w:t xml:space="preserve"> Você beberá da água do ribeiro, e eu ordenei aos corvos que levem comida até você ali”.</w:t>
      </w:r>
    </w:p>
    <w:p>
      <w:pPr/>
      <w:r>
        <w:rPr>
          <w:lang w:val="pt_PT" w:bidi="pt_PT"/>
        </w:rPr>
      </w:r>
      <w:r>
        <w:rPr>
          <w:vertAlign w:val="superscript"/>
          <w:lang w:val="pt_PT" w:bidi="pt_PT"/>
        </w:rPr>
        <w:t>5</w:t>
      </w:r>
      <w:r>
        <w:rPr>
          <w:lang w:val="pt_PT" w:bidi="pt_PT"/>
        </w:rPr>
        <w:t xml:space="preserve"> Elias fez exatamente o que o SENHOR tinha dito. Foi para o ribeiro de Querite, a leste do Jordão, e permaneceu ali.</w:t>
      </w:r>
    </w:p>
    <w:p>
      <w:pPr/>
      <w:r>
        <w:rPr>
          <w:lang w:val="pt_PT" w:bidi="pt_PT"/>
        </w:rPr>
      </w:r>
      <w:r>
        <w:rPr>
          <w:vertAlign w:val="superscript"/>
          <w:lang w:val="pt_PT" w:bidi="pt_PT"/>
        </w:rPr>
        <w:t>6</w:t>
      </w:r>
      <w:r>
        <w:rPr>
          <w:lang w:val="pt_PT" w:bidi="pt_PT"/>
        </w:rPr>
        <w:t xml:space="preserve"> Os corvos levavam comida para ele pela manhã e ao entardecer, e ele bebia da água do ribeiro.</w:t>
      </w:r>
    </w:p>
    <w:p>
      <w:pPr/>
      <w:r>
        <w:rPr>
          <w:lang w:val="pt_PT" w:bidi="pt_PT"/>
        </w:rPr>
      </w:r>
      <w:r>
        <w:rPr>
          <w:vertAlign w:val="superscript"/>
          <w:lang w:val="pt_PT" w:bidi="pt_PT"/>
        </w:rPr>
        <w:t>7</w:t>
      </w:r>
      <w:r>
        <w:rPr>
          <w:lang w:val="pt_PT" w:bidi="pt_PT"/>
        </w:rPr>
        <w:t xml:space="preserve"> Com o passar do tempo, o ribeiro secou, pois não caía chuva sobre a terra.</w:t>
      </w:r>
    </w:p>
    <w:p>
      <w:pPr/>
      <w:r>
        <w:rPr>
          <w:lang w:val="pt_PT" w:bidi="pt_PT"/>
        </w:rPr>
      </w:r>
      <w:r>
        <w:rPr>
          <w:vertAlign w:val="superscript"/>
          <w:lang w:val="pt_PT" w:bidi="pt_PT"/>
        </w:rPr>
        <w:t>8</w:t>
      </w:r>
      <w:r>
        <w:rPr>
          <w:lang w:val="pt_PT" w:bidi="pt_PT"/>
        </w:rPr>
        <w:t xml:space="preserve"> Então Elias recebeu novamente a palavra do SENHOR:</w:t>
      </w:r>
    </w:p>
    <w:p>
      <w:pPr/>
      <w:r>
        <w:rPr>
          <w:lang w:val="pt_PT" w:bidi="pt_PT"/>
        </w:rPr>
      </w:r>
      <w:r>
        <w:rPr>
          <w:vertAlign w:val="superscript"/>
          <w:lang w:val="pt_PT" w:bidi="pt_PT"/>
        </w:rPr>
        <w:t>9</w:t>
      </w:r>
      <w:r>
        <w:rPr>
          <w:lang w:val="pt_PT" w:bidi="pt_PT"/>
        </w:rPr>
        <w:t xml:space="preserve"> "Levante-se e vá agora para Sarepta, que pertence a Sidom, e fique lá. Eu já ordenei que uma viúva desse lugar cuide de você”.</w:t>
      </w:r>
    </w:p>
    <w:p>
      <w:pPr/>
      <w:r>
        <w:rPr>
          <w:lang w:val="pt_PT" w:bidi="pt_PT"/>
        </w:rPr>
      </w:r>
      <w:r>
        <w:rPr>
          <w:vertAlign w:val="superscript"/>
          <w:lang w:val="pt_PT" w:bidi="pt_PT"/>
        </w:rPr>
        <w:t>10</w:t>
      </w:r>
      <w:r>
        <w:rPr>
          <w:lang w:val="pt_PT" w:bidi="pt_PT"/>
        </w:rPr>
        <w:t xml:space="preserve"> Ele foi para Sarepta. Ao chegar à entrada da cidade, encontrou uma viúva juntando gravetos. Elias pediu: “Pode me dar um pouco de água para beber?”.</w:t>
      </w:r>
    </w:p>
    <w:p>
      <w:pPr/>
      <w:r>
        <w:rPr>
          <w:lang w:val="pt_PT" w:bidi="pt_PT"/>
        </w:rPr>
      </w:r>
      <w:r>
        <w:rPr>
          <w:vertAlign w:val="superscript"/>
          <w:lang w:val="pt_PT" w:bidi="pt_PT"/>
        </w:rPr>
        <w:t>11</w:t>
      </w:r>
      <w:r>
        <w:rPr>
          <w:lang w:val="pt_PT" w:bidi="pt_PT"/>
        </w:rPr>
        <w:t xml:space="preserve"> Enquanto ela ia pegar a água, ele acrescentou: “E um pedaço de pão também, por favor”.</w:t>
      </w:r>
    </w:p>
    <w:p>
      <w:pPr/>
      <w:r>
        <w:rPr>
          <w:lang w:val="pt_PT" w:bidi="pt_PT"/>
        </w:rPr>
      </w:r>
      <w:r>
        <w:rPr>
          <w:vertAlign w:val="superscript"/>
          <w:lang w:val="pt_PT" w:bidi="pt_PT"/>
        </w:rPr>
        <w:t>12</w:t>
      </w:r>
      <w:r>
        <w:rPr>
          <w:lang w:val="pt_PT" w:bidi="pt_PT"/>
        </w:rPr>
        <w:t xml:space="preserve"> Ela respondeu: “Juro pelo SENHOR, o seu Deus: não tenho pão. Só tenho um pouco de farinha num pote e um pouco de azeite num frasco. Estou juntando dois gravetos para preparar comida para mim e para o meu filho. Depois disso, vamos comer e morrer”.</w:t>
      </w:r>
    </w:p>
    <w:p>
      <w:pPr/>
      <w:r>
        <w:rPr>
          <w:lang w:val="pt_PT" w:bidi="pt_PT"/>
        </w:rPr>
      </w:r>
      <w:r>
        <w:rPr>
          <w:vertAlign w:val="superscript"/>
          <w:lang w:val="pt_PT" w:bidi="pt_PT"/>
        </w:rPr>
        <w:t>13</w:t>
      </w:r>
      <w:r>
        <w:rPr>
          <w:lang w:val="pt_PT" w:bidi="pt_PT"/>
        </w:rPr>
        <w:t xml:space="preserve"> Elias disse: “Não tenha medo. Faça como eu disse. Mas primeiro faça um pequeno pão com o que você tem em casa e traga para mim. Depois prepare algo para você e para o seu filho.</w:t>
      </w:r>
    </w:p>
    <w:p>
      <w:pPr/>
      <w:r>
        <w:rPr>
          <w:lang w:val="pt_PT" w:bidi="pt_PT"/>
        </w:rPr>
      </w:r>
      <w:r>
        <w:rPr>
          <w:vertAlign w:val="superscript"/>
          <w:lang w:val="pt_PT" w:bidi="pt_PT"/>
        </w:rPr>
        <w:t>14</w:t>
      </w:r>
      <w:r>
        <w:rPr>
          <w:lang w:val="pt_PT" w:bidi="pt_PT"/>
        </w:rPr>
        <w:t xml:space="preserve"> Pois o SENHOR, o Deus de Israel, diz: ‘A farinha do pote não acabará e o azeite do frasco não diminuirá até o dia em que o SENHOR mandar chuva sobre a terra’”.</w:t>
      </w:r>
    </w:p>
    <w:p>
      <w:pPr/>
      <w:r>
        <w:rPr>
          <w:lang w:val="pt_PT" w:bidi="pt_PT"/>
        </w:rPr>
      </w:r>
      <w:r>
        <w:rPr>
          <w:vertAlign w:val="superscript"/>
          <w:lang w:val="pt_PT" w:bidi="pt_PT"/>
        </w:rPr>
        <w:t>15</w:t>
      </w:r>
      <w:r>
        <w:rPr>
          <w:lang w:val="pt_PT" w:bidi="pt_PT"/>
        </w:rPr>
        <w:t xml:space="preserve"> Ela foi e fez tudo o que Elias disse. E houve alimento por muito tempo para Elias, para a mulher e para a família dela.</w:t>
      </w:r>
    </w:p>
    <w:p>
      <w:pPr/>
      <w:r>
        <w:rPr>
          <w:lang w:val="pt_PT" w:bidi="pt_PT"/>
        </w:rPr>
      </w:r>
      <w:r>
        <w:rPr>
          <w:vertAlign w:val="superscript"/>
          <w:lang w:val="pt_PT" w:bidi="pt_PT"/>
        </w:rPr>
        <w:t>16</w:t>
      </w:r>
      <w:r>
        <w:rPr>
          <w:lang w:val="pt_PT" w:bidi="pt_PT"/>
        </w:rPr>
        <w:t xml:space="preserve"> A farinha do pote não acabou, nem o azeite do frasco diminuiu, como o SENHOR havia anunciado por meio de Elias.</w:t>
      </w:r>
    </w:p>
    <w:p>
      <w:pPr/>
      <w:r>
        <w:rPr>
          <w:lang w:val="pt_PT" w:bidi="pt_PT"/>
        </w:rPr>
      </w:r>
      <w:r>
        <w:rPr>
          <w:vertAlign w:val="superscript"/>
          <w:lang w:val="pt_PT" w:bidi="pt_PT"/>
        </w:rPr>
        <w:t>17</w:t>
      </w:r>
      <w:r>
        <w:rPr>
          <w:lang w:val="pt_PT" w:bidi="pt_PT"/>
        </w:rPr>
        <w:t xml:space="preserve"> Depois disso, o filho da viúva ficou doente. A doença piorou até que ele parou de respirar.</w:t>
      </w:r>
    </w:p>
    <w:p>
      <w:pPr/>
      <w:r>
        <w:rPr>
          <w:lang w:val="pt_PT" w:bidi="pt_PT"/>
        </w:rPr>
      </w:r>
      <w:r>
        <w:rPr>
          <w:vertAlign w:val="superscript"/>
          <w:lang w:val="pt_PT" w:bidi="pt_PT"/>
        </w:rPr>
        <w:t>18</w:t>
      </w:r>
      <w:r>
        <w:rPr>
          <w:lang w:val="pt_PT" w:bidi="pt_PT"/>
        </w:rPr>
        <w:t xml:space="preserve"> Então ela perguntou a Elias: “O que eu fiz contra você, homem de Deus? Você veio aqui para lembrar meus erros e causar a morte do meu filho?”.</w:t>
      </w:r>
    </w:p>
    <w:p>
      <w:pPr/>
      <w:r>
        <w:rPr>
          <w:lang w:val="pt_PT" w:bidi="pt_PT"/>
        </w:rPr>
      </w:r>
      <w:r>
        <w:rPr>
          <w:vertAlign w:val="superscript"/>
          <w:lang w:val="pt_PT" w:bidi="pt_PT"/>
        </w:rPr>
        <w:t>19</w:t>
      </w:r>
      <w:r>
        <w:rPr>
          <w:lang w:val="pt_PT" w:bidi="pt_PT"/>
        </w:rPr>
        <w:t xml:space="preserve"> Elias respondeu: “Traga o seu filho”. Ele o tomou dos braços da mãe, levou-o para o quarto de cima, onde estava hospedado, e o deitou na cama.</w:t>
      </w:r>
    </w:p>
    <w:p>
      <w:pPr/>
      <w:r>
        <w:rPr>
          <w:lang w:val="pt_PT" w:bidi="pt_PT"/>
        </w:rPr>
      </w:r>
      <w:r>
        <w:rPr>
          <w:vertAlign w:val="superscript"/>
          <w:lang w:val="pt_PT" w:bidi="pt_PT"/>
        </w:rPr>
        <w:t>20</w:t>
      </w:r>
      <w:r>
        <w:rPr>
          <w:lang w:val="pt_PT" w:bidi="pt_PT"/>
        </w:rPr>
        <w:t xml:space="preserve"> Elias clamou ao SENHOR: “SENHOR, meu Deus, por que trouxeste essa tragédia sobre esta viúva que me recebeu, fazendo o filho dela morrer?”.</w:t>
      </w:r>
    </w:p>
    <w:p>
      <w:pPr/>
      <w:r>
        <w:rPr>
          <w:lang w:val="pt_PT" w:bidi="pt_PT"/>
        </w:rPr>
      </w:r>
      <w:r>
        <w:rPr>
          <w:vertAlign w:val="superscript"/>
          <w:lang w:val="pt_PT" w:bidi="pt_PT"/>
        </w:rPr>
        <w:t>21</w:t>
      </w:r>
      <w:r>
        <w:rPr>
          <w:lang w:val="pt_PT" w:bidi="pt_PT"/>
        </w:rPr>
        <w:t xml:space="preserve"> Elias se estendeu sobre o menino três vezes, clamando ao SENHOR: “SENHOR, meu Deus, devolve a vida a esta criança!”.</w:t>
      </w:r>
    </w:p>
    <w:p>
      <w:pPr/>
      <w:r>
        <w:rPr>
          <w:lang w:val="pt_PT" w:bidi="pt_PT"/>
        </w:rPr>
      </w:r>
      <w:r>
        <w:rPr>
          <w:vertAlign w:val="superscript"/>
          <w:lang w:val="pt_PT" w:bidi="pt_PT"/>
        </w:rPr>
        <w:t>22</w:t>
      </w:r>
      <w:r>
        <w:rPr>
          <w:lang w:val="pt_PT" w:bidi="pt_PT"/>
        </w:rPr>
        <w:t xml:space="preserve"> O SENHOR atendeu ao pedido de Elias: o menino voltou a respirar e reviveu.</w:t>
      </w:r>
    </w:p>
    <w:p>
      <w:pPr/>
      <w:r>
        <w:rPr>
          <w:lang w:val="pt_PT" w:bidi="pt_PT"/>
        </w:rPr>
      </w:r>
      <w:r>
        <w:rPr>
          <w:vertAlign w:val="superscript"/>
          <w:lang w:val="pt_PT" w:bidi="pt_PT"/>
        </w:rPr>
        <w:t>23</w:t>
      </w:r>
      <w:r>
        <w:rPr>
          <w:lang w:val="pt_PT" w:bidi="pt_PT"/>
        </w:rPr>
        <w:t xml:space="preserve"> Elias desceu com o menino e o entregou à mãe, dizendo: “O seu filho está vivo”.</w:t>
      </w:r>
    </w:p>
    <w:p>
      <w:pPr/>
      <w:r>
        <w:rPr>
          <w:lang w:val="pt_PT" w:bidi="pt_PT"/>
        </w:rPr>
      </w:r>
      <w:r>
        <w:rPr>
          <w:vertAlign w:val="superscript"/>
          <w:lang w:val="pt_PT" w:bidi="pt_PT"/>
        </w:rPr>
        <w:t>24</w:t>
      </w:r>
      <w:r>
        <w:rPr>
          <w:lang w:val="pt_PT" w:bidi="pt_PT"/>
        </w:rPr>
        <w:t xml:space="preserve"> A mulher disse a Elias: “Agora sei que você é um homem de Deus e que a palavra do SENHOR na sua boca é verdadeira”.</w:t>
      </w:r>
    </w:p>
    <w:p>
      <w:pPr>
        <w:pStyle w:val="Heading2"/>
      </w:pPr>
      <w:r>
        <w:rPr>
          <w:lang w:val="pt_PT" w:bidi="pt_PT"/>
        </w:rPr>
        <w:t>1 Reis 18:1</w:t>
      </w:r>
      <w:r>
        <w:rPr>
          <w:lang w:val="pt_PT" w:bidi="pt_PT"/>
        </w:rPr>
      </w:r>
    </w:p>
    <w:p>
      <w:pPr/>
      <w:r>
        <w:rPr>
          <w:lang w:val="pt_PT" w:bidi="pt_PT"/>
        </w:rPr>
      </w:r>
      <w:r>
        <w:rPr>
          <w:vertAlign w:val="superscript"/>
          <w:lang w:val="pt_PT" w:bidi="pt_PT"/>
        </w:rPr>
        <w:t>1</w:t>
      </w:r>
      <w:r>
        <w:rPr>
          <w:lang w:val="pt_PT" w:bidi="pt_PT"/>
        </w:rPr>
        <w:t xml:space="preserve"> Depois de muito tempo, no terceiro ano da seca, o SENHOR falou com Elias: “Vá se encontrar com Acabe, pois vou mandar chuva sobre a terra”.</w:t>
      </w:r>
    </w:p>
    <w:p>
      <w:pPr/>
      <w:r>
        <w:rPr>
          <w:lang w:val="pt_PT" w:bidi="pt_PT"/>
        </w:rPr>
      </w:r>
      <w:r>
        <w:rPr>
          <w:vertAlign w:val="superscript"/>
          <w:lang w:val="pt_PT" w:bidi="pt_PT"/>
        </w:rPr>
        <w:t>2</w:t>
      </w:r>
      <w:r>
        <w:rPr>
          <w:lang w:val="pt_PT" w:bidi="pt_PT"/>
        </w:rPr>
        <w:t xml:space="preserve"> Elias foi apresentar-se a Acabe; e a fome era severa em Samaria.</w:t>
      </w:r>
    </w:p>
    <w:p>
      <w:pPr/>
      <w:r>
        <w:rPr>
          <w:lang w:val="pt_PT" w:bidi="pt_PT"/>
        </w:rPr>
      </w:r>
      <w:r>
        <w:rPr>
          <w:vertAlign w:val="superscript"/>
          <w:lang w:val="pt_PT" w:bidi="pt_PT"/>
        </w:rPr>
        <w:t>3</w:t>
      </w:r>
      <w:r>
        <w:rPr>
          <w:lang w:val="pt_PT" w:bidi="pt_PT"/>
        </w:rPr>
        <w:t xml:space="preserve"> Por isso, Acabe chamou Obadias, administrador do palácio. Obadias era muito temente ao SENHOR.</w:t>
      </w:r>
    </w:p>
    <w:p>
      <w:pPr/>
      <w:r>
        <w:rPr>
          <w:lang w:val="pt_PT" w:bidi="pt_PT"/>
        </w:rPr>
      </w:r>
      <w:r>
        <w:rPr>
          <w:vertAlign w:val="superscript"/>
          <w:lang w:val="pt_PT" w:bidi="pt_PT"/>
        </w:rPr>
        <w:t>4</w:t>
      </w:r>
      <w:r>
        <w:rPr>
          <w:lang w:val="pt_PT" w:bidi="pt_PT"/>
        </w:rPr>
        <w:t xml:space="preserve"> Enquanto Jezabel exterminava os profetas do SENHOR, Obadias escondeu cem deles em duas cavernas, cinquenta em cada uma, e lhes garantiu alimento e água.</w:t>
      </w:r>
    </w:p>
    <w:p>
      <w:pPr/>
      <w:r>
        <w:rPr>
          <w:lang w:val="pt_PT" w:bidi="pt_PT"/>
        </w:rPr>
      </w:r>
      <w:r>
        <w:rPr>
          <w:vertAlign w:val="superscript"/>
          <w:lang w:val="pt_PT" w:bidi="pt_PT"/>
        </w:rPr>
        <w:t>5</w:t>
      </w:r>
      <w:r>
        <w:rPr>
          <w:lang w:val="pt_PT" w:bidi="pt_PT"/>
        </w:rPr>
        <w:t xml:space="preserve"> Acabe disse a Obadias: “Vamos percorrer todas as fontes e vales desta terra. Talvez encontremos pasto para manter vivos os cavalos e as mulas, para não perder os animais”.</w:t>
      </w:r>
    </w:p>
    <w:p>
      <w:pPr/>
      <w:r>
        <w:rPr>
          <w:lang w:val="pt_PT" w:bidi="pt_PT"/>
        </w:rPr>
      </w:r>
      <w:r>
        <w:rPr>
          <w:vertAlign w:val="superscript"/>
          <w:lang w:val="pt_PT" w:bidi="pt_PT"/>
        </w:rPr>
        <w:t>6</w:t>
      </w:r>
      <w:r>
        <w:rPr>
          <w:lang w:val="pt_PT" w:bidi="pt_PT"/>
        </w:rPr>
        <w:t xml:space="preserve"> Eles dividiram o território: Acabe seguiu por um caminho, e Obadias, por outro.</w:t>
      </w:r>
    </w:p>
    <w:p>
      <w:pPr/>
      <w:r>
        <w:rPr>
          <w:lang w:val="pt_PT" w:bidi="pt_PT"/>
        </w:rPr>
      </w:r>
      <w:r>
        <w:rPr>
          <w:vertAlign w:val="superscript"/>
          <w:lang w:val="pt_PT" w:bidi="pt_PT"/>
        </w:rPr>
        <w:t>7</w:t>
      </w:r>
      <w:r>
        <w:rPr>
          <w:lang w:val="pt_PT" w:bidi="pt_PT"/>
        </w:rPr>
        <w:t xml:space="preserve"> Enquanto Obadias caminhava, Elias veio ao seu encontro. Quando o reconheceu, Obadias se ajoelhou com o rosto no chão e perguntou: “É o senhor mesmo, Elias?”.</w:t>
      </w:r>
    </w:p>
    <w:p>
      <w:pPr/>
      <w:r>
        <w:rPr>
          <w:lang w:val="pt_PT" w:bidi="pt_PT"/>
        </w:rPr>
      </w:r>
      <w:r>
        <w:rPr>
          <w:vertAlign w:val="superscript"/>
          <w:lang w:val="pt_PT" w:bidi="pt_PT"/>
        </w:rPr>
        <w:t>8</w:t>
      </w:r>
      <w:r>
        <w:rPr>
          <w:lang w:val="pt_PT" w:bidi="pt_PT"/>
        </w:rPr>
        <w:t xml:space="preserve"> Ele respondeu: “Sou eu. Vá e diga ao seu senhor que eu estou aqui”.</w:t>
      </w:r>
    </w:p>
    <w:p>
      <w:pPr/>
      <w:r>
        <w:rPr>
          <w:lang w:val="pt_PT" w:bidi="pt_PT"/>
        </w:rPr>
      </w:r>
      <w:r>
        <w:rPr>
          <w:vertAlign w:val="superscript"/>
          <w:lang w:val="pt_PT" w:bidi="pt_PT"/>
        </w:rPr>
        <w:t>9</w:t>
      </w:r>
      <w:r>
        <w:rPr>
          <w:lang w:val="pt_PT" w:bidi="pt_PT"/>
        </w:rPr>
        <w:t xml:space="preserve"> Obadias replicou: “Que pecado eu, seu servo, cometi para que você me entregue a Acabe e ele me mate?</w:t>
      </w:r>
    </w:p>
    <w:p>
      <w:pPr/>
      <w:r>
        <w:rPr>
          <w:lang w:val="pt_PT" w:bidi="pt_PT"/>
        </w:rPr>
      </w:r>
      <w:r>
        <w:rPr>
          <w:vertAlign w:val="superscript"/>
          <w:lang w:val="pt_PT" w:bidi="pt_PT"/>
        </w:rPr>
        <w:t>10</w:t>
      </w:r>
      <w:r>
        <w:rPr>
          <w:lang w:val="pt_PT" w:bidi="pt_PT"/>
        </w:rPr>
        <w:t xml:space="preserve"> Juro pelo SENHOR, o seu Deus: não há nação ou reino onde meu senhor não tenha mandado alguém procurar você. E quando diziam: ‘Ele não está aqui’, o rei exigia um juramento de que não o tinham encontrado.</w:t>
      </w:r>
    </w:p>
    <w:p>
      <w:pPr/>
      <w:r>
        <w:rPr>
          <w:lang w:val="pt_PT" w:bidi="pt_PT"/>
        </w:rPr>
      </w:r>
      <w:r>
        <w:rPr>
          <w:vertAlign w:val="superscript"/>
          <w:lang w:val="pt_PT" w:bidi="pt_PT"/>
        </w:rPr>
        <w:t>11</w:t>
      </w:r>
      <w:r>
        <w:rPr>
          <w:lang w:val="pt_PT" w:bidi="pt_PT"/>
        </w:rPr>
        <w:t xml:space="preserve"> E agora você me pede para voltar ao meu senhor e dizer: ‘Elias está aqui’.</w:t>
      </w:r>
    </w:p>
    <w:p>
      <w:pPr/>
      <w:r>
        <w:rPr>
          <w:lang w:val="pt_PT" w:bidi="pt_PT"/>
        </w:rPr>
      </w:r>
      <w:r>
        <w:rPr>
          <w:vertAlign w:val="superscript"/>
          <w:lang w:val="pt_PT" w:bidi="pt_PT"/>
        </w:rPr>
        <w:t>12</w:t>
      </w:r>
      <w:r>
        <w:rPr>
          <w:lang w:val="pt_PT" w:bidi="pt_PT"/>
        </w:rPr>
        <w:t xml:space="preserve"> Assim que eu me afastar, o Espírito do SENHOR poderá levá-lo para onde eu não sei. E se eu avisar Acabe e ele não o encontrar, ele me matará. Eu, seu servo, temo o SENHOR desde a minha juventude.</w:t>
      </w:r>
    </w:p>
    <w:p>
      <w:pPr/>
      <w:r>
        <w:rPr>
          <w:lang w:val="pt_PT" w:bidi="pt_PT"/>
        </w:rPr>
      </w:r>
      <w:r>
        <w:rPr>
          <w:vertAlign w:val="superscript"/>
          <w:lang w:val="pt_PT" w:bidi="pt_PT"/>
        </w:rPr>
        <w:t>13</w:t>
      </w:r>
      <w:r>
        <w:rPr>
          <w:lang w:val="pt_PT" w:bidi="pt_PT"/>
        </w:rPr>
        <w:t xml:space="preserve"> Não lhe contaram o que fiz quando Jezabel matava os profetas do SENHOR? Escondi cem deles em duas cavernas, cinquenta em cada uma, e cuidei deles com comida e água.</w:t>
      </w:r>
    </w:p>
    <w:p>
      <w:pPr/>
      <w:r>
        <w:rPr>
          <w:lang w:val="pt_PT" w:bidi="pt_PT"/>
        </w:rPr>
      </w:r>
      <w:r>
        <w:rPr>
          <w:vertAlign w:val="superscript"/>
          <w:lang w:val="pt_PT" w:bidi="pt_PT"/>
        </w:rPr>
        <w:t>14</w:t>
      </w:r>
      <w:r>
        <w:rPr>
          <w:lang w:val="pt_PT" w:bidi="pt_PT"/>
        </w:rPr>
        <w:t xml:space="preserve"> E agora o senhor me manda dizer ao rei: ‘Elias está aqui’. Ele vai me matar!”.</w:t>
      </w:r>
    </w:p>
    <w:p>
      <w:pPr/>
      <w:r>
        <w:rPr>
          <w:lang w:val="pt_PT" w:bidi="pt_PT"/>
        </w:rPr>
      </w:r>
      <w:r>
        <w:rPr>
          <w:vertAlign w:val="superscript"/>
          <w:lang w:val="pt_PT" w:bidi="pt_PT"/>
        </w:rPr>
        <w:t>15</w:t>
      </w:r>
      <w:r>
        <w:rPr>
          <w:lang w:val="pt_PT" w:bidi="pt_PT"/>
        </w:rPr>
        <w:t xml:space="preserve"> Elias respondeu: “Pela vida do SENHOR dos Exércitos, a quem sirvo, hoje mesmo me apresentarei a Acabe”.</w:t>
      </w:r>
    </w:p>
    <w:p>
      <w:pPr/>
      <w:r>
        <w:rPr>
          <w:lang w:val="pt_PT" w:bidi="pt_PT"/>
        </w:rPr>
      </w:r>
      <w:r>
        <w:rPr>
          <w:vertAlign w:val="superscript"/>
          <w:lang w:val="pt_PT" w:bidi="pt_PT"/>
        </w:rPr>
        <w:t>16</w:t>
      </w:r>
      <w:r>
        <w:rPr>
          <w:lang w:val="pt_PT" w:bidi="pt_PT"/>
        </w:rPr>
        <w:t xml:space="preserve"> Obadias foi informar Acabe, que, por sua vez, saiu ao encontro de Elias.</w:t>
      </w:r>
    </w:p>
    <w:p>
      <w:pPr/>
      <w:r>
        <w:rPr>
          <w:lang w:val="pt_PT" w:bidi="pt_PT"/>
        </w:rPr>
      </w:r>
      <w:r>
        <w:rPr>
          <w:vertAlign w:val="superscript"/>
          <w:lang w:val="pt_PT" w:bidi="pt_PT"/>
        </w:rPr>
        <w:t>17</w:t>
      </w:r>
      <w:r>
        <w:rPr>
          <w:lang w:val="pt_PT" w:bidi="pt_PT"/>
        </w:rPr>
        <w:t xml:space="preserve"> Quando o viu, Acabe perguntou: “É você o homem que está causando problemas em Israel?”.</w:t>
      </w:r>
    </w:p>
    <w:p>
      <w:pPr/>
      <w:r>
        <w:rPr>
          <w:lang w:val="pt_PT" w:bidi="pt_PT"/>
        </w:rPr>
      </w:r>
      <w:r>
        <w:rPr>
          <w:vertAlign w:val="superscript"/>
          <w:lang w:val="pt_PT" w:bidi="pt_PT"/>
        </w:rPr>
        <w:t>18</w:t>
      </w:r>
      <w:r>
        <w:rPr>
          <w:lang w:val="pt_PT" w:bidi="pt_PT"/>
        </w:rPr>
        <w:t xml:space="preserve"> Elias respondeu: “Não sou eu que estou causando problemas em Israel, mas você e a família do seu pai. Vocês abandonaram os mandamentos do SENHOR e seguiram os baalins.</w:t>
      </w:r>
    </w:p>
    <w:p>
      <w:pPr/>
      <w:r>
        <w:rPr>
          <w:lang w:val="pt_PT" w:bidi="pt_PT"/>
        </w:rPr>
      </w:r>
      <w:r>
        <w:rPr>
          <w:vertAlign w:val="superscript"/>
          <w:lang w:val="pt_PT" w:bidi="pt_PT"/>
        </w:rPr>
        <w:t>19</w:t>
      </w:r>
      <w:r>
        <w:rPr>
          <w:lang w:val="pt_PT" w:bidi="pt_PT"/>
        </w:rPr>
        <w:t xml:space="preserve"> Agora reúna todo o Israel no monte Carmelo, junto com os 450 profetas de Baal e os 400 profetas de Aserá, que comem à mesa de Jezabel”.</w:t>
      </w:r>
    </w:p>
    <w:p>
      <w:pPr/>
      <w:r>
        <w:rPr>
          <w:lang w:val="pt_PT" w:bidi="pt_PT"/>
        </w:rPr>
      </w:r>
      <w:r>
        <w:rPr>
          <w:vertAlign w:val="superscript"/>
          <w:lang w:val="pt_PT" w:bidi="pt_PT"/>
        </w:rPr>
        <w:t>20</w:t>
      </w:r>
      <w:r>
        <w:rPr>
          <w:lang w:val="pt_PT" w:bidi="pt_PT"/>
        </w:rPr>
        <w:t xml:space="preserve"> Acabe convocou os israelitas e reuniu os profetas no monte Carmelo.</w:t>
      </w:r>
    </w:p>
    <w:p>
      <w:pPr/>
      <w:r>
        <w:rPr>
          <w:lang w:val="pt_PT" w:bidi="pt_PT"/>
        </w:rPr>
      </w:r>
      <w:r>
        <w:rPr>
          <w:vertAlign w:val="superscript"/>
          <w:lang w:val="pt_PT" w:bidi="pt_PT"/>
        </w:rPr>
        <w:t>21</w:t>
      </w:r>
      <w:r>
        <w:rPr>
          <w:lang w:val="pt_PT" w:bidi="pt_PT"/>
        </w:rPr>
        <w:t xml:space="preserve"> Elias se voltou para o povo e disse: “Até quando vocês vão ficar divididos entre duas opiniões? Se o SENHOR é Deus, sigam-no; mas se Baal é Deus, sigam-no”. Mas o povo não respondeu nada.</w:t>
      </w:r>
    </w:p>
    <w:p>
      <w:pPr/>
      <w:r>
        <w:rPr>
          <w:lang w:val="pt_PT" w:bidi="pt_PT"/>
        </w:rPr>
      </w:r>
      <w:r>
        <w:rPr>
          <w:vertAlign w:val="superscript"/>
          <w:lang w:val="pt_PT" w:bidi="pt_PT"/>
        </w:rPr>
        <w:t>22</w:t>
      </w:r>
      <w:r>
        <w:rPr>
          <w:lang w:val="pt_PT" w:bidi="pt_PT"/>
        </w:rPr>
        <w:t xml:space="preserve"> Então Elias disse: “Só eu fiquei como profeta do SENHOR, enquanto Baal tem 450 profetas.</w:t>
      </w:r>
    </w:p>
    <w:p>
      <w:pPr/>
      <w:r>
        <w:rPr>
          <w:lang w:val="pt_PT" w:bidi="pt_PT"/>
        </w:rPr>
      </w:r>
      <w:r>
        <w:rPr>
          <w:vertAlign w:val="superscript"/>
          <w:lang w:val="pt_PT" w:bidi="pt_PT"/>
        </w:rPr>
        <w:t>23</w:t>
      </w:r>
      <w:r>
        <w:rPr>
          <w:lang w:val="pt_PT" w:bidi="pt_PT"/>
        </w:rPr>
        <w:t xml:space="preserve"> Tragam dois novilhos. Os profetas de Baal escolham um deles. Depois preparem o animal e o coloquem sobre a lenha, sem acender fogo. Eu prepararei o outro e também não acenderei fogo.</w:t>
      </w:r>
    </w:p>
    <w:p>
      <w:pPr/>
      <w:r>
        <w:rPr>
          <w:lang w:val="pt_PT" w:bidi="pt_PT"/>
        </w:rPr>
      </w:r>
      <w:r>
        <w:rPr>
          <w:vertAlign w:val="superscript"/>
          <w:lang w:val="pt_PT" w:bidi="pt_PT"/>
        </w:rPr>
        <w:t>24</w:t>
      </w:r>
      <w:r>
        <w:rPr>
          <w:lang w:val="pt_PT" w:bidi="pt_PT"/>
        </w:rPr>
        <w:t xml:space="preserve"> Vocês vão invocar o nome do seu deus, e eu invocarei o nome do SENHOR. O deus que responder com fogo, esse é o Deus verdadeiro”. E todo o povo concordou.</w:t>
      </w:r>
    </w:p>
    <w:p>
      <w:pPr/>
      <w:r>
        <w:rPr>
          <w:lang w:val="pt_PT" w:bidi="pt_PT"/>
        </w:rPr>
      </w:r>
      <w:r>
        <w:rPr>
          <w:vertAlign w:val="superscript"/>
          <w:lang w:val="pt_PT" w:bidi="pt_PT"/>
        </w:rPr>
        <w:t>25</w:t>
      </w:r>
      <w:r>
        <w:rPr>
          <w:lang w:val="pt_PT" w:bidi="pt_PT"/>
        </w:rPr>
        <w:t xml:space="preserve"> Elias disse aos profetas de Baal: “Já que vocês são muitos, escolham e preparem o novilho primeiro. Depois invoquem o nome do seu deus, mas sem acender fogo”.</w:t>
      </w:r>
    </w:p>
    <w:p>
      <w:pPr/>
      <w:r>
        <w:rPr>
          <w:lang w:val="pt_PT" w:bidi="pt_PT"/>
        </w:rPr>
      </w:r>
      <w:r>
        <w:rPr>
          <w:vertAlign w:val="superscript"/>
          <w:lang w:val="pt_PT" w:bidi="pt_PT"/>
        </w:rPr>
        <w:t>26</w:t>
      </w:r>
      <w:r>
        <w:rPr>
          <w:lang w:val="pt_PT" w:bidi="pt_PT"/>
        </w:rPr>
        <w:t xml:space="preserve"> Eles prepararam o novilho que lhes foi dado e invocaram o nome de Baal de manhã até o meio-dia, gritando: “Baal, responda!”. Dançavam em volta do altar que haviam construído, mas não houve resposta.</w:t>
      </w:r>
    </w:p>
    <w:p>
      <w:pPr/>
      <w:r>
        <w:rPr>
          <w:lang w:val="pt_PT" w:bidi="pt_PT"/>
        </w:rPr>
      </w:r>
      <w:r>
        <w:rPr>
          <w:vertAlign w:val="superscript"/>
          <w:lang w:val="pt_PT" w:bidi="pt_PT"/>
        </w:rPr>
        <w:t>27</w:t>
      </w:r>
      <w:r>
        <w:rPr>
          <w:lang w:val="pt_PT" w:bidi="pt_PT"/>
        </w:rPr>
        <w:t xml:space="preserve"> Ao meio-dia, Elias começou a zombar deles: “Gritem mais alto! Ele é um deus. Talvez esteja ocupado, viajando ou dormindo. Quem sabe precise ser acordado”.</w:t>
      </w:r>
    </w:p>
    <w:p>
      <w:pPr/>
      <w:r>
        <w:rPr>
          <w:lang w:val="pt_PT" w:bidi="pt_PT"/>
        </w:rPr>
      </w:r>
      <w:r>
        <w:rPr>
          <w:vertAlign w:val="superscript"/>
          <w:lang w:val="pt_PT" w:bidi="pt_PT"/>
        </w:rPr>
        <w:t>28</w:t>
      </w:r>
      <w:r>
        <w:rPr>
          <w:lang w:val="pt_PT" w:bidi="pt_PT"/>
        </w:rPr>
        <w:t xml:space="preserve"> Eles gritaram ainda mais alto e se cortaram com espadas e lanças, conforme era o costume deles, até o sangue escorrer.</w:t>
      </w:r>
    </w:p>
    <w:p>
      <w:pPr/>
      <w:r>
        <w:rPr>
          <w:lang w:val="pt_PT" w:bidi="pt_PT"/>
        </w:rPr>
      </w:r>
      <w:r>
        <w:rPr>
          <w:vertAlign w:val="superscript"/>
          <w:lang w:val="pt_PT" w:bidi="pt_PT"/>
        </w:rPr>
        <w:t>29</w:t>
      </w:r>
      <w:r>
        <w:rPr>
          <w:lang w:val="pt_PT" w:bidi="pt_PT"/>
        </w:rPr>
        <w:t xml:space="preserve"> Passado o meio-dia, continuaram em transe até a hora do sacrifício da tarde. Mas não houve voz, nem resposta, nem sinal algum.</w:t>
      </w:r>
    </w:p>
    <w:p>
      <w:pPr/>
      <w:r>
        <w:rPr>
          <w:lang w:val="pt_PT" w:bidi="pt_PT"/>
        </w:rPr>
      </w:r>
      <w:r>
        <w:rPr>
          <w:vertAlign w:val="superscript"/>
          <w:lang w:val="pt_PT" w:bidi="pt_PT"/>
        </w:rPr>
        <w:t>30</w:t>
      </w:r>
      <w:r>
        <w:rPr>
          <w:lang w:val="pt_PT" w:bidi="pt_PT"/>
        </w:rPr>
        <w:t xml:space="preserve"> Então Elias disse ao povo: “Cheguem mais perto”. O povo se aproximou, e ele reconstruiu o altar do SENHOR, que estava destruído.</w:t>
      </w:r>
    </w:p>
    <w:p>
      <w:pPr/>
      <w:r>
        <w:rPr>
          <w:lang w:val="pt_PT" w:bidi="pt_PT"/>
        </w:rPr>
      </w:r>
      <w:r>
        <w:rPr>
          <w:vertAlign w:val="superscript"/>
          <w:lang w:val="pt_PT" w:bidi="pt_PT"/>
        </w:rPr>
        <w:t>31</w:t>
      </w:r>
      <w:r>
        <w:rPr>
          <w:lang w:val="pt_PT" w:bidi="pt_PT"/>
        </w:rPr>
        <w:t xml:space="preserve"> Pegou doze pedras, uma para cada tribo dos filhos de Jacó, a quem o SENHOR havia dito: “Israel será o seu nome”.</w:t>
      </w:r>
    </w:p>
    <w:p>
      <w:pPr/>
      <w:r>
        <w:rPr>
          <w:lang w:val="pt_PT" w:bidi="pt_PT"/>
        </w:rPr>
      </w:r>
      <w:r>
        <w:rPr>
          <w:vertAlign w:val="superscript"/>
          <w:lang w:val="pt_PT" w:bidi="pt_PT"/>
        </w:rPr>
        <w:t>32</w:t>
      </w:r>
      <w:r>
        <w:rPr>
          <w:lang w:val="pt_PT" w:bidi="pt_PT"/>
        </w:rPr>
        <w:t xml:space="preserve"> Com as pedras, construiu um altar em honra ao SENHOR e cavou ao redor dele uma valeta grande o bastante para conter boa quantidade de água.</w:t>
      </w:r>
    </w:p>
    <w:p>
      <w:pPr/>
      <w:r>
        <w:rPr>
          <w:lang w:val="pt_PT" w:bidi="pt_PT"/>
        </w:rPr>
      </w:r>
      <w:r>
        <w:rPr>
          <w:vertAlign w:val="superscript"/>
          <w:lang w:val="pt_PT" w:bidi="pt_PT"/>
        </w:rPr>
        <w:t>33</w:t>
      </w:r>
      <w:r>
        <w:rPr>
          <w:lang w:val="pt_PT" w:bidi="pt_PT"/>
        </w:rPr>
        <w:t xml:space="preserve"> Ele colocou a lenha em ordem, cortou o novilho em pedaços e o colocou sobre a lenha. Depois disse: “Encham quatro jarros grandes de água e derramem sobre o sacrifício e a lenha”.</w:t>
      </w:r>
    </w:p>
    <w:p>
      <w:pPr/>
      <w:r>
        <w:rPr>
          <w:lang w:val="pt_PT" w:bidi="pt_PT"/>
        </w:rPr>
      </w:r>
      <w:r>
        <w:rPr>
          <w:vertAlign w:val="superscript"/>
          <w:lang w:val="pt_PT" w:bidi="pt_PT"/>
        </w:rPr>
        <w:t>34</w:t>
      </w:r>
      <w:r>
        <w:rPr>
          <w:lang w:val="pt_PT" w:bidi="pt_PT"/>
        </w:rPr>
        <w:t xml:space="preserve"> E disse: “Façam isso de novo”. E eles fizeram. “Façam uma terceira vez”, ordenou, e eles fizeram.</w:t>
      </w:r>
    </w:p>
    <w:p>
      <w:pPr/>
      <w:r>
        <w:rPr>
          <w:lang w:val="pt_PT" w:bidi="pt_PT"/>
        </w:rPr>
      </w:r>
      <w:r>
        <w:rPr>
          <w:vertAlign w:val="superscript"/>
          <w:lang w:val="pt_PT" w:bidi="pt_PT"/>
        </w:rPr>
        <w:t>35</w:t>
      </w:r>
      <w:r>
        <w:rPr>
          <w:lang w:val="pt_PT" w:bidi="pt_PT"/>
        </w:rPr>
        <w:t xml:space="preserve"> A água escorria ao redor do altar e enchia a valeta.</w:t>
      </w:r>
    </w:p>
    <w:p>
      <w:pPr/>
      <w:r>
        <w:rPr>
          <w:lang w:val="pt_PT" w:bidi="pt_PT"/>
        </w:rPr>
      </w:r>
      <w:r>
        <w:rPr>
          <w:vertAlign w:val="superscript"/>
          <w:lang w:val="pt_PT" w:bidi="pt_PT"/>
        </w:rPr>
        <w:t>36</w:t>
      </w:r>
      <w:r>
        <w:rPr>
          <w:lang w:val="pt_PT" w:bidi="pt_PT"/>
        </w:rPr>
        <w:t xml:space="preserve"> Na hora do sacrifício, o profeta Elias se aproximou do altar e orou: “Ó SENHOR, Deus de Abraão, de Isaque e de Israel, mostra hoje que tu és Deus em Israel, que eu sou teu servo e que fiz tudo como mandaste.</w:t>
      </w:r>
    </w:p>
    <w:p>
      <w:pPr/>
      <w:r>
        <w:rPr>
          <w:lang w:val="pt_PT" w:bidi="pt_PT"/>
        </w:rPr>
      </w:r>
      <w:r>
        <w:rPr>
          <w:vertAlign w:val="superscript"/>
          <w:lang w:val="pt_PT" w:bidi="pt_PT"/>
        </w:rPr>
        <w:t>37</w:t>
      </w:r>
      <w:r>
        <w:rPr>
          <w:lang w:val="pt_PT" w:bidi="pt_PT"/>
        </w:rPr>
        <w:t xml:space="preserve"> Responde, SENHOR, para que este povo saiba que tu és Deus e que estás fazendo o coração deles voltar para ti”.</w:t>
      </w:r>
    </w:p>
    <w:p>
      <w:pPr/>
      <w:r>
        <w:rPr>
          <w:lang w:val="pt_PT" w:bidi="pt_PT"/>
        </w:rPr>
      </w:r>
      <w:r>
        <w:rPr>
          <w:vertAlign w:val="superscript"/>
          <w:lang w:val="pt_PT" w:bidi="pt_PT"/>
        </w:rPr>
        <w:t>38</w:t>
      </w:r>
      <w:r>
        <w:rPr>
          <w:lang w:val="pt_PT" w:bidi="pt_PT"/>
        </w:rPr>
        <w:t xml:space="preserve"> Então o fogo do SENHOR desceu, consumiu o sacrifício, a lenha, as pedras e a terra, e secou toda a água da valeta.</w:t>
      </w:r>
    </w:p>
    <w:p>
      <w:pPr/>
      <w:r>
        <w:rPr>
          <w:lang w:val="pt_PT" w:bidi="pt_PT"/>
        </w:rPr>
      </w:r>
      <w:r>
        <w:rPr>
          <w:vertAlign w:val="superscript"/>
          <w:lang w:val="pt_PT" w:bidi="pt_PT"/>
        </w:rPr>
        <w:t>39</w:t>
      </w:r>
      <w:r>
        <w:rPr>
          <w:lang w:val="pt_PT" w:bidi="pt_PT"/>
        </w:rPr>
        <w:t xml:space="preserve"> Ao ver isso, o povo caiu com o rosto em terra e exclamou: “O SENHOR é Deus! O SENHOR é Deus!”.</w:t>
      </w:r>
    </w:p>
    <w:p>
      <w:pPr/>
      <w:r>
        <w:rPr>
          <w:lang w:val="pt_PT" w:bidi="pt_PT"/>
        </w:rPr>
      </w:r>
      <w:r>
        <w:rPr>
          <w:vertAlign w:val="superscript"/>
          <w:lang w:val="pt_PT" w:bidi="pt_PT"/>
        </w:rPr>
        <w:t>40</w:t>
      </w:r>
      <w:r>
        <w:rPr>
          <w:lang w:val="pt_PT" w:bidi="pt_PT"/>
        </w:rPr>
        <w:t xml:space="preserve"> Elias disse: “Prendam os profetas de Baal. Não deixem nenhum escapar!”. Eles os prenderam, e Elias os levou ao riacho de Quisom, onde foram mortos.</w:t>
      </w:r>
    </w:p>
    <w:p>
      <w:pPr/>
      <w:r>
        <w:rPr>
          <w:lang w:val="pt_PT" w:bidi="pt_PT"/>
        </w:rPr>
      </w:r>
      <w:r>
        <w:rPr>
          <w:vertAlign w:val="superscript"/>
          <w:lang w:val="pt_PT" w:bidi="pt_PT"/>
        </w:rPr>
        <w:t>41</w:t>
      </w:r>
      <w:r>
        <w:rPr>
          <w:lang w:val="pt_PT" w:bidi="pt_PT"/>
        </w:rPr>
        <w:t xml:space="preserve"> Elias disse a Acabe: “Vá comer e beber, pois já se ouve o som de chuva abundante”.</w:t>
      </w:r>
    </w:p>
    <w:p>
      <w:pPr/>
      <w:r>
        <w:rPr>
          <w:lang w:val="pt_PT" w:bidi="pt_PT"/>
        </w:rPr>
      </w:r>
      <w:r>
        <w:rPr>
          <w:vertAlign w:val="superscript"/>
          <w:lang w:val="pt_PT" w:bidi="pt_PT"/>
        </w:rPr>
        <w:t>42</w:t>
      </w:r>
      <w:r>
        <w:rPr>
          <w:lang w:val="pt_PT" w:bidi="pt_PT"/>
        </w:rPr>
        <w:t xml:space="preserve"> Acabe foi comer e beber. Elias subiu ao alto do Carmelo e se ajoelhou no chão, com o rosto entre os joelhos.</w:t>
      </w:r>
    </w:p>
    <w:p>
      <w:pPr/>
      <w:r>
        <w:rPr>
          <w:lang w:val="pt_PT" w:bidi="pt_PT"/>
        </w:rPr>
      </w:r>
      <w:r>
        <w:rPr>
          <w:vertAlign w:val="superscript"/>
          <w:lang w:val="pt_PT" w:bidi="pt_PT"/>
        </w:rPr>
        <w:t>43</w:t>
      </w:r>
      <w:r>
        <w:rPr>
          <w:lang w:val="pt_PT" w:bidi="pt_PT"/>
        </w:rPr>
        <w:t xml:space="preserve"> Ele disse ao seu servo: “Vá olhar na direção do mar”. O servo foi, olhou e disse: “Não vejo nada”. Sete vezes Elias mandou: “Volte e olhe”.</w:t>
      </w:r>
    </w:p>
    <w:p>
      <w:pPr/>
      <w:r>
        <w:rPr>
          <w:lang w:val="pt_PT" w:bidi="pt_PT"/>
        </w:rPr>
      </w:r>
      <w:r>
        <w:rPr>
          <w:vertAlign w:val="superscript"/>
          <w:lang w:val="pt_PT" w:bidi="pt_PT"/>
        </w:rPr>
        <w:t>44</w:t>
      </w:r>
      <w:r>
        <w:rPr>
          <w:lang w:val="pt_PT" w:bidi="pt_PT"/>
        </w:rPr>
        <w:t xml:space="preserve"> Na sétima vez, o servo disse: “Uma pequena nuvem, do tamanho da mão de um homem, está subindo do mar”. Então Elias ordenou: “Vá dizer a Acabe que prepare o carro e desça, antes que a chuva o impeça”.</w:t>
      </w:r>
    </w:p>
    <w:p>
      <w:pPr/>
      <w:r>
        <w:rPr>
          <w:lang w:val="pt_PT" w:bidi="pt_PT"/>
        </w:rPr>
      </w:r>
      <w:r>
        <w:rPr>
          <w:vertAlign w:val="superscript"/>
          <w:lang w:val="pt_PT" w:bidi="pt_PT"/>
        </w:rPr>
        <w:t>45</w:t>
      </w:r>
      <w:r>
        <w:rPr>
          <w:lang w:val="pt_PT" w:bidi="pt_PT"/>
        </w:rPr>
        <w:t xml:space="preserve"> Em pouco tempo, o céu ficou cheio de nuvens escuras, o vento começou a soprar e uma chuva forte caiu. Acabe foi de carro para Jezreel.</w:t>
      </w:r>
    </w:p>
    <w:p>
      <w:pPr/>
      <w:r>
        <w:rPr>
          <w:lang w:val="pt_PT" w:bidi="pt_PT"/>
        </w:rPr>
      </w:r>
      <w:r>
        <w:rPr>
          <w:vertAlign w:val="superscript"/>
          <w:lang w:val="pt_PT" w:bidi="pt_PT"/>
        </w:rPr>
        <w:t>46</w:t>
      </w:r>
      <w:r>
        <w:rPr>
          <w:lang w:val="pt_PT" w:bidi="pt_PT"/>
        </w:rPr>
        <w:t xml:space="preserve"> O poder do SENHOR veio sobre Elias. Ele prendeu a capa ao cinto e correu à frente de Acabe até a entrada de Jezreel.</w:t>
      </w:r>
    </w:p>
    <w:p>
      <w:pPr>
        <w:pStyle w:val="Heading2"/>
      </w:pPr>
      <w:r>
        <w:rPr>
          <w:lang w:val="pt_PT" w:bidi="pt_PT"/>
        </w:rPr>
        <w:t>1 Reis 19:1</w:t>
      </w:r>
      <w:r>
        <w:rPr>
          <w:lang w:val="pt_PT" w:bidi="pt_PT"/>
        </w:rPr>
      </w:r>
    </w:p>
    <w:p>
      <w:pPr/>
      <w:r>
        <w:rPr>
          <w:lang w:val="pt_PT" w:bidi="pt_PT"/>
        </w:rPr>
      </w:r>
      <w:r>
        <w:rPr>
          <w:vertAlign w:val="superscript"/>
          <w:lang w:val="pt_PT" w:bidi="pt_PT"/>
        </w:rPr>
        <w:t>1</w:t>
      </w:r>
      <w:r>
        <w:rPr>
          <w:lang w:val="pt_PT" w:bidi="pt_PT"/>
        </w:rPr>
        <w:t xml:space="preserve"> Acabe relatou a Jezabel todas as coisas que Elias havia feito, inclusive a execução dos profetas à espada.</w:t>
      </w:r>
    </w:p>
    <w:p>
      <w:pPr/>
      <w:r>
        <w:rPr>
          <w:lang w:val="pt_PT" w:bidi="pt_PT"/>
        </w:rPr>
      </w:r>
      <w:r>
        <w:rPr>
          <w:vertAlign w:val="superscript"/>
          <w:lang w:val="pt_PT" w:bidi="pt_PT"/>
        </w:rPr>
        <w:t>2</w:t>
      </w:r>
      <w:r>
        <w:rPr>
          <w:lang w:val="pt_PT" w:bidi="pt_PT"/>
        </w:rPr>
        <w:t xml:space="preserve"> Então Jezabel enviou um mensageiro a Elias com esta ameaça: “Que os deuses me castiguem severamente se, até amanhã a esta hora, eu não fizer com você o mesmo que você fez com eles”.</w:t>
      </w:r>
    </w:p>
    <w:p>
      <w:pPr/>
      <w:r>
        <w:rPr>
          <w:lang w:val="pt_PT" w:bidi="pt_PT"/>
        </w:rPr>
      </w:r>
      <w:r>
        <w:rPr>
          <w:vertAlign w:val="superscript"/>
          <w:lang w:val="pt_PT" w:bidi="pt_PT"/>
        </w:rPr>
        <w:t>3</w:t>
      </w:r>
      <w:r>
        <w:rPr>
          <w:lang w:val="pt_PT" w:bidi="pt_PT"/>
        </w:rPr>
        <w:t xml:space="preserve"> Ao saber da ameaça, Elias teve medo, levantou-se e fugiu para salvar a própria vida. Chegou a Berseba, em Judá, deixou ali o seu servo</w:t>
      </w:r>
    </w:p>
    <w:p>
      <w:pPr/>
      <w:r>
        <w:rPr>
          <w:lang w:val="pt_PT" w:bidi="pt_PT"/>
        </w:rPr>
      </w:r>
      <w:r>
        <w:rPr>
          <w:vertAlign w:val="superscript"/>
          <w:lang w:val="pt_PT" w:bidi="pt_PT"/>
        </w:rPr>
        <w:t>4</w:t>
      </w:r>
      <w:r>
        <w:rPr>
          <w:lang w:val="pt_PT" w:bidi="pt_PT"/>
        </w:rPr>
        <w:t xml:space="preserve"> e seguiu sozinho pelo deserto durante um dia inteiro. Sentou-se debaixo de uma giesta e pediu para morrer: “Já chega, SENHOR. Tira a minha vida, pois não sou melhor do que os meus antepassados”.</w:t>
      </w:r>
    </w:p>
    <w:p>
      <w:pPr/>
      <w:r>
        <w:rPr>
          <w:lang w:val="pt_PT" w:bidi="pt_PT"/>
        </w:rPr>
      </w:r>
      <w:r>
        <w:rPr>
          <w:vertAlign w:val="superscript"/>
          <w:lang w:val="pt_PT" w:bidi="pt_PT"/>
        </w:rPr>
        <w:t>5</w:t>
      </w:r>
      <w:r>
        <w:rPr>
          <w:lang w:val="pt_PT" w:bidi="pt_PT"/>
        </w:rPr>
        <w:t xml:space="preserve"> Em seguida, deitou-se ali mesmo e dormiu. De repente, sentiu o toque de um anjo que lhe disse: “Levante-se e coma”.</w:t>
      </w:r>
    </w:p>
    <w:p>
      <w:pPr/>
      <w:r>
        <w:rPr>
          <w:lang w:val="pt_PT" w:bidi="pt_PT"/>
        </w:rPr>
      </w:r>
      <w:r>
        <w:rPr>
          <w:vertAlign w:val="superscript"/>
          <w:lang w:val="pt_PT" w:bidi="pt_PT"/>
        </w:rPr>
        <w:t>6</w:t>
      </w:r>
      <w:r>
        <w:rPr>
          <w:lang w:val="pt_PT" w:bidi="pt_PT"/>
        </w:rPr>
        <w:t xml:space="preserve"> Elias olhou e, perto de sua cabeça, havia um pão assado sobre brasas e um pote com água. Ele comeu, bebeu e voltou a se deitar.</w:t>
      </w:r>
    </w:p>
    <w:p>
      <w:pPr/>
      <w:r>
        <w:rPr>
          <w:lang w:val="pt_PT" w:bidi="pt_PT"/>
        </w:rPr>
      </w:r>
      <w:r>
        <w:rPr>
          <w:vertAlign w:val="superscript"/>
          <w:lang w:val="pt_PT" w:bidi="pt_PT"/>
        </w:rPr>
        <w:t>7</w:t>
      </w:r>
      <w:r>
        <w:rPr>
          <w:lang w:val="pt_PT" w:bidi="pt_PT"/>
        </w:rPr>
        <w:t xml:space="preserve"> O anjo do SENHOR voltou, tocou nele de novo e disse: “Levante-se e coma, porque o caminho será longo demais para você”.</w:t>
      </w:r>
    </w:p>
    <w:p>
      <w:pPr/>
      <w:r>
        <w:rPr>
          <w:lang w:val="pt_PT" w:bidi="pt_PT"/>
        </w:rPr>
      </w:r>
      <w:r>
        <w:rPr>
          <w:vertAlign w:val="superscript"/>
          <w:lang w:val="pt_PT" w:bidi="pt_PT"/>
        </w:rPr>
        <w:t>8</w:t>
      </w:r>
      <w:r>
        <w:rPr>
          <w:lang w:val="pt_PT" w:bidi="pt_PT"/>
        </w:rPr>
        <w:t xml:space="preserve"> Ele se levantou, comeu e bebeu. Fortalecido por aquele alimento, caminhou quarenta dias e quarenta noites até Horebe, o monte de Deus.</w:t>
      </w:r>
    </w:p>
    <w:p>
      <w:pPr/>
      <w:r>
        <w:rPr>
          <w:lang w:val="pt_PT" w:bidi="pt_PT"/>
        </w:rPr>
      </w:r>
      <w:r>
        <w:rPr>
          <w:vertAlign w:val="superscript"/>
          <w:lang w:val="pt_PT" w:bidi="pt_PT"/>
        </w:rPr>
        <w:t>9</w:t>
      </w:r>
      <w:r>
        <w:rPr>
          <w:lang w:val="pt_PT" w:bidi="pt_PT"/>
        </w:rPr>
        <w:t xml:space="preserve"> Ali entrou numa caverna para passar a noite. Então ele recebeu a palavra do SENHOR: “O que você faz aqui, Elias?”.</w:t>
      </w:r>
    </w:p>
    <w:p>
      <w:pPr/>
      <w:r>
        <w:rPr>
          <w:lang w:val="pt_PT" w:bidi="pt_PT"/>
        </w:rPr>
      </w:r>
      <w:r>
        <w:rPr>
          <w:vertAlign w:val="superscript"/>
          <w:lang w:val="pt_PT" w:bidi="pt_PT"/>
        </w:rPr>
        <w:t>10</w:t>
      </w:r>
      <w:r>
        <w:rPr>
          <w:lang w:val="pt_PT" w:bidi="pt_PT"/>
        </w:rPr>
        <w:t xml:space="preserve"> Ele respondeu: “Tenho servido ao SENHOR, o Deus dos Exércitos, com grande dedicação. Os israelitas abandonaram a tua aliança, derrubaram os teus altares e mataram os teus profetas à espada. Só eu fiquei, e agora estão tentando me matar”.</w:t>
      </w:r>
    </w:p>
    <w:p>
      <w:pPr/>
      <w:r>
        <w:rPr>
          <w:lang w:val="pt_PT" w:bidi="pt_PT"/>
        </w:rPr>
      </w:r>
      <w:r>
        <w:rPr>
          <w:vertAlign w:val="superscript"/>
          <w:lang w:val="pt_PT" w:bidi="pt_PT"/>
        </w:rPr>
        <w:t>11</w:t>
      </w:r>
      <w:r>
        <w:rPr>
          <w:lang w:val="pt_PT" w:bidi="pt_PT"/>
        </w:rPr>
        <w:t xml:space="preserve"> O SENHOR disse: “Saia e fique no monte, na minha presença, pois vou passar”. Então veio um vento muito forte, que fendia os montes e despedaçava as rochas diante do SENHOR, mas o SENHOR não estava nele. Depois do vento, veio um terremoto, mas o SENHOR também não estava nele.</w:t>
      </w:r>
    </w:p>
    <w:p>
      <w:pPr/>
      <w:r>
        <w:rPr>
          <w:lang w:val="pt_PT" w:bidi="pt_PT"/>
        </w:rPr>
      </w:r>
      <w:r>
        <w:rPr>
          <w:vertAlign w:val="superscript"/>
          <w:lang w:val="pt_PT" w:bidi="pt_PT"/>
        </w:rPr>
        <w:t>12</w:t>
      </w:r>
      <w:r>
        <w:rPr>
          <w:lang w:val="pt_PT" w:bidi="pt_PT"/>
        </w:rPr>
        <w:t xml:space="preserve"> Depois do terremoto, veio um fogo, mas o SENHOR não estava nele. E, depois do fogo, ouviu-se o som de um silêncio suave.</w:t>
      </w:r>
    </w:p>
    <w:p>
      <w:pPr/>
      <w:r>
        <w:rPr>
          <w:lang w:val="pt_PT" w:bidi="pt_PT"/>
        </w:rPr>
      </w:r>
      <w:r>
        <w:rPr>
          <w:vertAlign w:val="superscript"/>
          <w:lang w:val="pt_PT" w:bidi="pt_PT"/>
        </w:rPr>
        <w:t>13</w:t>
      </w:r>
      <w:r>
        <w:rPr>
          <w:lang w:val="pt_PT" w:bidi="pt_PT"/>
        </w:rPr>
        <w:t xml:space="preserve"> Ao ouvir isso, Elias cobriu o rosto com a capa, saiu e ficou à entrada da caverna. Então uma voz perguntou: “Elias, o que você faz aqui?”.</w:t>
      </w:r>
    </w:p>
    <w:p>
      <w:pPr/>
      <w:r>
        <w:rPr>
          <w:lang w:val="pt_PT" w:bidi="pt_PT"/>
        </w:rPr>
      </w:r>
      <w:r>
        <w:rPr>
          <w:vertAlign w:val="superscript"/>
          <w:lang w:val="pt_PT" w:bidi="pt_PT"/>
        </w:rPr>
        <w:t>14</w:t>
      </w:r>
      <w:r>
        <w:rPr>
          <w:lang w:val="pt_PT" w:bidi="pt_PT"/>
        </w:rPr>
        <w:t xml:space="preserve"> Ele respondeu: “Tenho servido ao SENHOR, o Deus dos Exércitos, com grande dedicação. Os israelitas abandonaram a tua aliança, derrubaram os teus altares e mataram os teus profetas à espada. Só eu fiquei, e agora estão tentando me matar”.</w:t>
      </w:r>
    </w:p>
    <w:p>
      <w:pPr/>
      <w:r>
        <w:rPr>
          <w:lang w:val="pt_PT" w:bidi="pt_PT"/>
        </w:rPr>
      </w:r>
      <w:r>
        <w:rPr>
          <w:vertAlign w:val="superscript"/>
          <w:lang w:val="pt_PT" w:bidi="pt_PT"/>
        </w:rPr>
        <w:t>15</w:t>
      </w:r>
      <w:r>
        <w:rPr>
          <w:lang w:val="pt_PT" w:bidi="pt_PT"/>
        </w:rPr>
        <w:t xml:space="preserve"> O SENHOR ordenou: “Volte pelo caminho que você percorreu e vá ao deserto de Damasco. Ao chegar lá, unja Hazael como rei da Síria.</w:t>
      </w:r>
    </w:p>
    <w:p>
      <w:pPr/>
      <w:r>
        <w:rPr>
          <w:lang w:val="pt_PT" w:bidi="pt_PT"/>
        </w:rPr>
      </w:r>
      <w:r>
        <w:rPr>
          <w:vertAlign w:val="superscript"/>
          <w:lang w:val="pt_PT" w:bidi="pt_PT"/>
        </w:rPr>
        <w:t>16</w:t>
      </w:r>
      <w:r>
        <w:rPr>
          <w:lang w:val="pt_PT" w:bidi="pt_PT"/>
        </w:rPr>
        <w:t xml:space="preserve"> Além disso, unja Jeú, filho de Ninsi, para ser rei de Israel; e também unja Eliseu, filho de Safate, de Abel-Meolá, para ser profeta em seu lugar.</w:t>
      </w:r>
    </w:p>
    <w:p>
      <w:pPr/>
      <w:r>
        <w:rPr>
          <w:lang w:val="pt_PT" w:bidi="pt_PT"/>
        </w:rPr>
      </w:r>
      <w:r>
        <w:rPr>
          <w:vertAlign w:val="superscript"/>
          <w:lang w:val="pt_PT" w:bidi="pt_PT"/>
        </w:rPr>
        <w:t>17</w:t>
      </w:r>
      <w:r>
        <w:rPr>
          <w:lang w:val="pt_PT" w:bidi="pt_PT"/>
        </w:rPr>
        <w:t xml:space="preserve"> Quem escapar de Hazael será morto por Jeú; e quem escapar de Jeú será morto por Eliseu.</w:t>
      </w:r>
    </w:p>
    <w:p>
      <w:pPr/>
      <w:r>
        <w:rPr>
          <w:lang w:val="pt_PT" w:bidi="pt_PT"/>
        </w:rPr>
      </w:r>
      <w:r>
        <w:rPr>
          <w:vertAlign w:val="superscript"/>
          <w:lang w:val="pt_PT" w:bidi="pt_PT"/>
        </w:rPr>
        <w:t>18</w:t>
      </w:r>
      <w:r>
        <w:rPr>
          <w:lang w:val="pt_PT" w:bidi="pt_PT"/>
        </w:rPr>
        <w:t xml:space="preserve"> Contudo, preservei em Israel sete mil: todos os que não dobraram os joelhos diante de Baal e não o beijaram”.</w:t>
      </w:r>
    </w:p>
    <w:p>
      <w:pPr/>
      <w:r>
        <w:rPr>
          <w:lang w:val="pt_PT" w:bidi="pt_PT"/>
        </w:rPr>
      </w:r>
      <w:r>
        <w:rPr>
          <w:vertAlign w:val="superscript"/>
          <w:lang w:val="pt_PT" w:bidi="pt_PT"/>
        </w:rPr>
        <w:t>19</w:t>
      </w:r>
      <w:r>
        <w:rPr>
          <w:lang w:val="pt_PT" w:bidi="pt_PT"/>
        </w:rPr>
        <w:t xml:space="preserve"> Elias partiu dali e encontrou Eliseu, filho de Safate, que arava a terra com doze pares de bois; ele conduzia o último par. Elias passou por ele e lançou a sua capa sobre ele.</w:t>
      </w:r>
    </w:p>
    <w:p>
      <w:pPr/>
      <w:r>
        <w:rPr>
          <w:lang w:val="pt_PT" w:bidi="pt_PT"/>
        </w:rPr>
      </w:r>
      <w:r>
        <w:rPr>
          <w:vertAlign w:val="superscript"/>
          <w:lang w:val="pt_PT" w:bidi="pt_PT"/>
        </w:rPr>
        <w:t>20</w:t>
      </w:r>
      <w:r>
        <w:rPr>
          <w:lang w:val="pt_PT" w:bidi="pt_PT"/>
        </w:rPr>
        <w:t xml:space="preserve"> Eliseu deixou os bois, correu atrás de Elias e pediu: “Deixe-me dar um beijo em meus pais, e então irei com você”. Elias respondeu: “Vá e volte. Mas pense no que eu lhe fiz”.</w:t>
      </w:r>
    </w:p>
    <w:p>
      <w:pPr/>
      <w:r>
        <w:rPr>
          <w:lang w:val="pt_PT" w:bidi="pt_PT"/>
        </w:rPr>
      </w:r>
      <w:r>
        <w:rPr>
          <w:vertAlign w:val="superscript"/>
          <w:lang w:val="pt_PT" w:bidi="pt_PT"/>
        </w:rPr>
        <w:t>21</w:t>
      </w:r>
      <w:r>
        <w:rPr>
          <w:lang w:val="pt_PT" w:bidi="pt_PT"/>
        </w:rPr>
        <w:t xml:space="preserve"> Eliseu voltou, pegou o par de bois e os sacrificou. Usou a madeira do jugo para fazer o fogo, cozinhou a carne e a distribuiu ao povo, que comeu. Depois, levantou-se, seguiu Elias e passou a servia ele.</w:t>
      </w:r>
    </w:p>
    <w:p>
      <w:pPr>
        <w:pStyle w:val="Heading2"/>
      </w:pPr>
      <w:r>
        <w:rPr>
          <w:lang w:val="pt_PT" w:bidi="pt_PT"/>
        </w:rPr>
        <w:t>1 Reis 20:1</w:t>
      </w:r>
      <w:r>
        <w:rPr>
          <w:lang w:val="pt_PT" w:bidi="pt_PT"/>
        </w:rPr>
      </w:r>
    </w:p>
    <w:p>
      <w:pPr/>
      <w:r>
        <w:rPr>
          <w:lang w:val="pt_PT" w:bidi="pt_PT"/>
        </w:rPr>
      </w:r>
      <w:r>
        <w:rPr>
          <w:vertAlign w:val="superscript"/>
          <w:lang w:val="pt_PT" w:bidi="pt_PT"/>
        </w:rPr>
        <w:t>1</w:t>
      </w:r>
      <w:r>
        <w:rPr>
          <w:lang w:val="pt_PT" w:bidi="pt_PT"/>
        </w:rPr>
        <w:t xml:space="preserve"> Ben-Hadade, rei da Síria, reuniu todo o seu exército. Trinta e dois reis aliados o acompanhavam, com cavalos e carros de guerra. Eles subiram, cercaram Samaria e começaram o ataque.</w:t>
      </w:r>
    </w:p>
    <w:p>
      <w:pPr/>
      <w:r>
        <w:rPr>
          <w:lang w:val="pt_PT" w:bidi="pt_PT"/>
        </w:rPr>
      </w:r>
      <w:r>
        <w:rPr>
          <w:vertAlign w:val="superscript"/>
          <w:lang w:val="pt_PT" w:bidi="pt_PT"/>
        </w:rPr>
        <w:t>2</w:t>
      </w:r>
      <w:r>
        <w:rPr>
          <w:lang w:val="pt_PT" w:bidi="pt_PT"/>
        </w:rPr>
        <w:t xml:space="preserve"> Em seguida, enviou mensageiros à cidade para falar com Acabe, rei de Israel. Ben-Hadade mandou que eles dissessem:</w:t>
      </w:r>
    </w:p>
    <w:p>
      <w:pPr/>
      <w:r>
        <w:rPr>
          <w:lang w:val="pt_PT" w:bidi="pt_PT"/>
        </w:rPr>
      </w:r>
      <w:r>
        <w:rPr>
          <w:vertAlign w:val="superscript"/>
          <w:lang w:val="pt_PT" w:bidi="pt_PT"/>
        </w:rPr>
        <w:t>3</w:t>
      </w:r>
      <w:r>
        <w:rPr>
          <w:lang w:val="pt_PT" w:bidi="pt_PT"/>
        </w:rPr>
        <w:t xml:space="preserve"> "Assim diz Ben-Hadade: ‘Sua prata e seu ouro são meus; e também suas mulheres mais lindas e seus melhores filhos’”.</w:t>
      </w:r>
    </w:p>
    <w:p>
      <w:pPr/>
      <w:r>
        <w:rPr>
          <w:lang w:val="pt_PT" w:bidi="pt_PT"/>
        </w:rPr>
      </w:r>
      <w:r>
        <w:rPr>
          <w:vertAlign w:val="superscript"/>
          <w:lang w:val="pt_PT" w:bidi="pt_PT"/>
        </w:rPr>
        <w:t>4</w:t>
      </w:r>
      <w:r>
        <w:rPr>
          <w:lang w:val="pt_PT" w:bidi="pt_PT"/>
        </w:rPr>
        <w:t xml:space="preserve"> O rei de Israel respondeu: “Que assim seja, ó rei, meu senhor: eu e tudo o que tenho somos seus”.</w:t>
      </w:r>
    </w:p>
    <w:p>
      <w:pPr/>
      <w:r>
        <w:rPr>
          <w:lang w:val="pt_PT" w:bidi="pt_PT"/>
        </w:rPr>
      </w:r>
      <w:r>
        <w:rPr>
          <w:vertAlign w:val="superscript"/>
          <w:lang w:val="pt_PT" w:bidi="pt_PT"/>
        </w:rPr>
        <w:t>5</w:t>
      </w:r>
      <w:r>
        <w:rPr>
          <w:lang w:val="pt_PT" w:bidi="pt_PT"/>
        </w:rPr>
        <w:t xml:space="preserve"> Quando voltaram, os mensageiros disseram: “Assim diz Ben-Hadade: ‘Exigi sua prata, seu ouro, suas mulheres e seus filhos.</w:t>
      </w:r>
    </w:p>
    <w:p>
      <w:pPr/>
      <w:r>
        <w:rPr>
          <w:lang w:val="pt_PT" w:bidi="pt_PT"/>
        </w:rPr>
      </w:r>
      <w:r>
        <w:rPr>
          <w:vertAlign w:val="superscript"/>
          <w:lang w:val="pt_PT" w:bidi="pt_PT"/>
        </w:rPr>
        <w:t>6</w:t>
      </w:r>
      <w:r>
        <w:rPr>
          <w:lang w:val="pt_PT" w:bidi="pt_PT"/>
        </w:rPr>
        <w:t xml:space="preserve"> Mas amanhã, a esta hora, enviarei meus oficiais para revistarem seu palácio e as casas de seus servos. Tudo o que for precioso para você será tomado e levado’”.</w:t>
      </w:r>
    </w:p>
    <w:p>
      <w:pPr/>
      <w:r>
        <w:rPr>
          <w:lang w:val="pt_PT" w:bidi="pt_PT"/>
        </w:rPr>
      </w:r>
      <w:r>
        <w:rPr>
          <w:vertAlign w:val="superscript"/>
          <w:lang w:val="pt_PT" w:bidi="pt_PT"/>
        </w:rPr>
        <w:t>7</w:t>
      </w:r>
      <w:r>
        <w:rPr>
          <w:lang w:val="pt_PT" w:bidi="pt_PT"/>
        </w:rPr>
        <w:t xml:space="preserve"> Então o rei de Israel reuniu as autoridades da terra e disse: “Este homem procura a nossa ruína! Ele exigiu minhas mulheres, meus filhos, minha prata e meu ouro, e eu não lhe neguei”.</w:t>
      </w:r>
    </w:p>
    <w:p>
      <w:pPr/>
      <w:r>
        <w:rPr>
          <w:lang w:val="pt_PT" w:bidi="pt_PT"/>
        </w:rPr>
      </w:r>
      <w:r>
        <w:rPr>
          <w:vertAlign w:val="superscript"/>
          <w:lang w:val="pt_PT" w:bidi="pt_PT"/>
        </w:rPr>
        <w:t>8</w:t>
      </w:r>
      <w:r>
        <w:rPr>
          <w:lang w:val="pt_PT" w:bidi="pt_PT"/>
        </w:rPr>
        <w:t xml:space="preserve"> As autoridades e o povo responderam: “Não dê ouvidos a ele nem concorde com o que ele exige”.</w:t>
      </w:r>
    </w:p>
    <w:p>
      <w:pPr/>
      <w:r>
        <w:rPr>
          <w:lang w:val="pt_PT" w:bidi="pt_PT"/>
        </w:rPr>
      </w:r>
      <w:r>
        <w:rPr>
          <w:vertAlign w:val="superscript"/>
          <w:lang w:val="pt_PT" w:bidi="pt_PT"/>
        </w:rPr>
        <w:t>9</w:t>
      </w:r>
      <w:r>
        <w:rPr>
          <w:lang w:val="pt_PT" w:bidi="pt_PT"/>
        </w:rPr>
        <w:t xml:space="preserve"> Assim, Acabe respondeu aos mensageiros de Ben-Hadade: “Digam ao rei: ‘Farei tudo o que meu senhor exigiu na primeira vez, mas esta exigência não posso aceitar”. Os mensageiros levaram a resposta.</w:t>
      </w:r>
    </w:p>
    <w:p>
      <w:pPr/>
      <w:r>
        <w:rPr>
          <w:lang w:val="pt_PT" w:bidi="pt_PT"/>
        </w:rPr>
      </w:r>
      <w:r>
        <w:rPr>
          <w:vertAlign w:val="superscript"/>
          <w:lang w:val="pt_PT" w:bidi="pt_PT"/>
        </w:rPr>
        <w:t>10</w:t>
      </w:r>
      <w:r>
        <w:rPr>
          <w:lang w:val="pt_PT" w:bidi="pt_PT"/>
        </w:rPr>
        <w:t xml:space="preserve"> Então Ben-Hadade enviou outra mensagem ameaçadora: “Que os deuses me castiguem severamente se o pó de Samaria chegar a ser suficiente para encher as mãos de todos os que estão comigo”.</w:t>
      </w:r>
    </w:p>
    <w:p>
      <w:pPr/>
      <w:r>
        <w:rPr>
          <w:lang w:val="pt_PT" w:bidi="pt_PT"/>
        </w:rPr>
      </w:r>
      <w:r>
        <w:rPr>
          <w:vertAlign w:val="superscript"/>
          <w:lang w:val="pt_PT" w:bidi="pt_PT"/>
        </w:rPr>
        <w:t>11</w:t>
      </w:r>
      <w:r>
        <w:rPr>
          <w:lang w:val="pt_PT" w:bidi="pt_PT"/>
        </w:rPr>
        <w:t xml:space="preserve"> Esta foi a resposta do rei de Israel: “Digam a Ben-Hadade: ‘Quem veste a armadura não deve se vangloriar como quem já a tira’”.</w:t>
      </w:r>
    </w:p>
    <w:p>
      <w:pPr/>
      <w:r>
        <w:rPr>
          <w:lang w:val="pt_PT" w:bidi="pt_PT"/>
        </w:rPr>
      </w:r>
      <w:r>
        <w:rPr>
          <w:vertAlign w:val="superscript"/>
          <w:lang w:val="pt_PT" w:bidi="pt_PT"/>
        </w:rPr>
        <w:t>12</w:t>
      </w:r>
      <w:r>
        <w:rPr>
          <w:lang w:val="pt_PT" w:bidi="pt_PT"/>
        </w:rPr>
        <w:t xml:space="preserve"> Ben-Hadade recebeu a resposta enquanto ele e os reis aliados se embriagavam em suas tendas. Então ordenou: “Preparem-se!”. E eles se colocaram em posição de ataque.</w:t>
      </w:r>
    </w:p>
    <w:p>
      <w:pPr/>
      <w:r>
        <w:rPr>
          <w:lang w:val="pt_PT" w:bidi="pt_PT"/>
        </w:rPr>
      </w:r>
      <w:r>
        <w:rPr>
          <w:vertAlign w:val="superscript"/>
          <w:lang w:val="pt_PT" w:bidi="pt_PT"/>
        </w:rPr>
        <w:t>13</w:t>
      </w:r>
      <w:r>
        <w:rPr>
          <w:lang w:val="pt_PT" w:bidi="pt_PT"/>
        </w:rPr>
        <w:t xml:space="preserve"> Naquele momento, um profeta procurou Acabe, rei de Israel, e disse: “O SENHOR diz: ‘Está vendo este grande exército? Hoje você o terá em suas mãos e saberá que eu sou o SENHOR’”.</w:t>
      </w:r>
    </w:p>
    <w:p>
      <w:pPr/>
      <w:r>
        <w:rPr>
          <w:lang w:val="pt_PT" w:bidi="pt_PT"/>
        </w:rPr>
      </w:r>
      <w:r>
        <w:rPr>
          <w:vertAlign w:val="superscript"/>
          <w:lang w:val="pt_PT" w:bidi="pt_PT"/>
        </w:rPr>
        <w:t>14</w:t>
      </w:r>
      <w:r>
        <w:rPr>
          <w:lang w:val="pt_PT" w:bidi="pt_PT"/>
        </w:rPr>
        <w:t xml:space="preserve"> Acabe perguntou: “Por meio de quem?”. O profeta respondeu: “O SENHOR diz: ‘Usarei os jovens soldados dos líderes das províncias’”. O rei perguntou: “Quem iniciará a batalha?”. O profeta respondeu: “Você”.</w:t>
      </w:r>
    </w:p>
    <w:p>
      <w:pPr/>
      <w:r>
        <w:rPr>
          <w:lang w:val="pt_PT" w:bidi="pt_PT"/>
        </w:rPr>
      </w:r>
      <w:r>
        <w:rPr>
          <w:vertAlign w:val="superscript"/>
          <w:lang w:val="pt_PT" w:bidi="pt_PT"/>
        </w:rPr>
        <w:t>15</w:t>
      </w:r>
      <w:r>
        <w:rPr>
          <w:lang w:val="pt_PT" w:bidi="pt_PT"/>
        </w:rPr>
        <w:t xml:space="preserve"> Acabe reuniu os jovens soldados dos líderes das províncias, 232 ao todo. Depois reuniu mais 7 mil homens de Israel.</w:t>
      </w:r>
    </w:p>
    <w:p>
      <w:pPr/>
      <w:r>
        <w:rPr>
          <w:lang w:val="pt_PT" w:bidi="pt_PT"/>
        </w:rPr>
      </w:r>
      <w:r>
        <w:rPr>
          <w:vertAlign w:val="superscript"/>
          <w:lang w:val="pt_PT" w:bidi="pt_PT"/>
        </w:rPr>
        <w:t>16</w:t>
      </w:r>
      <w:r>
        <w:rPr>
          <w:lang w:val="pt_PT" w:bidi="pt_PT"/>
        </w:rPr>
        <w:t xml:space="preserve"> Eles saíram ao meio-dia, enquanto Ben-Hadade e seus 32 reis aliados se embriagavam nas tendas.</w:t>
      </w:r>
    </w:p>
    <w:p>
      <w:pPr/>
      <w:r>
        <w:rPr>
          <w:lang w:val="pt_PT" w:bidi="pt_PT"/>
        </w:rPr>
      </w:r>
      <w:r>
        <w:rPr>
          <w:vertAlign w:val="superscript"/>
          <w:lang w:val="pt_PT" w:bidi="pt_PT"/>
        </w:rPr>
        <w:t>17</w:t>
      </w:r>
      <w:r>
        <w:rPr>
          <w:lang w:val="pt_PT" w:bidi="pt_PT"/>
        </w:rPr>
        <w:t xml:space="preserve"> Os jovens avançaram primeiro. Sentinelas informaram a Ben-Hadade: “Alguns homens estão saindo de Samaria”.</w:t>
      </w:r>
    </w:p>
    <w:p>
      <w:pPr/>
      <w:r>
        <w:rPr>
          <w:lang w:val="pt_PT" w:bidi="pt_PT"/>
        </w:rPr>
      </w:r>
      <w:r>
        <w:rPr>
          <w:vertAlign w:val="superscript"/>
          <w:lang w:val="pt_PT" w:bidi="pt_PT"/>
        </w:rPr>
        <w:t>18</w:t>
      </w:r>
      <w:r>
        <w:rPr>
          <w:lang w:val="pt_PT" w:bidi="pt_PT"/>
        </w:rPr>
        <w:t xml:space="preserve"> Ele respondeu: “Quer venham em paz, quer venham para a guerra, quero que os tragam com vida”.</w:t>
      </w:r>
    </w:p>
    <w:p>
      <w:pPr/>
      <w:r>
        <w:rPr>
          <w:lang w:val="pt_PT" w:bidi="pt_PT"/>
        </w:rPr>
      </w:r>
      <w:r>
        <w:rPr>
          <w:vertAlign w:val="superscript"/>
          <w:lang w:val="pt_PT" w:bidi="pt_PT"/>
        </w:rPr>
        <w:t>19</w:t>
      </w:r>
      <w:r>
        <w:rPr>
          <w:lang w:val="pt_PT" w:bidi="pt_PT"/>
        </w:rPr>
        <w:t xml:space="preserve"> Os jovens soldados dos líderes das províncias saíram da cidade, seguidos pelo exército,</w:t>
      </w:r>
    </w:p>
    <w:p>
      <w:pPr/>
      <w:r>
        <w:rPr>
          <w:lang w:val="pt_PT" w:bidi="pt_PT"/>
        </w:rPr>
      </w:r>
      <w:r>
        <w:rPr>
          <w:vertAlign w:val="superscript"/>
          <w:lang w:val="pt_PT" w:bidi="pt_PT"/>
        </w:rPr>
        <w:t>20</w:t>
      </w:r>
      <w:r>
        <w:rPr>
          <w:lang w:val="pt_PT" w:bidi="pt_PT"/>
        </w:rPr>
        <w:t xml:space="preserve"> e cada um feriu o seu oponente. Os israelitas perseguiram os sírios [arameus], que fugiram. Ben-Hadade e alguns de seus cavaleiros conseguiram escapar a cavalo.</w:t>
      </w:r>
    </w:p>
    <w:p>
      <w:pPr/>
      <w:r>
        <w:rPr>
          <w:lang w:val="pt_PT" w:bidi="pt_PT"/>
        </w:rPr>
      </w:r>
      <w:r>
        <w:rPr>
          <w:vertAlign w:val="superscript"/>
          <w:lang w:val="pt_PT" w:bidi="pt_PT"/>
        </w:rPr>
        <w:t>21</w:t>
      </w:r>
      <w:r>
        <w:rPr>
          <w:lang w:val="pt_PT" w:bidi="pt_PT"/>
        </w:rPr>
        <w:t xml:space="preserve"> O rei de Israel avançou, matou os cavalos, destruiu os carros de guerra e causou grande derrota aos sírios.</w:t>
      </w:r>
    </w:p>
    <w:p>
      <w:pPr/>
      <w:r>
        <w:rPr>
          <w:lang w:val="pt_PT" w:bidi="pt_PT"/>
        </w:rPr>
      </w:r>
      <w:r>
        <w:rPr>
          <w:vertAlign w:val="superscript"/>
          <w:lang w:val="pt_PT" w:bidi="pt_PT"/>
        </w:rPr>
        <w:t>22</w:t>
      </w:r>
      <w:r>
        <w:rPr>
          <w:lang w:val="pt_PT" w:bidi="pt_PT"/>
        </w:rPr>
        <w:t xml:space="preserve"> Então o profeta voltou a procurar o rei de Israel e disse: “Fortaleça-se e prepare-se, pois no próximo ano o rei da Síria voltará a atacar”.</w:t>
      </w:r>
    </w:p>
    <w:p>
      <w:pPr/>
      <w:r>
        <w:rPr>
          <w:lang w:val="pt_PT" w:bidi="pt_PT"/>
        </w:rPr>
      </w:r>
      <w:r>
        <w:rPr>
          <w:vertAlign w:val="superscript"/>
          <w:lang w:val="pt_PT" w:bidi="pt_PT"/>
        </w:rPr>
        <w:t>23</w:t>
      </w:r>
      <w:r>
        <w:rPr>
          <w:lang w:val="pt_PT" w:bidi="pt_PT"/>
        </w:rPr>
        <w:t xml:space="preserve"> Os oficiais do rei da Síria disseram: “Eles têm os deuses dos montes; por isso nos venceram. Se lutarmos nas planícies, certamente seremos mais fortes.</w:t>
      </w:r>
    </w:p>
    <w:p>
      <w:pPr/>
      <w:r>
        <w:rPr>
          <w:lang w:val="pt_PT" w:bidi="pt_PT"/>
        </w:rPr>
      </w:r>
      <w:r>
        <w:rPr>
          <w:vertAlign w:val="superscript"/>
          <w:lang w:val="pt_PT" w:bidi="pt_PT"/>
        </w:rPr>
        <w:t>24</w:t>
      </w:r>
      <w:r>
        <w:rPr>
          <w:lang w:val="pt_PT" w:bidi="pt_PT"/>
        </w:rPr>
        <w:t xml:space="preserve"> Remova os reis de seus comandos e coloque outros oficiais no lugar deles.</w:t>
      </w:r>
    </w:p>
    <w:p>
      <w:pPr/>
      <w:r>
        <w:rPr>
          <w:lang w:val="pt_PT" w:bidi="pt_PT"/>
        </w:rPr>
      </w:r>
      <w:r>
        <w:rPr>
          <w:vertAlign w:val="superscript"/>
          <w:lang w:val="pt_PT" w:bidi="pt_PT"/>
        </w:rPr>
        <w:t>25</w:t>
      </w:r>
      <w:r>
        <w:rPr>
          <w:lang w:val="pt_PT" w:bidi="pt_PT"/>
        </w:rPr>
        <w:t xml:space="preserve"> Reorganize um exército igual ao que você perdeu, cavalo por cavalo e carro por carro. Lutaremos nas planícies e, sem dúvida, venceremos os israelitas”. Ben-Hadade aceitou o conselho.</w:t>
      </w:r>
    </w:p>
    <w:p>
      <w:pPr/>
      <w:r>
        <w:rPr>
          <w:lang w:val="pt_PT" w:bidi="pt_PT"/>
        </w:rPr>
      </w:r>
      <w:r>
        <w:rPr>
          <w:vertAlign w:val="superscript"/>
          <w:lang w:val="pt_PT" w:bidi="pt_PT"/>
        </w:rPr>
        <w:t>26</w:t>
      </w:r>
      <w:r>
        <w:rPr>
          <w:lang w:val="pt_PT" w:bidi="pt_PT"/>
        </w:rPr>
        <w:t xml:space="preserve"> No ano seguinte, Ben-Hadade convocou os sírios e marchou até Afeque para lutar contra os israelitas,</w:t>
      </w:r>
    </w:p>
    <w:p>
      <w:pPr/>
      <w:r>
        <w:rPr>
          <w:lang w:val="pt_PT" w:bidi="pt_PT"/>
        </w:rPr>
      </w:r>
      <w:r>
        <w:rPr>
          <w:vertAlign w:val="superscript"/>
          <w:lang w:val="pt_PT" w:bidi="pt_PT"/>
        </w:rPr>
        <w:t>27</w:t>
      </w:r>
      <w:r>
        <w:rPr>
          <w:lang w:val="pt_PT" w:bidi="pt_PT"/>
        </w:rPr>
        <w:t xml:space="preserve"> que também foram convocados, receberam provisões e saíram ao encontro do inimigo, montando acampamento diante deles como dois pequenos rebanhos de cabras, enquanto os sírios cobriam toda a região.</w:t>
      </w:r>
    </w:p>
    <w:p>
      <w:pPr/>
      <w:r>
        <w:rPr>
          <w:lang w:val="pt_PT" w:bidi="pt_PT"/>
        </w:rPr>
      </w:r>
      <w:r>
        <w:rPr>
          <w:vertAlign w:val="superscript"/>
          <w:lang w:val="pt_PT" w:bidi="pt_PT"/>
        </w:rPr>
        <w:t>28</w:t>
      </w:r>
      <w:r>
        <w:rPr>
          <w:lang w:val="pt_PT" w:bidi="pt_PT"/>
        </w:rPr>
        <w:t xml:space="preserve"> Um homem de Deus procurou o rei de Israel e declarou: “O SENHOR diz: ‘Já que os sírios disseram que o SENHOR é deus dos montes e não dos vales, colocarei todo este grande exército em suas mãos, e Israel saberá que eu sou o SENHOR’”.</w:t>
      </w:r>
    </w:p>
    <w:p>
      <w:pPr/>
      <w:r>
        <w:rPr>
          <w:lang w:val="pt_PT" w:bidi="pt_PT"/>
        </w:rPr>
      </w:r>
      <w:r>
        <w:rPr>
          <w:vertAlign w:val="superscript"/>
          <w:lang w:val="pt_PT" w:bidi="pt_PT"/>
        </w:rPr>
        <w:t>29</w:t>
      </w:r>
      <w:r>
        <w:rPr>
          <w:lang w:val="pt_PT" w:bidi="pt_PT"/>
        </w:rPr>
        <w:t xml:space="preserve"> Os dois exércitos ficaram acampados frente a frente por sete dias. No sétimo dia travou-se a batalha, e os israelitas mataram cem mil soldados sírios de infantaria num só dia.</w:t>
      </w:r>
    </w:p>
    <w:p>
      <w:pPr/>
      <w:r>
        <w:rPr>
          <w:lang w:val="pt_PT" w:bidi="pt_PT"/>
        </w:rPr>
      </w:r>
      <w:r>
        <w:rPr>
          <w:vertAlign w:val="superscript"/>
          <w:lang w:val="pt_PT" w:bidi="pt_PT"/>
        </w:rPr>
        <w:t>30</w:t>
      </w:r>
      <w:r>
        <w:rPr>
          <w:lang w:val="pt_PT" w:bidi="pt_PT"/>
        </w:rPr>
        <w:t xml:space="preserve"> Os que restaram fugiram para Afeque, mas o muro da cidade caiu sobre 27 mil deles. Ben-Hadade fugiu e se escondeu dentro da cidade, mudando de uma casa para outra.</w:t>
      </w:r>
    </w:p>
    <w:p>
      <w:pPr/>
      <w:r>
        <w:rPr>
          <w:lang w:val="pt_PT" w:bidi="pt_PT"/>
        </w:rPr>
      </w:r>
      <w:r>
        <w:rPr>
          <w:vertAlign w:val="superscript"/>
          <w:lang w:val="pt_PT" w:bidi="pt_PT"/>
        </w:rPr>
        <w:t>31</w:t>
      </w:r>
      <w:r>
        <w:rPr>
          <w:lang w:val="pt_PT" w:bidi="pt_PT"/>
        </w:rPr>
        <w:t xml:space="preserve"> Os oficiais de Ben-Hadade disseram: “Ouvimos que os reis de Israel são misericordiosos. Vamos até o rei com panos de saco e cordas no pescoço. Quem sabe ele poupe a sua vida”.</w:t>
      </w:r>
    </w:p>
    <w:p>
      <w:pPr/>
      <w:r>
        <w:rPr>
          <w:lang w:val="pt_PT" w:bidi="pt_PT"/>
        </w:rPr>
      </w:r>
      <w:r>
        <w:rPr>
          <w:vertAlign w:val="superscript"/>
          <w:lang w:val="pt_PT" w:bidi="pt_PT"/>
        </w:rPr>
        <w:t>32</w:t>
      </w:r>
      <w:r>
        <w:rPr>
          <w:lang w:val="pt_PT" w:bidi="pt_PT"/>
        </w:rPr>
        <w:t xml:space="preserve"> Foi o que fizeram. Então disseram a Acabe: “Seu servo Ben-Hadade pede: deixe-me viver”. O rei respondeu: “Ele ainda vive? Ele é meu irmão!”.</w:t>
      </w:r>
    </w:p>
    <w:p>
      <w:pPr/>
      <w:r>
        <w:rPr>
          <w:lang w:val="pt_PT" w:bidi="pt_PT"/>
        </w:rPr>
      </w:r>
      <w:r>
        <w:rPr>
          <w:vertAlign w:val="superscript"/>
          <w:lang w:val="pt_PT" w:bidi="pt_PT"/>
        </w:rPr>
        <w:t>33</w:t>
      </w:r>
      <w:r>
        <w:rPr>
          <w:lang w:val="pt_PT" w:bidi="pt_PT"/>
        </w:rPr>
        <w:t xml:space="preserve"> Os homens viram isso como algo positivo e disseram depressa: “Sim, seu irmão Ben-Hadade!”. “Tragam-no aqui”, disse o rei. Quando Ben-Hadade chegou, Acabe pediu que ele subisse em seu carro.</w:t>
      </w:r>
    </w:p>
    <w:p>
      <w:pPr/>
      <w:r>
        <w:rPr>
          <w:lang w:val="pt_PT" w:bidi="pt_PT"/>
        </w:rPr>
      </w:r>
      <w:r>
        <w:rPr>
          <w:vertAlign w:val="superscript"/>
          <w:lang w:val="pt_PT" w:bidi="pt_PT"/>
        </w:rPr>
        <w:t>34</w:t>
      </w:r>
      <w:r>
        <w:rPr>
          <w:lang w:val="pt_PT" w:bidi="pt_PT"/>
        </w:rPr>
        <w:t xml:space="preserve"> Ben-Hadade disse: “Você terá de volta as cidades que meu pai tomou do seu pai, e você poderá estabelecer mercados em Damasco, como meu pai fez em Samaria”. Acabe respondeu: “Se fizermos um acordo, eu o deixarei ir”. Assim, eles fizeram um acordo, e Acabe o libertou.</w:t>
      </w:r>
    </w:p>
    <w:p>
      <w:pPr/>
      <w:r>
        <w:rPr>
          <w:lang w:val="pt_PT" w:bidi="pt_PT"/>
        </w:rPr>
      </w:r>
      <w:r>
        <w:rPr>
          <w:vertAlign w:val="superscript"/>
          <w:lang w:val="pt_PT" w:bidi="pt_PT"/>
        </w:rPr>
        <w:t>35</w:t>
      </w:r>
      <w:r>
        <w:rPr>
          <w:lang w:val="pt_PT" w:bidi="pt_PT"/>
        </w:rPr>
        <w:t xml:space="preserve"> Um discípulo dos profetas, obedecendo à ordem do SENHOR, disse a um companheiro: “Fira-me”, mas o homem se recusou.</w:t>
      </w:r>
    </w:p>
    <w:p>
      <w:pPr/>
      <w:r>
        <w:rPr>
          <w:lang w:val="pt_PT" w:bidi="pt_PT"/>
        </w:rPr>
      </w:r>
      <w:r>
        <w:rPr>
          <w:vertAlign w:val="superscript"/>
          <w:lang w:val="pt_PT" w:bidi="pt_PT"/>
        </w:rPr>
        <w:t>36</w:t>
      </w:r>
      <w:r>
        <w:rPr>
          <w:lang w:val="pt_PT" w:bidi="pt_PT"/>
        </w:rPr>
        <w:t xml:space="preserve"> Então o profeta disse: “Já que você não cumpriu a palavra do SENHOR, um leão o matará quando você se afastar daqui”. E foi o que aconteceu.</w:t>
      </w:r>
    </w:p>
    <w:p>
      <w:pPr/>
      <w:r>
        <w:rPr>
          <w:lang w:val="pt_PT" w:bidi="pt_PT"/>
        </w:rPr>
      </w:r>
      <w:r>
        <w:rPr>
          <w:vertAlign w:val="superscript"/>
          <w:lang w:val="pt_PT" w:bidi="pt_PT"/>
        </w:rPr>
        <w:t>37</w:t>
      </w:r>
      <w:r>
        <w:rPr>
          <w:lang w:val="pt_PT" w:bidi="pt_PT"/>
        </w:rPr>
        <w:t xml:space="preserve"> Então o profeta pediu a outro homem: “Fira-me”. O homem atendeu ao pedido.</w:t>
      </w:r>
    </w:p>
    <w:p>
      <w:pPr/>
      <w:r>
        <w:rPr>
          <w:lang w:val="pt_PT" w:bidi="pt_PT"/>
        </w:rPr>
      </w:r>
      <w:r>
        <w:rPr>
          <w:vertAlign w:val="superscript"/>
          <w:lang w:val="pt_PT" w:bidi="pt_PT"/>
        </w:rPr>
        <w:t>38</w:t>
      </w:r>
      <w:r>
        <w:rPr>
          <w:lang w:val="pt_PT" w:bidi="pt_PT"/>
        </w:rPr>
        <w:t xml:space="preserve"> Então o profeta se disfarçou, cobrindo o rosto, e ficou à beira do caminho esperando o rei.</w:t>
      </w:r>
    </w:p>
    <w:p>
      <w:pPr/>
      <w:r>
        <w:rPr>
          <w:lang w:val="pt_PT" w:bidi="pt_PT"/>
        </w:rPr>
      </w:r>
      <w:r>
        <w:rPr>
          <w:vertAlign w:val="superscript"/>
          <w:lang w:val="pt_PT" w:bidi="pt_PT"/>
        </w:rPr>
        <w:t>39</w:t>
      </w:r>
      <w:r>
        <w:rPr>
          <w:lang w:val="pt_PT" w:bidi="pt_PT"/>
        </w:rPr>
        <w:t xml:space="preserve"> Quando o rei estava passando, o profeta gritou: “Seu servo estava na batalha, e alguém me confiou um prisioneiro, dizendo: ‘Cuide deste homem; se ele escapar, você morrerá ou terá de pagar 35 quilos de prata’.</w:t>
      </w:r>
    </w:p>
    <w:p>
      <w:pPr/>
      <w:r>
        <w:rPr>
          <w:lang w:val="pt_PT" w:bidi="pt_PT"/>
        </w:rPr>
      </w:r>
      <w:r>
        <w:rPr>
          <w:vertAlign w:val="superscript"/>
          <w:lang w:val="pt_PT" w:bidi="pt_PT"/>
        </w:rPr>
        <w:t>40</w:t>
      </w:r>
      <w:r>
        <w:rPr>
          <w:lang w:val="pt_PT" w:bidi="pt_PT"/>
        </w:rPr>
        <w:t xml:space="preserve"> Enquanto eu estava fazendo outras coisas, o homem foi embora”. O rei de Israel disse: “Essa é a sua sentença; foi você mesmo que a pronunciou”.</w:t>
      </w:r>
    </w:p>
    <w:p>
      <w:pPr/>
      <w:r>
        <w:rPr>
          <w:lang w:val="pt_PT" w:bidi="pt_PT"/>
        </w:rPr>
      </w:r>
      <w:r>
        <w:rPr>
          <w:vertAlign w:val="superscript"/>
          <w:lang w:val="pt_PT" w:bidi="pt_PT"/>
        </w:rPr>
        <w:t>41</w:t>
      </w:r>
      <w:r>
        <w:rPr>
          <w:lang w:val="pt_PT" w:bidi="pt_PT"/>
        </w:rPr>
        <w:t xml:space="preserve"> Então o profeta retirou depressa o disfarce, e o rei reconheceu que era um dos profetas.</w:t>
      </w:r>
    </w:p>
    <w:p>
      <w:pPr/>
      <w:r>
        <w:rPr>
          <w:lang w:val="pt_PT" w:bidi="pt_PT"/>
        </w:rPr>
      </w:r>
      <w:r>
        <w:rPr>
          <w:vertAlign w:val="superscript"/>
          <w:lang w:val="pt_PT" w:bidi="pt_PT"/>
        </w:rPr>
        <w:t>42</w:t>
      </w:r>
      <w:r>
        <w:rPr>
          <w:lang w:val="pt_PT" w:bidi="pt_PT"/>
        </w:rPr>
        <w:t xml:space="preserve"> O profeta declarou: “O SENHOR diz: ‘Já que você libertou um homem que eu havia condenado à morte, será a sua vida pela dele, e o seu povo pelo povo dele’”.</w:t>
      </w:r>
    </w:p>
    <w:p>
      <w:pPr/>
      <w:r>
        <w:rPr>
          <w:lang w:val="pt_PT" w:bidi="pt_PT"/>
        </w:rPr>
      </w:r>
      <w:r>
        <w:rPr>
          <w:vertAlign w:val="superscript"/>
          <w:lang w:val="pt_PT" w:bidi="pt_PT"/>
        </w:rPr>
        <w:t>43</w:t>
      </w:r>
      <w:r>
        <w:rPr>
          <w:lang w:val="pt_PT" w:bidi="pt_PT"/>
        </w:rPr>
        <w:t xml:space="preserve"> O rei de Israel voltou para Samaria contrariado e indignado.</w:t>
      </w:r>
    </w:p>
    <w:p>
      <w:pPr>
        <w:pStyle w:val="Heading2"/>
      </w:pPr>
      <w:r>
        <w:rPr>
          <w:lang w:val="pt_PT" w:bidi="pt_PT"/>
        </w:rPr>
        <w:t>1 Reis 21:1</w:t>
      </w:r>
      <w:r>
        <w:rPr>
          <w:lang w:val="pt_PT" w:bidi="pt_PT"/>
        </w:rPr>
      </w:r>
    </w:p>
    <w:p>
      <w:pPr/>
      <w:r>
        <w:rPr>
          <w:lang w:val="pt_PT" w:bidi="pt_PT"/>
        </w:rPr>
      </w:r>
      <w:r>
        <w:rPr>
          <w:vertAlign w:val="superscript"/>
          <w:lang w:val="pt_PT" w:bidi="pt_PT"/>
        </w:rPr>
        <w:t>1</w:t>
      </w:r>
      <w:r>
        <w:rPr>
          <w:lang w:val="pt_PT" w:bidi="pt_PT"/>
        </w:rPr>
        <w:t xml:space="preserve"> Passado um tempo, Nabote, que morava em Jezreel, tinha uma vinha ali, bem ao lado do palácio de Acabe, rei de Samaria.</w:t>
      </w:r>
    </w:p>
    <w:p>
      <w:pPr/>
      <w:r>
        <w:rPr>
          <w:lang w:val="pt_PT" w:bidi="pt_PT"/>
        </w:rPr>
      </w:r>
      <w:r>
        <w:rPr>
          <w:vertAlign w:val="superscript"/>
          <w:lang w:val="pt_PT" w:bidi="pt_PT"/>
        </w:rPr>
        <w:t>2</w:t>
      </w:r>
      <w:r>
        <w:rPr>
          <w:lang w:val="pt_PT" w:bidi="pt_PT"/>
        </w:rPr>
        <w:t xml:space="preserve"> O rei disse a Nabote: “Passe-me a sua vinha para que eu a transforme numa horta, pois ela fica perto do meu palácio. Em troca, você terá uma vinha melhor; ou, se preferir, eu pagarei um preço justo por ela”.</w:t>
      </w:r>
    </w:p>
    <w:p>
      <w:pPr/>
      <w:r>
        <w:rPr>
          <w:lang w:val="pt_PT" w:bidi="pt_PT"/>
        </w:rPr>
      </w:r>
      <w:r>
        <w:rPr>
          <w:vertAlign w:val="superscript"/>
          <w:lang w:val="pt_PT" w:bidi="pt_PT"/>
        </w:rPr>
        <w:t>3</w:t>
      </w:r>
      <w:r>
        <w:rPr>
          <w:lang w:val="pt_PT" w:bidi="pt_PT"/>
        </w:rPr>
        <w:t xml:space="preserve"> Nabote respondeu: “Que o SENHOR me impeça de entregar ao rei a herança que recebi de meus pais!”.</w:t>
      </w:r>
    </w:p>
    <w:p>
      <w:pPr/>
      <w:r>
        <w:rPr>
          <w:lang w:val="pt_PT" w:bidi="pt_PT"/>
        </w:rPr>
      </w:r>
      <w:r>
        <w:rPr>
          <w:vertAlign w:val="superscript"/>
          <w:lang w:val="pt_PT" w:bidi="pt_PT"/>
        </w:rPr>
        <w:t>4</w:t>
      </w:r>
      <w:r>
        <w:rPr>
          <w:lang w:val="pt_PT" w:bidi="pt_PT"/>
        </w:rPr>
        <w:t xml:space="preserve"> Acabe voltou para casa irritado e triste, porque Nabote, de Jezreel, tinha dito que não lhe daria a herança recebida de seus pais. Ele se deitou na cama, virou o rosto para a parede e não quis comer.</w:t>
      </w:r>
    </w:p>
    <w:p>
      <w:pPr/>
      <w:r>
        <w:rPr>
          <w:lang w:val="pt_PT" w:bidi="pt_PT"/>
        </w:rPr>
      </w:r>
      <w:r>
        <w:rPr>
          <w:vertAlign w:val="superscript"/>
          <w:lang w:val="pt_PT" w:bidi="pt_PT"/>
        </w:rPr>
        <w:t>5</w:t>
      </w:r>
      <w:r>
        <w:rPr>
          <w:lang w:val="pt_PT" w:bidi="pt_PT"/>
        </w:rPr>
        <w:t xml:space="preserve"> Ao entrar, a rainha Jezabel lhe perguntou: “Por que você está tão triste? Por que não quer comer?”.</w:t>
      </w:r>
    </w:p>
    <w:p>
      <w:pPr/>
      <w:r>
        <w:rPr>
          <w:lang w:val="pt_PT" w:bidi="pt_PT"/>
        </w:rPr>
      </w:r>
      <w:r>
        <w:rPr>
          <w:vertAlign w:val="superscript"/>
          <w:lang w:val="pt_PT" w:bidi="pt_PT"/>
        </w:rPr>
        <w:t>6</w:t>
      </w:r>
      <w:r>
        <w:rPr>
          <w:lang w:val="pt_PT" w:bidi="pt_PT"/>
        </w:rPr>
        <w:t xml:space="preserve"> Acabe respondeu: “Falei com Nabote, de Jezreel, e pedi que me vendesse a vinha dele; ou, se quisesse, eu lhe daria outra em troca. Mas ele se recusou”.</w:t>
      </w:r>
    </w:p>
    <w:p>
      <w:pPr/>
      <w:r>
        <w:rPr>
          <w:lang w:val="pt_PT" w:bidi="pt_PT"/>
        </w:rPr>
      </w:r>
      <w:r>
        <w:rPr>
          <w:vertAlign w:val="superscript"/>
          <w:lang w:val="pt_PT" w:bidi="pt_PT"/>
        </w:rPr>
        <w:t>7</w:t>
      </w:r>
      <w:r>
        <w:rPr>
          <w:lang w:val="pt_PT" w:bidi="pt_PT"/>
        </w:rPr>
        <w:t xml:space="preserve"> Jezabel exclamou: “É assim que você governa Israel? Levante-se, coma e fique tranquilo. Eu conseguirei a vinha de Nabote, de Jezreel, para você”.</w:t>
      </w:r>
    </w:p>
    <w:p>
      <w:pPr/>
      <w:r>
        <w:rPr>
          <w:lang w:val="pt_PT" w:bidi="pt_PT"/>
        </w:rPr>
      </w:r>
      <w:r>
        <w:rPr>
          <w:vertAlign w:val="superscript"/>
          <w:lang w:val="pt_PT" w:bidi="pt_PT"/>
        </w:rPr>
        <w:t>8</w:t>
      </w:r>
      <w:r>
        <w:rPr>
          <w:lang w:val="pt_PT" w:bidi="pt_PT"/>
        </w:rPr>
        <w:t xml:space="preserve"> Em seguida, ela escreveu cartas em nome de Acabe, colocou o selo do rei nelas e as enviou às autoridades e líderes da cidade onde Nabote vivia.</w:t>
      </w:r>
    </w:p>
    <w:p>
      <w:pPr/>
      <w:r>
        <w:rPr>
          <w:lang w:val="pt_PT" w:bidi="pt_PT"/>
        </w:rPr>
      </w:r>
      <w:r>
        <w:rPr>
          <w:vertAlign w:val="superscript"/>
          <w:lang w:val="pt_PT" w:bidi="pt_PT"/>
        </w:rPr>
        <w:t>9</w:t>
      </w:r>
      <w:r>
        <w:rPr>
          <w:lang w:val="pt_PT" w:bidi="pt_PT"/>
        </w:rPr>
        <w:t xml:space="preserve"> Nas cartas, ela ordenou: “Proclamem um dia de jejum e façam Nabote se sentar num lugar de destaque no meio do povo.</w:t>
      </w:r>
    </w:p>
    <w:p>
      <w:pPr/>
      <w:r>
        <w:rPr>
          <w:lang w:val="pt_PT" w:bidi="pt_PT"/>
        </w:rPr>
      </w:r>
      <w:r>
        <w:rPr>
          <w:vertAlign w:val="superscript"/>
          <w:lang w:val="pt_PT" w:bidi="pt_PT"/>
        </w:rPr>
        <w:t>10</w:t>
      </w:r>
      <w:r>
        <w:rPr>
          <w:lang w:val="pt_PT" w:bidi="pt_PT"/>
        </w:rPr>
        <w:t xml:space="preserve"> Ponham dois homens sem caráter diante dele, para acusá-lo, dizendo que ele amaldiçoou a Deus e ao rei. Depois, levem-no para fora da cidade e o apedrejem até que ele morra”.</w:t>
      </w:r>
    </w:p>
    <w:p>
      <w:pPr/>
      <w:r>
        <w:rPr>
          <w:lang w:val="pt_PT" w:bidi="pt_PT"/>
        </w:rPr>
      </w:r>
      <w:r>
        <w:rPr>
          <w:vertAlign w:val="superscript"/>
          <w:lang w:val="pt_PT" w:bidi="pt_PT"/>
        </w:rPr>
        <w:t>11</w:t>
      </w:r>
      <w:r>
        <w:rPr>
          <w:lang w:val="pt_PT" w:bidi="pt_PT"/>
        </w:rPr>
        <w:t xml:space="preserve"> As autoridades e os líderes da cidade fizeram exatamente como Jezabel havia escrito nas cartas.</w:t>
      </w:r>
    </w:p>
    <w:p>
      <w:pPr/>
      <w:r>
        <w:rPr>
          <w:lang w:val="pt_PT" w:bidi="pt_PT"/>
        </w:rPr>
      </w:r>
      <w:r>
        <w:rPr>
          <w:vertAlign w:val="superscript"/>
          <w:lang w:val="pt_PT" w:bidi="pt_PT"/>
        </w:rPr>
        <w:t>12</w:t>
      </w:r>
      <w:r>
        <w:rPr>
          <w:lang w:val="pt_PT" w:bidi="pt_PT"/>
        </w:rPr>
        <w:t xml:space="preserve"> Proclamaram o jejum e colocaram Nabote num lugar visível no meio do povo.</w:t>
      </w:r>
    </w:p>
    <w:p>
      <w:pPr/>
      <w:r>
        <w:rPr>
          <w:lang w:val="pt_PT" w:bidi="pt_PT"/>
        </w:rPr>
      </w:r>
      <w:r>
        <w:rPr>
          <w:vertAlign w:val="superscript"/>
          <w:lang w:val="pt_PT" w:bidi="pt_PT"/>
        </w:rPr>
        <w:t>13</w:t>
      </w:r>
      <w:r>
        <w:rPr>
          <w:lang w:val="pt_PT" w:bidi="pt_PT"/>
        </w:rPr>
        <w:t xml:space="preserve"> Dois homens sem caráter sentaram-se diante dele e o acusaram publicamente: “Nabote amaldiçoou a Deus e ao rei!”. Assim, Nabote foi levado para fora da cidade e apedrejado até morrer.</w:t>
      </w:r>
    </w:p>
    <w:p>
      <w:pPr/>
      <w:r>
        <w:rPr>
          <w:lang w:val="pt_PT" w:bidi="pt_PT"/>
        </w:rPr>
      </w:r>
      <w:r>
        <w:rPr>
          <w:vertAlign w:val="superscript"/>
          <w:lang w:val="pt_PT" w:bidi="pt_PT"/>
        </w:rPr>
        <w:t>14</w:t>
      </w:r>
      <w:r>
        <w:rPr>
          <w:lang w:val="pt_PT" w:bidi="pt_PT"/>
        </w:rPr>
        <w:t xml:space="preserve"> Depois mandaram avisar Jezabel: “Nabote foi apedrejado e morreu”.</w:t>
      </w:r>
    </w:p>
    <w:p>
      <w:pPr/>
      <w:r>
        <w:rPr>
          <w:lang w:val="pt_PT" w:bidi="pt_PT"/>
        </w:rPr>
      </w:r>
      <w:r>
        <w:rPr>
          <w:vertAlign w:val="superscript"/>
          <w:lang w:val="pt_PT" w:bidi="pt_PT"/>
        </w:rPr>
        <w:t>15</w:t>
      </w:r>
      <w:r>
        <w:rPr>
          <w:lang w:val="pt_PT" w:bidi="pt_PT"/>
        </w:rPr>
        <w:t xml:space="preserve"> Quando soube disso, Jezabel disse a Acabe: “Levante-se e ponha as mãos na vinha que Nabote, de Jezreel, não quis vender para você. Ele está morto”.</w:t>
      </w:r>
    </w:p>
    <w:p>
      <w:pPr/>
      <w:r>
        <w:rPr>
          <w:lang w:val="pt_PT" w:bidi="pt_PT"/>
        </w:rPr>
      </w:r>
      <w:r>
        <w:rPr>
          <w:vertAlign w:val="superscript"/>
          <w:lang w:val="pt_PT" w:bidi="pt_PT"/>
        </w:rPr>
        <w:t>16</w:t>
      </w:r>
      <w:r>
        <w:rPr>
          <w:lang w:val="pt_PT" w:bidi="pt_PT"/>
        </w:rPr>
        <w:t xml:space="preserve"> Ao ouvir que Nabote estava morto, Acabe levantou-se e foi tomar posse da vinha.</w:t>
      </w:r>
    </w:p>
    <w:p>
      <w:pPr/>
      <w:r>
        <w:rPr>
          <w:lang w:val="pt_PT" w:bidi="pt_PT"/>
        </w:rPr>
      </w:r>
      <w:r>
        <w:rPr>
          <w:vertAlign w:val="superscript"/>
          <w:lang w:val="pt_PT" w:bidi="pt_PT"/>
        </w:rPr>
        <w:t>17</w:t>
      </w:r>
      <w:r>
        <w:rPr>
          <w:lang w:val="pt_PT" w:bidi="pt_PT"/>
        </w:rPr>
        <w:t xml:space="preserve"> Então o tesbita Elias recebeu a palavra do SENHOR:</w:t>
      </w:r>
    </w:p>
    <w:p>
      <w:pPr/>
      <w:r>
        <w:rPr>
          <w:lang w:val="pt_PT" w:bidi="pt_PT"/>
        </w:rPr>
      </w:r>
      <w:r>
        <w:rPr>
          <w:vertAlign w:val="superscript"/>
          <w:lang w:val="pt_PT" w:bidi="pt_PT"/>
        </w:rPr>
        <w:t>18</w:t>
      </w:r>
      <w:r>
        <w:rPr>
          <w:lang w:val="pt_PT" w:bidi="pt_PT"/>
        </w:rPr>
        <w:t xml:space="preserve"> "Vá a Acabe, rei de Israel, que governa em Samaria. Ele foi à vinha de Nabote para pôr as mãos nela.</w:t>
      </w:r>
    </w:p>
    <w:p>
      <w:pPr/>
      <w:r>
        <w:rPr>
          <w:lang w:val="pt_PT" w:bidi="pt_PT"/>
        </w:rPr>
      </w:r>
      <w:r>
        <w:rPr>
          <w:vertAlign w:val="superscript"/>
          <w:lang w:val="pt_PT" w:bidi="pt_PT"/>
        </w:rPr>
        <w:t>19</w:t>
      </w:r>
      <w:r>
        <w:rPr>
          <w:lang w:val="pt_PT" w:bidi="pt_PT"/>
        </w:rPr>
        <w:t xml:space="preserve"> Declare a ele: ‘O SENHOR diz o seguinte: Você matou um homem e tomou a propriedade dele?’. E acrescente: ‘No lugar onde os cães lamberam o sangue de Nabote, eles também lamberão o seu próprio sangue’”.</w:t>
      </w:r>
    </w:p>
    <w:p>
      <w:pPr/>
      <w:r>
        <w:rPr>
          <w:lang w:val="pt_PT" w:bidi="pt_PT"/>
        </w:rPr>
      </w:r>
      <w:r>
        <w:rPr>
          <w:vertAlign w:val="superscript"/>
          <w:lang w:val="pt_PT" w:bidi="pt_PT"/>
        </w:rPr>
        <w:t>20</w:t>
      </w:r>
      <w:r>
        <w:rPr>
          <w:lang w:val="pt_PT" w:bidi="pt_PT"/>
        </w:rPr>
        <w:t xml:space="preserve"> Acabe disse a Elias: “Você me encontrou, meu inimigo!”. Elias respondeu: “Eu o encontrei, porque você se vendeu para fazer o que é mau aos olhos do SENHOR.</w:t>
      </w:r>
    </w:p>
    <w:p>
      <w:pPr/>
      <w:r>
        <w:rPr>
          <w:lang w:val="pt_PT" w:bidi="pt_PT"/>
        </w:rPr>
      </w:r>
      <w:r>
        <w:rPr>
          <w:vertAlign w:val="superscript"/>
          <w:lang w:val="pt_PT" w:bidi="pt_PT"/>
        </w:rPr>
        <w:t>21</w:t>
      </w:r>
      <w:r>
        <w:rPr>
          <w:lang w:val="pt_PT" w:bidi="pt_PT"/>
        </w:rPr>
        <w:t xml:space="preserve"> O SENHOR diz: ‘Farei a desgraça vir sobre você. Eliminarei seus descendentes e tirarei de sua família todo homem em Israel, seja escravo, seja livre.</w:t>
      </w:r>
    </w:p>
    <w:p>
      <w:pPr/>
      <w:r>
        <w:rPr>
          <w:lang w:val="pt_PT" w:bidi="pt_PT"/>
        </w:rPr>
      </w:r>
      <w:r>
        <w:rPr>
          <w:vertAlign w:val="superscript"/>
          <w:lang w:val="pt_PT" w:bidi="pt_PT"/>
        </w:rPr>
        <w:t>22</w:t>
      </w:r>
      <w:r>
        <w:rPr>
          <w:lang w:val="pt_PT" w:bidi="pt_PT"/>
        </w:rPr>
        <w:t xml:space="preserve"> Farei com a sua família o mesmo que fiz com a família de Jeroboão, filho de Nebate, e com a família de Baasa, filho de Aías, porque você me deixou irado e levou Israel a pecar’.</w:t>
      </w:r>
    </w:p>
    <w:p>
      <w:pPr/>
      <w:r>
        <w:rPr>
          <w:lang w:val="pt_PT" w:bidi="pt_PT"/>
        </w:rPr>
      </w:r>
      <w:r>
        <w:rPr>
          <w:vertAlign w:val="superscript"/>
          <w:lang w:val="pt_PT" w:bidi="pt_PT"/>
        </w:rPr>
        <w:t>23</w:t>
      </w:r>
      <w:r>
        <w:rPr>
          <w:lang w:val="pt_PT" w:bidi="pt_PT"/>
        </w:rPr>
        <w:t xml:space="preserve"> E com relação a Jezabel, o SENHOR diz: ‘Os cães devorarão Jezabel perto do muro de Jezreel’.</w:t>
      </w:r>
    </w:p>
    <w:p>
      <w:pPr/>
      <w:r>
        <w:rPr>
          <w:lang w:val="pt_PT" w:bidi="pt_PT"/>
        </w:rPr>
      </w:r>
      <w:r>
        <w:rPr>
          <w:vertAlign w:val="superscript"/>
          <w:lang w:val="pt_PT" w:bidi="pt_PT"/>
        </w:rPr>
        <w:t>24</w:t>
      </w:r>
      <w:r>
        <w:rPr>
          <w:lang w:val="pt_PT" w:bidi="pt_PT"/>
        </w:rPr>
        <w:t xml:space="preserve"> Quem pertencer à família de Acabe e morrer na cidade será comido pelos cães. Quem morrer no campo será comido pelas aves do céu”.</w:t>
      </w:r>
    </w:p>
    <w:p>
      <w:pPr/>
      <w:r>
        <w:rPr>
          <w:lang w:val="pt_PT" w:bidi="pt_PT"/>
        </w:rPr>
      </w:r>
      <w:r>
        <w:rPr>
          <w:vertAlign w:val="superscript"/>
          <w:lang w:val="pt_PT" w:bidi="pt_PT"/>
        </w:rPr>
        <w:t>25</w:t>
      </w:r>
      <w:r>
        <w:rPr>
          <w:lang w:val="pt_PT" w:bidi="pt_PT"/>
        </w:rPr>
        <w:t xml:space="preserve"> (Nunca houve ninguém como Acabe. Ele foi influenciado por Jezabel e se vendeu completamente para fazer o que é mau aos olhos do SENHOR.</w:t>
      </w:r>
    </w:p>
    <w:p>
      <w:pPr/>
      <w:r>
        <w:rPr>
          <w:lang w:val="pt_PT" w:bidi="pt_PT"/>
        </w:rPr>
      </w:r>
      <w:r>
        <w:rPr>
          <w:vertAlign w:val="superscript"/>
          <w:lang w:val="pt_PT" w:bidi="pt_PT"/>
        </w:rPr>
        <w:t>26</w:t>
      </w:r>
      <w:r>
        <w:rPr>
          <w:lang w:val="pt_PT" w:bidi="pt_PT"/>
        </w:rPr>
        <w:t xml:space="preserve"> Ele fez coisas muito ruins, seguindo ídolos, como fizeram os amorreus, povos que o SENHOR tinha expulsado de diante de Israel.)</w:t>
      </w:r>
    </w:p>
    <w:p>
      <w:pPr/>
      <w:r>
        <w:rPr>
          <w:lang w:val="pt_PT" w:bidi="pt_PT"/>
        </w:rPr>
      </w:r>
      <w:r>
        <w:rPr>
          <w:vertAlign w:val="superscript"/>
          <w:lang w:val="pt_PT" w:bidi="pt_PT"/>
        </w:rPr>
        <w:t>27</w:t>
      </w:r>
      <w:r>
        <w:rPr>
          <w:lang w:val="pt_PT" w:bidi="pt_PT"/>
        </w:rPr>
        <w:t xml:space="preserve"> Ao ouvir as palavras de Elias, Acabe rasgou as suas roupas, vestiu um pano de saco e jejuou. Dormia vestido de pano de saco e andava humilhado.</w:t>
      </w:r>
    </w:p>
    <w:p>
      <w:pPr/>
      <w:r>
        <w:rPr>
          <w:lang w:val="pt_PT" w:bidi="pt_PT"/>
        </w:rPr>
      </w:r>
      <w:r>
        <w:rPr>
          <w:vertAlign w:val="superscript"/>
          <w:lang w:val="pt_PT" w:bidi="pt_PT"/>
        </w:rPr>
        <w:t>28</w:t>
      </w:r>
      <w:r>
        <w:rPr>
          <w:lang w:val="pt_PT" w:bidi="pt_PT"/>
        </w:rPr>
        <w:t xml:space="preserve"> Então, o tesbita Elias recebeu a palavra do SENHOR:</w:t>
      </w:r>
    </w:p>
    <w:p>
      <w:pPr/>
      <w:r>
        <w:rPr>
          <w:lang w:val="pt_PT" w:bidi="pt_PT"/>
        </w:rPr>
      </w:r>
      <w:r>
        <w:rPr>
          <w:vertAlign w:val="superscript"/>
          <w:lang w:val="pt_PT" w:bidi="pt_PT"/>
        </w:rPr>
        <w:t>29</w:t>
      </w:r>
      <w:r>
        <w:rPr>
          <w:lang w:val="pt_PT" w:bidi="pt_PT"/>
        </w:rPr>
        <w:t xml:space="preserve"> "Viu como Acabe se humilhou na minha presença? Já que ele se humilhou, não farei com que essa desgraça aconteça durante o reinado dele. Ela virá durante o reinado do filho dele”.</w:t>
      </w:r>
    </w:p>
    <w:p>
      <w:pPr>
        <w:pStyle w:val="Heading2"/>
      </w:pPr>
      <w:r>
        <w:rPr>
          <w:lang w:val="pt_PT" w:bidi="pt_PT"/>
        </w:rPr>
        <w:t>1 Reis 22:1</w:t>
      </w:r>
      <w:r>
        <w:rPr>
          <w:lang w:val="pt_PT" w:bidi="pt_PT"/>
        </w:rPr>
      </w:r>
    </w:p>
    <w:p>
      <w:pPr/>
      <w:r>
        <w:rPr>
          <w:lang w:val="pt_PT" w:bidi="pt_PT"/>
        </w:rPr>
      </w:r>
      <w:r>
        <w:rPr>
          <w:vertAlign w:val="superscript"/>
          <w:lang w:val="pt_PT" w:bidi="pt_PT"/>
        </w:rPr>
        <w:t>1</w:t>
      </w:r>
      <w:r>
        <w:rPr>
          <w:lang w:val="pt_PT" w:bidi="pt_PT"/>
        </w:rPr>
        <w:t xml:space="preserve"> Durante três anos, Síria e Israel permaneceram sem guerra.</w:t>
      </w:r>
    </w:p>
    <w:p>
      <w:pPr/>
      <w:r>
        <w:rPr>
          <w:lang w:val="pt_PT" w:bidi="pt_PT"/>
        </w:rPr>
      </w:r>
      <w:r>
        <w:rPr>
          <w:vertAlign w:val="superscript"/>
          <w:lang w:val="pt_PT" w:bidi="pt_PT"/>
        </w:rPr>
        <w:t>2</w:t>
      </w:r>
      <w:r>
        <w:rPr>
          <w:lang w:val="pt_PT" w:bidi="pt_PT"/>
        </w:rPr>
        <w:t xml:space="preserve"> No terceiro ano, Josafá, rei de Judá, foi visitar Acabe, rei de Israel.</w:t>
      </w:r>
    </w:p>
    <w:p>
      <w:pPr/>
      <w:r>
        <w:rPr>
          <w:lang w:val="pt_PT" w:bidi="pt_PT"/>
        </w:rPr>
      </w:r>
      <w:r>
        <w:rPr>
          <w:vertAlign w:val="superscript"/>
          <w:lang w:val="pt_PT" w:bidi="pt_PT"/>
        </w:rPr>
        <w:t>3</w:t>
      </w:r>
      <w:r>
        <w:rPr>
          <w:lang w:val="pt_PT" w:bidi="pt_PT"/>
        </w:rPr>
        <w:t xml:space="preserve"> O rei de Israel perguntou aos seus oficiais: “Vocês não sabem que Ramote-Gileade é nossa, mas ainda não a tomamos de volta do rei da Síria?”.</w:t>
      </w:r>
    </w:p>
    <w:p>
      <w:pPr/>
      <w:r>
        <w:rPr>
          <w:lang w:val="pt_PT" w:bidi="pt_PT"/>
        </w:rPr>
      </w:r>
      <w:r>
        <w:rPr>
          <w:vertAlign w:val="superscript"/>
          <w:lang w:val="pt_PT" w:bidi="pt_PT"/>
        </w:rPr>
        <w:t>4</w:t>
      </w:r>
      <w:r>
        <w:rPr>
          <w:lang w:val="pt_PT" w:bidi="pt_PT"/>
        </w:rPr>
        <w:t xml:space="preserve"> Depois ele perguntou a Josafá: “Você vai comigo lutar por Ramote-Gileade?”. Josafá respondeu: “Estou com você. O meu povo é como o seu povo, e os meus cavalos, como se fossem seus”.</w:t>
      </w:r>
    </w:p>
    <w:p>
      <w:pPr/>
      <w:r>
        <w:rPr>
          <w:lang w:val="pt_PT" w:bidi="pt_PT"/>
        </w:rPr>
      </w:r>
      <w:r>
        <w:rPr>
          <w:vertAlign w:val="superscript"/>
          <w:lang w:val="pt_PT" w:bidi="pt_PT"/>
        </w:rPr>
        <w:t>5</w:t>
      </w:r>
      <w:r>
        <w:rPr>
          <w:lang w:val="pt_PT" w:bidi="pt_PT"/>
        </w:rPr>
        <w:t xml:space="preserve"> E disse ainda: “Peço, porém, que primeiro consultemos a palavra do SENHOR”.</w:t>
      </w:r>
    </w:p>
    <w:p>
      <w:pPr/>
      <w:r>
        <w:rPr>
          <w:lang w:val="pt_PT" w:bidi="pt_PT"/>
        </w:rPr>
      </w:r>
      <w:r>
        <w:rPr>
          <w:vertAlign w:val="superscript"/>
          <w:lang w:val="pt_PT" w:bidi="pt_PT"/>
        </w:rPr>
        <w:t>6</w:t>
      </w:r>
      <w:r>
        <w:rPr>
          <w:lang w:val="pt_PT" w:bidi="pt_PT"/>
        </w:rPr>
        <w:t xml:space="preserve"> Então, reunindo cerca de quatrocentos profetas, o rei de Israel lhes perguntou: “Devemos marchar contra Ramote-Gileade ou desistir?”. Eles responderam: “Vá, pois o SENHOR entregará a cidade ao rei”.</w:t>
      </w:r>
    </w:p>
    <w:p>
      <w:pPr/>
      <w:r>
        <w:rPr>
          <w:lang w:val="pt_PT" w:bidi="pt_PT"/>
        </w:rPr>
      </w:r>
      <w:r>
        <w:rPr>
          <w:vertAlign w:val="superscript"/>
          <w:lang w:val="pt_PT" w:bidi="pt_PT"/>
        </w:rPr>
        <w:t>7</w:t>
      </w:r>
      <w:r>
        <w:rPr>
          <w:lang w:val="pt_PT" w:bidi="pt_PT"/>
        </w:rPr>
        <w:t xml:space="preserve"> Mas Josafá perguntou: “Não há outro profeta do SENHOR aqui para que o consultemos?”.</w:t>
      </w:r>
    </w:p>
    <w:p>
      <w:pPr/>
      <w:r>
        <w:rPr>
          <w:lang w:val="pt_PT" w:bidi="pt_PT"/>
        </w:rPr>
      </w:r>
      <w:r>
        <w:rPr>
          <w:vertAlign w:val="superscript"/>
          <w:lang w:val="pt_PT" w:bidi="pt_PT"/>
        </w:rPr>
        <w:t>8</w:t>
      </w:r>
      <w:r>
        <w:rPr>
          <w:lang w:val="pt_PT" w:bidi="pt_PT"/>
        </w:rPr>
        <w:t xml:space="preserve"> O rei de Israel respondeu: “Há ainda um homem. Podemos consultar o SENHOR por meio dele, mas eu o odeio, porque ele nunca anuncia nada bom a meu respeito, só desgraças. É Micaías, filho de Inlá”. Josafá respondeu: “O rei não deveria falar assim”.</w:t>
      </w:r>
    </w:p>
    <w:p>
      <w:pPr/>
      <w:r>
        <w:rPr>
          <w:lang w:val="pt_PT" w:bidi="pt_PT"/>
        </w:rPr>
      </w:r>
      <w:r>
        <w:rPr>
          <w:vertAlign w:val="superscript"/>
          <w:lang w:val="pt_PT" w:bidi="pt_PT"/>
        </w:rPr>
        <w:t>9</w:t>
      </w:r>
      <w:r>
        <w:rPr>
          <w:lang w:val="pt_PT" w:bidi="pt_PT"/>
        </w:rPr>
        <w:t xml:space="preserve"> Então o rei de Israel chamou um oficial e ordenou: “Depressa! Traga Micaías, filho de Inlá”.</w:t>
      </w:r>
    </w:p>
    <w:p>
      <w:pPr/>
      <w:r>
        <w:rPr>
          <w:lang w:val="pt_PT" w:bidi="pt_PT"/>
        </w:rPr>
      </w:r>
      <w:r>
        <w:rPr>
          <w:vertAlign w:val="superscript"/>
          <w:lang w:val="pt_PT" w:bidi="pt_PT"/>
        </w:rPr>
        <w:t>10</w:t>
      </w:r>
      <w:r>
        <w:rPr>
          <w:lang w:val="pt_PT" w:bidi="pt_PT"/>
        </w:rPr>
        <w:t xml:space="preserve"> O rei de Israel e Josafá, rei de Judá, vestidos com trajes reais, estavam sentados em seus tronos, numa praça junto à entrada de Samaria, enquanto todos os profetas profetizavam diante deles.</w:t>
      </w:r>
    </w:p>
    <w:p>
      <w:pPr/>
      <w:r>
        <w:rPr>
          <w:lang w:val="pt_PT" w:bidi="pt_PT"/>
        </w:rPr>
      </w:r>
      <w:r>
        <w:rPr>
          <w:vertAlign w:val="superscript"/>
          <w:lang w:val="pt_PT" w:bidi="pt_PT"/>
        </w:rPr>
        <w:t>11</w:t>
      </w:r>
      <w:r>
        <w:rPr>
          <w:lang w:val="pt_PT" w:bidi="pt_PT"/>
        </w:rPr>
        <w:t xml:space="preserve"> Zedequias, filho de Quenaaná, que tinha feito chifres de ferro, declarou: “O SENHOR diz: ‘Com estes chifres você atacará os sírios até derrotá-los completamente’”.</w:t>
      </w:r>
    </w:p>
    <w:p>
      <w:pPr/>
      <w:r>
        <w:rPr>
          <w:lang w:val="pt_PT" w:bidi="pt_PT"/>
        </w:rPr>
      </w:r>
      <w:r>
        <w:rPr>
          <w:vertAlign w:val="superscript"/>
          <w:lang w:val="pt_PT" w:bidi="pt_PT"/>
        </w:rPr>
        <w:t>12</w:t>
      </w:r>
      <w:r>
        <w:rPr>
          <w:lang w:val="pt_PT" w:bidi="pt_PT"/>
        </w:rPr>
        <w:t xml:space="preserve"> Todos os profetas diziam a mesma coisa: “Suba contra Ramote-Gileade e seja vitorioso. O SENHOR entregará a cidade ao rei”.</w:t>
      </w:r>
    </w:p>
    <w:p>
      <w:pPr/>
      <w:r>
        <w:rPr>
          <w:lang w:val="pt_PT" w:bidi="pt_PT"/>
        </w:rPr>
      </w:r>
      <w:r>
        <w:rPr>
          <w:vertAlign w:val="superscript"/>
          <w:lang w:val="pt_PT" w:bidi="pt_PT"/>
        </w:rPr>
        <w:t>13</w:t>
      </w:r>
      <w:r>
        <w:rPr>
          <w:lang w:val="pt_PT" w:bidi="pt_PT"/>
        </w:rPr>
        <w:t xml:space="preserve"> O mensageiro encarregado de buscar Micaías disse a ele: “Veja, os profetas são unânimes em favor do rei. Que a sua palavra seja como a deles”.</w:t>
      </w:r>
    </w:p>
    <w:p>
      <w:pPr/>
      <w:r>
        <w:rPr>
          <w:lang w:val="pt_PT" w:bidi="pt_PT"/>
        </w:rPr>
      </w:r>
      <w:r>
        <w:rPr>
          <w:vertAlign w:val="superscript"/>
          <w:lang w:val="pt_PT" w:bidi="pt_PT"/>
        </w:rPr>
        <w:t>14</w:t>
      </w:r>
      <w:r>
        <w:rPr>
          <w:lang w:val="pt_PT" w:bidi="pt_PT"/>
        </w:rPr>
        <w:t xml:space="preserve"> Micaías respondeu: “Tão certo como o SENHOR vive, falarei o que o SENHOR me disser”.</w:t>
      </w:r>
    </w:p>
    <w:p>
      <w:pPr/>
      <w:r>
        <w:rPr>
          <w:lang w:val="pt_PT" w:bidi="pt_PT"/>
        </w:rPr>
      </w:r>
      <w:r>
        <w:rPr>
          <w:vertAlign w:val="superscript"/>
          <w:lang w:val="pt_PT" w:bidi="pt_PT"/>
        </w:rPr>
        <w:t>15</w:t>
      </w:r>
      <w:r>
        <w:rPr>
          <w:lang w:val="pt_PT" w:bidi="pt_PT"/>
        </w:rPr>
        <w:t xml:space="preserve"> Ao chegar, o rei lhe perguntou: “Micaías, devemos lutar contra Ramote-Gileade ou não?”. Micaías respondeu: “Vá e você terá sucesso. O SENHOR entregará a cidade ao rei”.</w:t>
      </w:r>
    </w:p>
    <w:p>
      <w:pPr/>
      <w:r>
        <w:rPr>
          <w:lang w:val="pt_PT" w:bidi="pt_PT"/>
        </w:rPr>
      </w:r>
      <w:r>
        <w:rPr>
          <w:vertAlign w:val="superscript"/>
          <w:lang w:val="pt_PT" w:bidi="pt_PT"/>
        </w:rPr>
        <w:t>16</w:t>
      </w:r>
      <w:r>
        <w:rPr>
          <w:lang w:val="pt_PT" w:bidi="pt_PT"/>
        </w:rPr>
        <w:t xml:space="preserve"> O rei disse: “Quantas vezes devo insistir para que me diga somente a verdade em nome do SENHOR?”.</w:t>
      </w:r>
    </w:p>
    <w:p>
      <w:pPr/>
      <w:r>
        <w:rPr>
          <w:lang w:val="pt_PT" w:bidi="pt_PT"/>
        </w:rPr>
      </w:r>
      <w:r>
        <w:rPr>
          <w:vertAlign w:val="superscript"/>
          <w:lang w:val="pt_PT" w:bidi="pt_PT"/>
        </w:rPr>
        <w:t>17</w:t>
      </w:r>
      <w:r>
        <w:rPr>
          <w:lang w:val="pt_PT" w:bidi="pt_PT"/>
        </w:rPr>
        <w:t xml:space="preserve"> Então Micaías disse: “Vi Israel completamente espalhado pelos montes, como ovelhas sem pastor. E o SENHOR disse: ‘Eles não têm líder. Que cada um volte em paz para sua casa’”.</w:t>
      </w:r>
    </w:p>
    <w:p>
      <w:pPr/>
      <w:r>
        <w:rPr>
          <w:lang w:val="pt_PT" w:bidi="pt_PT"/>
        </w:rPr>
      </w:r>
      <w:r>
        <w:rPr>
          <w:vertAlign w:val="superscript"/>
          <w:lang w:val="pt_PT" w:bidi="pt_PT"/>
        </w:rPr>
        <w:t>18</w:t>
      </w:r>
      <w:r>
        <w:rPr>
          <w:lang w:val="pt_PT" w:bidi="pt_PT"/>
        </w:rPr>
        <w:t xml:space="preserve"> O rei de Israel disse a Josafá: “Eu não disse que ele nunca anuncia nada bom a meu respeito, só desgraças?”.</w:t>
      </w:r>
    </w:p>
    <w:p>
      <w:pPr/>
      <w:r>
        <w:rPr>
          <w:lang w:val="pt_PT" w:bidi="pt_PT"/>
        </w:rPr>
      </w:r>
      <w:r>
        <w:rPr>
          <w:vertAlign w:val="superscript"/>
          <w:lang w:val="pt_PT" w:bidi="pt_PT"/>
        </w:rPr>
        <w:t>19</w:t>
      </w:r>
      <w:r>
        <w:rPr>
          <w:lang w:val="pt_PT" w:bidi="pt_PT"/>
        </w:rPr>
        <w:t xml:space="preserve"> Micaías continuou: “Ouça a palavra do SENHOR: Vi o SENHOR sentado em seu trono, e todo o exército dos céus estava junto dele, à direita e à esquerda.</w:t>
      </w:r>
    </w:p>
    <w:p>
      <w:pPr/>
      <w:r>
        <w:rPr>
          <w:lang w:val="pt_PT" w:bidi="pt_PT"/>
        </w:rPr>
      </w:r>
      <w:r>
        <w:rPr>
          <w:vertAlign w:val="superscript"/>
          <w:lang w:val="pt_PT" w:bidi="pt_PT"/>
        </w:rPr>
        <w:t>20</w:t>
      </w:r>
      <w:r>
        <w:rPr>
          <w:lang w:val="pt_PT" w:bidi="pt_PT"/>
        </w:rPr>
        <w:t xml:space="preserve"> O SENHOR perguntou: ‘Quem vai convencer Acabe a subir contra Ramote-Gileade para que ele morra lá?’. Um dizia uma coisa, outro dizia outra.</w:t>
      </w:r>
    </w:p>
    <w:p>
      <w:pPr/>
      <w:r>
        <w:rPr>
          <w:lang w:val="pt_PT" w:bidi="pt_PT"/>
        </w:rPr>
      </w:r>
      <w:r>
        <w:rPr>
          <w:vertAlign w:val="superscript"/>
          <w:lang w:val="pt_PT" w:bidi="pt_PT"/>
        </w:rPr>
        <w:t>21</w:t>
      </w:r>
      <w:r>
        <w:rPr>
          <w:lang w:val="pt_PT" w:bidi="pt_PT"/>
        </w:rPr>
        <w:t xml:space="preserve"> Então um espírito se apresentou diante do SENHOR e disse: ‘Eu o convencerei’.</w:t>
      </w:r>
    </w:p>
    <w:p>
      <w:pPr/>
      <w:r>
        <w:rPr>
          <w:lang w:val="pt_PT" w:bidi="pt_PT"/>
        </w:rPr>
      </w:r>
      <w:r>
        <w:rPr>
          <w:vertAlign w:val="superscript"/>
          <w:lang w:val="pt_PT" w:bidi="pt_PT"/>
        </w:rPr>
        <w:t>22</w:t>
      </w:r>
      <w:r>
        <w:rPr>
          <w:lang w:val="pt_PT" w:bidi="pt_PT"/>
        </w:rPr>
        <w:t xml:space="preserve"> O SENHOR perguntou: ‘Como?’. Ele respondeu: ‘Sairei e serei um espírito de mentira na boca de todos os seus profetas’. O SENHOR disse: ‘Você vai conseguir; vá e faça isso’.</w:t>
      </w:r>
    </w:p>
    <w:p>
      <w:pPr/>
      <w:r>
        <w:rPr>
          <w:lang w:val="pt_PT" w:bidi="pt_PT"/>
        </w:rPr>
      </w:r>
      <w:r>
        <w:rPr>
          <w:vertAlign w:val="superscript"/>
          <w:lang w:val="pt_PT" w:bidi="pt_PT"/>
        </w:rPr>
        <w:t>23</w:t>
      </w:r>
      <w:r>
        <w:rPr>
          <w:lang w:val="pt_PT" w:bidi="pt_PT"/>
        </w:rPr>
        <w:t xml:space="preserve"> Agora, o SENHOR colocou um espírito de mentira na boca desses seus profetas. Ele mesmo decidiu que isso aconteceria”.</w:t>
      </w:r>
    </w:p>
    <w:p>
      <w:pPr/>
      <w:r>
        <w:rPr>
          <w:lang w:val="pt_PT" w:bidi="pt_PT"/>
        </w:rPr>
      </w:r>
      <w:r>
        <w:rPr>
          <w:vertAlign w:val="superscript"/>
          <w:lang w:val="pt_PT" w:bidi="pt_PT"/>
        </w:rPr>
        <w:t>24</w:t>
      </w:r>
      <w:r>
        <w:rPr>
          <w:lang w:val="pt_PT" w:bidi="pt_PT"/>
        </w:rPr>
        <w:t xml:space="preserve"> Então Zedequias, filho de Quenaaná, se aproximou, deu um tapa no rosto de Micaías e perguntou: “Por onde passou o Espírito do SENHOR quando saiu de mim para falar com você?”.</w:t>
      </w:r>
    </w:p>
    <w:p>
      <w:pPr/>
      <w:r>
        <w:rPr>
          <w:lang w:val="pt_PT" w:bidi="pt_PT"/>
        </w:rPr>
      </w:r>
      <w:r>
        <w:rPr>
          <w:vertAlign w:val="superscript"/>
          <w:lang w:val="pt_PT" w:bidi="pt_PT"/>
        </w:rPr>
        <w:t>25</w:t>
      </w:r>
      <w:r>
        <w:rPr>
          <w:lang w:val="pt_PT" w:bidi="pt_PT"/>
        </w:rPr>
        <w:t xml:space="preserve"> Micaías respondeu: “Você verá no dia em que tiver de se esconder de quarto em quarto”.</w:t>
      </w:r>
    </w:p>
    <w:p>
      <w:pPr/>
      <w:r>
        <w:rPr>
          <w:lang w:val="pt_PT" w:bidi="pt_PT"/>
        </w:rPr>
      </w:r>
      <w:r>
        <w:rPr>
          <w:vertAlign w:val="superscript"/>
          <w:lang w:val="pt_PT" w:bidi="pt_PT"/>
        </w:rPr>
        <w:t>26</w:t>
      </w:r>
      <w:r>
        <w:rPr>
          <w:lang w:val="pt_PT" w:bidi="pt_PT"/>
        </w:rPr>
        <w:t xml:space="preserve"> O rei de Israel ordenou: “Levem Micaías a Amom, governador da cidade, e a Joás, filho do rei,</w:t>
      </w:r>
    </w:p>
    <w:p>
      <w:pPr/>
      <w:r>
        <w:rPr>
          <w:lang w:val="pt_PT" w:bidi="pt_PT"/>
        </w:rPr>
      </w:r>
      <w:r>
        <w:rPr>
          <w:vertAlign w:val="superscript"/>
          <w:lang w:val="pt_PT" w:bidi="pt_PT"/>
        </w:rPr>
        <w:t>27</w:t>
      </w:r>
      <w:r>
        <w:rPr>
          <w:lang w:val="pt_PT" w:bidi="pt_PT"/>
        </w:rPr>
        <w:t xml:space="preserve"> e digam: ‘O rei diz: Coloquem este homem na prisão e deem só pão e água para ele, até que eu volte em paz’”.</w:t>
      </w:r>
    </w:p>
    <w:p>
      <w:pPr/>
      <w:r>
        <w:rPr>
          <w:lang w:val="pt_PT" w:bidi="pt_PT"/>
        </w:rPr>
      </w:r>
      <w:r>
        <w:rPr>
          <w:vertAlign w:val="superscript"/>
          <w:lang w:val="pt_PT" w:bidi="pt_PT"/>
        </w:rPr>
        <w:t>28</w:t>
      </w:r>
      <w:r>
        <w:rPr>
          <w:lang w:val="pt_PT" w:bidi="pt_PT"/>
        </w:rPr>
        <w:t xml:space="preserve"> Micaías declarou: “Se você realmente voltar em paz, o SENHOR não falou por meio de mim”. E acrescentou: “E, todos vocês, ouçam o que eu disse”.</w:t>
      </w:r>
    </w:p>
    <w:p>
      <w:pPr/>
      <w:r>
        <w:rPr>
          <w:lang w:val="pt_PT" w:bidi="pt_PT"/>
        </w:rPr>
      </w:r>
      <w:r>
        <w:rPr>
          <w:vertAlign w:val="superscript"/>
          <w:lang w:val="pt_PT" w:bidi="pt_PT"/>
        </w:rPr>
        <w:t>29</w:t>
      </w:r>
      <w:r>
        <w:rPr>
          <w:lang w:val="pt_PT" w:bidi="pt_PT"/>
        </w:rPr>
        <w:t xml:space="preserve"> Então o rei de Israel e Josafá, rei de Judá, subiram para atacar Ramote-Gileade.</w:t>
      </w:r>
    </w:p>
    <w:p>
      <w:pPr/>
      <w:r>
        <w:rPr>
          <w:lang w:val="pt_PT" w:bidi="pt_PT"/>
        </w:rPr>
      </w:r>
      <w:r>
        <w:rPr>
          <w:vertAlign w:val="superscript"/>
          <w:lang w:val="pt_PT" w:bidi="pt_PT"/>
        </w:rPr>
        <w:t>30</w:t>
      </w:r>
      <w:r>
        <w:rPr>
          <w:lang w:val="pt_PT" w:bidi="pt_PT"/>
        </w:rPr>
        <w:t xml:space="preserve"> O rei de Israel disse a Josafá: “Eu vou para a batalha disfarçado, mas você vai usar suas roupas reais”. Assim, o rei de Israel foi disfarçado para a batalha.</w:t>
      </w:r>
    </w:p>
    <w:p>
      <w:pPr/>
      <w:r>
        <w:rPr>
          <w:lang w:val="pt_PT" w:bidi="pt_PT"/>
        </w:rPr>
      </w:r>
      <w:r>
        <w:rPr>
          <w:vertAlign w:val="superscript"/>
          <w:lang w:val="pt_PT" w:bidi="pt_PT"/>
        </w:rPr>
        <w:t>31</w:t>
      </w:r>
      <w:r>
        <w:rPr>
          <w:lang w:val="pt_PT" w:bidi="pt_PT"/>
        </w:rPr>
        <w:t xml:space="preserve"> O rei da Síria tinha ordenado aos 32 chefes dos carros: “Não lutem contra ninguém, pequeno ou grande, mas somente contra o rei de Israel”.</w:t>
      </w:r>
    </w:p>
    <w:p>
      <w:pPr/>
      <w:r>
        <w:rPr>
          <w:lang w:val="pt_PT" w:bidi="pt_PT"/>
        </w:rPr>
      </w:r>
      <w:r>
        <w:rPr>
          <w:vertAlign w:val="superscript"/>
          <w:lang w:val="pt_PT" w:bidi="pt_PT"/>
        </w:rPr>
        <w:t>32</w:t>
      </w:r>
      <w:r>
        <w:rPr>
          <w:lang w:val="pt_PT" w:bidi="pt_PT"/>
        </w:rPr>
        <w:t xml:space="preserve"> Quando os chefes dos carros viram Josafá, disseram: “É o rei de Israel”, e o cercaram. Mas Josafá gritou.</w:t>
      </w:r>
    </w:p>
    <w:p>
      <w:pPr/>
      <w:r>
        <w:rPr>
          <w:lang w:val="pt_PT" w:bidi="pt_PT"/>
        </w:rPr>
      </w:r>
      <w:r>
        <w:rPr>
          <w:vertAlign w:val="superscript"/>
          <w:lang w:val="pt_PT" w:bidi="pt_PT"/>
        </w:rPr>
        <w:t>33</w:t>
      </w:r>
      <w:r>
        <w:rPr>
          <w:lang w:val="pt_PT" w:bidi="pt_PT"/>
        </w:rPr>
        <w:t xml:space="preserve"> Ao perceberem que não era o rei de Israel, não foram mais atrás dele.</w:t>
      </w:r>
    </w:p>
    <w:p>
      <w:pPr/>
      <w:r>
        <w:rPr>
          <w:lang w:val="pt_PT" w:bidi="pt_PT"/>
        </w:rPr>
      </w:r>
      <w:r>
        <w:rPr>
          <w:vertAlign w:val="superscript"/>
          <w:lang w:val="pt_PT" w:bidi="pt_PT"/>
        </w:rPr>
        <w:t>34</w:t>
      </w:r>
      <w:r>
        <w:rPr>
          <w:lang w:val="pt_PT" w:bidi="pt_PT"/>
        </w:rPr>
        <w:t xml:space="preserve"> Então um homem disparou o arco ao acaso e acertou o rei de Israel entre as partes da sua armadura. O rei disse ao condutor do carro: “Dê meia-volta e tire-me da batalha, pois estou ferido”.</w:t>
      </w:r>
    </w:p>
    <w:p>
      <w:pPr/>
      <w:r>
        <w:rPr>
          <w:lang w:val="pt_PT" w:bidi="pt_PT"/>
        </w:rPr>
      </w:r>
      <w:r>
        <w:rPr>
          <w:vertAlign w:val="superscript"/>
          <w:lang w:val="pt_PT" w:bidi="pt_PT"/>
        </w:rPr>
        <w:t>35</w:t>
      </w:r>
      <w:r>
        <w:rPr>
          <w:lang w:val="pt_PT" w:bidi="pt_PT"/>
        </w:rPr>
        <w:t xml:space="preserve"> A batalha ficou mais intensa naquele dia. O rei ficou em pé no carro de guerra diante dos sírios até o entardecer; então morreu. O sangue do ferimento escorria para o fundo do carro.</w:t>
      </w:r>
    </w:p>
    <w:p>
      <w:pPr/>
      <w:r>
        <w:rPr>
          <w:lang w:val="pt_PT" w:bidi="pt_PT"/>
        </w:rPr>
      </w:r>
      <w:r>
        <w:rPr>
          <w:vertAlign w:val="superscript"/>
          <w:lang w:val="pt_PT" w:bidi="pt_PT"/>
        </w:rPr>
        <w:t>36</w:t>
      </w:r>
      <w:r>
        <w:rPr>
          <w:lang w:val="pt_PT" w:bidi="pt_PT"/>
        </w:rPr>
        <w:t xml:space="preserve"> Ao pôr do sol, espalhou-se um brado pelo exército: “Cada um vá para a sua cidade; cada um vá para a sua terra!”.</w:t>
      </w:r>
    </w:p>
    <w:p>
      <w:pPr/>
      <w:r>
        <w:rPr>
          <w:lang w:val="pt_PT" w:bidi="pt_PT"/>
        </w:rPr>
      </w:r>
      <w:r>
        <w:rPr>
          <w:vertAlign w:val="superscript"/>
          <w:lang w:val="pt_PT" w:bidi="pt_PT"/>
        </w:rPr>
        <w:t>37</w:t>
      </w:r>
      <w:r>
        <w:rPr>
          <w:lang w:val="pt_PT" w:bidi="pt_PT"/>
        </w:rPr>
        <w:t xml:space="preserve"> O rei morreu e foi levado a Samaria, onde o sepultaram.</w:t>
      </w:r>
    </w:p>
    <w:p>
      <w:pPr/>
      <w:r>
        <w:rPr>
          <w:lang w:val="pt_PT" w:bidi="pt_PT"/>
        </w:rPr>
      </w:r>
      <w:r>
        <w:rPr>
          <w:vertAlign w:val="superscript"/>
          <w:lang w:val="pt_PT" w:bidi="pt_PT"/>
        </w:rPr>
        <w:t>38</w:t>
      </w:r>
      <w:r>
        <w:rPr>
          <w:lang w:val="pt_PT" w:bidi="pt_PT"/>
        </w:rPr>
        <w:t xml:space="preserve"> Lavaram o carro no tanque de Samaria, e os cães lamberam o sangue do rei ali, onde as prostitutas se lavavam, como o SENHOR tinha anunciado.</w:t>
      </w:r>
    </w:p>
    <w:p>
      <w:pPr/>
      <w:r>
        <w:rPr>
          <w:lang w:val="pt_PT" w:bidi="pt_PT"/>
        </w:rPr>
      </w:r>
      <w:r>
        <w:rPr>
          <w:vertAlign w:val="superscript"/>
          <w:lang w:val="pt_PT" w:bidi="pt_PT"/>
        </w:rPr>
        <w:t>39</w:t>
      </w:r>
      <w:r>
        <w:rPr>
          <w:lang w:val="pt_PT" w:bidi="pt_PT"/>
        </w:rPr>
        <w:t xml:space="preserve"> Tudo o que aconteceu durante o reinado de Acabe, tudo o que ele realizou, o palácio revestido de marfim e as cidades que edificou estão registrados no Livro da História dos Reis de Israel.</w:t>
      </w:r>
    </w:p>
    <w:p>
      <w:pPr/>
      <w:r>
        <w:rPr>
          <w:lang w:val="pt_PT" w:bidi="pt_PT"/>
        </w:rPr>
      </w:r>
      <w:r>
        <w:rPr>
          <w:vertAlign w:val="superscript"/>
          <w:lang w:val="pt_PT" w:bidi="pt_PT"/>
        </w:rPr>
        <w:t>40</w:t>
      </w:r>
      <w:r>
        <w:rPr>
          <w:lang w:val="pt_PT" w:bidi="pt_PT"/>
        </w:rPr>
        <w:t xml:space="preserve"> Acabe descansou com seus antepassados, e seu filho Acazias reinou em seu lugar.</w:t>
      </w:r>
    </w:p>
    <w:p>
      <w:pPr/>
      <w:r>
        <w:rPr>
          <w:lang w:val="pt_PT" w:bidi="pt_PT"/>
        </w:rPr>
      </w:r>
      <w:r>
        <w:rPr>
          <w:vertAlign w:val="superscript"/>
          <w:lang w:val="pt_PT" w:bidi="pt_PT"/>
        </w:rPr>
        <w:t>41</w:t>
      </w:r>
      <w:r>
        <w:rPr>
          <w:lang w:val="pt_PT" w:bidi="pt_PT"/>
        </w:rPr>
        <w:t xml:space="preserve"> Josafá, filho de Asa, começou a reinar sobre Judá no quarto ano de Acabe, rei de Israel.</w:t>
      </w:r>
    </w:p>
    <w:p>
      <w:pPr/>
      <w:r>
        <w:rPr>
          <w:lang w:val="pt_PT" w:bidi="pt_PT"/>
        </w:rPr>
      </w:r>
      <w:r>
        <w:rPr>
          <w:vertAlign w:val="superscript"/>
          <w:lang w:val="pt_PT" w:bidi="pt_PT"/>
        </w:rPr>
        <w:t>42</w:t>
      </w:r>
      <w:r>
        <w:rPr>
          <w:lang w:val="pt_PT" w:bidi="pt_PT"/>
        </w:rPr>
        <w:t xml:space="preserve"> Ele tinha 35 anos quando começou a reinar e governou por 25 anos em Jerusalém. Sua mãe chamava-se Azuba e era filha de Sili.</w:t>
      </w:r>
    </w:p>
    <w:p>
      <w:pPr/>
      <w:r>
        <w:rPr>
          <w:lang w:val="pt_PT" w:bidi="pt_PT"/>
        </w:rPr>
      </w:r>
      <w:r>
        <w:rPr>
          <w:vertAlign w:val="superscript"/>
          <w:lang w:val="pt_PT" w:bidi="pt_PT"/>
        </w:rPr>
        <w:t>43</w:t>
      </w:r>
      <w:r>
        <w:rPr>
          <w:lang w:val="pt_PT" w:bidi="pt_PT"/>
        </w:rPr>
        <w:t xml:space="preserve"> Ele andou nos caminhos de Asa, seu pai, sem se desviar, fazendo o que era correto aos olhos do SENHOR. Mas os lugares altos não foram removidos, e o povo continuava a oferecer sacrifícios e incenso neles.</w:t>
      </w:r>
    </w:p>
    <w:p>
      <w:pPr/>
      <w:r>
        <w:rPr>
          <w:lang w:val="pt_PT" w:bidi="pt_PT"/>
        </w:rPr>
      </w:r>
      <w:r>
        <w:rPr>
          <w:vertAlign w:val="superscript"/>
          <w:lang w:val="pt_PT" w:bidi="pt_PT"/>
        </w:rPr>
        <w:t>44</w:t>
      </w:r>
      <w:r>
        <w:rPr>
          <w:lang w:val="pt_PT" w:bidi="pt_PT"/>
        </w:rPr>
        <w:t xml:space="preserve"> Josafá manteve a paz com o rei de Israel.</w:t>
      </w:r>
    </w:p>
    <w:p>
      <w:pPr/>
      <w:r>
        <w:rPr>
          <w:lang w:val="pt_PT" w:bidi="pt_PT"/>
        </w:rPr>
      </w:r>
      <w:r>
        <w:rPr>
          <w:vertAlign w:val="superscript"/>
          <w:lang w:val="pt_PT" w:bidi="pt_PT"/>
        </w:rPr>
        <w:t>45</w:t>
      </w:r>
      <w:r>
        <w:rPr>
          <w:lang w:val="pt_PT" w:bidi="pt_PT"/>
        </w:rPr>
        <w:t xml:space="preserve"> Tudo o que aconteceu durante o reinado de Josafá, tudo o que ele realizou e suas guerras estão registrados no Livro da História dos Reis de Judá.</w:t>
      </w:r>
    </w:p>
    <w:p>
      <w:pPr/>
      <w:r>
        <w:rPr>
          <w:lang w:val="pt_PT" w:bidi="pt_PT"/>
        </w:rPr>
      </w:r>
      <w:r>
        <w:rPr>
          <w:vertAlign w:val="superscript"/>
          <w:lang w:val="pt_PT" w:bidi="pt_PT"/>
        </w:rPr>
        <w:t>46</w:t>
      </w:r>
      <w:r>
        <w:rPr>
          <w:lang w:val="pt_PT" w:bidi="pt_PT"/>
        </w:rPr>
        <w:t xml:space="preserve"> Ele eliminou da terra os prostitutos cultuais que restavam dos dias de seu pai Asa.</w:t>
      </w:r>
    </w:p>
    <w:p>
      <w:pPr/>
      <w:r>
        <w:rPr>
          <w:lang w:val="pt_PT" w:bidi="pt_PT"/>
        </w:rPr>
      </w:r>
      <w:r>
        <w:rPr>
          <w:vertAlign w:val="superscript"/>
          <w:lang w:val="pt_PT" w:bidi="pt_PT"/>
        </w:rPr>
        <w:t>47</w:t>
      </w:r>
      <w:r>
        <w:rPr>
          <w:lang w:val="pt_PT" w:bidi="pt_PT"/>
        </w:rPr>
        <w:t xml:space="preserve"> Na época, não havia rei em Edom; havia um governador.</w:t>
      </w:r>
    </w:p>
    <w:p>
      <w:pPr/>
      <w:r>
        <w:rPr>
          <w:lang w:val="pt_PT" w:bidi="pt_PT"/>
        </w:rPr>
      </w:r>
      <w:r>
        <w:rPr>
          <w:vertAlign w:val="superscript"/>
          <w:lang w:val="pt_PT" w:bidi="pt_PT"/>
        </w:rPr>
        <w:t>48</w:t>
      </w:r>
      <w:r>
        <w:rPr>
          <w:lang w:val="pt_PT" w:bidi="pt_PT"/>
        </w:rPr>
        <w:t xml:space="preserve"> Josafá construiu navios de Társis para ir a Ofir buscar ouro, mas eles nunca foram, porque se quebraram em Eziom-Geber.</w:t>
      </w:r>
    </w:p>
    <w:p>
      <w:pPr/>
      <w:r>
        <w:rPr>
          <w:lang w:val="pt_PT" w:bidi="pt_PT"/>
        </w:rPr>
      </w:r>
      <w:r>
        <w:rPr>
          <w:vertAlign w:val="superscript"/>
          <w:lang w:val="pt_PT" w:bidi="pt_PT"/>
        </w:rPr>
        <w:t>49</w:t>
      </w:r>
      <w:r>
        <w:rPr>
          <w:lang w:val="pt_PT" w:bidi="pt_PT"/>
        </w:rPr>
        <w:t xml:space="preserve"> Então Acazias, filho de Acabe, disse a Josafá: “Que meus servos naveguem com os seus”, mas Josafá não quis.</w:t>
      </w:r>
    </w:p>
    <w:p>
      <w:pPr/>
      <w:r>
        <w:rPr>
          <w:lang w:val="pt_PT" w:bidi="pt_PT"/>
        </w:rPr>
      </w:r>
      <w:r>
        <w:rPr>
          <w:vertAlign w:val="superscript"/>
          <w:lang w:val="pt_PT" w:bidi="pt_PT"/>
        </w:rPr>
        <w:t>50</w:t>
      </w:r>
      <w:r>
        <w:rPr>
          <w:lang w:val="pt_PT" w:bidi="pt_PT"/>
        </w:rPr>
        <w:t xml:space="preserve"> Josafá descansou com seus antepassados e foi sepultado na Cidade de Davi, seu pai; seu filho Jeorão reinou em seu lugar.</w:t>
      </w:r>
    </w:p>
    <w:p>
      <w:pPr/>
      <w:r>
        <w:rPr>
          <w:lang w:val="pt_PT" w:bidi="pt_PT"/>
        </w:rPr>
      </w:r>
      <w:r>
        <w:rPr>
          <w:vertAlign w:val="superscript"/>
          <w:lang w:val="pt_PT" w:bidi="pt_PT"/>
        </w:rPr>
        <w:t>51</w:t>
      </w:r>
      <w:r>
        <w:rPr>
          <w:lang w:val="pt_PT" w:bidi="pt_PT"/>
        </w:rPr>
        <w:t xml:space="preserve"> Acazias, filho de Acabe, começou a reinar sobre Israel em Samaria no décimo sétimo ano de Josafá, rei de Judá, e governou por dois anos.</w:t>
      </w:r>
    </w:p>
    <w:p>
      <w:pPr/>
      <w:r>
        <w:rPr>
          <w:lang w:val="pt_PT" w:bidi="pt_PT"/>
        </w:rPr>
      </w:r>
      <w:r>
        <w:rPr>
          <w:vertAlign w:val="superscript"/>
          <w:lang w:val="pt_PT" w:bidi="pt_PT"/>
        </w:rPr>
        <w:t>52</w:t>
      </w:r>
      <w:r>
        <w:rPr>
          <w:lang w:val="pt_PT" w:bidi="pt_PT"/>
        </w:rPr>
        <w:t xml:space="preserve"> Ele fez o que era mau aos olhos do SENHOR, seguindo o caminho de seus pais e de Jeroboão, filho de Nebate, que levou Israel a pecar.</w:t>
      </w:r>
    </w:p>
    <w:p>
      <w:pPr/>
      <w:r>
        <w:rPr>
          <w:lang w:val="pt_PT" w:bidi="pt_PT"/>
        </w:rPr>
      </w:r>
      <w:r>
        <w:rPr>
          <w:vertAlign w:val="superscript"/>
          <w:lang w:val="pt_PT" w:bidi="pt_PT"/>
        </w:rPr>
        <w:t>53</w:t>
      </w:r>
      <w:r>
        <w:rPr>
          <w:lang w:val="pt_PT" w:bidi="pt_PT"/>
        </w:rPr>
        <w:t xml:space="preserve"> Serviu a Baal e o adorou, provocando a ira do SENHOR, o Deus de Israel, assim como seu pai tinha feito.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