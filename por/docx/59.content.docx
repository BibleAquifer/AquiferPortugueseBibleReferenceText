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Tiago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Tiago, servo de Deus e do Senhor Jesus Cristo, escreve às doze tribos espalhadas entre as nações: saudações.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Meus irmãos, considerem motivo de alegria completa quando enfrentarem vários tipos de provação,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sabendo que, quando a sua fé enfrenta provações, essa luta faz nascer perseverança.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Deixem que a perseverança complete seu trabalho, para que vocês se tornem maduros e completos, sem faltar em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alguém entre vocês sentir falta de sabedoria, peça a Deus, que dá a todos sem medir e com boa vontade; e essa sabedoria lhe será dada.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peça com fé, sem hesitar. Quem duvida se parece com uma onda do mar, levada e agitada pelo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Essa pessoa não deve esperar receber algo do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quem tem a mente dividida é instável em tudo o que 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irmão em condição humilde deve se alegrar quando for elevado a uma posição mais 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rico, por sua vez, deve se alegrar quando é humilhado, pois passará como a flor do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o sol se ergue, espalha o calor e resseca a planta; então a sua flor cai, e a sua beleza se desfaz. Assim também o rico murchará em suas atividades.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Feliz é quem permanece firme na provação, pois, depois de aprovado, receberá a coroa da vida prometida por Deus aos que o amam.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Ninguém, ao ser tentado, deve dizer: “Deus está me tentando”. Pois Deus não pode ser tentado pelo mal e não tenta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Cada pessoa é tentada quando é atraída e seduzida por seus próprios desejos.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Depois, o desejo gera o pecado; e o pecado, quando cresce, leva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se deixem enganar, meus queridos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Todo bom presente e todo dom perfeito vêm do alto, descendo do Pai das luzes, que não muda nem sofre variação.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escolheu nos gerar pela palavra da verdade, para que fôssemos como primícias entre suas criaturas.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Meus queridos irmãos, saibam disto: cada um deve ser rápido para ouvir, lento para falar e lento para se irar;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a ira humana não produz a justiça que Deus aprova.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 isso, abandonem toda impureza e toda maldade, e recebam com humildade a palavra implantada em vocês, que pode salvá-los.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Sejam praticantes da palavra, e não apenas ouvintes, enganando a si mesmos.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só ouve a palavra e não a pratica é como um homem que observa atentamente seu rosto natural num espelho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e, depois de se observar, vai embora e logo esquece como realmente 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aquele que olha atentamente para a lei perfeita da liberdade e persevera nela, não sendo apenas um ouvinte que logo se esquece, mas um praticante da obra, será feliz no que 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alguém se julga religioso, mas não controla a própria língua, engana a si mesmo, e sua religião não vale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Esta é a religião pura e sem mácula diante de Deus, o Pai: cuidar dos órfãos e das viúvas em suas dificuldades e manter-se sem mancha em relação ao mundo.</w:t>
      </w:r>
    </w:p>
    <w:p>
      <w:pPr>
        <w:pStyle w:val="Heading2"/>
      </w:pPr>
      <w:r>
        <w:rPr>
          <w:lang w:val="pt_PT" w:bidi="pt_PT"/>
        </w:rPr>
        <w:t>Tiago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Meus irmãos, não façam acepção de pessoas ao exercer a fé em nosso glorioso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entrar na reunião de vocês um homem com roupas finas e anéis de ouro, e também entrar um homem pobre com roupas sujas,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vocês derem atenção especial ao homem bem vestido e lhe disserem: “Sente-se aqui neste lugar de honra”, e disserem ao pobre: “Fique em pé ali” ou “sente-se no chão, perto do estrado onde coloco os pés”,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acaso, não estão fazendo distinções entre si mesmos e se tornando juízes com pensamentos maus?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Meus queridos irmãos, escutem: não foi Deus quem escolheu os pobres deste mundo para serem ricos na fé e herdeiros do reino que ele prometeu àqueles que o amam?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vocês humilharam o pobre. Não são os ricos que oprimem vocês e os levam aos tribunais?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são eles que blasfemam contra o bom nome pelo qual vocês foram chamados?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Mas, se vocês cumprem a lei real conforme a Escritura — “Ame o seu próximo como a si mesmo” —, estão agindo corretamente.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Mas, se vocês fazem acepção de pessoas, estão pecando e são condenados pela lei como transgressores.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quem cumpre toda a lei, mas falha num único ponto, torna-se culpado de toda 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aquele que disse: “Não adulterará”, também disse: “Não matará”. Assim, se você não comete adultério, mas mata, torna-se culpado de quebrar 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Falem e ajam como pessoas que serão julgadas pela lei da liberdade.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aquele que não demonstrou misericórdia enfrentará um julgamento sem misericórdia. A misericórdia, porém, vence o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Meus irmãos, de que adianta alguém dizer que tem fé, se não tem obras? Essa fé pode salvá-lo?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um irmão ou irmã estiverem sem roupas e sem o alimento necessário para o dia,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 que adianta um de vocês lhes dizer sem dar o necessário para o corpo: “Vão em paz, aqueçam-se e alimentem-se bem”?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Do mesmo modo, a fé sem obras é morta.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alguém pode dizer: “Você tem fé, e eu tenho obras”. Mostre-me a sua fé sem obras, e eu lhe mostrarei a minha fé pelas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Você acredita que existe apenas um Deus? Muito bem! Os demônios também acreditam e tremem.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Homem insensato, você quer mesmo saber se a fé sem obras é morta?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Nosso pai Abraão não foi declarado justo por meio das obras quando ofereceu seu filho Isaque sobre o altar?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Você vê que a fé agiu junto com as obras dele, e que a fé foi aperfeiçoada pelas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assim se cumpriu a Escritura, que diz: “Abraão creu em Deus, e isso lhe foi considerado justiça”, e ele foi chamado amigo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Vocês veem, então, que a pessoa é declarada justa pelas obras e não apenas pela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Da mesma forma, a prostituta Raabe não foi declarada justa pelas obras quando recebeu os espiões e os ajudou a sair por outro caminho?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 como o corpo sem espírito está morto, também a fé sem obras está morta.</w:t>
      </w:r>
    </w:p>
    <w:p>
      <w:pPr>
        <w:pStyle w:val="Heading2"/>
      </w:pPr>
      <w:r>
        <w:rPr>
          <w:lang w:val="pt_PT" w:bidi="pt_PT"/>
        </w:rPr>
        <w:t>Tiago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Meus irmãos, não sejam muitos de vocês mestres, pois sabem que nós, os que ensinamos, receberemos um julgamento mais rigoroso.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todos nós erramos muitas vezes. Se alguém não erra no que diz, esse é maduro, capaz de controlar também todo 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colocamos freios na boca dos cavalos para que nos obedeçam, conseguimos controlar todo o corpo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Também os navios, embora sejam muito grandes e levados por ventos fortes, são dirigidos por um pequeno leme para onde o piloto quer.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Assim também a língua é uma pequena parte do corpo, mas se orgulha de grandes coisas. Vejam como uma pequena chama pode incendiar uma grande floresta.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língua também é fogo; é um mundo de injustiça entre as partes do corpo. Ela contamina todo o corpo, incendeia todo o curso da vida e é incendiada pelo próprio inferno.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Toda espécie de animais, aves, répteis e criaturas do mar pode ser domada e tem sido domada pelo ser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ninguém consegue dominar a língua; ela é um mal inquieto, cheia de veneno mortal.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 ela louvamos o Senhor e Pai, e com ela amaldiçoamos pessoas feitas à imagem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 isso, bênção e maldição saem da mesma boca. Meus irmãos, não convém que seja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acaso, uma fonte jorra água doce e água amarga ao mesmo tempo?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Meus irmãos, será que uma figueira pode produzir azeitonas, ou uma videira pode dar figos? Da mesma forma, uma fonte não pode produzir água doce e água salgada ao mesmo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entre vocês é sábio e entendido? Que mostre isso por meio de boa conduta e de obras feitas com a humildade que a sabedoria produz.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Mas, se vocês têm inveja amarga e ambição egoísta no coração, não se orgulhem disso nem mintam contra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Essa não é a sabedoria que vem do alto. Pelo contrário, é terrena, natural e demoníaca.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onde há inveja e ambição egoísta, ali há desordem e toda espécie de coisas ruins.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a sabedoria que vem do alto é, antes de tudo, pura; depois, pacífica, compreensiva, aberta à razão, cheia de misericórdia e de bons frutos, imparcial e não fingida.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fruto da justiça é semeado em paz por aqueles que promovem a paz.</w:t>
      </w:r>
    </w:p>
    <w:p>
      <w:pPr>
        <w:pStyle w:val="Heading2"/>
      </w:pPr>
      <w:r>
        <w:rPr>
          <w:lang w:val="pt_PT" w:bidi="pt_PT"/>
        </w:rPr>
        <w:t>Tiago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 onde vêm as brigas e conflitos entre vocês? Não nascem dos desejos que lutam em seu íntimo?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Vocês desejam algo e não o têm, então matam. Vocês cobiçam e não conseguem obter, então vivem em conflito e fazem guerra. Não têm porque não pedem.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quando pedem, não recebem, pois pedem com intenções erradas, querendo gastar no que alimenta suas próprias paixões.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Vocês, infiéis a Deus, não percebem que amizade com o mundo é inimizade contra Deus? Assim, quem escolhe ser amigo do mundo se coloca como inimigo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Ou vocês pensam que a Escritura fala sem razão quando diz que o Espírito que ele fez habitar em nós tem muito ciúme?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ele concede graça ainda maior. Por isso a Escritura diz: “Deus resiste aos orgulhosos, mas dá graça aos humildes”.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submetam-se a Deus. Resistam ao diabo, e ele fugirá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Aproximem-se de Deus, e ele se aproximará de vocês. Lavem as mãos, pecadores; limpem o coração, vocês que têm a mente dividida.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Sintam tristeza, lamentem e chorem; que o riso de vocês se transforme em choro, e a alegria, em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Coloquem-se em posição humilde diante do Senhor, e ele os levantará.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falem mal uns dos outros, irmãos. Quem fala contra um irmão ou o julga fala contra a lei e a julga. E, se você julga a lei, não é praticante dela, mas juiz.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Há um só legislador e juiz, aquele que pode salvar e destruir; mas quem é você para julgar outra pessoa?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Agora ouçam vocês que dizem: “Hoje ou amanhã iremos para tal cidade, ficaremos lá um ano, faremos negócios e teremos lucro”.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Vocês não sabem o que acontecerá amanhã. O que é a vida de vocês? Ela é como neblina que aparece por um instante e depois desaparece.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Em vez disso, deveriam dizer: “Se Deus quiser, viveremos e faremos isto ou aquilo”.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agora vocês se orgulham de planos arrogantes. Todo tipo de orgulho assim é mau.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Portanto, peca quem sabe fazer o bem e não o faz.</w:t>
      </w:r>
    </w:p>
    <w:p>
      <w:pPr>
        <w:pStyle w:val="Heading2"/>
      </w:pPr>
      <w:r>
        <w:rPr>
          <w:lang w:val="pt_PT" w:bidi="pt_PT"/>
        </w:rPr>
        <w:t>Tiago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Agora, ricos, escutem: chorem e lamentem pelas aflições que estão chegando sobre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Suas riquezas apodreceram, e suas roupas foram comidas por traças.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Seu ouro e sua prata se corroeram, e a corrosão deles dará testemunho contra vocês e consumirá sua carne como fogo. Vocês acumularam tesouros nos últimos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Vejam, o salário dos trabalhadores que ceifaram seus campos e que vocês retiveram está clamando, e o grito dos ceifeiros chegou aos ouvidos do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viveram em luxo sobre a terra e se entregaram ao prazer, engordando o coração para o dia da matança.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condenaram e mataram o justo, que não lhes ofereceu resistência.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irmãos, sejam pacientes até a volta do Senhor. Vejam como o agricultor espera com paciência o precioso fruto da terra, aguardando a chuva do início e do fim da estação.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Tenham também paciência e fortaleçam o coração, pois a volta do Senhor está próxima.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Irmãos, não reclamem uns contra os outros, para que não sejam julgados. O Juiz já está às portas.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Irmãos, tenham como exemplo os profetas que falaram em nome do Senhor e sofreram com paciência.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Vejam, chamamos felizes os que perseveraram. Vocês ouviram sobre a perseverança de Jó e viram o desfecho dado pelo Senhor, pois o Senhor é cheio de compaixão e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Acima de tudo, meus irmãos, não jurem: nem pelo céu, nem pela terra, nem por qualquer outra coisa. Deixem que o “sim” seja sim e o “não” seja não, para que não sejam condenados.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Alguém entre vocês está sofrendo? Que ore. Está alegre? Que cante louvores.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Alguém entre vocês está doente? Que chame os presbíteros da igreja, e eles orem sobre ele, ungindo-o com óleo em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oração feita com fé salvará o doente, e o Senhor o levantará. E, se tiver cometido pecados, será perdoado.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Confessem os pecados uns aos outros e orem uns pelos outros, para que sejam curados. A oração de uma pessoa justa tem grande poder e é eficaz.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Elias, um ser humano como nós, orou com fervor para que não chovesse, e não choveu sobre a terra por três anos e meio.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Depois orou novamente, e o céu enviou chuva, e a terra deu seus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Irmãos, se alguém se desviar da verdade e outro o fizer voltar,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saibam que quem fizer um pecador voltar do erro salvará sua alma da morte e cobrirá muitos pecados.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