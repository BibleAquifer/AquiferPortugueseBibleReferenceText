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Zacarias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Estas palavras do SENHOR chegaram ao profeta Zacarias, filho de Baraquias, neto de Ido, no oitavo mês do segundo ano do reinado de Dario: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“O SENHOR se indignou profundamente contra os seus antepassados.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Portanto, diga ao povo: Assim diz o SENHOR dos Exércitos: Voltem para mim, e eu voltarei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sejam como os seus antepassados, a quem os primeiros profetas advertiam: ‘Assim diz o SENHOR dos Exércitos: Abandonem os seus caminhos maus e deixem as suas práticas más, diz o SENHOR; mas eles não quiseram ouvir e não deram atenção’,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Seus pais e os profetas daquele tempo já morreram há muito tempo,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porém tudo o que o SENHOR tinha dito por meio dos servos dele, os profetas, se cumpriu sobre os seus antepassados. Então eles se arrependeram e disseram: ‘O SENHOR dos Exércitos nos tratou conforme os nossos caminhos e as nossas ações; ele fez exatamente o que havia prometido’”.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No vigésimo quarto dia do décimo primeiro mês, o mês de sebate [aproximadamente janeiro/fevereiro], no segundo ano do reinado de Dario, a palavra do SENHOR veio ao profeta Zacarias, filho de Baraquias, neto de 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Numa visão, durante a noite, vi um homem montado num cavalo vermelho, parado entre murtas, num vale estreito; e atrás dele havia cavalos vermelhos, malhados e brancos, cada um com seu cavaleiro.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Ao meu lado estava um anjo, e eu lhe perguntei: “Senhor, o que significam estes cavalos?”. Ele me respondeu: “Eu lhe mostrarei o que são”.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o cavaleiro do cavalo vermelho, que estava entre as murtas e era o Anjo do SENHOR, disse: “O SENHOR os enviou para percorrer e observar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os outros cavaleiros deram seu relatório ao Anjo do SENHOR, que estava entre as murtas, dizendo: “Nós percorremos a terra, e vimos que toda ela está tranquila e em paz”.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o Anjo do SENHOR falou em oração: “Ó SENHOR dos Exércitos, já faz setenta anos que a tua ira pesa sobre Jerusalém e sobre as cidades de Judá; até quando não mostrarás misericórdia?”.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 o SENHOR respondeu ao anjo que estava ao meu lado com palavras boas e de consolo.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o anjo me disse: “Proclame em alta voz: Assim diz o SENHOR dos Exércitos: ‘Eu tenho grande zelo por Jerusalém e por Sião; eu me importo profundamente com elas,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estou muito indignado com as nações pagãs que vivem ricas, seguras e satisfeitas; eu estava apenas um pouco irado, porém elas aumentaram o sofrimento de Jerusalém’.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isso, assim declara o SENHOR: ‘Voltarei para Jerusalém com misericórdia; o meu templo será reconstruído, e a cidade será restaurada’,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Diga ainda: Assim diz o SENHOR dos Exércitos: ‘As minhas cidades voltarão a transbordar de bens; o SENHOR tornará a consolar Sião e escolherá Jerusalém novamente’”.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Depois levantei os olhos e vi quatro chifres.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perguntei ao anjo que falava comigo: “O que são estes chifres?”. Ele respondeu: “Representam as quatro nações que espalharam Judá, Israel e Jerusalém”.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Em seguida, o SENHOR me mostrou quatro ferreiros.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Eu perguntei: “O que eles vêm fazer?”. Ele respondeu: “Estes chifres espalharam Judá, e o povo ficou tão abatido que ninguém conseguia erguer a cabeça; mas os artesãos chegaram para causar temor e para quebrar esses chifres das nações que se levantaram contra Judá para espalhá-lo”.</w:t>
      </w:r>
    </w:p>
    <w:p>
      <w:pPr>
        <w:pStyle w:val="Heading2"/>
      </w:pPr>
      <w:r>
        <w:rPr>
          <w:lang w:val="pt_PT" w:bidi="pt_PT"/>
        </w:rPr>
        <w:t>Zacarias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Tornei a erguer os meus olhos e vi um homem que trazia na mão uma corda de medir.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“Para onde você está indo?”, perguntei. Ele respondeu: “Vou medir Jerusalém, para conhecer o seu comprimento e a sua largura”.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 anjo que estava comigo saiu e foi ao encontro de outro anjo que vinha em sua direção.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 ele lhe disse: “Corra e fale àquele jovem: ‘Jerusalém será tão cheia de gente que quase não haverá espaço; muitos viverão fora dos muros, com seus rebanhos, e ainda assim estarão seguros.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o SENHOR será para ela uma muralha de fogo ao redor; e o SENHOR será a glória no meio dela’”.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“Atenção! Atenção! Saiam depressa da terra do norte”, diz o SENHOR aos que foram levados para longe. “Eu os espalhei aos quatro ventos”.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“Atenção, Sião! Fujam, fujam agora, vocês que moram na cidade da Babilônia!”,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da glória me enviou contra as nações que os oprimiram, porque quem fere vocês toca na menina dos olhos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Eu levantarei a minha mão contra elas e as esmagarei; e aqueles que eram escravos se tornarão senhores dos seus antigos dominadores”. Quando isso acontecer, vocês saberão que o SENHOR dos Exércitos me enviou.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“Cante e se alegre, cidade de Sião, porque eu venho habitar no meio de vocês”,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naquele tempo muitas nações se voltarão para o SENHOR e também serão meu povo; eu habitarei no meio delas, e vocês saberão que o SENHOR dos Exércitos me enviou 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Judá será a herança do SENHOR na terra santa; e, mais uma vez, o SENHOR escolherá Jerusalém e a abençoará.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Calem-se diante do SENHOR, todos os homens, porque ele se levantou do seu santo lugar.</w:t>
      </w:r>
    </w:p>
    <w:p>
      <w:pPr>
        <w:pStyle w:val="Heading2"/>
      </w:pPr>
      <w:r>
        <w:rPr>
          <w:lang w:val="pt_PT" w:bidi="pt_PT"/>
        </w:rPr>
        <w:t>Zacarias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Deus me fez ver, em visão, o sumo sacerdote Josué, em pé diante do Anjo do SENHOR; e Satanás estava ali também, à direita do Anjo, para acusar Josué.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o Anjo do SENHOR disse a Satanás: “Suas palavras de acusação não terão efeito, Satanás! O SENHOR, que escolheu Jerusalém, o repreenda! Este homem é como um pedaço de lenha tirado do fogo”.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Josué permanecia em pé diante do Anjo do SENHOR, e suas roupas estavam impuras.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Anjo falou aos que estavam perto dele: “Retirem dele as roupas impuras”; e, voltando-se para Josué, disse: “Veja, eu tirei de você o seu pecado, e agora o vestirei com roupas novas de festa”.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o Anjo do SENHOR disse: “Ponham um turbante limpo sobre a cabeça dele”; puseram o turbante e o vestiram, e o Anjo do SENHOR continuava ali, em pé.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Depois que Josué foi vestido, o Anjo do SENHOR falou com solenidade ao sumo sacerdote,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“Assim diz o SENHOR dos Exércitos: ‘Se você guardar com atenção o que eu ordeno, andar nos meus caminhos e me obedecer com firmeza, você cuidará do meu templo e o manterá santo; e terá livre acesso à minha presença, junto destes que estão ao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Portanto, escute o que digo, sumo sacerdote Josué, e também vocês, sacerdotes que estão com ele: o que acontece com vocês é um sinal do que virá; pois eu enviarei o meu servo, o Ramo Novo.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Coloquei diante de Josué uma pedra com sete faces; e sobre essa pedra eu gravarei um nome’, diz o SENHOR dos Exércitos, ‘e removerei os pecados desta terra num só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Depois disso’, diz o SENHOR dos Exércitos, ‘cada um de vocês terá sua casa e poderá convidar seus amigos para sentar-se debaixo da sua videira e da sua figueira’”.</w:t>
      </w:r>
    </w:p>
    <w:p>
      <w:pPr>
        <w:pStyle w:val="Heading2"/>
      </w:pPr>
      <w:r>
        <w:rPr>
          <w:lang w:val="pt_PT" w:bidi="pt_PT"/>
        </w:rPr>
        <w:t>Zacarias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o anjo que falava comigo me despertou, como alguém que é acordado do sono.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“O que você vê agora?”, perguntou ele; e eu respondi: “Vejo um candelabro de ouro, com sete lâmpadas; acima do candelabro há um recipiente de azeite, e dele o azeite desce por sete tubos até as lâmpadas.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Também vejo duas oliveiras junto ao recipiente: uma à direita e outra à esquerda”.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eu disse ao anjo que falava comigo: “O que é isto, meu senhor? O que quer dizer?”.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o anjo perguntou: “Você realmente não entende?”. Eu disse: “Não, meu senhor; eu não entendo”.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ele declarou: “Esta é a palavra do SENHOR a Zorobabel: ‘Não será por poder humano, nem por força violenta; será pelo meu Espírito’,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Assim, nenhum obstáculo, por maior que seja, ficará de pé diante de Zorobabel; ele o reduzirá a nada e trará a pedra principal deste templo; e o povo clamará: ‘Só pela graça de Deus é que fizemos tudo isso!’”.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 veio a mim outra palavra do SENHOR,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“As mãos de Zorobabel lançaram os fundamentos deste templo, e as suas mãos o terminarão; então vocês saberão que o SENHOR dos Exércitos me enviou 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desprezem o dia dos pequenos começos, porque vocês se alegrarão vendo o trabalho começar e a pedra principal nas mãos de Zorobabel”. E ele me disse: “As sete lâmpadas são os olhos do SENHOR, que observam tudo o que acontece na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eu perguntei a respeito das duas oliveiras que estavam ao lado do candelabro,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 a respeito dos dois ramos de oliveira que derramam azeite por meio de dois tubos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 me perguntou: “Você não sabe o que são?”. E eu respondi: “Não, meu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ele disse: “Eles representam os dois ungidos que servem diante do SENHOR de toda a terra”.</w:t>
      </w:r>
    </w:p>
    <w:p>
      <w:pPr>
        <w:pStyle w:val="Heading2"/>
      </w:pPr>
      <w:r>
        <w:rPr>
          <w:lang w:val="pt_PT" w:bidi="pt_PT"/>
        </w:rPr>
        <w:t>Zacarias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Tornei a levantar os olhos e vi um rolo de pergaminho que passava voando pelo 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“O que você está vendo?”, perguntou-me o anjo; eu respondi: “Vejo um rolo de pergaminho voando; ele mede 9 metros de comprimento e 4,5 metros de largura”.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 anjo disse: “Este rolo mostra a maldição que Deus enviou sobre toda a terra. Nele está escrito que todo ladrão será expulso, e todo aquele que jura falsamente também será expulso, conforme o que está escrito no rolo.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Assim diz o SENHOR dos Exércitos: ‘Vou lançar essa maldição sobre a casa de cada ladrão e de todo aquele que jura falsamente pelo meu nome; ela permanecerá sobre a casa deles e a destruirá’”.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Depois disso, o anjo voltou e me disse: “Erga os olhos e veja o que está aparecendo”.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perguntei: “O que é aquilo?”. Ele respondeu: “É um grande cesto; ele mostra a maldade do povo em toda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De repente, a tampa de chumbo do cesto foi levantada, e eu vi uma mulher sentada dentro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anjo disse: “Esta mulher representa a maldade”; e, dizendo isso, empurrou a mulher para o fundo do cesto e fechou de novo a tampa pesada.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vi duas mulheres voando; suas asas pareciam asas de cegonha. Elas pegaram o cesto e o carregaram pelos ares.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Ao ver isso, perguntei ao anjo: “Para onde elas estão levando o cesto?”.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respondeu: “Estão levando o cesto para a terra da Babilônia, onde será construída uma casa para ele. Quando tudo estiver pronto, o cesto será colocado ali em seu pedestal”.</w:t>
      </w:r>
    </w:p>
    <w:p>
      <w:pPr>
        <w:pStyle w:val="Heading2"/>
      </w:pPr>
      <w:r>
        <w:rPr>
          <w:lang w:val="pt_PT" w:bidi="pt_PT"/>
        </w:rPr>
        <w:t>Zacarias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Voltei a levantar os olhos e vi quatro carros de guerra saindo do meio de dois montes de bronze.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primeiro carro vinha com cavalos vermelhos; o segundo, com cavalos pretos.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terceiro era puxado por cavalos brancos, e o quarto, por cavalos de várias cores; todos eram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Sem compreender o que via, perguntei ao anjo que falava comigo: “Quem são estes, meu senhor?”.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anjo respondeu: “São os quatro espíritos do céu, que permanecem diante do SENHOR de toda a terra e agora saem para executar o que ele ordena”.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explicou: “O carro com cavalos pretos segue para a terra do Norte; o carro com cavalos brancos vai logo atrás; os cavalos de várias cores seguem para o Sul”.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cavalos fortes avançavam com pressa, desejando percorrer toda a terra; então o anjo disse: “Vão e percorram a terra”. E eles partiram.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Depois disso, o SENHOR me chamou e declarou: “Os que foram para a terra do Norte cumpriram o meu castigo e acalmaram o meu Espírito naquela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Em outra mensagem, o SENHOR falou comigo e disse: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“Heldai, Tobias e Jedaías, que estão entre os exilados, trarão prata e ouro enviados pelos judeus cativos na Babilônia. No dia em que chegarem, vá encontrá-los na casa de Josias, filho de Sofonias, onde ficarão hospedados.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Receba a prata e o ouro e faça uma coroa; depois coloque-a sobre a cabeça de Josué, o sumo sacerdote, filho de Jeozadaque.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Diga a ele que o SENHOR dos Exércitos declara: ‘Você é o homem chamado Ramo Novo; ele brotará das suas próprias raízes e edificará o templo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 construirá o templo do SENHOR; a honra real será dele; ele se assentará como Rei e também servirá como Sacerdote, e haverá plena harmonia entre as duas funções’.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Depois, coloque a coroa no templo do SENHOR como memorial em honra de Heldai, Tobias, Jedaías e Josias, filho de Sofonias.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Pessoas que virão de longe ajudarão a reconstruir o templo do SENHOR; então vocês saberão que o SENHOR dos Exércitos me enviou. Mas isso acontecerá somente se vocês obedecerem fielmente ao SENHOR, seu Deus”.</w:t>
      </w:r>
    </w:p>
    <w:p>
      <w:pPr>
        <w:pStyle w:val="Heading2"/>
      </w:pPr>
      <w:r>
        <w:rPr>
          <w:lang w:val="pt_PT" w:bidi="pt_PT"/>
        </w:rPr>
        <w:t>Zacarias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me enviou outra mensagem no quarto ano do reinado de Dario, no quarto dia do nono mês, o mês de quisleu [aproximadamente novembro/dezembro].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Os judeus de Betel enviaram um grupo de homens, liderados por Sarezer, chefe do pessoal do palácio real, e por Regém-Meleque, ao templo do SENHOR em Jerusalém, para buscar o favor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foram perguntar aos sacerdotes do templo do SENHOR dos Exércitos e aos profetas se deviam continuar o costume de jejuar e chorar no quinto mês, como faziam havia muitos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veio a mim esta resposta do SENHOR dos Exércitos: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“Quando vocês voltarem a Betel, digam a todo o povo e aos sacerdotes de lá: ‘Durante os setenta anos de cativeiro, quando vocês jejuavam e choravam no quinto e no sétimo mês, era mesmo para mim que vocês faziam isso? Vocês estavam realmente deixando seus pecados e se voltando para mim?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agora, quando vocês comem e bebem, vocês só pensam em satisfazer os próprios desejos.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Há muito tempo, quando Jerusalém era próspera e cheia, e quando o Neguebe e a Sefelá estavam habitados, os profetas anunciaram que essa mesma atitude traria ruína; e assim aconteceu’”.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Depois disso, esta mensagem do SENHOR foi dada a Zacarias: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“Assim diz o SENHOR dos Exércitos: Sejam honestos e corretos; não aceitem suborno; sejam bondosos uns com 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oprimam a viúva nem o órfão, nem o estrangeiro nem o pobre; e não planejem o mal no coração uns contra 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os seus antepassados não quiseram escutar; com rebeldia viraram as costas e fecharam os ouvidos para não ouvir.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Eles endureceram o coração como pedra e não deram atenção às palavras e às leis que o SENHOR dos Exércitos lhes enviou pelo seu Espírito, por meio dos antigos profetas; por isso, a grande ira do SENHOR dos Exércitos veio sobre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Eu chamei, e eles não quiseram ouvir; por isso, quando eles clamarem por mim, pedindo ajuda, eu também não os ouvirei,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Como um vendaval eu os espalhei entre nações distantes; a terra onde viviam ficou deserta, sem quem passasse; e a terra agradável se tornou vazia e abandonada”.</w:t>
      </w:r>
    </w:p>
    <w:p>
      <w:pPr>
        <w:pStyle w:val="Heading2"/>
      </w:pPr>
      <w:r>
        <w:rPr>
          <w:lang w:val="pt_PT" w:bidi="pt_PT"/>
        </w:rPr>
        <w:t>Zacarias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 palavra do SENHOR veio a mim novamente: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Assim diz o SENHOR dos Exércitos: “Tenho grande zelo por Sião; e estou profundamente irado por causa do que os inimigos fizeram a Jerusalém”.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Assim diz o SENHOR: “Voltarei para Sião e habitarei em Jerusalém; então Jerusalém será chamada ‘A Cidade Fiel’, e o monte do SENHOR dos Exércitos será chamado ‘O Monte Santo’”.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Assim diz o SENHOR dos Exércitos: “Jerusalém terá paz e bem‑estar por muito tempo, e outra vez homens e mulheres idosos se sentarão nas praças e andarão devagar pelas ruas, apoiados em suas bengalas,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as ruas e as praças da cidade ficarão cheias de meninos e meninas brincando”.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dos Exércitos diz: “Ainda que isso pareça impossível aos seus olhos, ó remanescente deste povo, para mim isso é muito simples”.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Assim diz o SENHOR dos Exércitos: “Saibam com certeza: salvarei o meu povo, os que foram espalhados para o oriente e os que foram levados para o ocidente; onde quer que estejam, eu os resgatarei.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os trarei de volta, e eles habitarão em segurança em Jerusalém; eles serão o meu povo, e eu serei o seu Deus, justo e verdadeiro”.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 diz o SENHOR dos Exércitos: “Fortaleçam as suas mãos, para que o templo seja edificado; vocês já ouviram o suficiente, pois desde o dia em que os alicerces do templo do SENHOR dos Exércitos foram lançados, vocês têm ouvido os profetas anunciarem as bênçãos que virão quando a obra for concluída.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Antes de a construção começar, não havia trabalho, nem pagamento, nem segurança; quem saía da cidade não sabia se voltaria, por causa dos adversários, pois eu fiz com que cada um se voltasse contra o seu próximo.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agora não tratarei o remanescente deste povo como tratei nos dias passados”,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“Agora semeio entre vocês paz e bem-estar: as plantações darão colheita abundante, as videiras ficarão cheias de uvas boas, a terra será fértil, e a chuva virá na medida certa; e todas essas dádivas serão dadas ao remanescente deste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Até hoje, quando os povos queriam amaldiçoar alguém, diziam: ‘Que Deus faça com vocês como fez com Judá e com Israel’; mas isso terminará: eu salvarei vocês, e vocês se tornarão uma bênção; portanto, não tenham medo e não deixem as mãos cair!”.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Assim diz o SENHOR dos Exércitos: “Eu decidi abençoar vocês com certeza, e não mudarei de ideia. Quando seus antepassados me enfureceram, eu cumpri o que havia dito e os castiguei”,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“Do mesmo modo, agora decidi fazer o bem a Jerusalém e a Judá; não mudarei a minha decisão.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Isto é o que vocês devem praticar: falem a verdade uns com os outros; julguem com justiça e retidão nos seus tribunais; vivam em paz com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planejem mal contra o próximo; não jurem mentira, porque eu odeio todas essas coisas!”,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o SENHOR dos Exércitos me deu outra mensagem.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Assim diz o SENHOR dos Exércitos: “Os jejuns e dias de lamento do quarto mês, do quinto, do sétimo e do décimo mês deixarão de ser choro; eles se tornarão festas de alegria para o povo de Judá, se vocês amarem a verdade e a paz”.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Assim diz o SENHOR dos Exércitos: “Pessoas de muitos lugares viajarão para Jerusalém,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a cidade se encherá de gente de outras cidades, que virão para as celebrações; amigos que vivem longe se encontrarão e dirão: ‘Vamos a Jerusalém buscar o SENHOR, para que ele nos abençoe e nos trate com bondade. Venha! Eu já estou indo, vamos agora!’.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Sim, muitos povos e até nações poderosas virão a Jerusalém para buscar a ajuda e a bênção do SENHOR dos Exércitos”.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Assim diz o SENHOR dos Exércitos: “Naqueles dias, dez homens de países diferentes segurarão as barras das vestes de um judeu e dirão: ‘Por favor, queremos ir com você, porque ouvimos que Deus está com você’”.</w:t>
      </w:r>
    </w:p>
    <w:p>
      <w:pPr>
        <w:pStyle w:val="Heading2"/>
      </w:pPr>
      <w:r>
        <w:rPr>
          <w:lang w:val="pt_PT" w:bidi="pt_PT"/>
        </w:rPr>
        <w:t>Zacarias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palavra sobre a maldição que Deus declarou contra a terra de Hadraque e contra Damasco, porque o SENHOR observa de perto todos os homens, assim como observa todas as tribos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Hamate, vizinha de Damasco, também está destinada ao juízo; do mesmo modo, Tiro e Sidom, embora se considerem muito sábias.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Tiro levantou fortalezas e reuniu soldados bem armados; ajuntou prata como pó e ouro como lama das ruas.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o SENHOR tomará suas riquezas, lançará suas fortalezas ao mar, e a cidade será queimada e consumida pelo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Ao ver isso, Ascalom tremerá de medo; em Gaza haverá desespero e grande confusão; e Ecrom ficará em terror, porque esperavam que Tiro detivesse o inimigo, mas a esperança se perdeu; Gaza será tomada, seu rei morrerá, e Ascalom ficará vazia.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Estrangeiros ocuparão Asdode, e eu porei fim ao orgulho dos filisteus.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não comerão mais carne com sangue, nem alimento proibido; os que restarem servirão ao SENHOR e serão como uma nova família dentro de Israel; e os filisteus de Ecrom se unirão ao povo de Israel, como os jebuseus fizeram no passado.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cercarei o meu templo com proteção, para que exércitos invasores não ataquem Israel; observarei seus passos e os manterei longe; nenhum opressor passará sobre o meu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Alegre-se muito, ó filha de Sião! Grite de felicidade, Jerusalém! Vejam, o seu Rei vem a você: justo e vitorioso, humilde, montado num jumento, num jumentinho, filho de jumenta.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eliminará os carros de guerra de Israel e os cavalos de Jerusalém; os arcos de batalha serão quebrados; ele anunciará paz a todos os povos, e seu domínio irá de mar a mar, do rio Eufrates até os confins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causa da minha aliança com vocês, selada com sangue, eu tirarei seus prisioneiros de um poço sem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Voltem para a fortaleza, vocês que são prisioneiros; aqui existe esperança; hoje eu declaro que lhes darei o dobro de bênçãos em lugar das tristezas que sofreram.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Judá, eu o tomo como meu arco; Israel, eu o faço minha flecha; e os filhos de Sião serão minha espada, a espada de um valente soldado, contra os filhos da Grécia.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SENHOR aparecerá à frente do seu povo; suas flechas sairão como relâmpagos; o SENHOR tocará a trombeta de guerra e avançará como redemoinhos do deserto do Sul.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SENHOR dos Exércitos os protegerá; eles vencerão e pisarão os inimigos; provarão a vitória, gritarão como quem bebe vinho, e derramarão o sangue dos seus inimigos, que correrá como o sangue de um sacrifício sobre o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Naquele dia o SENHOR, seu Deus, os salvará, como pastor que guarda suas ovelhas; eles brilharão em sua terra como joias que cintilam numa coroa.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Tudo será belo e admirável; haverá alimento em abundância: o trigo dará força aos rapazes, e o vinho novo dará vigor às moças.</w:t>
      </w:r>
    </w:p>
    <w:p>
      <w:pPr>
        <w:pStyle w:val="Heading2"/>
      </w:pPr>
      <w:r>
        <w:rPr>
          <w:lang w:val="pt_PT" w:bidi="pt_PT"/>
        </w:rPr>
        <w:t>Zacarias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Peçam ao SENHOR a chuva no tempo da primavera; ele responderá com relâmpagos e fortes chuvas, e os campos ficarão verdes e cheios de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 palavras dos adivinhos são vazias e enganosas; suas promessas não trazem ajuda e não se cumprem. Judá e Israel vagam como ovelhas sem rumo, e são atacados porque não há pastor que os guarde.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"A minha ira se acende contra os pastores e líderes, e eu os castigarei. O SENHOR dos Exércitos veio cuidar do seu rebanho, o povo de Judá, e fará dele um povo forte, como um cavalo valente na guerra.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Dele virão a pedra principal, a estaca da tenda, o arco de guerra e os líderes que governam.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povo de Judá será corajoso como guerreiros que pisam os inimigos na lama do caminho. O SENHOR estará com eles na batalha, e assim vencerão os que vêm montados a cavalo.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“Eu darei força à tribo de Judá e trarei salvação à casa de José. Eu os restaurarei, porque tenho amor por eles. Será como se nunca os tivesse rejeitado, pois eu sou o SENHOR, o seu Deus, e responderei às suas orações.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homens de Israel serão como guerreiros fortes; terão alegria como quem bebe bom vinho. Seus filhos verão a bondade do SENHOR e se alegrarão; o coração deles se encherá de alegria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eu assobiar para chamá-los, eles virão depressa, pois eu os resgatei para mim. Eles voltarão a ser numerosos como 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Mesmo que eu os tenha espalhado entre nações distantes, eles se lembrarão de mim. Viverão com seus filhos e retornarão à sua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os trarei de volta do Egito e da Assíria; eu os conduzirei às terras de Gileade e do Líbano. Eles crescerão tanto que não haverá espaço suficiente para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Eles passarão em segurança pelo mar da aflição, porque eu dominarei as ondas. O rio Nilo secará, o orgulho da Assíria será humilhado, e o poder do Egito chegará ao fim”.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declara ainda: “Eu fortalecerei o meu povo com a minha força, e eles caminharão em meu nome”.</w:t>
      </w:r>
    </w:p>
    <w:p>
      <w:pPr>
        <w:pStyle w:val="Heading2"/>
      </w:pPr>
      <w:r>
        <w:rPr>
          <w:lang w:val="pt_PT" w:bidi="pt_PT"/>
        </w:rPr>
        <w:t>Zacarias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Abram-se as portas do Líbano, para que o fogo consuma os seus cedros.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Chorem, ciprestes, porque os cedros caíram; os mais altos e fortes foram derrubados; lamentem, carvalhos de Basã, pois a floresta fechada está sendo abatida.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Ouçam o pranto dos pastores, porque os seus belos pastos foram arruinados; ouçam o rugido dos leões novos, porque o vale do Jordão, tão formoso, foi devastado.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Assim diz o SENHOR, meu Deus: “Vá e assuma o trabalho de pastor de um rebanho destinado ao abate,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os que o compram o matam e não sofrem punição; e os que o vendem dizem: ‘Bendito seja Deus, porque enriquecemos!’, e os próprios pastores não têm compaixão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também não terei mais compaixão dos moradores desta terra”, diz o SENHOR; “eu os entregarei nas mãos de seus líderes malvados e de seus reis; eles destruirão a terra, e eu não livrarei o meu povo das mãos deles”.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Eu me tornei o pastor do rebanho que seria morto, das ovelhas pobres do rebanho; tomei duas varas para o meu serviço e lhes dei os nomes “Graça” e “União”, e com elas conduzi o rebanho.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Num só mês, afastei três pastores; mas eu me cansei das ovelhas, e elas passaram a me odiar.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eu lhes disse: “Não serei mais o pastor de vocês; quem quiser morrer, morra; quem for morto, que seja morto; e as que restarem, comam a carne umas das outras”.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Peguei a minha vara “Graça” e a parti ao meio, para mostrar que eu havia rompido a aliança que tinha feito com todas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Assim, naquele dia, a aliança foi desfeita; e os que observavam tudo entenderam que o SENHOR lhes falava por meio do que eu fazia.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lhes disse: “Se lhes parece correto, deem-me o meu pagamento; mas, se não quiserem, não deem”; e eles me pesaram trinta moedas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o SENHOR me disse: “Atire isso ao oleiro, esse grande preço com que me avaliaram!”; peguei as trinta moedas de prata e as lancei ao oleiro, no templo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Depois disso, quebrei a segunda vara, chamada “União”, para mostrar que o vínculo entre Judá e Israel havia sido rompido.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o SENHOR me ordenou: “Tome de novo o trabalho de pastor, agora como um pastor mau e sem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eu levantarei nesta terra um pastor que não cuidará das ovelhas em perigo, não buscará as que se perderam, não tratará as feridas, nem alimentará as saudáveis; antes, comerá a carne das mais gordas e arrancará até os seus cascos.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Ai do pastor insensato, que abandona o rebanho; que a espada atinja o seu braço direito e perfure o seu olho direito; que o seu braço seque e fique inútil, e que o seu olho direito se apague e fique cego!”.</w:t>
      </w:r>
    </w:p>
    <w:p>
      <w:pPr>
        <w:pStyle w:val="Heading2"/>
      </w:pPr>
      <w:r>
        <w:rPr>
          <w:lang w:val="pt_PT" w:bidi="pt_PT"/>
        </w:rPr>
        <w:t>Zacarias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palavra do SENHOR dirigida a Israel, declaração do SENHOR que estendeu os céus, firmou os fundamentos da terra e formou o espírito humano dentro de cada pessoa: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“Farei de Jerusalém um cálice que causa tontura a todos os povos ao redor, quando enviarem seus exércitos para cercar Judá 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Jerusalém se tornará uma pedra pesada; ainda que as nações se juntem para removê-la, todas se ferirão ao tentar levantá-la.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Naquele dia”, declara o SENHOR, “farei os cavalos tremerem de medo e os cavaleiros perderem o juízo; cuidarei do povo de Judá e deixarei cegos os cavalos dos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líderes de Judá dirão entre si: ‘Os moradores de Jerusalém recebem força do SENHOR dos Exércitos, o seu Deus’.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Naquele dia farei das famílias de Judá como uma chama pequena entre a lenha, como uma tocha entre gravetos; elas consumirão os povos vizinhos à direita e à esquerda, enquanto Jerusalém continuará segura em seu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salvará primeiro as tendas de Judá, para que a honra dos moradores de Jerusalém e da casa de Davi não se eleve acima da honra de Judá.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Naquele dia o SENHOR protegerá os habitantes de Jerusalém; o mais fraco entre eles será como Davi, e a casa de Davi será como Deus, como o Anjo do SENHOR que vai à frente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Naquele dia, este será o meu propósito: eliminar todas as nações que avançarem contra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derramarei um espírito de graça e de oração sobre a casa de Davi e sobre os moradores de Jerusalém; eles olharão para aquele a quem transpassaram e chorarão por ele como se chora por um filho único, com dor profunda como pela perda do primogênito.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Naquele dia o lamento em Jerusalém será grande, como o grande pranto em Hadade-Rimom, no vale de Megido, quando o povo lamentou a morte do rei Josias.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Toda a terra de Israel chorará, cada família separadamente: a família dos descendentes de Davi, a família dos descendentes de Natã,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 família dos descendentes de Levi, a família dos descendentes de Simei,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todas as demais famílias; cada família chorará separadamente, os maridos de um lado e as esposas de outro”.</w:t>
      </w:r>
    </w:p>
    <w:p>
      <w:pPr>
        <w:pStyle w:val="Heading2"/>
      </w:pPr>
      <w:r>
        <w:rPr>
          <w:lang w:val="pt_PT" w:bidi="pt_PT"/>
        </w:rPr>
        <w:t>Zacarias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“Naquele dia se abrirá uma fonte para a casa de Israel e para os moradores de Jerusalém, e ela jorrará para lavá-los de seus pecados e de toda impureza”.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o SENHOR dos Exércitos declara: “Naquele dia eu farei cessar a adoração aos ídolos na terra de Israel; até os nomes deles serão esquecidos; também eliminarei os falsos profetas e o espírito de impureza.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 alguém ainda insistir em profetizar mentira, seu pai e sua mãe lhe dirão: ‘Você não pode viver, porque falou falsidade em nome do SENHOR’; e, quando ele profetizar, seus próprios pais o ferirão até 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Naqueles dias, cada profeta se envergonhará de sua visão e não se apresentará como profeta; e ninguém vestirá roupa de profeta para enganar.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 alguém lhe disser: ‘Você é profeta?’, ele responderá: ‘Eu não sou profeta; sou lavrador e trabalho na terra desde criança’.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E, se lhe perguntarem: ‘Que feridas são essas no seu peito e nas suas costas?’, ele dirá: ‘Eu as recebi numa briga na casa de amigos’”.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“Desperte, ó espada, e levante-se contra o meu pastor, contra o homem que está ao meu lado”, diz o SENHOR dos Exércitos; “fira o pastor, e as ovelhas se dispersarão; mas eu voltarei para cuidar das pequenas e as consolarei.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Dois terços do povo de Israel serão atingidos e morrerão”, declara o SENHOR; “porém um terço permanecerá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Farei esse um terço passar pelo fogo; eu o purificarei como se purifica a prata e o provarei como se prova o ouro; eles confiarão em mim e chamarão o meu nome; eu lhes responderei e direi: ‘Vocês são o meu povo’; e eles dirão: ‘O SENHOR é o nosso Deus’”.</w:t>
      </w:r>
    </w:p>
    <w:p>
      <w:pPr>
        <w:pStyle w:val="Heading2"/>
      </w:pPr>
      <w:r>
        <w:rPr>
          <w:lang w:val="pt_PT" w:bidi="pt_PT"/>
        </w:rPr>
        <w:t>Zacarias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Permaneçam vigilantes, pois o Dia do SENHOR se aproxima; nesse dia o SENHOR reunirá as nações para guerrearem contra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cidade será tomada, as casas serão saqueadas, as mulheres serão violentadas, e metade do povo será levada como prisioneira para outro país; a outra metade permanecerá em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 SENHOR sairá e combaterá essas nações, como quem entra em batalha no dia da guerra.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Naquele dia, os seus pés estarão sobre o monte das Oliveiras, a leste de Jerusalém; e o monte se partirá ao meio, de Leste a Oeste, formando um vale muito amplo; uma parte do monte se moverá para o Norte, e a outra parte para o Sul.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Vocês fugirão pelo vale do monte, porque o vale alcançará os portões da cidade; sim, vocês fugirão como o povo fugiu por causa do terremoto nos dias de Uzias, rei de Judá; então o SENHOR, meu Deus, virá, e com ele virão todos os seus santos.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Naquele dia não haverá mais calor nem frio.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Só o SENHOR conhece esse dia; não será como os dias comuns, com dia e noite como sempre — até na noite haverá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Em Jerusalém brotarão águas vivas; elas correrão para o mar Morto e para o mar Mediterrâneo, no inverno e também no verão.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será Rei sobre toda a terra; naquele dia haverá um só SENHOR, e o seu nome será o único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Toda a terra, desde Geba, no limite norte de Judá, até Rimom, no limite sul de Judá, se tornará uma grande planície; mas Jerusalém permanecerá elevada no seu lugar, desde a porta de Benjamim até o local da antiga Porta, e dali até a porta da Esquina, e desde a torre de Hananeel até os tanques do rei para pisar uvas.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Jerusalém será habitada e, por fim, viverá em segurança; nunca mais será amaldiçoada nem destruída.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enviará uma praga contra todos os povos que lutaram contra Jerusalém: a carne deles começará a apodrecer enquanto ainda estiverem de pé; os olhos secarão dentro das órbitas, e a língua apodrecerá dentro da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Naquele dia o SENHOR lançará grande confusão e terror entre as nações; homens do mesmo exército se voltarão uns contra os outros e se matarão com as próprias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Todo o povo de Judá lutará em Jerusalém; e a riqueza das nações ao redor será recolhida: muito ouro, muita prata e muitas roupas finas.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mesma praga atingirá os cavalos, as mulas, os camelos, os jumentos e todos os outros animais que estiverem nos acampamentos do inimigo.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fim, os que restarem, entre as nações que atacaram Jerusalém, subirão a Jerusalém ano após ano para adorar o Rei, o SENHOR dos Exércitos, e para celebrar a festa das Cabanas.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alguma nação da terra não subir a Jerusalém para adorar o Rei, o SENHOR dos Exércitos, não cairá chuva sobre a sua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 o povo do Egito não quiser subir, também não terá chuva.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Assim serão punidos o Egito e qualquer outra nação que se recusar a subir a Jerusalém para a festa das Cabanas, que é uma festa de gratidão.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Naquele dia, nos sinos dos cavalos estará escrito: “Consagrado ao SENHOR”; e as panelas do templo do SENHOR serão tão santas como as bacias junto ao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Sim, todas as panelas e vasilhas de Judá e de Jerusalém serão dedicadas ao SENHOR dos Exércitos; e todos os que vierem adorar poderão usá-las para cozinhar os seus sacrifícios; naquele dia não haverá comerciantes no templo do SENHOR dos Exércitos.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