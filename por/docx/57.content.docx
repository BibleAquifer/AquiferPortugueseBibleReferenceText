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Filemon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Paulo, prisioneiro por causa de Cristo Jesus, e o irmão Timóteo, a você, Filemom, nosso querido amigo e cooperador,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à igreja que se reúne em sua casa; também à nossa irmã Áfia e ao nosso companheiro de luta Arquipo.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 a graça e a paz de Deus, nosso Pai, e do Senhor Jesus Cristo estejam com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Agradeço ao meu Deus, sempre orando por você,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 ouço falar de sua fé no Senhor Jesus e de seu amor por todo o povo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Oro para que a comunhão que nasce da sua fé tenha força e produza fruto. Oro para que esse fruto traga pleno conhecimento de todo o bem que recebemos em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Recebi grande alegria e consolo por causa de seu amor, pois o amor que você tem, irmão, trouxe descanso ao coração dos santos.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 isso, embora eu tenha plena liberdade em Cristo para lhe ordenar o que convém,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prefiro fazer um pedido baseado no amor. Eu, Paulo, já idoso e agora prisioneiro de Cristo Jesus,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apelo a você por meu filho Onésimo, de quem me tornei pai enquanto estava preso.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Ele, que antes era inútil para você, agora é útil tanto para você quanto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Estou enviando-o de volta a você, como se fosse o meu próprio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Eu queria mantê-lo ao meu lado, pois sigo preso por anunciar o evangelho, e assim você me ajudaria por meio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mas não quis fazer nada sem sua permissão, para que sua bondade não fosse por obrigação, mas espontânea.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pode ter se afastado de você por um tempo, para que o recebesse de volta para sempre,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não mais como escravo, mas muito mais do que isso: como um irmão amado — especialmente para mim, e quanto mais para você, tanto como ser humano quanto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Portanto, se você me considera seu companheiro, receba-o como se fosse a mim mesmo.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Mas, se ele lhe causou algum prejuízo ou lhe deve algo, coloque isso na minha conta.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Eu, Paulo, escrevo isto com minha própria mão: eu pagarei, para não dizer que você também me deve sua própria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Sim, irmão, faça-me esse favor no Senhor e traga alegria ao meu coração em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Eu lhe escrevo com confiança em sua obediência, certo de que você fará até mais do que estou pedindo.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prepare também um lugar para eu ficar, pois espero que, por meio das orações de vocês, eu possa voltar a vê-los.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Epafras, meu companheiro de prisão por anunciar Cristo Jesus, envia saudações.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Assim também Marcos, Aristarco, Demas e Lucas, meus cooperadores.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Que a graça do Senhor Jesus Cristo esteja com o espírito de vocês.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