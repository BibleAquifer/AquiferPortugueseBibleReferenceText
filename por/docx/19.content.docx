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Salmos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Feliz é o homem que não aceita o conselho dos maus, não anda no caminho dos pecadores e não se senta entre os que zombam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Ao contrário, ele encontra alegria na lei do SENHOR; dia e noite ele reflete nela.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 se parece com uma árvore plantada à beira de águas correntes: dá fruto no tempo certo, suas folhas não secam, e tudo o que faz prospera.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Não é assim com os maus; são como a palha que o vento espalha.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Por isso, no juízo, eles não permanecerão; os pecadores não terão lugar entre os justos.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SENHOR conhece o caminho dos justos, mas o caminho dos maus perecerá.</w:t>
      </w:r>
    </w:p>
    <w:p>
      <w:pPr>
        <w:pStyle w:val="Heading2"/>
      </w:pPr>
      <w:r>
        <w:rPr>
          <w:lang w:val="pt_PT" w:bidi="pt_PT"/>
        </w:rPr>
        <w:t>Salmos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Por que as nações se reúnem e tramam revoltas? Por que os povos fazem planos inúteis e falam em vão?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Os reis se juntam, os governantes se reúnem; juntos planejam contra o SENHOR e contra o seu ungido.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Dizem entre si: “Vamos romper as suas correntes; vamos lançar fora a sua autoridade sobre nós”.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Do céu o SENHOR ri; ele zomba deles e faz pouco dos seus planos.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No tempo certo, na sua ira, o SENHOR falará; então os homens ficarão confusos e cheios de medo diante do seu furor.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SENHOR declara: “Eu mesmo escolhi o meu rei; coloquei o seu trono em Sião, no meu monte santo”.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rei dirá: “Anunciarei os decretos eternos do SENHOR; ele me disse: ‘Você é meu filho; hoje eu o gerei.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Peça-me, e darei as nações por herança; darei a você os confins da terra como sua posse.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Você as quebrará com vara de ferro; como vasos de barro você as despedaçará’”.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Portanto, ó reis da terra, sejam prudentes; ó governantes do mundo, aprendam a razão enquanto há tempo.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Sirvam ao SENHOR com temor; alegrem-se com tremor.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Beijem o Filho, para que ele não se ire e vocês não pereçam no caminho; felizes são todos os que nele buscam refúgio.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Davi, quando fugia de seu filho Absalão.</w:t>
      </w:r>
    </w:p>
    <w:p>
      <w:pPr>
        <w:pStyle w:val="Heading2"/>
      </w:pPr>
      <w:r>
        <w:rPr>
          <w:lang w:val="pt_PT" w:bidi="pt_PT"/>
        </w:rPr>
        <w:t>Salmos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SENHOR, meus adversários se multiplicaram; muitos se levantam contra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Muitos afirmam que não há salvação para mim em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Contudo, o SENHOR é o escudo ao meu redor; ele é a minha honra e levanta a minha cabeça.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Elevei a voz ao SENHOR, e do seu monte santo ele me respondeu.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Assim, posso deitar e descansar; adormeço e desperto, pois o SENHOR me sustém.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Mesmo cercado por milhares de inimigos por todos os lados, não temo.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Levanta-te, SENHOR; salva-me, meu Deus; atinge o queixo dos meus inimigos e quebra os seus dentes.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Do SENHOR vem a salvação; sobre o teu povo repousa a tua bênção.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Com instrumentos de cordas. Salmo de Davi.</w:t>
      </w:r>
    </w:p>
    <w:p>
      <w:pPr>
        <w:pStyle w:val="Heading2"/>
      </w:pPr>
      <w:r>
        <w:rPr>
          <w:lang w:val="pt_PT" w:bidi="pt_PT"/>
        </w:rPr>
        <w:t>Salmos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meu Deus, tu és o Deus que me faz justiça; por isso, atende ao meu clamor e responde ao meu pedido. Alivia a minha aflição; tem misericórdia de mim e escuta a minha 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 vocês, que se levantam contra mim, até quando transformarão a minha glória em vergonha? Até quando buscarão o que é vazio e seguirão a mentira?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Saibam disto: o SENHOR separa para si o homem fiel. Por isso, ele me ouve quando clamo por socorro.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 vocês se agitarem, não pequem; ao deitar, examinem o coração e aquietem-se.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Ofereçam sacrifícios justos e confiem no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Muitos perguntam: “Quem nos mostrará o bem?”. Ó SENHOR, faz brilhar sobre nós a luz do teu rosto.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Encheste o meu coração com alegria abundante, maior do que a alegria dos que possuem fartura de trigo e de vinho.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Ao me deitar, descanso em paz e durmo tranquilo, pois só o SENHOR me concede plena segurança.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Para flautas. Salmo de Davi.</w:t>
      </w:r>
    </w:p>
    <w:p>
      <w:pPr>
        <w:pStyle w:val="Heading2"/>
      </w:pPr>
      <w:r>
        <w:rPr>
          <w:lang w:val="pt_PT" w:bidi="pt_PT"/>
        </w:rPr>
        <w:t>Salmos 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SENHOR, ouve o que eu digo; percebe a oração que faço em silêncio, no meu íntimo.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Atende à voz do meu clamor, meu Rei e meu Deus; escuta o meu pedido de socorro.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Bem cedo eu me apresento diante do SENHOR; pela manhã faço a minha oração e espero a tua resposta.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Pois tu não és um Deus que se alegra com a injustiça; contigo o mal não encontra lugar.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Por isso, os orgulhosos não permanecem na tua presença; tu rejeitas os que praticam a maldade.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Tu eliminas os mentirosos; o SENHOR detesta o assassino e o enganador.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Eu, porém, por causa do teu grande amor, entrarei na tua casa; com reverência no coração, me ajoelharei para te adorar no teu santo templo.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SENHOR, guia-me nos teus caminhos justos; há muitos inimigos que me cercam; endireita o meu caminho e mostra onde devo pisar.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Eles não conseguem falar a verdade; por dentro só guardam maldade; sua garganta é como um túmulo aberto, e com elogios falsos enganam.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Ó Deus, declara culpa sobre eles; que caiam nos próprios planos; afasta-os da tua presença por causa dos pecados deles, porque se revoltaram contra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Mas dá alegria sem fim aos que confiam em ti; que cantem sempre, porque tu mesmo lhes dás proteção e segurança; concede alegria aos que amam o teu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Pois o SENHOR abençoa o justo, e a tua bondade o cerca como um escudo.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Com instrumentos de cordas. Em oitava. Salmo de Davi.</w:t>
      </w:r>
    </w:p>
    <w:p>
      <w:pPr>
        <w:pStyle w:val="Heading2"/>
      </w:pPr>
      <w:r>
        <w:rPr>
          <w:lang w:val="pt_PT" w:bidi="pt_PT"/>
        </w:rPr>
        <w:t>Salmos 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SENHOR, não me repreendas quando a tua ira estiver acesa; não me corrijas quando o teu furor for intenso.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Tem compaixão de mim, SENHOR, pois estou fraco; cura-me, SENHOR, porque meus ossos estão cheios de medo.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Minha alma está profundamente abatida; até quando, SENHOR, até quando isso durará?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Volta-te para mim, SENHOR, e livra a minha vida; salva-me por causa do teu grande amor.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Pois, na morte, não há lembrança de ti; entre os mortos, quem te dará louvor?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Estou cansado de tanto gemer; durante a noite, encho a cama de lágrimas e molho o meu leito com o choro.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Meus olhos enfraquecem de tristeza; eles se consomem por causa dos muitos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Afastem-se de mim, todos os que praticam o mal, pois o SENHOR ouviu o som do meu choro.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SENHOR acolheu as minhas súplicas; o SENHOR aceitou a minha 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Todos os meus inimigos recuarão; de repente, serão tomados por vergonha e terror.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Confissão de Davi, que ele cantou ao Senhor sobre Cuxe, o benjamita.</w:t>
      </w:r>
    </w:p>
    <w:p>
      <w:pPr>
        <w:pStyle w:val="Heading2"/>
      </w:pPr>
      <w:r>
        <w:rPr>
          <w:lang w:val="pt_PT" w:bidi="pt_PT"/>
        </w:rPr>
        <w:t>Salmos 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SENHOR, meu Deus, tu és o meu abrigo; livra-me de todos os que me perseguem e querem me ferir.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Não permitas que me ataquem como um leão que despedaça minha vida, sem que haja alguém para me socorrer.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SENHOR, meu Deus, declaro minha inocência; se fiz tal coisa, se há culpa em minhas mãos,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 retribuí com mal a quem vivia em paz comigo, se despojei sem motivo aquele que me enfrentava,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então que o inimigo me alcance e me derrube, que pise minha vida no chão e lance minha honra ao pó.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Levanta-te, SENHOR, em tua ira; enfrenta a fúria dos meus adversários. Desperta, meu Deus, para o julgamento que ordenaste.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Que os povos se reúnam ao teu redor; volta ao teu lugar elevado e mostra tua autoridade sobre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SENHOR, julga-me segundo a minha justiça e conforme a integridade que há em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Deus justo, que examinas mentes e corações, põe fim à maldade dos perversos e firma o justo.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Deus é o meu escudo; ele protege e salva os que têm coração puro e sincero.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Deus é juiz justo. Ele se indigna todos os dias.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Se o pecador não abandona o mal, Deus afia a espada, prepara o arco e o deixa pronto para usar.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Suas armas mortais já estão prontas, e suas flechas ardentes estão preparadas.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pecador planeja o mal com cuidado; gera engano e faz nascer a mentira.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Quem cava um buraco profundo acaba caindo na própria armadilha.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mal que planejou volta contra ele; a violência desejada recai sobre a sua própria cabeça.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Darei graças ao SENHOR por sua justiça e cantarei louvores ao nome do SENHOR Altíssimo.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Conforme a melodia Os lagares. Salmo de Davi.</w:t>
      </w:r>
    </w:p>
    <w:p>
      <w:pPr>
        <w:pStyle w:val="Heading2"/>
      </w:pPr>
      <w:r>
        <w:rPr>
          <w:lang w:val="pt_PT" w:bidi="pt_PT"/>
        </w:rPr>
        <w:t>Salmos 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SENHOR, nosso Senhor, como o teu nome é majestoso em toda a terra; a tua glória se eleva acima dos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Da boca de crianças e bebês tu fazes surgir força, para enfrentar os adversários e silenciar quem busca vingança.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Quando contemplo os céus, obra das tuas mãos, a lua e as estrelas que tu colocaste no espaço,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pergunto-me: que é o ser humano para que tu te lembres dele, e o filho do homem para que tu o visites?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Ainda assim, tu o fizeste pouco menor que os seres celestiais e o coroaste com glória e honra.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Tu lhe confiaste o governo das obras das tuas mãos e colocaste tudo sob sua autoridade: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rebanhos e gado, e os animais do campo e da floresta;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as aves do céu, os peixes do mar e tudo o que percorre os caminhos das águas.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Ó SENHOR, nosso Senhor, como o teu nome é majestoso em toda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Conforme muth-laben (a melodia A morte para o filho). Salmo de Davi.</w:t>
      </w:r>
    </w:p>
    <w:p>
      <w:pPr>
        <w:pStyle w:val="Heading2"/>
      </w:pPr>
      <w:r>
        <w:rPr>
          <w:lang w:val="pt_PT" w:bidi="pt_PT"/>
        </w:rPr>
        <w:t>Salmos 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SENHOR, eu te louvarei com todo o coração; proclamarei a todos as tuas obras admiráveis.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Em ti encontro alegria e grande prazer; cantarei louvores ao teu nome, ó Altíssimo.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Diante da tua presença, meus inimigos recuam, tropeçam e são destruídos.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Tu defendes a minha causa justa e os meus direitos; como juiz, te assentas no trono e julgas com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Repreendes as nações e destróis o perverso, apagando o seu nome da memória humana.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Ó inimigo, você foi destruído para sempre. Tu, SENHOR, arrasaste as suas cidades, e ninguém mais se lembra delas.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SENHOR, porém, vive eternamente; estabeleceu o seu trono firme para o julgamento.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 julga o mundo com justiça e governa os povos com retidão.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No SENHOR há refúgio para os oprimidos; ele é torre segura no tempo da aflição.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Por isso, os que conhecem o teu nome confiam em ti, pois não abandonas os que te buscam com sinceridade.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Cantem louvores ao SENHOR que habita em Sião; anunciem entre as nações tudo o que ele realizou.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Aquele que cobra o sangue derramado não se esquece; ele escuta o clamor dos aflitos.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SENHOR, tem misericórdia de mim; vê o sofrimento que enfrento por causa dos que me odeiam e livra-me das portas da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Salva-me, e proclamarei teus louvores às portas de Sião; ali me alegrarei profundamente pela tua salvação.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As nações caíram nas armadilhas que prepararam; ficaram presas no laço que esconderam.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SENHOR se dá a conhecer ao executar a justiça; os perversos são apanhados pelas próprias obras.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Os perversos descerão ao reino dos mortos, assim como todas as nações que se esquecem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 necessitado não será esquecido para sempre, e a esperança do aflito jamais será frustrada.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Levanta-te, SENHOR, e não permitas que os homens prevaleçam; julga as nações diante de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Impõe às nações o teu temor, para que aprendam que são apenas mortais.</w:t>
      </w:r>
    </w:p>
    <w:p>
      <w:pPr>
        <w:pStyle w:val="Heading2"/>
      </w:pPr>
      <w:r>
        <w:rPr>
          <w:lang w:val="pt_PT" w:bidi="pt_PT"/>
        </w:rPr>
        <w:t>Salmos 10:1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SENHOR, por que permaneces distante e te ocultas no tempo da aflição?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Observa o que ocorre: na sua soberba, o perverso oprime o pobre; que ele caia nas armadilhas que preparou.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homem afastado de Deus se gaba dos desejos do próprio coração; quem vive para o lucro despreza e ofende o seu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Cheio de orgulho, o pecador não busca a Deus; em seus planos só existe este pensamento: “Deus não existe”.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Mesmo assim, tudo o que faz parece prosperar; as leis de Deus lhe parecem distantes e sem efeito, e ele zomba dos seus adversários.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Em seu íntimo afirma: “Nada me abalará; nenhum mal me alcançará; sempre escaparei”.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Sua boca transborda maldições, enganos e palavras más; sua língua espalha fraude e mentira.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 se esconde nas aldeias; nas sombras mata o inocente e vigia os fracos para atacá-los.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Como leão à espreita, prepara ciladas; captura o necessitado e o prende em sua rede.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necessitado é esmagado, se curva e cai, vencido pela força do perverso.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Em seu coração o perverso diz: “Deus não vê; Deus não se importa”.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Levanta-te, SENHOR; ergue a tua mão; não te esqueças dos necessitados.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Por que o perverso despreza a Deus e pensa: “Ele não pedirá contas?”.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Tu vês a dor, a tristeza e a exploração; por isso, o pobre confia em ti, SENHOR; tu és o defensor do órfão.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Quebra o braço do mau e do perverso; chama-o a responder por suas maldades até que cessem.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SENHOR reina para sempre; da sua terra desaparecem as outras nações.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 SENHOR escuta o clamor dos aflitos; fortalece o coração deles e ouve o que pedem.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 SENHOR protege o órfão e o oprimido, para que o homem, que é pó, não espalhe mais terror.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de Davi.</w:t>
      </w:r>
    </w:p>
    <w:p>
      <w:pPr>
        <w:pStyle w:val="Heading2"/>
      </w:pPr>
      <w:r>
        <w:rPr>
          <w:lang w:val="pt_PT" w:bidi="pt_PT"/>
        </w:rPr>
        <w:t>Salmos 11:1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é o meu refúgio e o lugar onde me abrigo; por que então vocês me dizem: “Fuja para o seu monte, como um pássaro”?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Em todo lugar, os que não temem a Deus armam seus arcos; ajustam as flechas às cordas e, das sombras, tentam ferir os retos de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Quando a lei e a justiça, bases da vida comum, são derrubadas, o que pode fazer o justo?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SENHOR permanece no seu santo templo; o SENHOR tem o seu trono nos céus; ele observa com atenção a vida humana e examina o interior de cada pessoa.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SENHOR prova os que lhe obedecem; mas ele detesta o ímpio, aquele que ama a violência.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Sobre os maus, ele fará cair armadilhas, fogo e enxofre; um vento ardente será a parte que lhes cabe.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SENHOR ama a justiça, pois ele é justo; os retos de coração verão a sua face.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Em oitava. Salmo de Davi.</w:t>
      </w:r>
    </w:p>
    <w:p>
      <w:pPr>
        <w:pStyle w:val="Heading2"/>
      </w:pPr>
      <w:r>
        <w:rPr>
          <w:lang w:val="pt_PT" w:bidi="pt_PT"/>
        </w:rPr>
        <w:t>Salmos 12:1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Salva-nos, SENHOR, pois os fiéis estão sumindo rapidamente; já não se encontra pessoa sincera entre o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Todos enganam o seu próximo; falam palavras falsas e guardam intenções duplas no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SENHOR eliminará os lábios que usam elogios vazios e a língua que fala com orgulho.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Eles afirmam: “Com discursos bem feitos alcançaremos nossos planos; somos donos da nossa boca, ninguém governa o que dizemos”.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“Agora agirei contra a opressão dos pobres e contra a dor dos necessitados; darei proteção a quem anseia pela minha salvação”, declara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As promessas do SENHOR são confiáveis; suas palavras são puras, como prata refinada sete vezes no forno.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Sim, SENHOR, tu guardarás os que sofrem; tu os protegerás desta geração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Os maus circulam por toda parte, porque a falta de caráter é tratada como virtude entre os homens.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de Davi.</w:t>
      </w:r>
    </w:p>
    <w:p>
      <w:pPr>
        <w:pStyle w:val="Heading2"/>
      </w:pPr>
      <w:r>
        <w:rPr>
          <w:lang w:val="pt_PT" w:bidi="pt_PT"/>
        </w:rPr>
        <w:t>Salmos 13:1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SENHOR, até quando vai durar este silêncio? Vais esquecer-me para sempre? Até quando vais esconder de mim o teu rosto?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Até quando a incerteza dominará a minha alma? Até quando a tristeza pesará no meu coração? Até quando o inimigo se levantará contra mim?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SENHOR, meu Deus, volta-te para mim e responde; traz luz aos meus olhos, para que eu não me perca na escuridão nem chegue à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Não permitas que meus inimigos digam: “Vencemos”; não deixes que meus adversários se alegrem com a minha queda.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Eu, porém, deposito minha confiança no teu amor fiel; meu coração se alegra na tua salvação.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Cantarei ao SENHOR, pois ele me tratou com bondade e mostrou cuidado para comigo.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de Davi.</w:t>
      </w:r>
    </w:p>
    <w:p>
      <w:pPr>
        <w:pStyle w:val="Heading2"/>
      </w:pPr>
      <w:r>
        <w:rPr>
          <w:lang w:val="pt_PT" w:bidi="pt_PT"/>
        </w:rPr>
        <w:t>Salmos 14:1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Os insensatos afirmam no íntimo: “Deus não existe”. Por isso se corrompem, praticam atos repulsivos; não há quem faça o que é bom e justo.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Dos céus o SENHOR observa a humanidade, buscando alguém que tenha entendimento e procure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Todos se desviaram e se perderam juntos; não existe quem pratique o bem, nem mesmo um.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Acaso os que vivem na maldade não percebem? Eles devoram o meu povo como pão, não reconhecem o SENHOR e não invocam o seu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Ali eles ficam dominados pelo medo, pois Deus está junto das pessoas que fazem o que é certo.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Vocês atrapalham os planos dos pobres, mas o SENHOR é o refúgio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Quem dera a salvação viesse de Sião! Quando o SENHOR restaurar a sorte do seu povo, Jacó se alegrará e Israel cantará de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Davi.</w:t>
      </w:r>
    </w:p>
    <w:p>
      <w:pPr>
        <w:pStyle w:val="Heading2"/>
      </w:pPr>
      <w:r>
        <w:rPr>
          <w:lang w:val="pt_PT" w:bidi="pt_PT"/>
        </w:rPr>
        <w:t>Salmos 15:1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SENHOR, quem pode habitar na tua tenda? Quem pode morar no teu monte santo?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É aquele que vive com integridade, age com justiça e fala a verdade com sinceridade no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Não usa a língua para ferir, não causa dano ao próximo e não espalha rumores contra ninguém.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Despreza o que é reprovável, mas honra os que temem o SENHOR; mantém a palavra mesmo quando isso lhe traz perda.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Não empresta dinheiro cobrando juros e não aceita suborno contra o inocente; quem vive assim jamais será abalado.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Poema epigráfico de Davi.</w:t>
      </w:r>
    </w:p>
    <w:p>
      <w:pPr>
        <w:pStyle w:val="Heading2"/>
      </w:pPr>
      <w:r>
        <w:rPr>
          <w:lang w:val="pt_PT" w:bidi="pt_PT"/>
        </w:rPr>
        <w:t>Salmos 16:1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Guarda-me, ó Deus, pois em ti busco refúgio seguro.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Eu declarei ao SENHOR: “Tu és o meu Deus; fora de ti não tenho outro bem”.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Tenho alegria na convivência dos fiéis da terra; neles encontro grande prazer.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Muitos escolhem outros deuses e colhem dores; não pronuncio seus nomes nem lhes ofereço ofertas de sangue.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SENHOR é a minha porção e o meu cálice; é ele quem sustenta o meu destino.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me concedeu limites agradáveis; recebi uma herança valiosa.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Bendirei o SENHOR que me orienta; mesmo na noite, ele instrui o meu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Coloquei o SENHOR sempre diante de mim; com ele ao meu lado, não vacilarei.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Por isso o meu coração se alegra e a minha glória exulta; até o meu corpo descansará em segurança.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Pois não me abandonarás ao túmulo, nem permitirás que o teu fiel conheça a corrupção.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Tu me farás conhecer o caminho da vida; na tua presença há alegria plena, e à tua direita, prazer sem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Oração de Davi.</w:t>
      </w:r>
    </w:p>
    <w:p>
      <w:pPr>
        <w:pStyle w:val="Heading2"/>
      </w:pPr>
      <w:r>
        <w:rPr>
          <w:lang w:val="pt_PT" w:bidi="pt_PT"/>
        </w:rPr>
        <w:t>Salmos 17:1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SENHOR, escuta os meus pedidos justos; atende ao meu clamor e recebe a minha oração, pois meus lábios falam com verdade e não enganam.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Que venha de ti o juízo a meu respeito; teus olhos veem com justiça e sem parcialidade.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Tu provas o meu coração, visitas-me à noite e examinas o meu íntimo; provas-me e não encontras culpa, e decidi não pecar com a minha boca.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Quanto às ações humanas, segui a tua palavra e me afastei do caminho dos violentos.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Tenho prazer em andar nas tuas veredas; meus passos permanecem firmes e não vacilam.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 ti eu clamo, ó Deus, porque sei que me respondes; inclina o ouvido e escuta o que peço.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Mostra a grandeza do teu amor fiel, tu que salvas os que confiam em ti e buscam refúgio contra os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Guarda-me como a menina dos teus olhos; cobre-me à sombra das tuas asas.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Os inimigos me cercam e me atacam, desejando tirar a minha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Eles fecham o coração, não têm compaixão, e falam com palavras cheias de orgulho.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Cercam-me por todos os lados, observam cada passo e procuram me derrubar.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São como leão faminto à espera da presa, como leões jovens escondidos para atacar de surpresa.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Levanta-te, SENHOR; enfrenta-os e derrota-os; com a tua espada livra a minha vida dos homens maus.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Com a tua mão poderosa, SENHOR, livra-me dos homens que só se importam com esta vida. Tu dás muitos bens a essas pessoas; seus filhos têm o que comer, e eles ainda deixam herança para os pequenos.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Quanto a mim, o meu bem é estar diante de ti; ao despertar, ficarei satisfeito ao contemplar a tua semelhança.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De Davi, servo do Senhor. Ele cantou as palavras deste cântico ao Senhor quando este o livrou das mãos de todos os seus inimigos e das mãos de Saul. Ele disse:</w:t>
      </w:r>
    </w:p>
    <w:p>
      <w:pPr>
        <w:pStyle w:val="Heading2"/>
      </w:pPr>
      <w:r>
        <w:rPr>
          <w:lang w:val="pt_PT" w:bidi="pt_PT"/>
        </w:rPr>
        <w:t>Salmos 18:1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SENHOR, eu te amo; tu és a fonte da minha força.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SENHOR é minha rocha e meu abrigo; ele me liberta. Meu Deus é minha fortaleza, nele confio; ele é meu escudo e a força da minha salvação.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Quando clamo ao SENHOR por ajuda, ele me salva dos inimigos; por isso ele merece todo louvor.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 morte me cercou como cordas apertadas; ondas de destruição quase me levaram, e senti grande medo.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Laços do mundo dos mortos me prenderam; armadilhas da morte surgiram de repente.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Na minha angústia clamei ao SENHOR; gritei ao meu Deus por socorro. Do seu templo ele ouviu minha voz; meu clamor chegou aos seus ouvidos.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Então a terra tremeu e se abalou; os montes se moveram desde os alicerces, por causa da ira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Fumaça saiu de suas narinas; fogo ardente saiu de sua boca, chamas que consumiam tudo.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 abaixou os céus e desceu; nuvens escuras estavam debaixo de seus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Montado num querubim, ele voou; avançou velozmente sobre as asas do vento.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 se envolveu em trevas como manto; nuvens densas e cheias de água o cercaram.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Do brilho da sua presença, as nuvens se romperam; caíram granizo e relâmpagos.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SENHOR trovejou nos céus; a voz do Altíssimo ecoou com granizo e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Ele lançou seus relâmpagos e dispersou os inimigos; com muitos raios os fez fugir.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Ao som da sua ordem, as águas se afastaram; com o sopro da sua ira, o fundo das águas apareceu; os fundamentos da terra ficaram à vista.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Do alto ele estendeu a mão e me tomou; tirou-me das águas profundas.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Ele me livrou do inimigo forte; salvou-me dos que me odiavam, mais poderosos do que 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Eles me atacaram no dia da minha fraqueza; mas o SENHOR foi meu apoio.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Ele me levou a um lugar amplo; salvou-me porque se agradou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SENHOR me recompensou conforme minha justiça; tratou-me segundo a pureza das minhas 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Pois guardei os caminhos do SENHOR; não me afastei do meu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Tenho diante de mim todas as suas leis; não rejeitei seus mandamentos.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Fui íntegro diante dele; afastei-me do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Por isso o SENHOR me retribuiu conforme minha justiça; segundo a pureza que ele viu em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Com o fiel, o SENHOR se mostra fiel; com o íntegro, ele age com integridade.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Com o puro, ele se mostra puro; mas com o perverso, ele age de forma dura.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Ele salva os humildes; mas abate os que se exaltam.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SENHOR, tu manténs acesa a minha lâmpada; meu Deus transforma minhas trevas em luz.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Contigo posso enfrentar um exército; com meu Deus posso transpor muralhas.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O caminho de Deus é perfeito; a palavra do SENHOR é segura. Ele é escudo para todos os que nele confiam.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Pois quem é Deus além do SENHOR? Quem é rocha firme, senão o nosso Deus?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É Deus quem me reveste de força; ele torna seguro o meu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Ele faz meus pés como os da corça; coloca-me firme nos lugares altos.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Ele treina minhas mãos para a batalha; meus braços podem dobrar um arco de bronze.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Tu me dás o escudo da vitória; tua mão direita me sustém, e tua bondade me engrandece.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Alargas o caminho diante de mim; meus pés não escorregam.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Persegui meus inimigos e os alcancei; não voltei até vencê-los.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Eu os feri, e não puderam se levantar; caíram debaixo dos meus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Tu me deste força para a luta; fizeste cair os que se levantaram contra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Fizeste meus inimigos recuar; destruí os que me odiavam.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Eles clamaram por socorro, mas ninguém os salvou; clamaram ao SENHOR, mas ele não respondeu.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Eu os reduzi a pó levado pelo vento; lancei-os fora como lama das ruas.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Tu me livraste das revoltas do povo; fizeste-me chefe de nações. Povos que não conhecia agora me servem.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Ao ouvir minha voz, eles obedecem; estrangeiros se submetem 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Cheios de temor, saem de suas fortalezas.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O SENHOR vive; bendita seja minha Rocha. Exaltado seja Deus, meu Salvador.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Ele me concede vingança contra os inimigos; põe nações sob meu domínio.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Ele me livra dos adversários; eleva-me acima dos violentos e me salva.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Por isso te louvarei entre as nações, SENHOR; cantarei louvores ao teu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O SENHOR concede grandes vitórias ao seu rei; mostra amor ao seu ungido, a Davi, e aos seus descendentes,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de Davi.</w:t>
      </w:r>
    </w:p>
    <w:p>
      <w:pPr>
        <w:pStyle w:val="Heading2"/>
      </w:pPr>
      <w:r>
        <w:rPr>
          <w:lang w:val="pt_PT" w:bidi="pt_PT"/>
        </w:rPr>
        <w:t>Salmos 19:1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Os céus declaram a glória de Deus; o firmamento anuncia o trabalho de suas 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Um dia transmite essa mensagem ao outro; uma noite ensina à noite seguinte, transmitindo conhecimento.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Não há fala audível, nem palavras pronunciadas; nenhum som é ouvido.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Ainda assim, sua mensagem alcança toda a terra, e seu sentido chega até os limites do mundo; nos céus Deus preparou uma morada para o sol.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Ali ele recebeu um caminho traçado; sai como noivo do quarto, corre com alegria como atleta em prova.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percorre o céu de uma extremidade à outra, e nada fica fora do alcance do seu calor.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 lei do SENHOR é perfeita e restaura a alma; o testemunho do SENHOR é confiável e torna sábio o simples.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As orientações do SENHOR são retas e trazem alegria ao coração; os mandamentos do SENHOR são claros e iluminam os olhos.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temor do SENHOR é puro e permanece para sempre; os juízos do SENHOR são verdadeiros e plenamente justos.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Eles valem mais que o ouro, mais que o ouro refinado; são mais doces que o mel, que o mel do favo.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 eles o teu servo é advertido; em guardá-los há grande recompensa.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Quem pode perceber as próprias falhas ocultas? Purifica-me, SENHOR, das faltas que me são ocultas.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Guarda-me também dos pecados feitos de propósito; não deixes que eles me controlem. Assim serei correto e livre de uma grande culpa.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Que as palavras da minha boca e a meditação do meu coração te agradem, SENHOR, minha Rocha e meu Redentor.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de Davi.</w:t>
      </w:r>
    </w:p>
    <w:p>
      <w:pPr>
        <w:pStyle w:val="Heading2"/>
      </w:pPr>
      <w:r>
        <w:rPr>
          <w:lang w:val="pt_PT" w:bidi="pt_PT"/>
        </w:rPr>
        <w:t>Salmos 20:1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Que o SENHOR responda a você no dia da aflição; que o nome do Deus de Jacó o coloque em lugar seguro, acima de todo perigo.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Que do seu santuário venha o auxílio, e que do monte Sião ele lhe dê apoio firme.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Que ele se recorde das suas ofertas e aceite o sacrifício que você apresentou.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Que o SENHOR realize os desejos do seu coração e leve adiante todos os seus planos.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Ao sabermos da sua vitória, celebraremos com alegria e levantaremos nossas bandeiras em nome do nosso Deus; que o SENHOR atenda a todos os seus pedidos.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Agora sei que o SENHOR concede vitória ao seu escolhido; dos santos céus ele responde e salva com o poder da sua mão forte.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Alguns confiam em carros e outros em cavalos, mas nós confiamos no nome do SENHOR, nosso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Eles perdem a força e caem, mas nós nos levantamos e permanecemos firmes.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Ó SENHOR, salva-nos; que o rei nos responda quando clamarmos por ajuda.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de Davi.</w:t>
      </w:r>
    </w:p>
    <w:p>
      <w:pPr>
        <w:pStyle w:val="Heading2"/>
      </w:pPr>
      <w:r>
        <w:rPr>
          <w:lang w:val="pt_PT" w:bidi="pt_PT"/>
        </w:rPr>
        <w:t>Salmos 21:1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rei se alegra na força que vem do SENHOR; grande é a sua alegria pelas vitórias que Deus lhe concede.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SENHOR atendeu aos desejos do seu coração e respondeu às suas súplicas.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Com bondade e prontidão, o SENHOR foi ao seu encontro com bênçãos e colocou sobre sua cabeça uma coroa de ouro puro.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 pediu vida longa e plena, e o SENHOR lhe concedeu dias sem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Por causa das vitórias, sua fama cresceu; o SENHOR o vestiu de glória e honra.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se tornou o mais abençoado; diante do SENHOR, seu rosto se encheu de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rei confia no SENHOR; pelo amor fiel do Altíssimo, ele permanece firme.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Ó SENHOR, tua mão alcança todos os teus inimigos; tua mão direita encontra os que te odeiam.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No tempo da tua ira, o SENHOR os consome como fogo ardente; um fogo forte os devora.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Tu eliminas a descendência deles da terra; sua posteridade deixa de existir.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Ainda que planejem o mal e façam projetos contra o SENHOR, não terão êxito.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Tu os fazes recuar; teu arco está apontado diretamente contra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Ó SENHOR, sê exaltado na tua grande força; cantaremos e louvaremos a tua força.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Segundo a melodia A corça da manhã. Salmo de Davi.</w:t>
      </w:r>
    </w:p>
    <w:p>
      <w:pPr>
        <w:pStyle w:val="Heading2"/>
      </w:pPr>
      <w:r>
        <w:rPr>
          <w:lang w:val="pt_PT" w:bidi="pt_PT"/>
        </w:rPr>
        <w:t>Salmos 22:1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Meu Deus, meu Deus, por que me deixaste? Por que a salvação parece distante e meus gemidos não encontram resposta quando clamo por ajuda?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Meu Deus, clamo durante o dia e não respondes; à noite continuo a chamar e não encontro descanso.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Ainda assim, reconheço que tu és o Santo, entronizado no louvor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Nossos pais confiaram em ti; confiaram e foram libertados.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 ti clamaram e foram salvos; confiaram no SENHOR e não foram envergonhados.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Quanto a mim, sou tratado como nada, desprezado como um verme; sou alvo de zombaria e rejeição do meu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Todos os que me veem riem de mim; balançam a cabeça e lançam palavras duras.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Dizem: “Ele confiou no SENHOR; que o SENHOR o livre agora, se nele tem prazer”.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Contudo, foste tu quem me tirou do ventre; cuidaste de mim desde os primeiros dias.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Desde o nascimento pertenço a ti; desde o ventre de minha mãe, tu és o meu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Não te afastes de mim, pois a aflição está próxima e não há quem me socorra.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Muitos inimigos me cercam, fortes como touros de Basã.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Abrem a boca contra mim como leões que rugem e despedaçam.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Minhas forças se derramam como água; meus ossos se deslocam; meu coração se derrete como cera, e a coragem se vai.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Minha energia secou como barro ao sol; a língua se cola ao céu da boca; o SENHOR me deita no pó da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Um grupo de inimigos me rodeia como cães; homens violentos me cercam; como um leão, atacam minhas mãos e meus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Posso contar todos os meus ossos; eles me observam com desprezo.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Repartem entre si as minhas roupas e lançam sortes sobre a minha veste.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SENHOR, não fiques distante; tu és a minha força, vem depressa ajudar-me.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Livra-me da espada; salva a minha vida do poder dos cães.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Resgata-me da boca dos leões; livra-me dos chifres dos touros selvagens.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Anunciarei o teu nome aos meus irmãos; no meio da assembleia te louvarei.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Direi: “Louvem o SENHOR, vocês que o temem; glorifiquem-no, descendentes de Israel; respeitem-no, povo de Israel”.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Pois ele não desprezou o sofrimento do aflito, nem escondeu o rosto; ouviu quando ele clamou por socorro.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Por causa de ti, te louvarei na grande reunião; cumprirei meus votos diante dos que te respeitam.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Os necessitados comerão e ficarão satisfeitos; os que buscam o SENHOR o louvarão; que vivam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Todos os confins da terra se lembrarão e se voltarão para o SENHOR; todas as famílias das nações se prostrarão diante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Pois ao SENHOR pertence o reino; ele governa sobre as nações.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Todos os poderosos da terra comerão e o adorarão; diante dele se curvarão os que descem ao pó, todos os mortais.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A geração futura o servirá; falarão do SENHOR aos seus filhos.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Proclamarão a sua justiça a um povo que ainda nascerá, anunciando o que ele fez.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Davi.</w:t>
      </w:r>
    </w:p>
    <w:p>
      <w:pPr>
        <w:pStyle w:val="Heading2"/>
      </w:pPr>
      <w:r>
        <w:rPr>
          <w:lang w:val="pt_PT" w:bidi="pt_PT"/>
        </w:rPr>
        <w:t>Salmos 23:1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é o meu pastor; nada me falta, pois ele supre o que preciso.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 me conduz a campos verdes para repouso e me leva a águas tranquilas.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 restaura minha alma e me orienta por caminhos justos, por causa do seu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Ainda que eu atravesse um vale escuro, perto da morte, sigo sem medo, porque tu estás comigo; tua vara e teu cajado me dão conforto.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Preparas um banquete para mim diante dos meus adversários; recebes-me com honra, unges minha cabeça com óleo e fazes meu cálice transbordar.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Tenho certeza de que tua bondade e tua misericórdia me acompanham todos os dias; habitarei na casa do SENHOR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Davi.</w:t>
      </w:r>
    </w:p>
    <w:p>
      <w:pPr>
        <w:pStyle w:val="Heading2"/>
      </w:pPr>
      <w:r>
        <w:rPr>
          <w:lang w:val="pt_PT" w:bidi="pt_PT"/>
        </w:rPr>
        <w:t>Salmos 24:1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 terra pertence ao SENHOR; o mundo inteiro e todos os que nele vivem são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Foi ele quem firmou a terra sobre os mares e a estabeleceu sobre as águas.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Quem pode subir ao monte do SENHOR? Quem pode entrar em seu lugar santo?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Aquele que tem mãos limpas e coração íntegro, que não se entrega ao que é falso nem faz juramento enganoso.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Esse receberá a bênção do SENHOR, e Deus, seu Salvador, lhe concederá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Essa é a geração dos que o buscam, dos que desejam estar diante do Deus de Jacó.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Abram-se, portas antigas; levantem-se, entradas eternas, para que entre o Rei da glória!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Quem é o Rei da glória? É o SENHOR, forte e poderoso, poderoso em batalha.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Abram-se, portões; levantem-se, portas antigas, e deixem entrar o Rei da glória.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Quem é esse Rei da glória? O SENHOR dos Exércitos; ele é o Rei da glória.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Davi.</w:t>
      </w:r>
    </w:p>
    <w:p>
      <w:pPr>
        <w:pStyle w:val="Heading2"/>
      </w:pPr>
      <w:r>
        <w:rPr>
          <w:lang w:val="pt_PT" w:bidi="pt_PT"/>
        </w:rPr>
        <w:t>Salmos 25:1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SENHOR, nesta oração elevo a minha vida diante de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Meu Deus, em ti confio; não permitas que eu seja envergonhado, nem que meus inimigos se alegrem da minha queda.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Sei que quem espera no SENHOR não será frustrado; porém os que traem sem motivo serão confundidos.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SENHOR, mostra-me os teus caminhos e ensina-me por onde devo seguir.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Guia-me na tua verdade e instrui-me no que é correto, pois tu és Deus, meu Salvador; em ti esperarei todos os dias.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SENHOR, lembra-te das tuas misericórdias e da tua compaixão, que tens mostrado desde os tempos antigos.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Não recordes os erros e pecados da minha juventude; lembra-te de mim segundo a tua bondade, pois tu és bom.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SENHOR é bom e justo; por isso ensina o caminho certo aos que erram.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 conduz os humildes com justiça e lhes mostra o seu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Todos os caminhos do SENHOR são amor e fidelidade para os que guardam a sua aliança e obedecem aos seus mandamentos.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 causa do teu nome, SENHOR, perdoa o meu pecado, que é grande.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SENHOR ensina o caminho certo ao homem que o teme.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Esse homem viverá cercado de bênçãos, e seus descendentes herdarão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SENHOR revela seus segredos aos que o temem e lhes mostra a sua aliança.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Meus olhos estão sempre voltados para o SENHOR, pois só ele me livra das armadilhas do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SENHOR, volta-te para mim e tem misericórdia, pois estou só e aflito.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As angústias do meu coração aumentam; livra-me das minhas aflições e tira-me das dificuldades.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Vê a minha dor e o meu sofrimento e perdoa todos os meus pecados.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Observa os meus inimigos e vê como são muitos; eles me odeiam com ódio violento.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Guarda a minha vida e livra-me; não permitas que eu seja envergonhado, pois em ti confio.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Que a sinceridade e a retidão me protejam, porque a minha esperança está no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Ó Deus, liberta Israel de todas as suas aflições.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Davi.</w:t>
      </w:r>
    </w:p>
    <w:p>
      <w:pPr>
        <w:pStyle w:val="Heading2"/>
      </w:pPr>
      <w:r>
        <w:rPr>
          <w:lang w:val="pt_PT" w:bidi="pt_PT"/>
        </w:rPr>
        <w:t>Salmos 26:1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SENHOR, declara-me justo, pois tenho vivido com integridade e confiei em ti com todo o coração, sem vacilar.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Examina a minha vida por completo e põe-me à prova, ó SENHOR; observa com cuidado os meus desejos e os meus pensamentos.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 tua verdade e o teu amor fiel guiaram os meus passos e orientaram o meu modo de viver.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Não caminho com pessoas falsas nem me junto aos que vivem na mentira.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Rejeito os que se unem para praticar o mal e não me sento com os perversos.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Vivo com integridade e lavo as minhas mãos; assim me aproximo do teu altar com consciência limpa,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elevando a voz em cânticos de louvor para anunciar a todos as tuas obras grandiosas.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SENHOR, amo a tua casa, o lugar onde a tua presença gloriosa se manifesta.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Não me trates como os pecadores, nem me condenes com os homens violentos,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que praticam o mal e aceitam suborno.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Eu, porém, tenho vivido com retidão; livra-me e mostra compaixão por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Diante do teu povo louvarei o SENHOR, pois firmaste os meus passos e não permitiste que eu caísse.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Davi.</w:t>
      </w:r>
    </w:p>
    <w:p>
      <w:pPr>
        <w:pStyle w:val="Heading2"/>
      </w:pPr>
      <w:r>
        <w:rPr>
          <w:lang w:val="pt_PT" w:bidi="pt_PT"/>
        </w:rPr>
        <w:t>Salmos 27:1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é minha luz e minha salvação; quem poderá me causar temor? O SENHOR é meu abrigo seguro; de quem terei medo?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Quando pessoas perversas avançam contra mim para me destruir, são elas, meus inimigos e adversários, que tropeçam e caem.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Ainda que um grande exército se levante contra mim, meu coração não se abalará; mesmo em meio à guerra, confiarei no SENHOR e permanecerei firme.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Uma só coisa peço ao SENHOR e a busco com insistência: viver todos os dias na casa do SENHOR, contemplar sua bondade e meditar em seu templo.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Pois, no tempo da aflição, ele me guardará sob sua proteção; ele me acolherá em sua morada e me colocará sobre uma rocha segura.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Assim, minha cabeça se erguerá acima dos inimigos ao redor; oferecerei sacrifícios de gratidão em seu templo, cantarei e louvarei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SENHOR, escuta minha voz quando clamo; tem misericórdia de mim e responde ao meu pedido.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Meu coração ouviu teu chamado: “Busque a minha face”; e eu respondo: “Buscarei a face do SENHOR”.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Não escondas de mim a tua face, SENHOR; não rejeites com ira o teu servo; tu tens sido meu auxílio; não me deixes nem me abandones, ó Deus da minha salvação.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Mesmo que pai e mãe me deixem, o SENHOR me acolherá com cuidado.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SENHOR, ensina-me o teu caminho e guia meus passos por uma vereda plana, por causa dos que me espreitam.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Não me entregues ao desejo dos meus inimigos, pois se levantam contra mim falsas testemunhas e pessoas que respiram violência.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Estou certo de que verei a bondade do SENHOR manifestar-se nesta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Aguarde a ação do SENHOR; seja forte, fortaleça o coração e espere com confiança no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Davi.</w:t>
      </w:r>
    </w:p>
    <w:p>
      <w:pPr>
        <w:pStyle w:val="Heading2"/>
      </w:pPr>
      <w:r>
        <w:rPr>
          <w:lang w:val="pt_PT" w:bidi="pt_PT"/>
        </w:rPr>
        <w:t>Salmos 28:1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SENHOR, minha Rocha, escuta o meu clamor por ajuda; não fiques em silêncio, pois, se não responderes, perderei a esperança e descerei à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Atende à minha súplica quando ergo as mãos para o teu Lugar Santíssimo e quando grito por socorro diante de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Não me trates como os perversos, nem me juntes aos que praticam o mal; eles falam de paz, mas guardam engano no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Dá-lhes retorno conforme suas obras; paga-lhes segundo o que fazem, entrega-lhes o que merecem.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Eles não reconhecem as ações do SENHOR nem respeitam o que ele realizou; por isso serão derrubados e não se levantarão 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Bendito seja o SENHOR, pois ouviu a minha voz quando pedi ajuda.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SENHOR é a minha força e o meu escudo; nele confia o meu coração, e dele vem o socorro; por isso me alegro e o louvo com cânticos.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SENHOR é a força do seu povo; ele é fortaleza de salvação para o seu ungido.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Ó SENHOR, salva o teu povo e abençoa a herança que te pertence; cuida deles como pastor cuida do rebanho e guia o teu povo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Davi.</w:t>
      </w:r>
    </w:p>
    <w:p>
      <w:pPr>
        <w:pStyle w:val="Heading2"/>
      </w:pPr>
      <w:r>
        <w:rPr>
          <w:lang w:val="pt_PT" w:bidi="pt_PT"/>
        </w:rPr>
        <w:t>Salmos 29:1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Louvem o SENHOR, seres poderosos do céu; louvem o SENHOR com glória e com força.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Louvem o SENHOR pela grande glória que lhe é devida; adorem o SENHOR na santidade perfeita.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 voz do SENHOR ressoa sobre as águas; o Deus da glória troveja, e a voz do SENHOR se faz ouvir com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 voz do SENHOR é forte; a voz do SENHOR é cheia de majestade.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 voz do SENHOR parte os cedros; sim, o SENHOR quebra os grandes cedros do Líbano.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faz o Líbano estremecer, e também o monte Hermom; diante dele, eles saltam como bezerros e como novilhos selvagens.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 voz do SENHOR corta as chamas de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 voz do SENHOR abala o deserto; ele faz tremer o deserto de Cades.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 voz do SENHOR faz as corças darem cria; e a voz do SENHOR deixa as florestas sem folhas. No templo do SENHOR, todos clamam: “Glória!”.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SENHOR governou sobre o dilúvio e mostrou que é Rei da criação; sim, o SENHOR reina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SENHOR dá força ao seu povo; o SENHOR abençoa o seu povo com paz.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Davi. Cântico para a dedicação do templo (casa, em hebraico).</w:t>
      </w:r>
    </w:p>
    <w:p>
      <w:pPr>
        <w:pStyle w:val="Heading2"/>
      </w:pPr>
      <w:r>
        <w:rPr>
          <w:lang w:val="pt_PT" w:bidi="pt_PT"/>
        </w:rPr>
        <w:t>Salmos 30:1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Eu exaltarei o SENHOR, porque ele me livrou dos meus inimigos; eles não puderam se alegrar com uma vitória sobre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Eu clamei por socorro ao SENHOR, meu Deus, e ele me curou.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SENHOR me tirou da sepultura; quando eu já descia à cova, ele me devolveu 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Vocês, consagrados ao SENHOR, cantem salmos; louvem o seu santo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Porque a tua ira dura apenas um instante, mas o teu favor permanece por toda a vida; o choro pode persistir durante a noite, porém pela manhã chega a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Quando tudo me ia bem, eu dizia comigo mesmo: “Estou seguro; nunca serei abalado”.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Pelo favor do SENHOR eu estava firme como montanha; mas, quando ele escondeu a sua face, eu fiquei tomado de medo.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Então eu clamei ao SENHOR; a ele eu supliquei por misericórdia.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“Que proveito haverá se eu morrer e for sepultado? O pó, debaixo da terra, não pode louvar o SENHOR nem anunciar a sua fidelidade”.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Ouve, SENHOR, a minha oração; tem compaixão de mim e ajuda-me,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Tu mudaste o meu luto em dança; tiraste de mim as roupas de luto e me vestiste com roupas de festa,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para que eu cante louvores sem cessar; sim, SENHOR, meu Deus, eu te darei graças por toda a minha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de Davi.</w:t>
      </w:r>
    </w:p>
    <w:p>
      <w:pPr>
        <w:pStyle w:val="Heading2"/>
      </w:pPr>
      <w:r>
        <w:rPr>
          <w:lang w:val="pt_PT" w:bidi="pt_PT"/>
        </w:rPr>
        <w:t>Salmos 31:1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 SENHOR encontro abrigo; não me deixes passar vergonha. Revela a tua justiça e liberta-me.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Ouve o meu clamor e socorre-me sem demora. Sê minha rocha de proteção, uma fortaleza firme contra os perseguidores.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Pois o SENHOR é minha rocha e meu refúgio seguro. Conduz‑me e guia‑me por causa do teu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Retira-me da armadilha escondida pelos inimigos, porque o SENHOR é o meu abrigo.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Em tuas mãos entrego o meu espírito. Resgata-me, pois o SENHOR é o Deus fiel e verdadeiro.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Rejeito os que confiam em ídolos vazios; eu confio somente no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Viverei com alegria, pois experimentei o seu amor cuidadoso. O SENHOR viu minha aflição e o aperto do meu coração,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 não me entregou ao poder dos inimigos; antes, colocou meus pés em lugar amplo.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Tem misericórdia de mim, SENHOR, pois estou angustiado. Meus olhos se cansaram de chorar, meu corpo enfraqueceu de tristeza.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Minha vida se consome na dor, e meus dias passam entre gemidos. O meu pecado desgasta minhas forças, e todo o meu ser se enfraquece.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Tornei-me alvo de zombaria para os inimigos e até para os vizinhos; meus amigos se afastam com medo. Ao me verem na rua, fogem.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Para eles sou como alguém morto; pareço um vaso quebrado e sem valor.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Ouço sussurros e mentiras ao meu redor; tramam contra mim e planejam minha queda. Por isso vivo com temor.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Contudo, continuo confiando no SENHOR e declaro: o SENHOR é o meu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Meus dias estão nas mãos do SENHOR. Livra-me dos inimigos e dos que buscam minha destruição.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Faz brilhar a luz do teu rosto sobre o teu servo. Salva-me por causa do teu grande amor.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Não me deixes cair em vergonha, SENHOR; responde aos meus pedidos insistentes. Que os culpados sejam envergonhados, e que os perversos se calem na sepultura.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Emudece os que falam mentiras e atacam os justos com orgulho e desprezo.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Como é grande a bondade do SENHOR para os que o respeitam! Ele a mostra a todos que buscam sua proteção.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Na segurança da sua presença, o SENHOR os esconde dos planos maus e das palavras falsas. Sua presença é abrigo perfeito.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Bendito seja o SENHOR, pois mostrou seu amor admirável quando eu estava cercado por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Na pressa, pensei: “O SENHOR me esqueceu”. Mas não foi assim; ele ouviu meu clamor quando pedi ajuda.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Amem o SENHOR, todos os seus fiéis. O SENHOR guarda com cuidado os leais e retribui com firmeza aos orgulhosos.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Sejam fortes e tenham coragem, todos os que esperam no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De Davi. Poema.</w:t>
      </w:r>
    </w:p>
    <w:p>
      <w:pPr>
        <w:pStyle w:val="Heading2"/>
      </w:pPr>
      <w:r>
        <w:rPr>
          <w:lang w:val="pt_PT" w:bidi="pt_PT"/>
        </w:rPr>
        <w:t>Salmos 32:1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Feliz é a pessoa cujas faltas foram perdoadas e cujos pecados foram removidos.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Feliz é aquele a quem o SENHOR não atribui culpa e em cujo coração não há engano.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Por um tempo calei meus erros; minhas forças se consumiram, e gemi o dia todo.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De dia e de noite a tua mão pesou sobre mim; meu vigor secou como um riacho na estiagem.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Então reconheci minha culpa e não escondi meu pecado; decidi confessar minhas transgressões ao SENHOR, e tu perdoaste a culpa do meu pecado.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Por isso, que todos os fiéis orem ao SENHOR enquanto ele pode ser encontrado; quando as águas se levantarem, não os alcançarão.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Tu és o meu refúgio; livras-me da aflição e me cercas com cânticos de vitória.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“Eu o instruirei e o ensinarei”, diz o SENHOR; “mostrarei o caminho a seguir e cuidarei de você”.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Não sejam teimosos como o cavalo ou a mula, que não entendem; precisam de freio e rédeas para serem controlados.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Muitos sofrimentos cercam os maus, mas o amor fiel do SENHOR envolve quem nele confia.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Alegrem-se no SENHOR e exultem, vocês que são justos; cantem de alegria todos os que têm coração sincero.</w:t>
      </w:r>
    </w:p>
    <w:p>
      <w:pPr>
        <w:pStyle w:val="Heading2"/>
      </w:pPr>
      <w:r>
        <w:rPr>
          <w:lang w:val="pt_PT" w:bidi="pt_PT"/>
        </w:rPr>
        <w:t>Salmos 33:1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Cantem com alegria ao SENHOR, vocês que são justos; louvar o SENHOR é próprio das pessoas corretas.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Ofereçam ao SENHOR cânticos de gratidão com harpa de dez cordas; usem instrumentos de corda para entoar salmos em seu louvor.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Cantem ao SENHOR uma canção nova; toquem com habilidade e celebrem com gritos de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Façam isso porque a palavra do SENHOR é verdadeira, e ele é fiel em tudo o que realiza.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Ele ama o que é justo e o que é correto; a terra está cheia da bondade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Pela palavra do SENHOR os céus foram feitos; pelo sopro de sua boca surgiram todos os astros.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 junta as águas do mar como um montão; guarda as águas profundas em reservatórios.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 isso, que toda a terra tema o SENHOR; que todos os habitantes do mundo tremam diante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Pois ele falou, e tudo passou a existir; ele ordenou, e o universo se firmou.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SENHOR desfaz os planos das nações e frustra os projetos dos povos.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Mas os planos do SENHOR permanecem para sempre; suas decisões não mudam ao longo do tempo.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Feliz é a nação que tem o SENHOR como seu Deus, o povo que ele escolheu para lhe pertencer.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Do céu o SENHOR observa e vê toda a humanidade.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De sua morada, ele observa todos os moradores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Ele formou o coração de cada pessoa e conhece tudo o que fazem.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Um rei não se salva pelo tamanho do seu exército; um guerreiro não vence apenas por sua força.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 cavalo preparado para a batalha não garante vitória; apesar de sua força, não pode salvar.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Mas o SENHOR cuida dos que o respeitam e confiam em seu amor fiel.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Ele os livra do perigo de morte e os sustenta quando há fome na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Nossa esperança está no SENHOR; ele é quem nos ajuda e nos protege.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Nosso coração se alegra nele, pois confiamos em seu santo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SENHOR, que o teu amor constante esteja sobre nós, pois em ti colocamos a nossa esperança.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Davi, quando se fingiu de louco perante Abimeleque, que o expulsou, e ele se foi.</w:t>
      </w:r>
    </w:p>
    <w:p>
      <w:pPr>
        <w:pStyle w:val="Heading2"/>
      </w:pPr>
      <w:r>
        <w:rPr>
          <w:lang w:val="pt_PT" w:bidi="pt_PT"/>
        </w:rPr>
        <w:t>Salmos 34:1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Louvarei o SENHOR por toda a minha vida; em todo tempo, em todo lugar, minha boca anunciará o seu louvor.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Meu coração se alegra no SENHOR; os abatidos ouvirão isso e se encherão de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Venham comigo e proclamemos a grandeza do SENHOR; exaltemos juntos o seu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Busquei o SENHOR, e ele me respondeu; retirou de mim todo o medo.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que voltam o olhar para ele ficam radiantes e não ficam envergonhados.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Eu estava aflito e clamei ao SENHOR; ele me ouviu e me libertou de todas as angústias.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anjo do SENHOR acampa ao redor dos que o temem e os livra do perigo.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Provem e vejam como o SENHOR é bom; feliz é quem nele confia.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Temam o SENHOR, vocês, seus santos, pois nada falta aos que o temem.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Os leõezinhos sofrem fome e necessidade, mas aos que buscam o SENHOR nada lhes falta.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Filhos e filhas, aproximem-se e escutem; eu lhes ensinarei o temor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Quem deseja amar a vida e ver dias felizes?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Guarde a língua do mal e os lábios da mentira.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Afaste-se do mal e pratique o bem; busque a paz e empenhe-se por mantê-la.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Os olhos do SENHOR estão atentos aos justos, e seus ouvidos escutam o seu clamor.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rosto do SENHOR se volta contra os que fazem o mal, para apagar da terra a lembrança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Os justos clamam, e o SENHOR os ouve; ele os livra de todas as suas aflições.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 SENHOR está perto dos que têm o coração quebrantado e salva os de espírito humilde.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Muitas são as dores do justo, mas o SENHOR o livra de todas 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SENHOR protege todos os seus ossos; nenhum deles será quebrado.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mal levará à morte os maus; quem odeia o justo será condenado.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 SENHOR resgata a vida dos seus servos; ninguém que nele se refugia será condenado.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Davi.</w:t>
      </w:r>
    </w:p>
    <w:p>
      <w:pPr>
        <w:pStyle w:val="Heading2"/>
      </w:pPr>
      <w:r>
        <w:rPr>
          <w:lang w:val="pt_PT" w:bidi="pt_PT"/>
        </w:rPr>
        <w:t>Salmos 35:1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SENHOR, defende-me dos que me acusam; enfrenta os que me atacam.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Veste a armadura, toma o escudo e levanta-te para me ajudar.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Ergue a lança e a arma para bloquear o inimigo; impede que meus inimigos se aproximem e diz à minha alma: “Eu sou a tua salvação”.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Sejam vencidos e humilhados os que buscam tirar-me a vida; recuem envergonhados os que planejam o meu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Sejam como palha levada pelo vento; que o anjo do SENHOR os faça fugir.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Torna escuro e perigoso o caminho deles; que o anjo do SENHOR os persiga.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Pois sem motivo armaram planos para me destruir; cavaram uma armadilha no meu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Que a destruição venha de surpresa sobre eles; que caiam na própria armadilha e sejam destruídos.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Então minha alma se alegrará no SENHOR; exultarei porque ele me salvou.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Do fundo do meu ser direi: “Não há ninguém como o SENHOR; ele livra o fraco do mais forte, o pobre e o necessitado dos que os exploram”.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Testemunhas falsas se levantam contra mim e me acusam do que não sei.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Pagam-me o bem com o mal, e isso me deixa profundamente triste.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Contudo, quando adoeceram, vesti luto, humilhei-me com jejum e orei por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Andei triste como por um irmão ou amigo; curvei-me em dor, como quem chora por sua mãe.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 quando eu caí em dificuldade, alegraram-se e se juntaram contra mim; até desconhecidos falaram mentiras a meu respeito.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Esses perversos se reuniram contra mim; ameaçaram-me e zombaram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SENHOR, até quando ficarás olhando? Salva-me dos ataques deles; livra minha vida desses leões.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Assim te darei graças diante do povo; no meio da grande assembleia te louvarei.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Não permitas que os traiçoeiros se alegrem com a minha queda; não deixes que os que me odeiam sem motivo zombem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Eles não falam de paz; planejam traição contra os que vivem em paz na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Gritam acusações contra mim e dizem: “Vimos com nossos próprios olhos!”.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Mas o SENHOR viu isso; não fiques em silêncio, não me deixes só.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Levanta-te, meu SENHOR; desperta para fazer justiça e defender a minha causa, meu Deus e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SENHOR, meu Deus, tu és justo; declara-me inocente segundo a tua justiça e não deixes que se alegrem com a minha condenação.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Não permitas que digam em seu coração: “Agora nosso desejo se cumpriu; vamos acabar com ele”.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Sejam totalmente derrotados e cobertos de vergonha os que se alegraram com o meu sofrimento e buscaram destruir-me quando eu caí em desgraça.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Enche de alegria os que desejam o meu bem; que sempre digam: “O SENHOR seja engrandecido, pois se agrada do bem-estar do seu servo”.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Então proclamarei o dia inteiro a tua justiça e o teu louvor.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de Davi, servo do Senhor.</w:t>
      </w:r>
    </w:p>
    <w:p>
      <w:pPr>
        <w:pStyle w:val="Heading2"/>
      </w:pPr>
      <w:r>
        <w:rPr>
          <w:lang w:val="pt_PT" w:bidi="pt_PT"/>
        </w:rPr>
        <w:t>Salmos 36:1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 íntimo do perverso, o pecado governa seus passos; não há temor de Deus diante de seus olhos.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erro o engana; ele se acha importante e não reconhece nem odeia as próprias faltas.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Suas palavras espalham engano e falsidade; falta-lhe discernimento e ele rejeita fazer o bem.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Mesmo à noite, planeja o mal e segue caminhos que não são bons; ele não rejeita o erro.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teu amor, SENHOR, se eleva acima dos céus; a tua fidelidade alcança além das nuvens.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 tua justiça é firme como as montanhas; teus juízos são profundos como o grande mar; tu guardas pessoas e animais.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Quão precioso é o teu cuidado amoroso, ó Deus; por isso os seres humanos se abrigam à sombra das tuas asas.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Eles se saciam com a abundância da tua casa e bebem livremente dos teus rios de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Pois em ti está a fonte da vida; na tua luz, vemos a luz.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Mantém o teu amor constante sobre os que te conhecem e concede justiça aos que têm coração reto.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Não permitas que o orgulhoso me oprima, nem que a mão do perverso me derrube.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Ali caíram os que praticam o mal; estão abatidos e não conseguem se levantar.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Davi.</w:t>
      </w:r>
    </w:p>
    <w:p>
      <w:pPr>
        <w:pStyle w:val="Heading2"/>
      </w:pPr>
      <w:r>
        <w:rPr>
          <w:lang w:val="pt_PT" w:bidi="pt_PT"/>
        </w:rPr>
        <w:t>Salmos 37:1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Não se aflija por causa dos perversos, nem tenha inveja dos que praticam 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Eles logo secam como a relva e murcham como a planta verde.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Confie no SENHOR e faça o bem; assim você habitará em segurança e terá paz.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Tenha no SENHOR a sua alegria, e ele atenderá aos desejos do seu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Entregue ao SENHOR o seu caminho; confie nele, e ele agirá.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fará brilhar a sua justiça como a luz e mostrará a sua causa como o sol do meio-dia.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Descanse no SENHOR e espere com paciência; não se irrite com o sucesso de quem faz 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Afaste a ira e abandone a fúria; não se deixe levar, pois isso traz dano.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Os maus serão eliminados, mas os que confiam no SENHOR herdarão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Em pouco tempo os perversos não existirão; você os procurará e não os achará.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Os humildes, porém, receberão a terra por herança e viverão em plena paz.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mau trama contra o justo e range os dentes contra ele;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SENHOR ri dele, pois vê que o dia do juízo se aproxima.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Os maus empunham espada e arco para ferir o pobre e o humilde, para matar os que andam no caminho reto.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Contudo, a espada deles atingirá o próprio coração, e seus arcos serão quebrados.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Melhor é o pouco do justo do que a grande riqueza dos maus,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pois a força dos perversos será quebrada, mas o SENHOR sustenta os justos.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 SENHOR acompanha a vida dos íntegros e guarda para eles uma herança duradoura.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Nos dias difíceis, eles não ficarão desamparados; em tempos de fome, terão o suficiente.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Os maus, porém, desaparecerão; os inimigos do SENHOR murcharão como a erva e se dissiparão como fumaça.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mau toma emprestado e não paga; o justo tem o bastante e reparte com generosidade.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Os abençoados pelo SENHOR herdarão a terra, mas os amaldiçoados serão eliminados.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O SENHOR firma os passos de quem lhe agrada e se alegra em seu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Se cair, não ficará prostrado, pois o SENHOR o segura pela mão.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Fui jovem e agora sou velho, e nunca vi o justo abandonado pelo SENHOR, nem seus filhos mendigando pão.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Ele é sempre bondoso e empresta com boa vontade; seus filhos serão abençoados.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Afaste-se do mal e pratique o bem, e você terá um lar estável.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Pois o SENHOR ama a justiça e não abandona os seus; eles serão guardados para sempre, mas a descendência dos injustos será destruída.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Os justos herdarão a terra e nela habitarão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A boca do justo fala com sabedoria e seus lábios dão bons conselhos,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porque a lei do seu Deus está em seu coração; seus passos não vacilam.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O mau observa o justo e procura tirar-lhe a vida,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mas o SENHOR não o entregará em suas mãos nem o condenará no julgamento.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Espere com paciência no SENHOR e siga o seu caminho; ele o exaltará para herdar a terra, e você verá a queda dos maus.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Vi um homem orgulhoso e perverso crescer forte como um cedro do Líbano;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depois passei, e ele já não estava; procurei, e não o encontrei.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Observe o íntegro e considere o justo: quem vive em paz terá um fim abençoado.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Os transgressores serão destruídos juntos; o futuro dos ímpios será eliminado.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A salvação dos justos vem do SENHOR; ele é a sua proteção no tempo da angústia.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O SENHOR os ajuda e livra dos maus; ele os salva, porque nele confiam.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Davi. Uma petição.</w:t>
      </w:r>
    </w:p>
    <w:p>
      <w:pPr>
        <w:pStyle w:val="Heading2"/>
      </w:pPr>
      <w:r>
        <w:rPr>
          <w:lang w:val="pt_PT" w:bidi="pt_PT"/>
        </w:rPr>
        <w:t>Salmos 38:1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SENHOR, não me repreendas enquanto estás irado, nem me corrijas no calor do teu furor.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As tuas flechas me atingiram fundo, e o peso da tua mão caiu sobre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Por causa da tua ira, meu corpo perdeu a saúde; por causa do meu pecado, não há paz em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Minhas culpas me cobrem como águas profundas; são um fardo pesado demais para suportar.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Minhas feridas estão inflamadas e com mau cheiro por causa da minha falta de juízo.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Ando curvado e abatido o dia inteiro; caminho como quem está de luto.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Minhas costelas ardem como fogo, e todo o meu corpo está enfermo.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Estou fraco e quebrado; gemo sem cessar, pois meu coração treme de medo.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Diante do SENHOR estão todos os meus desejos; nenhum suspiro meu lhe é oculto.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Meu coração dispara, minhas forças se esgotam; até a luz dos meus olhos se apaga.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Amigos e parentes se afastam por causa da minha aflição; até os vizinhos me evitam.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Meus inimigos armam laços para tirar minha vida; espalham mentiras e planejam minha ruína o dia todo.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Tornei-me como surdo que não escuta, como mudo que não abre a boca.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Faço-me de surdo e não respondo com palavras.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Em ti espero, SENHOR; de ti aguardo resposta, ó SENHOR, meu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Pois eu disse: não permitas que se alegrem com minha queda, nem que me ataquem quando eu tropeçar.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Estou prestes a cair, e minha dor me acompanha dia e noite.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Confesso a minha culpa e me aflijo por causa do meu pecado.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Meus inimigos são muitos e fortes; grande é o número dos que me odeiam sem motivo.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Pagam-me o bem com o mal, porque eu fico do lado dos justos e dos bons.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SENHOR, não me abandones; não te afastes de mim, ó meu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SENHOR, meu Salvador, vem depressa em meu auxílio.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Ao estilo de Jedutum. Salmo de Davi.</w:t>
      </w:r>
    </w:p>
    <w:p>
      <w:pPr>
        <w:pStyle w:val="Heading2"/>
      </w:pPr>
      <w:r>
        <w:rPr>
          <w:lang w:val="pt_PT" w:bidi="pt_PT"/>
        </w:rPr>
        <w:t>Salmos 39:1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Pensei comigo: cuidarei do meu caminho e das minhas palavras, para não pecar; guardarei silêncio enquanto os ímpios estiverem diante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Permaneci calado como quem não fala; não disse nada, nem mesmo o que era bom, e a minha dor cresceu.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coração ardia dentro de mim; enquanto eu pensava em silêncio, o fogo aumentava, e então comecei a falar.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SENHOR, faz-me conhecer o fim da minha vida e a medida dos meus dias; mostra-me como meus dias são curtos e como sou frágil.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Fizeste os meus dias tão curtos como alguns instantes; diante de ti, minha vida é quase nada; o ser humano é apenas um sopro.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ser humano passa como uma sombra; inquieta-se em vão; ajunta bens, mas não sabe quem os usará.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Agora, SENHOR, o que posso esperar? Tu és a minha única esperança.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Livra-me de todas as minhas faltas, para que eu não seja motivo de zombaria.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SENHOR, fico em silêncio; não abro a boca, pois sei que isso vem de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Afasta de mim o teu castigo; já não suporto os golpes da tua mão.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Quando repreendes alguém por causa do pecado, destróis como a traça o que ele tem de precioso; sim, a vida humana é apenas um sopro.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Ó SENHOR, ouve a minha oração; escuta o meu clamor; não ignores as minhas lágrimas; nesta terra sou estrangeiro e peregrino, como foram meus pais.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Desvia de mim o teu olhar; permite-me recuperar o fôlego antes que eu parta e deixe de existir.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de Davi.</w:t>
      </w:r>
    </w:p>
    <w:p>
      <w:pPr>
        <w:pStyle w:val="Heading2"/>
      </w:pPr>
      <w:r>
        <w:rPr>
          <w:lang w:val="pt_PT" w:bidi="pt_PT"/>
        </w:rPr>
        <w:t>Salmos 40:1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Esperei com confiança pelo SENHOR; ele se voltou para mim e escutou o meu clamor.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 me retirou de um poço profundo de angústia e medo, de um chão de lama; colocou-me sobre a rocha e firmou os meus passos.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Pôs em minha boca um cântico novo, um louvor ao nosso Deus; muitos verão o que ele fez, terão reverência pelo SENHOR e nele confiarão.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Feliz é quem confia no SENHOR e não se apoia em pessoas orgulhosas, nem segue os que vivem na falsidade.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SENHOR, meu Deus, são muitas as maravilhas que realizaste por nós; teus pensamentos para conosco são muitos, ninguém se compara a ti; eu desejaria anunciar tuas obras, mas são numerosas demais.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que desejas não são sacrifícios e ofertas; queres que eu te ouça e te obedeça, mais do que rituais.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Então eu disse: Aqui estou; assim está escrito no livro a meu respeito.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Tenho prazer em cumprir a tua vontade, ó meu Deus; a tua lei está gravada no meu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Proclamo ao povo a tua justiça; não me calo, e o SENHOR bem o sabe.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Não guardo a tua justiça apenas para mim; anuncio em voz clara a tua fidelidade e a tua salvação; não escondo do povo a tua graça e a tua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SENHOR, não retires de mim a tua misericórdia; guarda-me com o teu amor e com a tua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Pois os problemas que me cercam são grandes demais; minhas culpas me alcançaram, e já não consigo ver; são mais numerosas que os fios da minha cabeça, e o ânimo me falta.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Por favor, SENHOR, vem libertar-me; apressa-te, SENHOR, em socorrer-me.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Cobre de vergonha e desonra os que procuram destruir-me; frustra os planos dos que se alegram com o meu sofrimento.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Fiquem atônitos com a própria ruína os que zombam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Alegrem-se no SENHOR todos os que o buscam; os que amam a sua salvação digam sempre: “Grande é o SENHOR!”.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Quanto a mim, sou pobre e necessitado; o SENHOR pensa em mim; ele é o meu apoio e o meu Salvador; vem salvar-me depressa, ó meu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de Davi.</w:t>
      </w:r>
    </w:p>
    <w:p>
      <w:pPr>
        <w:pStyle w:val="Heading2"/>
      </w:pPr>
      <w:r>
        <w:rPr>
          <w:lang w:val="pt_PT" w:bidi="pt_PT"/>
        </w:rPr>
        <w:t>Salmos 41:1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Feliz é quem cuida do necessitado; o SENHOR o livra no dia da aflição.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SENHOR o guarda e preserva sua vida; faz com que seja feliz na terra e não o entrega ao desejo dos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Quando adoece, o SENHOR o sustenta no leito de enfermidade; tu transformas o seu leito enquanto ele está doente.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Eu disse: “Ó SENHOR, tem misericórdia de mim; cura minha alma, pois pequei contra ti”.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Meus inimigos falam com maldade e perguntam: “Quando ele morrerá e seu nome será esquecido?”.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Quem me visita fala com falsidade; recolhe más notícias sobre mim e depois espalha calúnias.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Os que me odeiam se reúnem em segredo; tramam contra mim e inventam mentiras.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Dizem: “Algo maligno caiu sobre ele; agora que está deitado, não se levantará”.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Até o amigo em quem confiei, com quem partilhei o pão, voltou-se contra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Mas tu, SENHOR, tem misericórdia de mim; restaura-me para que eu os retribua.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Sei que te agradas de mim, pois não permitiste que meu inimigo triunfasse sobre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Tu me sustentas por minha integridade e me colocas para sempre diante de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Bendito seja o SENHOR, Deus de Israel, de eternidade a eternidade. Amém! Amém!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Um poema dos coraítas.</w:t>
      </w:r>
    </w:p>
    <w:p>
      <w:pPr>
        <w:pStyle w:val="Heading2"/>
      </w:pPr>
      <w:r>
        <w:rPr>
          <w:lang w:val="pt_PT" w:bidi="pt_PT"/>
        </w:rPr>
        <w:t>Salmos 42:1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Assim como a corça busca com urgência as correntes de água, assim a minha alma anseia por ti, ó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 minha alma tem sede de Deus, do Deus vivo; quando poderei vir e estar diante da tua presença?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Minhas lágrimas são meu alimento de dia e de noite, enquanto meus inimigos zombam e perguntam: “Onde está o seu Deus?”.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Lembro-me de quando eu ia à frente do povo, subindo ao templo para adorar, com cânticos de alegria e louvor, em meio a uma grande festa; e isso me faz chorar.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Por que você está abatida, ó minha alma? Por que está tão desanimada? Confie em Deus, pois ainda o louvarei; ele é o meu Salvador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 o meu Deus. Minha alma está profundamente abatida; por isso me recordo de ti, desde a terra do Jordão, do monte Hermom e do monte Mizar.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Um abismo chama outro abismo ao som das tuas quedas d’água; todas as tuas ondas e correntes passam sobre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Contudo, de dia o SENHOR me concede o seu amor fiel; à noite canto louvores e faço oração ao meu Deus, que me sustenta 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Digo a Deus, minha Rocha: “Por que te esqueceste de mim? Por que devo andar triste por causa da opressão dos meus inimigos?”.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Quando eles zombam e perguntam sem cessar: “Onde está o seu Deus?”, sinto como se uma dor profunda atingisse meus ossos.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 que você está abatida, ó minha alma? Por que está tão desanimada? Espere em Deus, pois ainda o louvarei; ele é o meu Salvador e o meu Deus.</w:t>
      </w:r>
    </w:p>
    <w:p>
      <w:pPr>
        <w:pStyle w:val="Heading2"/>
      </w:pPr>
      <w:r>
        <w:rPr>
          <w:lang w:val="pt_PT" w:bidi="pt_PT"/>
        </w:rPr>
        <w:t>Salmos 43:1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Deus, defende a minha causa com justiça contra um povo sem fidelidade; livra-me de homens enganosos e injustos.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Pois tu, ó Deus, és a minha força. Por que me afastaste? Por que caminho em tristeza e dor por causa da opressão do inimigo?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Envia a tua luz e a tua verdade para me conduzirem; que elas me levem ao teu monte santo e à tua morada.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me aproximarei do altar de Deus, do Deus que é a minha alegria e o meu canto; com a harpa eu te louvarei, ó Deus, meu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Por que você está abatida, ó minha alma? Por que está tão desanimada? Espere em Deus, pois ainda o louvarei; ele é o meu Salvador e o meu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Dos coraítas. Um poema.</w:t>
      </w:r>
    </w:p>
    <w:p>
      <w:pPr>
        <w:pStyle w:val="Heading2"/>
      </w:pPr>
      <w:r>
        <w:rPr>
          <w:lang w:val="pt_PT" w:bidi="pt_PT"/>
        </w:rPr>
        <w:t>Salmos 44:1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Deus, ouvimos com nossos próprios ouvidos; nossos pais nos contaram as obras que realizaste em seus dias antigos.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Com tua mão expulsaste povos da terra e ali plantaste o teu povo; firmaste Israel e o fizeste prosperar.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Não foi pela força deles nem por suas armas; foi pela tua mão direita, pelo teu braço forte e pela luz do teu rosto, porque os amaste.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Ó Deus, tu és o meu Rei; ordena vitórias e confirma a salvação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Com a tua ajuda avançamos contra os inimigos; pelo teu nome pisamos os que se levantam contra nós.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Não confio no meu arco, nem a minha espada pode me salvar.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Tu nos salvas dos adversários e cobres de vergonha os que nos odeiam.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Em Deus nos gloriamos todo o tempo; louvaremos o teu nome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Contudo, tu nos rejeitaste e nos expuseste à vergonha; já não marchas com nossos exércitos.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Fizeste-nos recuar diante do inimigo; os que nos odeiam tomam nossos bens.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Entregaste o teu povo como ovelhas ao abate e nos espalhaste entre as nações.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Vendeste o teu povo por pouco valor e nada ganhaste com isso.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Tornaste-nos motivo de zombaria para os vizinhos; somos alvo de riso e desprezo ao redor.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Fizeste de nós um provérbio entre as nações; os povos balançam a cabeça ao nos ver.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 vergonha me acompanha o dia inteiro; meu rosto está coberto de humilhação.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Isso acontece por causa das vozes que insultam e blasfemam, por causa do inimigo que busca vingança.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Tudo isso nos alcançou, embora não tenhamos te esquecido nem quebrado a tua aliança.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Nosso coração não se afastou de ti; nossos passos não saíram do teu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Por que nos esmagaste em terra árida e nos cobriste com sombra profunda?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Se tivéssemos esquecido o nome do nosso Deus e estendido as mãos a deuses estranhos,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Deus não saberia? Pois ele conhece os segredos do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Por tua causa enfrentamos a morte o dia todo; somos tratados como ovelhas levadas para o matadouro.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Desperta, SENHOR! Por que dormes? Levanta-te e não nos rejeites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Por que escondes o teu rosto e te esqueces da nossa aflição e opressão?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Estamos abatidos até o pó; nosso corpo se arrasta pelo chão.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Levanta-te para nos ajudar; resgata-nos por causa do teu amor fiel.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Conforme a melodia Os lírios. Dos coraítas. Poema. Cântico de casamento.</w:t>
      </w:r>
    </w:p>
    <w:p>
      <w:pPr>
        <w:pStyle w:val="Heading2"/>
      </w:pPr>
      <w:r>
        <w:rPr>
          <w:lang w:val="pt_PT" w:bidi="pt_PT"/>
        </w:rPr>
        <w:t>Salmos 45:1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Meu coração transborda de boas palavras; estou inspirado como um escritor hábil, e ofereço ao rei o meu cântico bem formado.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Tu és o mais notável entre os homens; a graça está em teus lábios, e por isso Deus te abençoou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Coloca a espada junto ao corpo, ó guerreiro poderoso; reveste-te de glória e de majestade.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Em tua majestade, avança e cavalga rumo à vitória; defende a verdade, a mansidão e a justiça, e que a tua mão direita faça obras grandiosas.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Tuas flechas são agudas; elas atingem o coração dos inimigos, e as nações caem diante de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teu trono, ó Deus, permanece para sempre; a justiça e a retidão sustentam o teu reino.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Tu amas a justiça e rejeitas o pecado; por isso Deus, o teu Deus, te ungiu com o óleo da alegria, acima de teus companheiros.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Tuas vestes exalam mirra, aloés e cássia; e, nos palácios de marfim, sons de cordas se levantam para te alegrar.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Entre as mulheres do teu palácio estão filhas de reis; à tua direita está a rainha, adornada com joias finas, feitas do ouro puro de Ofir.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Ouve com atenção, ó princesa; considera o que digo, e não fiques presa às lembranças de tua terra e da casa de teu pai.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rei se agrada de tua beleza; prostra-te diante dele, pois agora ele é o teu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povo de Tiro virá com presentes; e pessoas poderosas buscarão o teu favor.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 filha do rei é bela dentro do palácio; sua formosura é grande, e suas roupas têm fios de 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Vestida com roupas finas e bordadas, ela é conduzida à presença do rei; e com ela seguem as damas de honra, também levadas à sua presença.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Elas entram com alegria e júbilo; entram no palácio real em festa.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No futuro, teus filhos ocuparão o lugar de teus pais; tu os farás príncipes por toda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Farei o teu nome ser lembrado por todas as gerações; por isso, as nações te honrarão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Dos coraítas. Para vozes agudas. Um cântico.</w:t>
      </w:r>
    </w:p>
    <w:p>
      <w:pPr>
        <w:pStyle w:val="Heading2"/>
      </w:pPr>
      <w:r>
        <w:rPr>
          <w:lang w:val="pt_PT" w:bidi="pt_PT"/>
        </w:rPr>
        <w:t>Salmos 46:1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Deus é nosso abrigo seguro e nossa força constante; nele encontramos ajuda fiel nos dias de aflição.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Por isso não tememos, ainda que a terra se mova e as montanhas caiam no fundo do 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Mesmo quando as águas rugem e transbordam, e os montes tremem com sua violência, não tememos.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Há um rio que alegra a cidade de Deus; seus canais trazem alegria ao lugar santo do Altíssimo.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Deus está no meio dela; por isso não será abalada; ao amanhecer, o próprio Deus a socorre.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As nações se agitam e os reinos vacilam; quando Deus levanta a voz, a terra se desfaz.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SENHOR dos Exércitos está conosco; o Deus de Israel é o nosso refúgio.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Venham e vejam as obras do SENHOR; ele fez grandes desolações na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 faz cessar as guerras em toda a terra; quebra o arco, parte a lança e consome os escudos no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“Aquietem-se e reconheçam que eu sou Deus; serei honrado entre as nações e exaltado na terra”.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SENHOR dos Exércitos está conosco; o Deus de Israel é o nosso refúgio.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dos coraítas.</w:t>
      </w:r>
    </w:p>
    <w:p>
      <w:pPr>
        <w:pStyle w:val="Heading2"/>
      </w:pPr>
      <w:r>
        <w:rPr>
          <w:lang w:val="pt_PT" w:bidi="pt_PT"/>
        </w:rPr>
        <w:t>Salmos 47:1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Povos de toda parte, batam palmas; elevem a Deus louvores com canto 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Pois o SENHOR Altíssimo é poderoso; ele governa como Rei sobre toda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 colocou povos debaixo de nós e nações sob nossos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 escolheu para nós uma herança; é a honra dos descendentes de Jacó, a quem ama.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Deus sobe em meio a aclamações; o SENHOR avança ao som claro das trombetas.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Cantem salmos a Deus; cantem salmos ao nosso 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Porque Deus reina sobre toda a terra; cantem louvores com entendimento.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Deus está sentado em seu trono santo; ele governa todas as nações.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Os líderes dos povos se reúnem com o povo do Deus de Abraão; pois os protetores da terra pertencem ao SENHOR, e ele é exaltado sobre toda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Um cântico. Salmo dos coraítas.</w:t>
      </w:r>
    </w:p>
    <w:p>
      <w:pPr>
        <w:pStyle w:val="Heading2"/>
      </w:pPr>
      <w:r>
        <w:rPr>
          <w:lang w:val="pt_PT" w:bidi="pt_PT"/>
        </w:rPr>
        <w:t>Salmos 48:1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é grande e digno de louvor na cidade do nosso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Observem a beleza do seu monte santo, Sião, nas extremidades do norte, cidade do grande Rei e alegria de toda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próprio Deus habita em seus palácios e se revela como proteção segura.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Reis se juntaram e passaram juntos ao redor da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Ao verem a cidade, ficaram espantados, tomados de medo, e fugiram depressa.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terror os venceu, e sentiram dores como as de uma mulher em trabalho de parto.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Pois com o vento do leste tu destróis os navios de Társis.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que ouvimos, agora vimos com nossos olhos na cidade do SENHOR dos Exércitos, na cidade do nosso Deus: Deus a mantém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Ó Deus, no teu templo refletimos sobre o teu amor fiel e constante.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teu nome, ó Deus, é conhecido em toda a terra; o teu louvor chega aos confins do mundo, e a tua mão direita pratica a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Sião se alegra, e as cidades de Judá cantam, porque os teus julgamentos são justos.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Percorram Sião, caminhem por ela, contem cada uma de suas torres.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Observem com atenção as muralhas e vejam bem os palácios, para contar às próximas gerações.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Assim saberão que este Deus é o nosso Deus para sempre; ele nos guia até 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dos coraítas.</w:t>
      </w:r>
    </w:p>
    <w:p>
      <w:pPr>
        <w:pStyle w:val="Heading2"/>
      </w:pPr>
      <w:r>
        <w:rPr>
          <w:lang w:val="pt_PT" w:bidi="pt_PT"/>
        </w:rPr>
        <w:t>Salmos 49:1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Atenção, povos de toda parte; escutem com cuidado, habitantes da terra inteira.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Ouçam, pessoas de posição elevada e pessoas simples; ricos e pobres, prestem atenção.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Falarei com sabedoria; do meu coração sairão reflexões profundas.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Ao som da harpa, falarei sobre um enigma da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Não temerei os dias difíceis nem a dor, quando inimigos agirem com traição contra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Pois há pessoas que confiam em seus bens e se orgulham de suas riquezas.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Nenhuma delas, por mais rica que seja, pode resgatar a vida de um irmão nem pagar a Deus o preço da salvação.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valor de uma vida é alto demais; não existe pagamento suficiente.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Ninguém pode comprar a vida eterna nem evitar 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Os sábios morrem, assim como os tolos e os ignorantes; suas riquezas passam para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No íntimo, pensam que suas casas durarão para sempre; dão seus nomes às terras.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Contudo, o ser humano, mesmo honrado e orgulhoso de seus bens, termina como os animais.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Esse é o caminho dos que confiam em si mesmos e de quem os segue; ainda assim, muitos os aplaudem.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Como ovelhas, são levados à sepultura; a morte os guia, e longe de suas casas tudo o que têm desaparece.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 Deus livrará a minha vida do poder da morte e me acolherá quando eu partir.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Por isso, não tenha medo ao ver alguém enriquecer e aumentar a glória de sua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Ao morrer, nada levará consigo; sua glória não o acompanhará.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Durante a vida, pode elogiar a si mesmo e receber aplausos por seus sucessos.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Ainda assim, se juntará aos antepassados e nunca mais verá a luz.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ser humano pode ter fama e riqueza, mas sem entendimento morre como qualquer animal.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da família de Asafe.</w:t>
      </w:r>
    </w:p>
    <w:p>
      <w:pPr>
        <w:pStyle w:val="Heading2"/>
      </w:pPr>
      <w:r>
        <w:rPr>
          <w:lang w:val="pt_PT" w:bidi="pt_PT"/>
        </w:rPr>
        <w:t>Salmos 50:1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Deus poderoso, o SENHOR, convoca toda a humanidade, de uma extremidade da terra até a outra.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De Sião, lugar de beleza completa, a luz gloriosa de Deus resplandece.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Nosso Deus se aproxima e fala com força; diante dele avança um fogo que consome, e ao redor se levanta uma grande tempestade.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 chama os céus e a terra para serem testemunhas no julgamento do seu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“Reúnam o meu povo, aqueles que assumiram compromisso comigo por meio de sacrifício”.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Os céus anunciam a sua justiça, pois o próprio Deus é o juiz.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Ó meu povo, escute o que digo; Israel, preste atenção, pois eu sou o seu Deus e falo contra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Não o repreendo por causa dos seus sacrifícios, nem pelas ofertas queimadas que estão sempre diante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Não preciso de novilhos do seu estábulo, nem de bodes dos seus currais.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Pois todos os animais da floresta são meus, e também o gado que vive sobre os montes.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Conheço todas as aves das montanhas, e tudo o que se move no campo me pertence.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Se eu tivesse fome, não lhe pediria nada, porque o mundo e tudo o que nele existe são meus.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Acaso eu como carne de bois ou bebo sangue de cabritos?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Ofereça a Deus um sacrifício de gratidão e cumpra as promessas feitas ao Altíssimo.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Clame a mim no dia da aflição; eu o livrarei, e você me honrará.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Ao perverso, Deus diz: “De que serve repetir as minhas leis e falar da minha aliança,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se você rejeita a disciplina e lança fora as minhas palavras?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Você se agrada do ladrão e se associa a ele; anda junto com adúlteros.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Sua boca pratica o mal, e sua língua constrói enganos.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Você fala contra o seu irmão e acusa o filho da sua própria mãe.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Fiquei em silêncio, e você pensou que eu fosse como você; mas agora o repreendo e exponho os seus erros.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“Considerem isto, vocês que se esquecem de Deus, para que eu não os destrua sem que haja quem os livre.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Quem oferece gratidão me honra; e a quem escolhe andar no caminho certo, eu mostrarei a salvação de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de Davi. Escrito quando o profeta Natã veio falar com Davi, depois que este cometeu adultério com Bate-Seba.</w:t>
      </w:r>
    </w:p>
    <w:p>
      <w:pPr>
        <w:pStyle w:val="Heading2"/>
      </w:pPr>
      <w:r>
        <w:rPr>
          <w:lang w:val="pt_PT" w:bidi="pt_PT"/>
        </w:rPr>
        <w:t>Salmos 51:1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Deus, mostra misericórdia para comigo por causa do teu amor fiel; pela tua grande compaixão, apaga a marca das minhas faltas.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Lava-me por completo da minha culpa e purifica-me do meu pecado.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Pois reconheço minhas transgressões, e o meu erro está sempre diante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Contra ti pequei, contra ti somente; fiz o que é mau aos teus olhos, e és justo quando julgas e correto quando decides.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Pois fui gerado em iniquidade, e em pecado minha mãe me concebeu.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Tu desejas verdade no íntimo; ensina-me sabedoria no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Purifica-me com hissopo, e ficarei limpo; lava-me, e serei mais branco que a neve.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Faz-me ouvir novamente alegria e contentamento; que se alegrem os ossos que feriste.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Desvia o teu olhar dos meus pecados e apaga todas as minhas iniquidades.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Cria em mim, ó Deus, um coração puro e renova em mim um espírito firme e sincero.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Não me afastes da tua presença nem retires de mim o teu Espírito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Devolve-me a alegria da tua salvação e sustenta-me com um espírito disposto a obedecer.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ensinarei os teus caminhos aos que erram, e os pecadores voltarão para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Ó Deus, Deus da minha salvação, livra-me da culpa do sangue derramado, e minha língua cantará a tua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Ó SENHOR, abre os meus lábios, e a minha boca anunciará o teu louvor.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Pois não te agradas de sacrifícios; se assim fosse, eu os ofereceria, mas holocaustos não te satisfazem.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 sacrifício que te agrada é um espírito quebrantado; um coração humilde e arrependido não desprezarás.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SENHOR, faz o bem a Sião segundo a tua bondade e edifica os muros de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Então te agradarás das ofertas feitas com justiça, dos holocaustos e sacrifícios completos; então novilhos serão oferecidos sobre o teu altar.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Poema de Davi, quando o edomita Doegue foi a Saul e lhe contou: “Davi foi à casa de Abimeleque”.</w:t>
      </w:r>
    </w:p>
    <w:p>
      <w:pPr>
        <w:pStyle w:val="Heading2"/>
      </w:pPr>
      <w:r>
        <w:rPr>
          <w:lang w:val="pt_PT" w:bidi="pt_PT"/>
        </w:rPr>
        <w:t>Salmos 52:1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Você se considera um herói forte e poderoso; você se alegra no mal que praticou? Contudo, o amor de Deus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Sua língua é cortante como uma lâmina; com ela você planeja o mal e sustenta a mentira.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Você escolhe o mal em vez do bem, o erro em lugar do que é justo; prefere mentir a falar 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Homem mau e enganador, você tem prazer em ferir os outros com suas palavras.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Por isso, o próprio Deus o derrubará para sempre; ele o arrancará de sua casa e apagará seu nome da memória dos vivos.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Os que obedecem a Deus verão isso; sentirão temor e também rirão, e dirão: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“Vejam o destino do homem que rejeitou a Deus como refúgio, confiou nas riquezas em vez de confiar em Deus e buscou segurança na própria maldade”.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Quanto a mim, viverei protegido pelo SENHOR, como oliveira que floresce na casa de Deus; confio no amor constante e eterno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Ó SENHOR, eu te louvarei para sempre por teus feitos; diante dos fiéis proclamarei o teu nome, porque tu és bom.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Conforme mahalath. Poema de Davi.</w:t>
      </w:r>
    </w:p>
    <w:p>
      <w:pPr>
        <w:pStyle w:val="Heading2"/>
      </w:pPr>
      <w:r>
        <w:rPr>
          <w:lang w:val="pt_PT" w:bidi="pt_PT"/>
        </w:rPr>
        <w:t>Salmos 53:1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Os tolos afirmam em seu íntimo: “Deus não existe”. Eles se corrompem e praticam atos vergonhosos; assim, ninguém faz o bem.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Do céu, Deus observa a humanidade, procurando alguém que entenda e que busque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Todos se desviaram do rumo certo e se perderam; todos se corromperam. Não há quem faça o bem; não há sequer um.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Será que os que praticam o mal não aprendem? Eles consomem o meu povo como quem come pão; não invocam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Ali eles serão tomados por grande medo, sem haver motivo, pois Deus dispersou os ossos dos que atacam o seu povo; serão humilhados, porque Deus os rejeitou.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Quem dera Deus viesse de Sião para libertar Israel! Quando Deus libertar o seu povo da opressão, Jacó se alegrará, e Israel exultará.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Com instrumentos de cordas. Poema de Davi, quando os zifeus foram a Saul e disseram: “Acaso Davi não se está escondendo entre nós?”.</w:t>
      </w:r>
    </w:p>
    <w:p>
      <w:pPr>
        <w:pStyle w:val="Heading2"/>
      </w:pPr>
      <w:r>
        <w:rPr>
          <w:lang w:val="pt_PT" w:bidi="pt_PT"/>
        </w:rPr>
        <w:t>Salmos 54:1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Deus, salva-me pelo poder do teu nome; defende-me com a tua força.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Escuta com atenção a minha oração; recebe as palavras que saem da minha boca.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Homens violentos se levantam contra mim e buscam tirar a minha vida; são cruéis e não consideram a presença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Contudo, Deus está ao meu lado; o SENHOR é quem me ajuda e sustenta a minha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Ele fará voltar o mal sobre os meus inimigos; ó SENHOR, por tua fidelidade, põe fim aos perversos.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Então, com alegria e gratidão, oferecerei sacrifícios; louvarei o teu nome, porque o SENHOR é bom.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Pois Deus me livrou de toda angústia; meus olhos viram a queda dos meus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Com instrumentos de cordas. Poema de Davi.</w:t>
      </w:r>
    </w:p>
    <w:p>
      <w:pPr>
        <w:pStyle w:val="Heading2"/>
      </w:pPr>
      <w:r>
        <w:rPr>
          <w:lang w:val="pt_PT" w:bidi="pt_PT"/>
        </w:rPr>
        <w:t>Salmos 55:1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Ouve a minha oração, ó Deus; não te ocultes quando clamo por socorro.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Atende-me com cuidado e responde-me; meus pensamentos se agitam, e estou profundamente aflito.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Meus adversários levantam a voz contra mim; homens perversos me cercam e lançam maldade com grande 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Meu coração dispara dentro do peito; o medo da morte me alcança.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temor e o tremor me dominam; o pavor me envolve por completo.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Então eu disse: “Quem me dera ter asas como a pomba; eu voaria para longe e encontraria descanso.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Eu partiria depressa para regiões distantes; ali faria do deserto o meu refúgio.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Assim acharia abrigo seguro, longe do vendaval e da tempestade”.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SENHOR, causa confusão entre eles e faz com que não consigam mais se entender, pois vejo violência e brigas na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Dia e noite eles rondam os muros; dentro da cidade espalham maldade e miséria.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No interior há ruína; nas ruas reinam opressão e engano.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Não é um inimigo que me afronta; se fosse, eu suportaria e poderia me esconder.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É você, meu igual, meu companheiro, meu amigo próximo, que me trai.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Juntos caminhávamos em harmonia; íamos com alegria à casa de Deus entre o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Que a morte venha sobre eles, pois o pecado habita em seu lar e em seu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Quanto a mim, clamarei a Deus, e o SENHOR me salvará.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Pela manhã, ao meio-dia e à tarde, oro com angústia; ele escuta a minha voz.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Muitos me perseguem e buscam minha ruína, mas ele resgata minha vida e concede paz à minha alma.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Deus, que reina desde sempre, me ouvirá e fará justiça; eles não temem a Deus nem mudam de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falso amigo atacou quem vivia em paz com ele; quebrou os acordos que havia firmado.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Suas palavras eram suaves como manteiga, mas o coração planejava morte; falava com doçura, porém escondia lâminas.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Entregue suas preocupações ao SENHOR, e ele sustentará você; ele jamais permitirá que o justo caia.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Deus lançará assassinos e traidores no abismo da destruição; morrerão cedo e não alcançarão metade dos seus dias; eu, porém, confio no SENHOR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Conforme a melodia Uma pomba em carvalhos distantes. Poema epigráfico de Davi. Quando os filisteus prenderam Davi em Gate.</w:t>
      </w:r>
    </w:p>
    <w:p>
      <w:pPr>
        <w:pStyle w:val="Heading2"/>
      </w:pPr>
      <w:r>
        <w:rPr>
          <w:lang w:val="pt_PT" w:bidi="pt_PT"/>
        </w:rPr>
        <w:t>Salmos 56:1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Deus, tem compaixão de mim, pois meus inimigos me atacam sem cessar e procuram me destruir dia e noite.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Eles observam cada passo meu para me ferir com traição; são muitos e agem com orgulho.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Quando o medo me alcançar, colocarei minha confiança no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Em Deus confio e descanso; louvo ao SENHOR por suas promessas. Confio em Deus; o que pode fazer um simples mortal?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Eles distorcem minhas palavras e planejam o mal contra mim o tempo todo.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Reúnem-se em segredo, seguem meus passos e aguardam a ocasião para tirar minha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Ó Deus, por causa da maldade deles, não os deixes escapar; em tua ira, derruba as nações.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SENHOR conhece minhas perseguições; recolheu minhas lágrimas e registrou cada uma em seu livro.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No dia em que eu clamar por ajuda, meus inimigos recuarão; sei com certeza que Deus está ao meu lado.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Confio plenamente em Deus; louvo o SENHOR por suas promessas.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Não temerei nada, pois confio em Deus; homens comuns não poderão me destruir.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Por isso, ó Deus, cumprirei os votos que fiz e apresentarei ofertas de gratidão por toda a minha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SENHOR me livrou da morte e guardou meus pés de cair; assim, caminharei na luz de Deus por todos os meus dias.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Conforme a melodia Não destruas. Poema epigráfico de Davi. Quando Davi fugiu de Saul para a caverna.</w:t>
      </w:r>
    </w:p>
    <w:p>
      <w:pPr>
        <w:pStyle w:val="Heading2"/>
      </w:pPr>
      <w:r>
        <w:rPr>
          <w:lang w:val="pt_PT" w:bidi="pt_PT"/>
        </w:rPr>
        <w:t>Salmos 57:1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Tem misericórdia de mim, ó Deus, tem misericórdia; em ti minha alma encontra refúgio, e sob tuas asas me abrigo até que o perigo passe.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Clamarei ao Deus Altíssimo, ao Deus que realiza seus propósitos em meu favor.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Do céu ele envia socorro e me salva; ele expõe a vergonha dos que me perseguem, pois é fiel e cheio de amor por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Estou cercado por feras como leões; seus dentes parecem lanças e flechas, e as línguas são como espadas afiadas.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Sê exaltado acima dos céus, ó Deus; manifesta tua glória sobre toda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Armaram uma rede para meus passos, e minha alma ficou abatida; cavaram uma cova no meu caminho, mas nela eles mesmos caíram.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Meu coração está firme e confiante, ó Deus; cantarei e entoarei louvores.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Desperta, minha glória; despertem, harpa e lira; acordarei ao romper da manhã.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Entre os povos te louvarei, SENHOR; entre as nações cantarei hinos ao teu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Pois teu amor é grande, mais alto que os céus, e tua fidelidade alcança as nuvens.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Sê exaltado acima dos céus, ó Deus; faz resplandecer tua glória sobre toda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Conforme a melodia Não destruas. Poema epigráfico de Davi.</w:t>
      </w:r>
    </w:p>
    <w:p>
      <w:pPr>
        <w:pStyle w:val="Heading2"/>
      </w:pPr>
      <w:r>
        <w:rPr>
          <w:lang w:val="pt_PT" w:bidi="pt_PT"/>
        </w:rPr>
        <w:t>Salmos 58:1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Onde está a justiça verdadeira, juízes? Autoridades, vocês julgam as pessoas com honestidade?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Não, vocês não julgam com retidão; antes planejam o mal e espalham violência pela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Os perversos se afastam de Deus desde o nascimento; desde cedo seguem o caminho do erro e da mentira.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veneno deles é como o das serpentes; fecham os ouvidos como a cobra que se faz de surda,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para não ouvir a voz dos encantadores, mesmo dos mais habilidosos.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Ó SENHOR, quebra os dentes deles; despedaça as presas desses leões fortes.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Que se dissipem como água que some na areia; quando armarem o arco, que as flechas se enfraqueçam como erva pisada.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Que sejam como a lesma que se desfaz no lodo; como um bebê que nasce sem vida e nunca vê o sol.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Deus os arrebatará vivos em sua ira, como uma tempestade; eles desaparecerão mais rápido do que o tempo que o fogo leva para esquentar uma panela.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Os justos se alegrarão ao ver o castigo cair sobre os maus; caminharão seguros ao lavar os pés no sangue dos ímpios.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Então se dirá: “Vale a pena ser justo e obedecer a Deus, pois há um Deus que julga a terra”.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Conforme a melodia Não destruas. Poema epigráfico de Davi, quando Saul enviou homens para vigiarem a casa de Davi a fim de matá-lo.</w:t>
      </w:r>
    </w:p>
    <w:p>
      <w:pPr>
        <w:pStyle w:val="Heading2"/>
      </w:pPr>
      <w:r>
        <w:rPr>
          <w:lang w:val="pt_PT" w:bidi="pt_PT"/>
        </w:rPr>
        <w:t>Salmos 59:1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Meu Deus, livra-me dos meus inimigos; não permitas que me alcancem.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Resgata-me dos que praticam o mal; salva-me dos homens violentos e sanguinários.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Eles espreitam para tirar minha vida; nada fiz contra eles, e ainda assim os poderosos se unem para me ferir, ó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Sou inocente, mas eles vêm contra mim; levanta-te, observa o que ocorre e vem em meu auxílio.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Ó SENHOR, Deus dos Exércitos, Deus de Israel, desperta e enfrenta todas as nações; não poupes quem vive na maldade.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Ao cair da noite, rondam a cidade, procurando-me, rosnando como cães ferozes.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Lançam insultos e ameaças com a boca e dizem: “Quem nos ouvirá?”.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Mas o SENHOR ri deles e zomba de todas as nações.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Ó Deus, minha força, em ti espero; tu és meu protetor e me guardas em segurança.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Meu Deus fiel vem ao meu encontro e me mostra seu amor.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Não os destruas de uma vez, para que o povo não esqueça a lição; com teu poder, dispersa-os e derruba-os, ó SENHOR, nosso escudo.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Que caiam por causa de suas próprias palavras e do seu orgulho; por causa das maldições e mentiras que disseram,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castiga-os com tua ira e põe fim a eles, até que desapareçam; assim todos saberão que Deus governa Israel e reina até os confins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Ao cair da noite, meus inimigos voltam a rondar a cidade, rosnando como cães ferozes.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Andam de um lado a outro em busca de alimento; não se saciam e por isso uivam.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Quanto a mim, cantarei à tua força, SENHOR; pela manhã proclamarei teu amor, pois tens sido meu refúgio no dia da aflição.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Ó Deus, minha força, sempre te louvarei, porque és meu refúgio, o Deus que mostra grande amor por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Conforme a melodia O lírio da aliança. Didático. Poema epigráfico de Davi. Quando este combateu Arã Naaraim a Arã Zobá, e quando Joabe voltou e feriu doze mil edomitas no vale do Sal.</w:t>
      </w:r>
    </w:p>
    <w:p>
      <w:pPr>
        <w:pStyle w:val="Heading2"/>
      </w:pPr>
      <w:r>
        <w:rPr>
          <w:lang w:val="pt_PT" w:bidi="pt_PT"/>
        </w:rPr>
        <w:t>Salmos 60:1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Deus, tu nos afastaste e dispersaste nossas forças; a tua ira caiu sobre nós; por favor, volta a nos guardar.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Tu fizeste a terra tremer e se partir; fecha as fendas, pois tudo ameaça cair.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Tu permitiste que o teu povo sofresse muito; fomos atingidos e ficamos confusos, como quem bebe vinho forte.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SENHOR levantou um sinal para os que o temem, para que se levantem com confiança.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Salva-nos com a tua mão direita e responde-nos, para que os teus amados sejam libertados.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Deus falou em sua santidade e prometeu nos apoiar. Ele declarou: “Quando eu triunfar, repartirei Siquém e dividirei o vale de Sucote.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Gileade me pertence, e Manassés também; Efraim será como meu capacete de guerra, e Judá será como meu cetro de comando.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Moabe será como servo que lava meus pés; sobre Edom colocarei minhas sandálias; e sobre a Filístia levantarei meu grito de vitória”.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Quem me conduzirá, como vencedor, às cidades fortes de Edom?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Não foste tu, ó Deus, que nos rejeitaste e deixaste de marchar com nossos exércitos?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Ó SENHOR, volta e ajuda-nos na aflição, pois a ajuda humana não tem valor.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Com Deus faremos grandes obras; ele mesmo pisará os nossos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Com instrumentos de cordas. Salmo de Davi.</w:t>
      </w:r>
    </w:p>
    <w:p>
      <w:pPr>
        <w:pStyle w:val="Heading2"/>
      </w:pPr>
      <w:r>
        <w:rPr>
          <w:lang w:val="pt_PT" w:bidi="pt_PT"/>
        </w:rPr>
        <w:t>Salmos 61:1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Ouve-me, ó Deus; atende ao meu clamor e escuta a minha 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Mesmo distante, dos confins da terra, eu clamo a ti quando meu coração desfalece; conduz-me à rocha alta demais para eu alcançar sozinho.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Pois o SENHOR é a minha proteção constante, uma torre forte diante do inimigo.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Habitarei para sempre na tua tenda e buscarei abrigo sob as tuas asas.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Ó Deus, tu ouviste os meus votos e me concedeste a herança reservada aos que te honram.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Concede longa vida ao rei; que seus dias se estendam por muitas gerações.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Que ele permaneça diante do SENHOR para sempre; guarda-o com amor e fidelidade.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Assim, cantarei louvores ao teu nome para sempre, cumprindo meus votos dia após 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Ao estilo de Jedutum. Salmo de Davi.</w:t>
      </w:r>
    </w:p>
    <w:p>
      <w:pPr>
        <w:pStyle w:val="Heading2"/>
      </w:pPr>
      <w:r>
        <w:rPr>
          <w:lang w:val="pt_PT" w:bidi="pt_PT"/>
        </w:rPr>
        <w:t>Salmos 62:1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Minha alma descansa somente em Deus; nele espero em silêncio, pois dele vem a minha salvação.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Somente ele é a rocha que me livra; ele é meu protetor constante. As lutas da vida não me vencerão.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Até quando vocês tentarão me destruir, como se eu fosse um muro inclinado ou uma cerca prestes a cair?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Vocês planejam tirar-me do lugar elevado; usam a mentira para isso. Com a boca abençoam, mas no coração guardam ódio.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Descanso apenas em Deus; nele confio, e minha alma permanece tranquila. Dele procede a minha esperança.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Somente ele é a rocha que me salva; ele é meu protetor fiel. As dificuldades não conseguirão me derrubar.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Minha salvação e minha honra dependem somente de Deus; ele é minha rocha firme e meu abrigo seguro.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Ó meu povo, confie no SENHOR em todo tempo; apresente a ele o peso do seu coração, pois Deus é nosso refúgio.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Os seres humanos são como um sopro, sejam eles de posição alta ou humilde; colocados na balança, são mais leves que um sopro.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Não confiem em riquezas obtidas por roubo, nem se orgulhem do ganho pela exploração; se a riqueza aumentar, não entreguem a ela o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Mais de uma vez ouvi Deus declarar: “O poder pertence a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Ao SENHOR também pertence o amor fiel, pois ele retribui a cada pessoa conforme as suas 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Davi, quando este se encontrava no deserto de Judá.</w:t>
      </w:r>
    </w:p>
    <w:p>
      <w:pPr>
        <w:pStyle w:val="Heading2"/>
      </w:pPr>
      <w:r>
        <w:rPr>
          <w:lang w:val="pt_PT" w:bidi="pt_PT"/>
        </w:rPr>
        <w:t>Salmos 63:1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Deus, meu Deus forte, eu te procuro ao amanhecer; minha alma tem sede do SENHOR, e meu corpo inteiro anseia por ti nesta terra seca.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 teu santuário eu te contemplei; ali vi o teu poder e a tua glória.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Meus lábios te exaltam, pois o teu amor fiel vale mais do que a própria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Assim, eu te bendirei enquanto viver; levantarei as mãos e invocarei o teu nome com confiança.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SENHOR sacia plenamente a minha alma, e eu te louvarei com palavras cheias de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Durante a noite, quando estou desperto, penso em ti; nas horas da madrugada, medito em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Tu és o meu auxílio constante; à sombra das tuas asas, canto com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Minha vida se apega ao SENHOR, e a tua mão direita me sustenta.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Porém, os que buscam a minha destruição descerão às profundezas do reino dos mortos.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Cairão pela espada; serão deixados como presa dos animais selvagens.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Mas o rei se alegrará em Deus; todos os que juram pelo seu nome o louvarão, pois ele fechará a boca dos mentirosos.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de Davi.</w:t>
      </w:r>
    </w:p>
    <w:p>
      <w:pPr>
        <w:pStyle w:val="Heading2"/>
      </w:pPr>
      <w:r>
        <w:rPr>
          <w:lang w:val="pt_PT" w:bidi="pt_PT"/>
        </w:rPr>
        <w:t>Salmos 64:1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Ouve-me, ó Deus, quando exponho minhas aflições; guarda minha vida do medo que tenho dos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Protege-me das tramas dos perversos e do barulho dos que praticam 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Eles afiam a língua como espada e lançam palavras duras como flechas envenenadas.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Buscam ferir às escondidas; atacam o justo de surpresa e não temem castigo.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Incentivam-se mutuamente para o mal; reúnem-se em segredo para armar laços e dizem: “Ninguém nos verá”.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Eles procuram maneiras de fazer o mal e levam seus planos até o fim; o coração humano é profundo e difícil de entender.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Mas Deus os atingirá com sua flecha; de repente cairão, feridos.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Tropeçarão por causa das próprias palavras; seus planos se voltarão contra eles, e todos que os virem balançarão a cabeça.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Então todos temerão a Deus, reconhecerão sua grandeza e anunciarão suas obras.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Os justos se alegrarão no SENHOR e nele confiarão; os que andam em retidão exultarão de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de Davi. Um cântico.</w:t>
      </w:r>
    </w:p>
    <w:p>
      <w:pPr>
        <w:pStyle w:val="Heading2"/>
      </w:pPr>
      <w:r>
        <w:rPr>
          <w:lang w:val="pt_PT" w:bidi="pt_PT"/>
        </w:rPr>
        <w:t>Salmos 65:1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Deus, em Sião o silêncio diante do SENHOR é louvor; a ti cumpriremos os votos que fizemos.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Todos os povos se aproximam do SENHOR, pois tu escutas e respondes às orações.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Ainda que nossas faltas e injustiças sejam muitas, o SENHOR concede perdão.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Felizes são os que tu escolhes e chamas para viver perto de ti; morar em tua casa nos enche de alegria por causa de tua bondade.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Com atos justos e poderosos, ó Deus, nosso Salvador, o SENHOR nos responde; tu és a esperança de toda a terra e dos mares mais distantes.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Pela tua força, formaste os montes e os firmaste, mostrando grande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Tu acalmas a fúria dos mares, o ruído das ondas e o tumulto das nações.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Até nas terras mais longínquas, tuas obras causam temor reverente; do nascer ao pôr do sol, o SENHOR desperta cânticos de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SENHOR visita a terra com chuva e a rega; assim o solo se torna fértil e produz muito; o rio de Deus está cheio de água, e os campos dão abundantes cereais.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 água cai sobre os sulcos, amolece a terra, desfaz os torrões e faz brotar as sementes.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SENHOR faz o ano ser bom com sua bondade; por onde tu passas, a terra fica cheia de fartura.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Os pastos do deserto ficam verdes, e os montes se vestem de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Os campos se enchem de rebanhos, os vales se cobrem de cereal; toda a terra vibra e canta de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Um cântico. Um salmo.</w:t>
      </w:r>
    </w:p>
    <w:p>
      <w:pPr>
        <w:pStyle w:val="Heading2"/>
      </w:pPr>
      <w:r>
        <w:rPr>
          <w:lang w:val="pt_PT" w:bidi="pt_PT"/>
        </w:rPr>
        <w:t>Salmos 66:1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Povos de toda a terra, elevem a voz e proclamem louvores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Cantem salmos ao seu nome glorioso; venham todos celebrar com cânticos.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Digam a Deus: “Como são admiráveis as tuas obras; pelo teu grande poder, os inimigos se rendem e obedecem.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Toda a terra te adora, cantando salmos e hinos para exaltar o teu nome”.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Venham e observem os feitos grandiosos de Deus; vejam as obras impressionantes realizadas em favor do seu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abriu um caminho seco no meio do mar, e o povo atravessou o rio a pé; ali nos alegramos nele.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 governa para sempre com poder sobre toda a terra; que os rebeldes tenham cuidado, pois Deus vigia as nações.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Povos do mundo, bendigam o nosso Deus e façam ouvir em alta voz os seus louvores.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É ele quem guarda a nossa vida e não permite que nossos pés vacilem.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SENHOR, nosso Deus, nos provou e nos purificou no fogo, como se refina a prata.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 nos colocou em armadilhas e pôs cargas pesadas sobre nossas costas.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Permitiu que inimigos passassem sobre nós; atravessamos fogo e água, mas depois nos conduziu a um lugar de abundância.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Agora entrarei no seu templo com ofertas queimadas, para cumprir os votos feitos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São promessas que meus lábios declararam quando eu estava em aflição.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Trago sacrifícios de carneiros; ofereço bois junto com bodes; a fumaça dessas ofertas subirá como sacrifício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Venham ouvir, todos os que temem e obedecem a Deus; contarei o que ele realizou por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 ele clamei por socorro e com minha língua o exaltei.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Se eu tivesse guardado o pecado no coração, Deus não teria me escutado.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Contudo, Deus me ouviu e atendeu à oração que lhe apresentei.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Bendito seja Deus, que não rejeitou minha súplica nem retirou de mim o seu amor fiel.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Com instrumentos de cordas. Um salmo. Um cântico.</w:t>
      </w:r>
    </w:p>
    <w:p>
      <w:pPr>
        <w:pStyle w:val="Heading2"/>
      </w:pPr>
      <w:r>
        <w:rPr>
          <w:lang w:val="pt_PT" w:bidi="pt_PT"/>
        </w:rPr>
        <w:t>Salmos 67:1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Que Deus tenha misericórdia de nós e nos abençoe; que o brilho do seu rosto esteja sobre nós.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Assim, na terra se conhecerá o caminho de Deus, e todas as nações saberão da sua salvação.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Que os povos te louvem, ó Deus; que todos os povos elevem louvor.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Que as nações se alegrem e cantem com alegria, pois julgas os povos com justiça e guias as nações na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 os povos te louvem, ó Deus; que todos os povos elevem louvor.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 terra deu o seu fruto, e Deus, o nosso Deus, nos abençoou.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Que Deus continue a nos abençoar, e que todos os confins da terra temam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de Davi. Um cântico.</w:t>
      </w:r>
    </w:p>
    <w:p>
      <w:pPr>
        <w:pStyle w:val="Heading2"/>
      </w:pPr>
      <w:r>
        <w:rPr>
          <w:lang w:val="pt_PT" w:bidi="pt_PT"/>
        </w:rPr>
        <w:t>Salmos 68:1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Que Deus se levante; que seus inimigos se dispersem, e que os que o odeiam fujam de sua presença.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Que o SENHOR os espalhe como o vento leva a fumaça; que os maus se desfaçam diante de Deus, como cera ao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Os justos, porém, se alegram; cantam com prazer diante do SENHOR e se enchem de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Cantem a Deus e louvem o seu nome; honrem aquele que cavalga sobre as nuvens; seu nome é SENHOR; alegrem-se diante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Ele é Pai dos órfãos e defensor das viúvas; Deus cuida deles em sua santa morada.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Deus dá um lar ao que está solitário; liberta os prisioneiros; mas os rebeldes vivem em terra seca.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Quando o SENHOR conduziu o seu povo pelo deserto, naquela grande caminhada,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 terra tremeu e os céus derramaram chuva diante de Deus, o Deus do Sinai, o Deus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SENHOR enviou chuvas generosas quando a sua herança estava cansada.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teu povo habitou ali; em tua bondade, ó SENHOR, preparaste provisão para o pobre.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SENHOR deu a ordem, e muitas mulheres anunciaram as boas notícias: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“Reis e exércitos fogem; em casa, as mulheres repartem os bens conquistados.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Mesmo quando vocês descansam entre os currais, a pomba tem asas prateadas e penas douradas”.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Quando o Todo-poderoso dispersou os inimigos, foi como neve caindo no monte Zalmom.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Os montes de Basã são altos e formosos, obras de Deus;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mas o monte Sião foi escolhido para sua morada; por que, montes de Basã, olham com inveja? Sião será a casa eterna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Cercado por milhares de carros, o SENHOR deixa o Sinai e vem habitar em seu lugar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Ele subiu às alturas, levou cativos e recebeu dádivas entre os homens, até mesmo dos rebeldes; assim o SENHOR Deus habita entre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Bendito seja o SENHOR, nosso Salvador, que dia após dia carrega nossas cargas.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nosso Deus é Deus que salva; o SENHOR soberano nos livra da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Ele, porém, quebrará a cabeça dos inimigos, dos que persistem no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 SENHOR declarou: “Eu os farei voltar de Basã e das profundezas do mar,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para que vocês vejam a vitória tão de perto que seus pés fiquem manchados do sangue dos inimigos, e até os cães recebam a parte deles”.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Vê-se a procissão de Deus, a procissão do meu Deus e Rei entrando no santuário.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À frente vão os cantores; atrás, os tocadores de instrumentos; no meio, as jovens tocando tamborins.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Toda a assembleia louve a Deus; louvem ao SENHOR, todos os descendentes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À frente marcha Benjamim, o menor; depois vêm os líderes de Judá com suas tropas, seguidos pelos líderes de Naftali e Zebulom.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Ó Deus, mostra o teu poder, o poder que tens usado para nos ajudar.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Por causa do teu templo em Jerusalém, os reis da terra trarão presentes.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Repreende a fera dos juncos, o grupo dos fortes, e os povos que se alegram na guerra.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O Egito enviará seus presentes; a Etiópia estenderá as mãos para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Cantem a Deus, reinos da terra; cantem louvores ao SENHOR,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àquele que cavalga os céus antigos; ele faz ouvir sua voz poderosa.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A Deus pertence o poder; ele reina sobre Israel e mostra sua grandeza ao povo; os céus anunciam sua força.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Ó Deus, tua majestade se revela no templo; o Deus de Israel dá força e poder ao seu povo. Louvado seja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Conforme a melodia Lírios. Salmo de Davi.</w:t>
      </w:r>
    </w:p>
    <w:p>
      <w:pPr>
        <w:pStyle w:val="Heading2"/>
      </w:pPr>
      <w:r>
        <w:rPr>
          <w:lang w:val="pt_PT" w:bidi="pt_PT"/>
        </w:rPr>
        <w:t>Salmos 69:1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Salva-me, ó Deus, pois as águas subiram e já alcançam o meu pescoço.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Meus pés afundam no lodo profundo; não encontro apoio; entrei em águas fundas, e a corrente me leva.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Estou exausto de clamar; minha garganta secou; meus olhos se cansaram de esperar pelo meu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Muitos me odeiam sem motivo; são mais numerosos que os cabelos da minha cabeça. Inimigos fortes mentem contra mim e querem me destruir; exigem de mim o que não roubei.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Ó Deus, tu conheces minha insensatez; minhas culpas não estão escondidas de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Ó SENHOR, Deus dos Exércitos, não permitas que os que confiam em ti sejam envergonhados por minha causa; não deixes que os que te buscam fiquem confundidos, ó Deus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 amor a ti, suporto afrontas; a vergonha cobre o meu rosto.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Tornei-me estranho para meus irmãos e desconhecido para os filhos de minha mãe.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zelo pela tua casa me consome; os insultos contra ti caem sobre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Quando jejuo e choro diante de ti, eles zombam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Quando visto pano de saco em sinal de humilhação, faço-me motivo de riso.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Nas praças, sou assunto de conversa; até os bêbados cantam contra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Mas eu continuo a orar a ti, SENHOR; no tempo favorável, responde-me pelo teu grande amor e pela tua fidelidade salvadora.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Tira-me do atoleiro; não me deixes afundar; livra-me dos inimigos e das águas profundas.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Não permitas que a corrente me leve; não me deixes descer ao abismo; não deixes que o poço se feche sobre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Responde-me, SENHOR, pela bondade do teu amor; pela tua grande compaixão, volta-te para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Não escondas o teu rosto do teu servo; estou cercado de aflições; responde-me sem demora.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Aproxima-te de mim e resgata-me; por causa dos meus inimigos, salva a minha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Tu conheces minhas ofensas, minha vergonha e minha humilhação; todos os meus adversários estão diante de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desprezo partiu meu coração; estou abatido; esperei compaixão, mas não houve; procurei consolo, e ninguém veio.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Na minha fome, deram-me veneno; na minha sede, ofereceram-me vinagre.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Que a mesa deles se torne armadilha; que o bem-estar deles se transforme em tropeço.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Que seus olhos se escureçam para não verem; faz tremer suas forças.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Derrama sobre eles a tua ira; que o fogo do teu furor os alcance.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Que suas moradas fiquem desertas; que ninguém habite em suas tendas.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Pois perseguem a quem tu feres e aumentam a dor dos que castigaste.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Soma culpa sobre culpa; não lhes concedas a tua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Apaga-os do livro da vida; não os contes entre os justos.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SENHOR, estou aflito e ferido; ó Deus, levanta-me e põe-me em lugar seguro.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Então louvarei o nome de Deus com cânticos e proclamarei sua grandeza com gratidão.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Isso agrada ao SENHOR mais do que sacrifícios de bois ou touros com chifres e cascos.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Os humildes verão e se alegrarão; quem busca o SENHOR terá o coração revigorado.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Pois o SENHOR ouve os necessitados e não despreza os seus prisioneiros.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Louvem a Deus os céus e a terra, os mares e tudo o que neles vive.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Deus salvará Sião e reconstruirá as cidades de Judá; ali o povo viverá em paz e possuirá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A descendência dos servos herdará essas cidades; nelas habitarão os que amam o seu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de Davi. Uma petição.</w:t>
      </w:r>
    </w:p>
    <w:p>
      <w:pPr>
        <w:pStyle w:val="Heading2"/>
      </w:pPr>
      <w:r>
        <w:rPr>
          <w:lang w:val="pt_PT" w:bidi="pt_PT"/>
        </w:rPr>
        <w:t>Salmos 70:1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Deus, vem libertar-me; ó SENHOR, apressa-te em ajudar-me.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Cobre de vergonha os que querem tirar a minha vida; faz com que recuem e caiam em desonra os meus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Sejam derrotados por causa da vergonha os que zombam de mim e dizem: “Ah! Ah!”.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Alegrem-se e exultem todos os que buscam o SENHOR; os que amam a tua salvação dirão sempre: “Deus é grande e poderoso”.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Quanto a mim, sou fraco e estou em grande necessidade; ó Deus, vem logo em meu auxílio. Tu és o meu apoio e o meu Salvador; ó SENHOR, não te demores.</w:t>
      </w:r>
    </w:p>
    <w:p>
      <w:pPr>
        <w:pStyle w:val="Heading2"/>
      </w:pPr>
      <w:r>
        <w:rPr>
          <w:lang w:val="pt_PT" w:bidi="pt_PT"/>
        </w:rPr>
        <w:t>Salmos 71:1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SENHOR, és o meu abrigo seguro; não permitas que eu seja envergonhado.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Pela tua justiça, livra-me e salva-me; inclina o teu ouvido à minha súplica e salva-me.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Sê para mim uma rocha de refúgio, um lugar constante de proteção; o SENHOR já ordenou a minha salvação, pois é a minha defesa e a minha fortaleza.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Meu Deus, livra-me do perverso, das mãos do homem mau e violento.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Ó SENHOR soberano, tu és a minha esperança; em ti confio desde a juventude.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Desde o ventre dependo do SENHOR, que me sustenta desde o nascimento; por isso, eu te louvarei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Minha vida foi sinal para muitos, porque o SENHOR é o meu refúgio firme.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Minha boca se enche de louvor; anuncio a tua glória o dia inteiro.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Agora que estou velho e fraco, não me rejeites nem me abandones.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Meus inimigos se juntam para me acusar e planejar contra a minha vida, dizendo: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“Deus o abandonou; vamos persegui-lo, pois desta vez não escapará; ninguém o salvará”.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Ó Deus, não te afastes de mim; meu Deus, vem depressa em meu socorro.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Faz cair os meus adversários; cobre de vergonha os que buscam o meu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Eu continuarei a confiar no SENHOR e aumentarei o meu louvor.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Falarei sem cessar da tua justiça e da tua bondade; contarei as muitas obras da tua salvação, que são mais do que posso contar.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Falarei dos feitos poderosos do SENHOR soberano; anuncio que somente ele é justo.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Ó Deus, desde a juventude tu me ensinas, e eu continuo a proclamar as tuas maravilhas.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Não me abandones agora, ó Deus, na velhice e nos cabelos brancos; quero anunciar aos filhos e aos seus descendentes os teus feitos e o teu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 tua justiça, ó Deus, alcança os céus; o SENHOR fez grandes coisas, quem se compara a ti, ó Deus?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SENHOR permitiu muitas e duras provações, mas ainda me dará vida novamente, tirando-me da cova profunda.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SENHOR aumentará a minha honra e voltará a me consolar.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Por isso, eu te louvarei com instrumentos de corda, com lira e harpa; cantarei salmos a ti, ó Santo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Cantarei com grande alegria quando te louvar; todo o meu ser se alegrará, porque o SENHOR me salvou.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Falarei sempre dos teus atos de justiça e bondade, pois os que buscavam me destruir ficaram envergonhados e confundidos.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Salomão.</w:t>
      </w:r>
    </w:p>
    <w:p>
      <w:pPr>
        <w:pStyle w:val="Heading2"/>
      </w:pPr>
      <w:r>
        <w:rPr>
          <w:lang w:val="pt_PT" w:bidi="pt_PT"/>
        </w:rPr>
        <w:t>Salmos 72:1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Deus, concede ao rei a tua justiça; dá ao filho do rei a tua retidão.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Assim ele governará o povo com honestidade e fará justiça aos que sofrem exploração.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As montanhas e os morros trarão paz ao povo, e as colinas produzirão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 defenderá os aflitos do povo, cuidará dos pobres e quebrará o poder do opressor.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 o rei viva enquanto o sol existir e a lua permanecer, por todas as gerações.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Que ele seja como chuva sobre a relva cortada, como aguaceiros que regam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Durante o seu governo, floresçam os justos e haja paz enquanto a lua brilhar.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Que o seu domínio se estenda de um mar a outro, do rio Eufrates até os confins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Os povos do deserto se curvarão diante dele, e seus inimigos se prostrarão aos seus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Os reis das terras do mar, até Társis, lhe trarão tributos; os reis de Sabá e de Sebá lhe oferecerão presentes.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Todos os reis se inclinarão diante dele, e todos os povos da terra o servirão.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Isso acontecerá porque ele socorre os pobres que clamam, os abandonados e os que não têm recursos.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Com compaixão, ele cuida dos fracos e necessitados e salva a vida dos pobres.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Ele os livra da opressão e da violência, pois a vida deles é preciosa aos seus olhos.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Que o rei tenha longa vida e receba ouro puro de Sabá; que o povo ore por ele sem cessar e o abençoe todos os dias.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Durante o seu reinado, haja fartura de cereais na terra; até nos montes altos cresçam plantações, e as cidades se encham de gente como os campos de plantas.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Que o nome do rei seja lembrado para sempre; que sua fama dure enquanto o sol existir; ele será bênção para todas as nações, e todas o louvarão.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Bendito seja o SENHOR Deus, o Deus de Israel, o único que realiza grandes maravilhas.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Bendito seja o seu nome glorioso para sempre; que toda a terra se encha da sua glória. Amém e Amém.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Aqui terminam as orações de Davi, filho de Jessé.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da família de Asafe.</w:t>
      </w:r>
    </w:p>
    <w:p>
      <w:pPr>
        <w:pStyle w:val="Heading2"/>
      </w:pPr>
      <w:r>
        <w:rPr>
          <w:lang w:val="pt_PT" w:bidi="pt_PT"/>
        </w:rPr>
        <w:t>Salmos 73:1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É certo que Deus é bom para Israel, para todos os que mantêm o coração limpo.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Quanto a mim, quase perdi o equilíbrio; por pouco não deixei o caminho correto.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Senti inveja dos orgulhosos ao ver a prosperidade dos que praticam 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Para eles, a vida segue calma e sem medo; o corpo é forte e a saúde não falha.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Não carregam o peso do esforço comum, nem sofrem as dores que atingem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Por isso, exibem o orgulho como adorno, e vestem a violência como roupa.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 riqueza alimenta seus desejos; os olhos pedem tudo o que o coração imagina.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Agem com maldade e falam com arrogância; planejam enganos e os anunciam sem pudor.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Erguem a voz contra o próprio Deus, e suas palavras ferem a terra inteira.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Assim, o povo confuso os segue, bebe suas falas e as recebe como água limpa.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eles dizem: “Será que Deus sabe o que acontece? Será que o Altíssimo percebe tudo?”.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Observem os maus: vivem tranquilos, sem esforço, e suas riquezas só aumentam.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Perguntei a mim mesmo se foi inútil guardar o coração puro e manter as mãos limpas.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Pois colhi dor o dia todo e correção a cada manhã.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Se eu tivesse falado como eles, teria traído a comunidade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Tentei entender esse fato, mas foi pesado demais para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Até que entrei no santuário de Deus e compreendi o fim reservado aos maus.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 SENHOR os colocou em terreno escorregadio e os lançou na ruína total.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Num instante são destruídos; o medo que evitavam os consome por completo.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Quando o SENHOR se levanta, faz com que eles sejam esquecidos, como um sonho que desaparece ao acordarmos.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Quando meu coração se encheu de amargura, minhas emoções lutaram dentro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Agi sem juízo e sem entendimento diante do SENHOR; fui como um animal sem razão.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Mesmo assim, o SENHOR permaneceu comigo, segurando firme a minha mão direita.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Ele me conduz com sua orientação nesta vida e depois me acolhe com honra.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A quem tenho no céu além do SENHOR? Na terra, nada desejo mais que a sua presença.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Meu corpo pode falhar e o coração enfraquecer, mas Deus é minha força e herança eterna.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Os que rejeitam a Deus caminham para a perda; os que se afastam do SENHOR recebem juízo.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Quanto a mim, é bom estar perto de Deus; o SENHOR soberano é meu refúgio, e anunciarei suas obras.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Poema da família de Asafe.</w:t>
      </w:r>
    </w:p>
    <w:p>
      <w:pPr>
        <w:pStyle w:val="Heading2"/>
      </w:pPr>
      <w:r>
        <w:rPr>
          <w:lang w:val="pt_PT" w:bidi="pt_PT"/>
        </w:rPr>
        <w:t>Salmos 74:1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Deus, por que nos rejeitaste por completo? Por que a tua ira se acende contra nós, as ovelhas do teu pasto?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Lembra-te da congregação que escolheste desde os tempos antigos, da tribo da tua herança que resgataste; lembra-te do monte Sião, onde tens habitado.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Vem e percorre as ruínas sem fim; vê o mal que o inimigo causou no santuário.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No lugar das assembleias de adoração, os adversários gritaram vitória e levantaram suas bandeiras.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Agiram como homens que cortam árvores numa mata fechada.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Com machados e ferramentas, quebraram os painéis e as obras de madeira do templo.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Puseram fogo no teu santuário; profanaram o lugar do teu nome; derrubaram tudo até o chão.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Disseram em seu coração: “Vamos destruir tudo”; e queimaram todos os lugares de encontro do povo de Deus na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Já não vemos sinais; não há profetas; ninguém sabe até quando durará a aflição.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Até quando, ó Deus, o inimigo zombará? O adversário desprezará o teu nome para sempre?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 que reténs a tua mão? Por que não estendes a tua mão direita para agir?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Contudo, Deus é meu Rei desde os tempos antigos; ele realiza salvação no meio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Com teu poder abriste o mar; quebraste as cabeças dos monstros nas águas.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Esmagaste as cabeças do Leviatã e o deste por alimento ao povo dos lugares áridos.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Fizeste brotar fontes e ribeiros; secaste rios caudalosos.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Teu é o dia, tua é a noite; estabeleceste o sol e a lua.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Fixaste os limites da terra; criaste o verão e o inverno.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Lembra-te, SENHOR, de como o inimigo te afronta; um povo sem juízo despreza o teu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Não entregues às feras a vida da tua pomba; não te esqueças para sempre do teu povo oprimido.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Lembra-te da aliança, pois a violência enche os lugares escuros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Não permitas que o humilde volte envergonhado. Muda essa situação, para que o pobre e o necessitado louvem o teu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Levanta-te, ó Deus, defende a tua causa; lembra-te das ofensas constantes do insensato.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Não ignores o clamor dos teus adversários; o tumulto dos que se levantam contra ti cresce sem cessar.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Conforme a melodia Não destruas. Salmo da família de Asafe. Um cântico.</w:t>
      </w:r>
    </w:p>
    <w:p>
      <w:pPr>
        <w:pStyle w:val="Heading2"/>
      </w:pPr>
      <w:r>
        <w:rPr>
          <w:lang w:val="pt_PT" w:bidi="pt_PT"/>
        </w:rPr>
        <w:t>Salmos 75:1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Damos graças a Deus, damos graças, pois o seu nome está perto; anunciamos suas obras admiráveis.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SENHOR declara: “No tempo certo, julgarei com justiça aqueles que praticam o mal”.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Ainda que a terra trema e seus habitantes vivam em confusão, eu mantenho firmes os fundamentos que sustentam o mundo.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Muitas vezes adverti os orgulhosos: “Não se exaltem”; e aos que desprezam a Deus eu disse: “Não se considerem mais fortes que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Não se levantem contra os céus, nem tratem o SENHOR com desprezo.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Pois a honra e a exaltação não vêm do oriente nem do ocidente.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É Deus quem julga as pessoas: Ele levanta uns e derruba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Na mão do SENHOR há um cálice com vinho forte e espumante; é o cálice do seu juízo, que os perversos beberão até o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Quanto a mim, falarei dessas coisas para sempre e cantarei louvores ao Deus de Jacó.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SENHOR afirma: “Quebrarei o poder dos perversos, mas fortalecerei aqueles que me obedecem”.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Com instrumentos de cordas. Salmo da família de Asafe. Um cântico.</w:t>
      </w:r>
    </w:p>
    <w:p>
      <w:pPr>
        <w:pStyle w:val="Heading2"/>
      </w:pPr>
      <w:r>
        <w:rPr>
          <w:lang w:val="pt_PT" w:bidi="pt_PT"/>
        </w:rPr>
        <w:t>Salmos 76:1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Deus é reconhecido em Judá; o seu nome é grande e respeitado em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Sua morada está em Salém; o seu santuário se encontra no monte Sião.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Ali ele quebrou as flechas brilhantes, os escudos e as espadas, todas as armas do inimigo.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Como o SENHOR é glorioso! Ele é mais majestoso do que os montes onde os guerreiros pegam os despojos.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guerreiros fortes foram vencidos; caíram em profundo sono, e nenhum soldado conseguiu resistir.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Ao comando do SENHOR, ó Deus de Jacó, carros, cavalos e cavaleiros ficaram imóveis e sem força.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Somente o SENHOR é temível; diante da sua ira, ninguém pode permanecer de pé.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Dos céus ele anunciou o juízo; a terra tremeu, e os povos ficaram em silêncio de medo,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quando o SENHOR se levantou para executar a sentença e salvar todos os oprimidos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 raiva das pessoas acaba mostrando quem o SENHOR é; e aquilo que sobra dessa raiva, ele usa para mostrar ainda mais o seu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Cumpram os votos feitos ao SENHOR, o seu Deus; que os povos ao redor tragam ofertas àquele que é digno de temor.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SENHOR derruba o orgulho dos governantes, e todos os reis da terra têm medo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Ao estilo de Jedutum. Salmo da família de Asafe.</w:t>
      </w:r>
    </w:p>
    <w:p>
      <w:pPr>
        <w:pStyle w:val="Heading2"/>
      </w:pPr>
      <w:r>
        <w:rPr>
          <w:lang w:val="pt_PT" w:bidi="pt_PT"/>
        </w:rPr>
        <w:t>Salmos 77:1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Clamo ao SENHOR; elevo a voz e falo com Deus, buscando o seu socorro.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Na minha aflição, peço ajuda ao SENHOR; à noite estendo as mãos sem cessar, e minha alma não encontra consolo.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Lembro-me de Deus e penso nele; então suspiro, com o coração pesado, e meu espírito desfalece.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Por causa de ti, não consigo dormir; fico tão perturbado que não encontro palavras.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Trago à memória os dias antigos, os tempos bons que já passaram.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Recordo as canções da noite; meu coração reflete, e meu espírito questiona.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Acaso o SENHOR nos rejeitará para sempre? Nunca mais se agradará de nós?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Teria cessado para sempre o seu amor fiel? Teriam terminado as suas promessas sem fim?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Esqueceu-se Deus de agir com misericórdia? A sua ira tomou o lugar da compaixão?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Então pensei: “Este é o meu sofrimento: parece que o Altíssimo não age mais como antes”.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Decidi lembrar as obras do SENHOR, os feitos poderosos realizados no passado.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Meditarei em tudo o que ele fez; pensarei com atenção nas suas maravilhas.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Os teus caminhos, ó Deus, são santos; que deus é tão grande como o nosso Deus?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Tu és o Deus que realiza maravilhas e revelas o teu poder entre os povos.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Com braço forte libertaste o teu povo, os descendentes de Jacó e de José.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As águas te viram, SENHOR, e tremeram; até as profundezas do mar estremeceram.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As nuvens derramaram chuva; os trovões ecoaram, e os relâmpagos cruzaram 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No redemoinho soou o trovão; teus relâmpagos iluminaram a terra, que tremeu e se abalou.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Abriste um caminho pelo mar, uma passagem por águas poderosas, e ninguém viu as tuas pegadas.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Guiaste o teu povo como um rebanho, pelas mãos de Moisés e de 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Poema da família de Asafe.</w:t>
      </w:r>
    </w:p>
    <w:p>
      <w:pPr>
        <w:pStyle w:val="Heading2"/>
      </w:pPr>
      <w:r>
        <w:rPr>
          <w:lang w:val="pt_PT" w:bidi="pt_PT"/>
        </w:rPr>
        <w:t>Salmos 78:1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Meu povo, escute com atenção a minha instrução; incline os ouvidos ao ensino que vou transmitir.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Falarei por meio de exemplos e recordarei fatos antigos da nossa história.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São relatos que ouvimos e conhecemos, contados por nossos pais e avós.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Não esconderemos essas obras; anunciaremos à próxima geração os feitos do SENHOR, seu poder e suas maravilhas.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Ele estabeleceu orientações para Jacó e entregou sua lei a Israel, ordenando aos antepassados que a ensinassem aos filhos.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Assim, cada nova geração conheceria a vontade do SENHOR e a ensinaria à seguinte.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Desse modo, colocariam sua confiança em Deus, não esqueceriam suas obras e guardariam seus mandamentos.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Não seriam como os antepassados, um povo rebelde e obstinado, de coração instável e infiel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Os guerreiros de Efraim, mesmo armados, recuaram no dia da batalha.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Eles não guardaram a aliança com Deus e se recusaram a viver segundo a sua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Esqueceram as obras que ele realizou e os sinais que lhes mostrou.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Diante dos antepassados, ele fez maravilhas na terra do Egito, nos campos de Zoã.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Abriu o mar para que passassem; fez as águas se erguerem como um muro.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De dia os guiou com uma nuvem; de noite, com uma coluna de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No deserto, abriu rochas e deu água em abundância, como de grandes fontes.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Da pedra fez brotar correntes, e a água correu como rios.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Apesar disso, continuaram a pecar contra ele, desafiando o Altíssimo no deserto.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No íntimo, puseram Deus à prova, exigindo alimento conforme o desejo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Falaram contra Deus, dizendo: “Será que Deus pode preparar uma mesa no deserto?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Ele feriu a rocha e a água jorrou; mas poderá também dar pão e carne ao seu povo?”.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Ao ouvir isso, o SENHOR se indignou; o fogo se acendeu contra Jacó, e a ira se levantou contra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Pois não creram em Deus nem confiaram na sua salvação.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Ainda assim, ele deu ordens às nuvens e abriu as portas do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Fez chover maná para alimento e lhes deu pão do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Comeram o pão dos anjos; ele lhes enviou comida em abundância.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Com seu poder, fez soprar o vento do oriente e trouxe o vento do sul.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Fez cair carne como pó e aves como a areia do 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Elas caíram no meio do acampamento, ao redor das tendas.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Comeram até se fartar; Deus lhes concedeu o que pediram.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Mas antes de se satisfazerem, enquanto ainda comiam,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a ira de Deus se acendeu; ele feriu os mais fortes e derrubou os jovens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Mesmo assim, continuaram a pecar e não creram em suas maravilhas.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Por isso, Deus fez a vida deles passar rápido e cheia de sofrimento.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Quando os feria, eles o buscavam; voltavam e procuravam a Deus com cuidado.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Lembravam-se de que Deus era sua Rocha e de que o Deus Altíssimo era seu Redentor.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Contudo, o honravam apenas com palavras e mentiam com a língua.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O coração deles não era leal a ele, nem eles foram fiéis à sua aliança.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Ainda assim, ele foi compassivo; perdoou a culpa e não os destruiu; muitas vezes conteve sua 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Lembrou-se de que eram carne, um sopro que passa e não volta.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Quantas vezes se rebelaram contra ele no deserto e o entristeceram na terra seca.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Repetidas vezes puseram Deus à prova e limitaram o Santo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Não se lembraram do seu poder, do dia em que os livrou do opressor.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Esqueceram os sinais feitos no Egito e as maravilhas nos campos de Zoã.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Ele transformou os rios em sangue, e ninguém pôde beber de suas águas.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Enviou enxames de moscas que os consumiram e rãs que devastaram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Entregou as colheitas às lagartas e o fruto do trabalho aos gafanhotos.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Ele destruiu as videiras com o granizo e quebrou as figueiras com o frio forte.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Ele deixou que o granizo matasse o gado e que os relâmpagos atingissem os rebanhos.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Lançou sobre eles o ardor da sua ira, com fúria, indignação e calamidade, por meio de anjos destruidores.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Ele não segurou sua ira; deixou que a morte viesse sobre eles e permitiu que a doença tirasse a vida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Por fim, feriu o primogênito de cada casa do Egito, a força e a alegria dos lares egípcios.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52</w:t>
      </w:r>
      <w:r>
        <w:rPr>
          <w:lang w:val="pt_PT" w:bidi="pt_PT"/>
        </w:rPr>
        <w:t xml:space="preserve"> Depois, tirou o seu povo do Egito, como um pastor conduz o rebanho, e guiou Israel pelo deserto.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53</w:t>
      </w:r>
      <w:r>
        <w:rPr>
          <w:lang w:val="pt_PT" w:bidi="pt_PT"/>
        </w:rPr>
        <w:t xml:space="preserve"> Conduziu-os com paz e segurança, e Israel não teve medo; os inimigos, porém, foram cobertos pelo 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54</w:t>
      </w:r>
      <w:r>
        <w:rPr>
          <w:lang w:val="pt_PT" w:bidi="pt_PT"/>
        </w:rPr>
        <w:t xml:space="preserve"> Levou o povo até a fronteira da sua terra santa, às montanhas que formou com o seu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55</w:t>
      </w:r>
      <w:r>
        <w:rPr>
          <w:lang w:val="pt_PT" w:bidi="pt_PT"/>
        </w:rPr>
        <w:t xml:space="preserve"> Diante deles expulsou outras nações, repartiu a terra por herança e deu a cada tribo o seu lugar para morar.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56</w:t>
      </w:r>
      <w:r>
        <w:rPr>
          <w:lang w:val="pt_PT" w:bidi="pt_PT"/>
        </w:rPr>
        <w:t xml:space="preserve"> Mesmo assim, foram rebeldes e desobedientes ao SENHOR; puseram à prova a paciência do Altíssimo e não seguiram a sua vontade.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57</w:t>
      </w:r>
      <w:r>
        <w:rPr>
          <w:lang w:val="pt_PT" w:bidi="pt_PT"/>
        </w:rPr>
        <w:t xml:space="preserve"> Repetiram os pecados dos pais; desviaram-se como um arco defeituoso, que não acerta o alvo.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58</w:t>
      </w:r>
      <w:r>
        <w:rPr>
          <w:lang w:val="pt_PT" w:bidi="pt_PT"/>
        </w:rPr>
        <w:t xml:space="preserve"> Provocaram o SENHOR ao erguer altares pagãos e ao adorar imagens de falsos deuses nos altos dos montes.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59</w:t>
      </w:r>
      <w:r>
        <w:rPr>
          <w:lang w:val="pt_PT" w:bidi="pt_PT"/>
        </w:rPr>
        <w:t xml:space="preserve"> Ao saber disso, Deus se indignou e rejeitou Israel, cansado de tanta desobediência.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60</w:t>
      </w:r>
      <w:r>
        <w:rPr>
          <w:lang w:val="pt_PT" w:bidi="pt_PT"/>
        </w:rPr>
        <w:t xml:space="preserve"> Por isso, abandonou o tabernáculo de Siló, a morada que tinha entre os homens.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61</w:t>
      </w:r>
      <w:r>
        <w:rPr>
          <w:lang w:val="pt_PT" w:bidi="pt_PT"/>
        </w:rPr>
        <w:t xml:space="preserve"> Permitiu que a arca da aliança, sinal da sua glória e do seu poder, fosse tomada pelos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62</w:t>
      </w:r>
      <w:r>
        <w:rPr>
          <w:lang w:val="pt_PT" w:bidi="pt_PT"/>
        </w:rPr>
        <w:t xml:space="preserve"> Entregou o seu povo à espada, pois estava irado com a nação escolhida.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63</w:t>
      </w:r>
      <w:r>
        <w:rPr>
          <w:lang w:val="pt_PT" w:bidi="pt_PT"/>
        </w:rPr>
        <w:t xml:space="preserve"> Os jovens caíram pelo fogo, e as moças não tiveram cânticos de casamento.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64</w:t>
      </w:r>
      <w:r>
        <w:rPr>
          <w:lang w:val="pt_PT" w:bidi="pt_PT"/>
        </w:rPr>
        <w:t xml:space="preserve"> Os sacerdotes morreram à espada, e as viúvas não puderam chorar.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65</w:t>
      </w:r>
      <w:r>
        <w:rPr>
          <w:lang w:val="pt_PT" w:bidi="pt_PT"/>
        </w:rPr>
        <w:t xml:space="preserve"> Então o SENHOR se levantou como quem desperta do sono, como um guerreiro forte animado pelo vinho.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66</w:t>
      </w:r>
      <w:r>
        <w:rPr>
          <w:lang w:val="pt_PT" w:bidi="pt_PT"/>
        </w:rPr>
        <w:t xml:space="preserve"> Com golpes firmes fez os inimigos recuarem e os cobriu de vergonha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67</w:t>
      </w:r>
      <w:r>
        <w:rPr>
          <w:lang w:val="pt_PT" w:bidi="pt_PT"/>
        </w:rPr>
        <w:t xml:space="preserve"> Rejeitou a tribo de José e não escolheu a tribo de Efraim.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68</w:t>
      </w:r>
      <w:r>
        <w:rPr>
          <w:lang w:val="pt_PT" w:bidi="pt_PT"/>
        </w:rPr>
        <w:t xml:space="preserve"> Em seu lugar, escolheu a tribo de Judá e o monte Sião, que ele amou.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69</w:t>
      </w:r>
      <w:r>
        <w:rPr>
          <w:lang w:val="pt_PT" w:bidi="pt_PT"/>
        </w:rPr>
        <w:t xml:space="preserve"> Ali construiu o seu templo, alto e firme como a terra, estável como 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70</w:t>
      </w:r>
      <w:r>
        <w:rPr>
          <w:lang w:val="pt_PT" w:bidi="pt_PT"/>
        </w:rPr>
        <w:t xml:space="preserve"> Escolheu também o seu servo Davi, que antes cuidava de ovelhas.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71</w:t>
      </w:r>
      <w:r>
        <w:rPr>
          <w:lang w:val="pt_PT" w:bidi="pt_PT"/>
        </w:rPr>
        <w:t xml:space="preserve"> Tirou-o do pastoreio para ser pastor de Jacó, seu povo, de Israel, sua herança.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72</w:t>
      </w:r>
      <w:r>
        <w:rPr>
          <w:lang w:val="pt_PT" w:bidi="pt_PT"/>
        </w:rPr>
        <w:t xml:space="preserve"> Davi guiou o povo com coração sincero e com mãos cheias de sabedoria.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da família de Asafe.</w:t>
      </w:r>
    </w:p>
    <w:p>
      <w:pPr>
        <w:pStyle w:val="Heading2"/>
      </w:pPr>
      <w:r>
        <w:rPr>
          <w:lang w:val="pt_PT" w:bidi="pt_PT"/>
        </w:rPr>
        <w:t>Salmos 79:1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Deus, a tua terra santa foi tomada por povos que não te conhecem; eles profanaram o teu templo e deixaram Jerusalém em ruínas.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Mataram muitos dos teus servos, o povo de Israel, e deixaram os corpos dos teus fiéis no chão, como alimento para aves e animais do campo.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sangue deles correu como água ao redor de Jerusalém, e não houve quem sepultasse os mortos.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Tornamo-nos motivo de riso e desprezo para as nações que vivem ao nosso redor.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Ó SENHOR, até quando durará a tua ira? Será para sempre? Até quando o teu zelo queimará como fogo?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Derrama a tua ira sobre as nações que não te reconhecem e sobre os reinos que não invocam o teu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Pois eles destruíram Jacó, casa após casa, e deixaram a sua terra desolada.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Não nos julgues pelos pecados dos nossos antepassados; vem depressa ao nosso encontro com misericórdia, pois estamos fracos e abatidos.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Ajuda-nos, ó Deus, nosso Salvador, para a honra do teu nome; livra-nos e perdoa os nossos pecados, por causa do teu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Age assim para que as nações não digam: “Onde está o Deus deles?”. Diante dos nossos olhos, vinga o sangue derramado dos teus servos.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Ouve os gemidos dos prisioneiros; com o teu grande poder, preserva os que estão condenados à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Ó SENHOR, retribui sete vezes mais às nações vizinhas os insultos que lançaram contra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nós, teu povo, ovelhas do teu rebanho, te daremos graças para sempre e anunciaremos o teu louvor de geração em geração.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Conforme a melodia Os lírios da aliança. Salmo da família de Asafe.</w:t>
      </w:r>
    </w:p>
    <w:p>
      <w:pPr>
        <w:pStyle w:val="Heading2"/>
      </w:pPr>
      <w:r>
        <w:rPr>
          <w:lang w:val="pt_PT" w:bidi="pt_PT"/>
        </w:rPr>
        <w:t>Salmos 80:1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Ouve-nos, ó Pastor de Israel, que guia José como um rebanho; ó Deus entronizado acima dos querubins, mostra a tua glória.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Mostra a tua força a Efraim, Benjamim e Manassés; desperta o teu poder e vem nos salvar.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Faz-nos voltar, ó Deus; ilumina nossa vida com a luz do teu rosto, e seremos salvos.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Ó SENHOR, Deus dos Exércitos, até quando a tua ira permanecerá acesa contra a oração do teu povo?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Tu nos alimentas com pão de lágrimas e nos dás a beber taças cheias de choro.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Fizeste de nós motivo de disputa entre os povos vizinhos, e nossos inimigos zombam de nós.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Ó Deus dos Exércitos, faz-nos voltar; ilumina nossa vida com a luz do teu rosto, e seremos salvos.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Trouxeste do Egito uma videira; expulsaste as nações e a plantaste.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Preparaste o solo, a videira criou raízes firmes e se espalhou por toda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Sua sombra cobriu os montes, e seus ramos alcançaram os cedros mais altos.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Seus galhos se estenderam até o mar, e seus brotos chegaram até o 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Por que agora deixaste cair os muros, e todos os que passam colhem suas uvas?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Javalis da floresta a destroem, e os animais do campo se alimentam dela.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Ó Deus dos Exércitos, volta-te para nós; olha do céu e cuida outra vez da tua vinha.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Protege o que a tua mão direita plantou, e o filho que fortaleceste para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 vinha foi queimada e seus ramos cortados; eles secam por causa da tua 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Estende a tua mão sobre o homem à tua direita; dá força ao filho do homem que fortaleceste para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Assim não nos afastaremos de ti; devolve-nos a vida, e invocaremos o teu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Ó SENHOR, Deus dos Exércitos, faz-nos voltar; ilumina nossa vida com a luz do teu rosto, e seremos salvos.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Conforme a melodia Os lagares. Salmo da família de Asafe.</w:t>
      </w:r>
    </w:p>
    <w:p>
      <w:pPr>
        <w:pStyle w:val="Heading2"/>
      </w:pPr>
      <w:r>
        <w:rPr>
          <w:lang w:val="pt_PT" w:bidi="pt_PT"/>
        </w:rPr>
        <w:t>Salmos 81:1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Cantem com alegria ao Deus de Israel, pois ele é a nossa força e o nosso apoio.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Iniciem o louvor com música; usem pandeiros, harpas e liras em harmonia.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Toquem a trombeta na lua nova e celebrem também na lua cheia, no dia da nossa festa.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Deus de Jacó estabeleceu essas datas para o seu povo; na lei, definiu o tempo certo de cada celebração.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Ele estabeleceu essas festas quando tirou o povo da terra do Egito; naquele tempo ouviu-se uma língua diferente, e Deus falou ao seu povo, dizendo: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“Eu retirei os pesos dos seus ombros e libertei suas mãos de cargas duras e cansativas.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Vocês clamaram na aflição, e eu os salvei; respondi do meio do trovão e coloquei vocês à prova nas águas de Meribá.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Meu povo, escute com atenção as minhas orientações; quem dera que você me ouvisse, ó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Não adorem outros deuses e não guardem imagens de deuses falsos em suas casas.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Eu sou o SENHOR, o seu Deus, que tirou Israel da terra do Egito; ainda hoje posso suprir tudo o que vocês necessitam.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“Mas o meu povo não quis me ouvir; Israel recusou obedecer-me.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Por isso, deixei que seguissem sua própria teimosia e andassem por caminhos errados.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“Ah, se o meu povo me escutasse e se Israel andasse nos meus caminhos,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eu derrotaria depressa os seus inimigos e voltaria a minha mão contra os seus adversários.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Os que odeiam o SENHOR se curvariam diante dele, e o castigo deles permaneceria.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Eu alimentaria Israel com o melhor trigo e o saciaria com o mel puro que sai da rocha”.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da família de Asafe.</w:t>
      </w:r>
    </w:p>
    <w:p>
      <w:pPr>
        <w:pStyle w:val="Heading2"/>
      </w:pPr>
      <w:r>
        <w:rPr>
          <w:lang w:val="pt_PT" w:bidi="pt_PT"/>
        </w:rPr>
        <w:t>Salmos 82:1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Deus se levanta no conselho divino; entre os deuses, ele exerce o juízo.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 diz: “Até quando vocês julgarão com injustiça e favorecerão os maus?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Defendam o pobre e o órfão; ajam com retidão com o aflito e o oprimido.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Socorram o fraco e o necessitado; libertem o pobre das mãos dos homens maus.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“Eles nada sabem e nada entendem; caminham na escuridão, e os fundamentos da sociedade estão abalados.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Eu declarei: ‘Vocês são deuses, todos filhos do Altíssimo’.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Mas vocês morrerão como homens e cairão como qualquer um dos príncipes”.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Ó Deus, levanta-te e julga a terra, pois ao SENHOR pertencem todas as nações.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Uma canção. Salmo da família de Asafe.</w:t>
      </w:r>
    </w:p>
    <w:p>
      <w:pPr>
        <w:pStyle w:val="Heading2"/>
      </w:pPr>
      <w:r>
        <w:rPr>
          <w:lang w:val="pt_PT" w:bidi="pt_PT"/>
        </w:rPr>
        <w:t>Salmos 83:1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Deus, não permaneças em silêncio; não te cales e não fiques imóvel!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Pois os teus inimigos se levantam com barulho; os que odeiam o SENHOR se juntam cheios de orgulho.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Eles tramam planos secretos contra o seu povo e conspiram contra a nação que escolheste.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Dizem entre si: “Vamos apagar Israel; que esse povo não seja mais lembrado”.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Unidos num só propósito, firmam acordos e se aliam contra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Estão juntos os edomitas e os ismaelitas, os moabitas e os hagarenos,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também Gebal, Amom e Amaleque, os filisteus e as forças de Tiro.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 Assíria se juntou a eles e deu apoio aos descendentes de Ló, fortalecendo os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Age contra eles como agiste contra Midiã, como fizeste com Sísera e Jabim junto ao riacho de Quisom.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Eles foram vencidos em En-Dor, e seus corpos caídos serviram de alimento para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Trata os líderes deles como trataste Orebe e Zeebe; faz com seus chefes o que fizeste com Zebá e Zalmuna,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que disseram: “Vamos tomar para nós as terras que pertencem a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Ó meu Deus, espalha-os como folhas levadas pelo vento, como palha diante do redemoinho.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Assim como o fogo consome a floresta e as chamas queimam os montes,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persegue-os com as tuas tempestades e enche-os de medo com os teus ventos fortes.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Cobre o rosto deles de vergonha, até que busquem o teu nome,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Que sejam derrotados e fiquem confusos, desorientados e humilhados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Então saberão que só tu és o SENHOR, o Altíssimo que governa sobre toda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Conforme a melodia Os lagares. Salmo dos coraítas.</w:t>
      </w:r>
    </w:p>
    <w:p>
      <w:pPr>
        <w:pStyle w:val="Heading2"/>
      </w:pPr>
      <w:r>
        <w:rPr>
          <w:lang w:val="pt_PT" w:bidi="pt_PT"/>
        </w:rPr>
        <w:t>Salmos 84:1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Como é bom e desejável estar no lugar onde habitas, ó SENHOR dos Exércitos!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Minha alma anseia e tem grande saudade do templo do SENHOR; meu coração e meu corpo se alegram quando me aproximo do Deus vivo.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Até o pardal encontra abrigo, e a andorinha faz ninho para seus filhotes, perto dos teus altares, ó SENHOR dos Exércitos, meu Rei e meu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Felizes são os que moram na tua casa, e ali te louvam sem parar.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Felizes são os que fazem do SENHOR a sua força e, no coração, decidem andar pelos caminhos retos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Quando passam pelo vale de Baca, ele se torna um lugar de fontes; e as primeiras chuvas o cobrem de bênçãos.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Eles vão de força em força, até que cada um apareça diante de Deus em Sião.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Ó SENHOR, Deus dos Exércitos, escuta a minha oração; dá ouvidos, ó Deus de Jacó.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Olha para o nosso escudo, ó Deus; olha com bondade para o teu ungido.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Pois um dia no teu templo vale mais do que mil dias em qualquer outro lugar; prefiro ficar humildemente à entrada da casa do meu Deus, em vez de viver nas casas dos maus.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Porque o SENHOR Deus é nosso sol e nosso escudo; ele concede graça e honra e não deixa faltar nada aos que andam em caminhos retos.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Ó SENHOR dos Exércitos, felizes são aqueles que confiam no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dos coraítas.</w:t>
      </w:r>
    </w:p>
    <w:p>
      <w:pPr>
        <w:pStyle w:val="Heading2"/>
      </w:pPr>
      <w:r>
        <w:rPr>
          <w:lang w:val="pt_PT" w:bidi="pt_PT"/>
        </w:rPr>
        <w:t>Salmos 85:1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concedeu grandes favores a esta terra; restaurou a sorte de Jacó e lhe devolveu segurança.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 retirou a culpa do seu povo e cobriu por completo os seus pecados.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Assim, afastou a sua ira e fez cessar o ardor do seu furor.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Agora, ó Deus, nosso Salvador, traz-nos de volta, para que a tua indignação não permaneça contra nós.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Acaso a tua ira permanecerá para sempre, e a tua indignação passará de geração em geração?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Não renovarás a vida do teu povo, para que ele se alegre profundamente no SENHOR?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Mostra-nos o teu amor constante, ó SENHOR, e concede-nos a salvação.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Escutarei com atenção o que Deus, o SENHOR, falará ao seu povo; ele anunciará paz aos seus fiéis, desde que abandonem a insensatez.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 salvação do SENHOR está próxima dos que o respeitam e lhe obedecem; então a sua glória habitará em nossa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amor fiel e a verdade se encontrarão; a justiça e a paz caminharão juntas.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 verdade brotará da terra, e a justiça olhará do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SENHOR concederá o bem, e a terra produzirá colheitas abundantes.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 justiça irá à frente dele e preparará o caminho para seguirmos os seus passos.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Oração de Davi.</w:t>
      </w:r>
    </w:p>
    <w:p>
      <w:pPr>
        <w:pStyle w:val="Heading2"/>
      </w:pPr>
      <w:r>
        <w:rPr>
          <w:lang w:val="pt_PT" w:bidi="pt_PT"/>
        </w:rPr>
        <w:t>Salmos 86:1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SENHOR, inclina o ouvido e responde-me, pois estou fraco e preciso de ajuda.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Guarda a minha vida, porque sou teu servo fiel, meu Deus; salva-me, pois confio em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Tem misericórdia de mim, SENHOR, porque clamo a ti sem cessar, de dia e de noite.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Enche de alegria o coração do teu servo; a ti elevo meus pensamentos e minhas orações.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SENHOR é bom e cheio de amor; está sempre pronto a perdoar e a socorrer os que o buscam.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SENHOR, escuta a minha oração; atende com cuidado à minha súplica.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No tempo da angústia, clamarei ao SENHOR, pois ele sempre me responde.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Entre os deuses dos povos não há quem se compare ao SENHOR; ninguém realiza obras como as tuas.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Todas as nações que criaste virão e se prostrarão diante do SENHOR, para adorar-te e honrar o teu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Pois tu és grande e fazes maravilhas; somente tu és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Ensina-me o teu caminho, SENHOR, para que eu ande na tua verdade; dá-me um coração dedicado a temer o teu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Eu te darei graças, SENHOR meu Deus, com todo o coração; glorificarei o teu nome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Porque o teu amor fiel por mim é imenso; livraste a minha vida do mundo dos mortos.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Ó Deus, homens orgulhosos e violentos se levantam contra mim; procuram tirar-me a vida e não te respeitam.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 o SENHOR é compassivo e misericordioso; é paciente, rico em amor fiel e firme na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Volta-te para mim e concede-me a tua graça; fortalece o teu servo e salva o filho da tua serva.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Dá-me um sinal do teu favor, para que meus inimigos se envergonhem ao ver que o SENHOR me ajudou e me consolou.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dos coraítas. Um salmo. Um cântico.</w:t>
      </w:r>
    </w:p>
    <w:p>
      <w:pPr>
        <w:pStyle w:val="Heading2"/>
      </w:pPr>
      <w:r>
        <w:rPr>
          <w:lang w:val="pt_PT" w:bidi="pt_PT"/>
        </w:rPr>
        <w:t>Salmos 87:1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firmou seus alicerces nos montes santos, onde está a cidade de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SENHOR ama as portas de Sião mais do que todas as moradas de Jacó.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Muitas coisas grandiosas são ditas a seu respeito, ó cidade que pertence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SENHOR declara: “Entre os que me conhecem, contarei Raabe e Babilônia; também a Filístia, Tiro e a distante Etiópia serão lembradas como se tivessem nascido em Sião”.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Sobre Sião se dirá: “Todos estes nasceram nela, e o Altíssimo a tornará firme”.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Quando o SENHOR registrar os povos, dirá sobre alguns: “Este nasceu ali”.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Cantores e músicos dirão: “Todas as minhas fontes estão em ti, ó Sião”.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Um cântico. Salmo dos coraítas. Para o mestre de música. Conforme mahalath leannoth. Poema do ezraíta Hemã.</w:t>
      </w:r>
    </w:p>
    <w:p>
      <w:pPr>
        <w:pStyle w:val="Heading2"/>
      </w:pPr>
      <w:r>
        <w:rPr>
          <w:lang w:val="pt_PT" w:bidi="pt_PT"/>
        </w:rPr>
        <w:t>Salmos 88:1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SENHOR, Deus da minha salvação, dia e noite eu clamo sem cessar por ajuda.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Escuta a minha oração; inclina os teus ouvidos ao meu pedido de socorro.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Meu coração está cheio de dores e aflições; sinto que minha vida se aproxima do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Sou contado entre os que descem à sepultura; sinto que minhas forças estão acabando.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Sou considerado como alguém que já morreu, como os que estão na sepultura, esquecidos e afastados de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Tu me colocaste no abismo mais fundo, num lugar escuro e profundo.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peso da tua ira está sobre mim; ondas após ondas me atingem e me derrubam.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Afastaste de mim os amigos mais próximos; eles se voltaram contra mim. Estou preso e não encontro saída.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Meus olhos se cansaram de tanto chorar; todos os dias levanto as mãos e clamo a ti,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Acaso mostras teus feitos aos mortos? Podem os que morreram se levantar para te louvar?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Na morte, quem falará do teu amor? Na sepultura, quem anunciará a tua fidelidade?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Nas trevas, quem contará as tuas maravilhas? Na terra do esquecimento, quem proclamará a tua justiça?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Por isso, enquanto vivo, clamo por socorro; antes do amanhecer, minha oração chega diante de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Por que, SENHOR, rejeitas a minha vida? Por que escondes de mim o teu rosto?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Desde a juventude estou aflito e perto da morte; os teus terrores me deixaram atordoado.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As ondas da tua ira me arrastaram; teus golpes fortes quase me destruíram.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Os teus terrores me cercam o dia todo, como águas que me envolvem por todos os lados.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Afastaste de mim amigos e companheiros; agora, minha única companhia é a escuridão.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Poema do ezraíta Etã.</w:t>
      </w:r>
    </w:p>
    <w:p>
      <w:pPr>
        <w:pStyle w:val="Heading2"/>
      </w:pPr>
      <w:r>
        <w:rPr>
          <w:lang w:val="pt_PT" w:bidi="pt_PT"/>
        </w:rPr>
        <w:t>Salmos 89:1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Cantarei para sempre o grande amor do SENHOR; com a minha voz anunciarei a sua fidelidade a todas as gerações.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Eu disse: “O amor do SENHOR é eterno e não tem fim; a sua fidelidade está firmada nos céus”.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SENHOR declarou: “Fiz uma aliança com o meu escolhido e jurei ao meu servo Davi.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Um descendente seu reinará para sempre; estabelecerei o seu trono por todas as gerações”.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céus proclamam as tuas maravilhas, ó SENHOR; a assembleia dos santos anuncia a tua fidelidade.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Quem, nos céus, pode ser comparado ao SENHOR? Quem entre os seres celestiais se iguala a ele?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Deus é temido na reunião dos santos e respeitado por todos os que o cercam.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Ó SENHOR, Deus dos Exércitos, quem é forte como tu? Em tudo és fiel.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Tu governas o mar agitado; quando as ondas se levantam, tu as acalmas.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Tu esmagaste Raabe com grande poder e espalhaste os teus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Teus são os céus e tua é a terra; o mundo e tudo o que nele existe foram criados por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Criaste o Norte e o Sul; o Tabor e o Hermom se alegram por causa do teu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Teu braço é forte e poderoso; tua mão direita se levanta com honra.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Justiça e retidão sustentam o teu trono; amor e verdade vão adiante de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Feliz o povo que te louva com alegria, SENHOR, pois anda na luz do teu rosto.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Esse povo se alegra em ti todos os dias e exalta a tua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Tu és a glória e a força dele; pela tua bondade somos fortalecidos.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 SENHOR é o nosso escudo; o Santo de Israel é o nosso 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Em visão, falaste ao teu fiel e disseste: “Dei força a um guerreiro e escolhi um homem humilde para governar.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Escolhi Davi, meu servo, e o ungi com o meu santo óleo.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Minha mão o sustentará, e meu braço lhe dará força.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Nenhum inimigo o surpreenderá, e nenhum perverso o vencerá.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Diante dele destruirei os adversários e ferirei os que o odeiam.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Minha fidelidade e meu amor estarão com ele, e por meu nome será exaltado.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Estenderei o seu domínio sobre o mar e sobre os rios.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Ele me chamará: ‘Tu és meu Pai, meu Deus e a Rocha da minha salvação’.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Eu o farei meu primogênito, o mais elevado entre os reis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Guardarei para sempre o meu amor por ele, e minha aliança não falhará.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Farei durar a sua descendência para sempre, e o seu trono será firme como os dias dos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Se os seus filhos abandonarem a minha lei e não seguirem os meus caminhos,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se desprezarem os meus decretos e não obedecerem aos meus mandamentos,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eu castigarei a sua rebeldia com disciplina e o seu pecado com correção.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Contudo, não retirarei dele o meu amor, nem quebrarei a minha fidelidade.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Não anularei a minha aliança, nem mudarei o que prometi.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Jurei pela minha santidade e não mentirei a Davi: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sua descendência será eterna, e o seu trono permanecerá diante de mim como o sol.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Será firme para sempre como a lua, testemunha fiel no céu”.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Por que rejeitaste o teu escolhido e te iraste contra o teu ungido?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Abandonaste a aliança com o teu servo e lançaste a sua coroa ao chão.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Derrubaste os muros e reduziste as fortalezas a ruínas.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Todos os que passam saqueiam o que resta, e os vizinhos zombam de nós.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Fortaleceste os inimigos do rei e alegraste os seus adversários.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Fizeste recuar o fio da sua espada e não o sustentaste na batalha.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Tiraste o brilho da sua glória e lançaste o seu trono por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Abreviaste os seus dias e o cobriste de vergonha.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Até quando, SENHOR, ficarás escondido? A tua ira arderá para sempre?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Lembra-te de como a vida é breve; criaste todos os seres humanos em vão?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Quem pode viver sem ver a morte? Quem pode escapar do poder da sepultura?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Onde está, SENHOR, o teu amor antigo, prometido com fidelidade a Davi?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Lembra-te da humilhação dos teus servos; carrego no coração as ofensas de muitos povos.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Ó SENHOR, lembra-te das zombarias dos inimigos; eles se divertem e humilham o nosso rei, aquele que escolheste.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52</w:t>
      </w:r>
      <w:r>
        <w:rPr>
          <w:lang w:val="pt_PT" w:bidi="pt_PT"/>
        </w:rPr>
        <w:t xml:space="preserve"> Ainda assim, bendito seja o SENHOR para sempre; amém e amém.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Oração de Moisés, homem de Deus.</w:t>
      </w:r>
    </w:p>
    <w:p>
      <w:pPr>
        <w:pStyle w:val="Heading2"/>
      </w:pPr>
      <w:r>
        <w:rPr>
          <w:lang w:val="pt_PT" w:bidi="pt_PT"/>
        </w:rPr>
        <w:t>Salmos 90:1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é o nosso abrigo; tens sido a nossa morada de geração em geração.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Antes de levantar os montes e de formar a terra e o mundo, de eternidade a eternidade, o SENHOR é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Fazes o ser humano voltar ao pó e dizes: “Voltem, filhos de Adão”.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Para o SENHOR, mil anos são como o dia de ontem que passou, como uma vigília breve da noite.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Tu nos arrastas como uma inundação; somos como um sono, como a erva que brota pela manhã.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Pela manhã ela brota e cresce; à tarde murcha e seca.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Somos consumidos pela tua ira; o teu furor nos deixa perturbados.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Diante dos teus olhos estão as nossas faltas; à luz da tua presença, os pecados ocultos são revelados.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Nossos dias se esgotam sob o teu furor; os anos passam rapidamente, como um suspiro.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 duração da vida chega a setenta anos; alguns, com mais vigor, alcançam oitenta; ainda assim, são anos de esforço e dor, pois passam depressa, e nós desaparecemos.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Quem conhece o poder da tua ira? Quem entende a tua fúria, conforme o temor que te é devido?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Ensina-nos a contar bem os nossos dias, para que o coração alcance sabedoria.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Volta-te para nós, SENHOR; até quando? Tem compaixão dos teus servos.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Sacia-nos desde a manhã com o teu amor fiel; assim nos alegraremos e viveremos contentes todos os nossos dias.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Dá‑nos alegria pelos dias em que sofremos, pelos anos em que tivemos tristeza.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Mostra as tuas obras aos teus servos e manifesta a tua glória aos seus filhos.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Que o favor do SENHOR, nosso Deus, esteja sobre nós; estabelece o trabalho de nossas mãos, confirma o trabalho de nossas mãos.</w:t>
      </w:r>
    </w:p>
    <w:p>
      <w:pPr>
        <w:pStyle w:val="Heading2"/>
      </w:pPr>
      <w:r>
        <w:rPr>
          <w:lang w:val="pt_PT" w:bidi="pt_PT"/>
        </w:rPr>
        <w:t>Salmos 91:1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Quem habita sob a proteção do Altíssimo permanece seguro à sombra do Todo-poderoso.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Essa pessoa declara ao SENHOR: “Tu és meu refúgio e minha fortaleza; és meu Deus, em quem confio”.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 livra das armadilhas escondidas e do veneno que traz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 cobre com suas asas e oferece abrigo; sua fidelidade é como escudo e proteção.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Não haverá medo da noite escura, nem da flecha lançada durante o 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Não causará pavor a doença que avança no silêncio, nem a praga que destrói ao meio-dia.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Mil cairão ao lado esquerdo e dez mil ao lado direito, mas o mal não alcançará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Você verá com seus próprios olhos o que acontece com os maus.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Isso acontece porque você disse: “O SENHOR é meu refúgio; o Altíssimo é minha morada segura”.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Nenhum mal lhe acontecerá, e nenhuma praga chegará à sua tenda.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Pois o SENHOR ordenará aos seus anjos que o guardem em todos os seus caminhos.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Eles o sustentarão com as mãos, para que seu pé não bata em pedra alguma.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Você avançará sem medo contra o leão e a serpente; pisará o leão e a cobra venenosa.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SENHOR diz a seu respeito: “Ele se apegou a mim de coração; por isso, eu o livrarei e o colocarei em lugar alto e seguro, pois conhece o meu nome”.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Quando me chamar, eu responderei; estarei com ele na aflição, eu o livrarei e lhe darei honra.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Eu lhe concederei vida longa e plena e lhe mostrarei a minha salvação”.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Salmo. Cântico para o dia de sábado.</w:t>
      </w:r>
    </w:p>
    <w:p>
      <w:pPr>
        <w:pStyle w:val="Heading2"/>
      </w:pPr>
      <w:r>
        <w:rPr>
          <w:lang w:val="pt_PT" w:bidi="pt_PT"/>
        </w:rPr>
        <w:t>Salmos 92:1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É bom agradecer ao SENHOR e cantar louvores ao teu nome, ó Altíssimo.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É bom anunciar pela manhã o teu amor fiel e, à noite, declarar a tua lealdade.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É bom cantar ao SENHOR com instrumentos de dez cordas, com lira e com harpa.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Pois o SENHOR me enche de alegria com o que faz; celebro com cânticos as tuas obras.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Como são grandes as tuas obras, SENHOR; como são profundos os teus pensamentos!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Quem é tolo não entende isso; o insensato não percebe.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Os perversos brotam como a erva, e os que praticam o mal florescem; mas serão destruídos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Mas o SENHOR permanece exaltado para todo o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Sim, os teus inimigos, SENHOR, perecerão; todos os que fazem o mal serão eliminados.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Quanto a mim, o SENHOR me dá força como a de um boi selvagem e me unge com óleo novo.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Meus olhos verão a queda dos que me espreitam para o mal; meus ouvidos ouvirão sobre o fim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justo floresce como a palmeira e cresce firme como os cedros do Líbano.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Plantados na casa do SENHOR, eles florescem nos átrios do nosso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Mesmo na velhice continuam a dar fruto; permanecem fortes e cheios de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Assim mostram que o SENHOR é fiel; ele é a minha Rocha, e nele não há injustiça.</w:t>
      </w:r>
    </w:p>
    <w:p>
      <w:pPr>
        <w:pStyle w:val="Heading2"/>
      </w:pPr>
      <w:r>
        <w:rPr>
          <w:lang w:val="pt_PT" w:bidi="pt_PT"/>
        </w:rPr>
        <w:t>Salmos 93:1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reina! Ele está vestido de majestade, de honra, e envolto em poder e força. O SENHOR firmou o mundo, e ele não será abalado.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trono do SENHOR está estabelecido desde tempos antigos; ele existe desde a eternidade, firme e constante.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Ó SENHOR, as águas se levantam; as ondas se erguem, e as águas levantam a sua voz com força.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Contudo, o SENHOR, que está nas alturas, é mais forte; ele é maior que o barulho das muitas águas e que as grandes ondas do 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As leis do SENHOR são verdadeiras e dignas de confiança; a santidade convém à sua casa, agora e para sempre.</w:t>
      </w:r>
    </w:p>
    <w:p>
      <w:pPr>
        <w:pStyle w:val="Heading2"/>
      </w:pPr>
      <w:r>
        <w:rPr>
          <w:lang w:val="pt_PT" w:bidi="pt_PT"/>
        </w:rPr>
        <w:t>Salmos 94:1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Ao SENHOR pertence o direito de punir; ó Deus que faz justiça, manifesta-te.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Ergue-te, Juiz da terra, e julga os homens; dá aos orgulhosos o castigo que merecem.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Até quando os maus ficarão sem punição? Até quando os perversos celebrarão o mal, SENHOR?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Eles falam com dureza e arrogância; se vangloriam de si mesmos.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Oprimem o teu povo, SENHOR, e ferem aqueles que escolheste.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Matam viúvas e estrangeiros; tiram a vida dos órfãos.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 dizem em seu coração: “O SENHOR não vê; o Deus de Jacó não se importa”.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Vocês são insensatos; quando aprenderão a entender e a agir com sabedoria?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Aquele que formou o ouvido não escuta? Aquele que formou o olho não vê?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que corrige as nações não corrigirá também? Ele ensina o ser humano; como não saberia?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SENHOR conhece os pensamentos do homem e sabe que são vazios.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Feliz é o homem a quem o SENHOR corrige e instrui por meio da sua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Assim, ele encontra descanso e espera com paciência até que chegue o tempo do castigo dos maus.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Pois o SENHOR não abandona o seu povo nem rejeita a herança que escolheu.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 justiça voltará a guiar os julgamentos, e os retos de coração a seguirão.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Quem se levantará por mim contra os maus? Quem ficará ao meu lado contra os que praticam o mal?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Se o SENHOR não tivesse sido meu auxílio, eu já estaria no silêncio da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Quando eu disse: “Estou caindo”, o teu amor fiel, SENHOR, me sustentou.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Quando minha mente se encheu de angústias, o teu consolo trouxe alegria ao meu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Pode o SENHOR apoiar um governo injusto que usa a lei para fazer o mal?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Eles se unem contra os justos e condenam à morte os inocentes.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Mas o SENHOR é a minha defesa segura; meu Deus é a rocha onde encontro abrigo.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Ele fará o mal deles voltar sobre si mesmos; o SENHOR, nosso Deus, os destruirá por causa de suas próprias ações.</w:t>
      </w:r>
    </w:p>
    <w:p>
      <w:pPr>
        <w:pStyle w:val="Heading2"/>
      </w:pPr>
      <w:r>
        <w:rPr>
          <w:lang w:val="pt_PT" w:bidi="pt_PT"/>
        </w:rPr>
        <w:t>Salmos 95:1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Venham, cantemos com alegria; elevemos louvores ao SENHOR, a Rocha que nos salva.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Aproximemo-nos dele com gratidão no coração; celebremos o SENHOR com ações de graças.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Pois o SENHOR é Deus grandioso; ele é o Rei supremo acima de todos os deuses.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Nas suas mãos estão as profundezas da terra; os picos mais altos também lhe pertencem.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mar é dele, porque foi ele quem o formou; a terra firme foi moldada por suas 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Venham, prostremo-nos e adoremos; ajoelhemo-nos diante do SENHOR, nosso Criador.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 é o nosso Deus, e nós somos o povo que lhe pertence; somos o rebanho sob seus cuidados. Hoje, se ouvirem a sua voz,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não endureçam o coração, como aconteceu no deserto, em Meribá e em Massá.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Ali me puseram à prova e me testaram, mesmo depois de verem as obras que realizei.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Por quarenta anos esse povo me causou desgosto; seu coração sempre se desviava, e eles não conheceram meus caminhos.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 isso, em minha ira, declarei com juramento: “Eles não entrarão no meu descanso”.</w:t>
      </w:r>
    </w:p>
    <w:p>
      <w:pPr>
        <w:pStyle w:val="Heading2"/>
      </w:pPr>
      <w:r>
        <w:rPr>
          <w:lang w:val="pt_PT" w:bidi="pt_PT"/>
        </w:rPr>
        <w:t>Salmos 96:1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Cantem ao SENHOR uma canção nova; todos os moradores da terra elevem sua voz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Cantem ao SENHOR e bendigam o seu nome; anunciem dia após dia a sua salvação.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Falem entre as nações sobre a sua glória; relatem a todos os povos as suas obras grandiosas.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Pois o SENHOR é grande e digno de louvor; ele é mais temível do que todos os deuses.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deuses das nações são apenas imagens, mas o SENHOR foi quem fez 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Diante dele estão a honra e o poder real; no seu santuário se veem força e santidade.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Povos de toda a terra, reconheçam a glória do SENHOR e o seu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Deem ao SENHOR a glória que lhe é devida; tragam ofertas e entrem em sua presença no templo.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Adorem o SENHOR na beleza da sua santidade; que todos os povos tremam diante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Anunciem entre as nações: “O SENHOR reina”; ele firmou o mundo e o sustém, e julga os povos com justiça perfeita.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Alegrem-se os céus e exulte a terra; ressoem os mares e tudo o que neles existe.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Alegrem-se os campos e tudo o que neles vive; cantem de alegria as árvores das florestas,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pois o SENHOR vem; ele vem julgar a terra, e julgará as nações com justiça e fidelidade.</w:t>
      </w:r>
    </w:p>
    <w:p>
      <w:pPr>
        <w:pStyle w:val="Heading2"/>
      </w:pPr>
      <w:r>
        <w:rPr>
          <w:lang w:val="pt_PT" w:bidi="pt_PT"/>
        </w:rPr>
        <w:t>Salmos 97:1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governa; a terra se alegra, e as muitas ilhas celebram com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Nuvens densas o cercam; justiça e retidão sustentam o seu trono.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À sua frente avança o fogo, que consome os inimigos por onde passa.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Seus relâmpagos iluminam o mundo; a terra vê e treme de temor.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As montanhas se desfazem como cera diante do SENHOR, diante do Soberano de toda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Os céus anunciam a sua justiça e revelam a todos os povos a glória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Fiquem envergonhados os que servem imagens e se orgulham de ídolos; todos os deuses se curvam diante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Sião ouviu e se alegrou; as cidades de Judá celebraram ao ouvir a tua justiça, ó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Pois o SENHOR é o Altíssimo sobre toda a terra; tu estás muito acima de todos os deuses.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Vocês que amam o SENHOR, rejeitem o mal; ele guarda a vida dos seus fiéis e os livra das mãos dos perversos.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 luz é semeada para os justos, e a alegria para os sinceros de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Alegrem-se no SENHOR, ó justos, e louvem o seu santo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Salmo.</w:t>
      </w:r>
    </w:p>
    <w:p>
      <w:pPr>
        <w:pStyle w:val="Heading2"/>
      </w:pPr>
      <w:r>
        <w:rPr>
          <w:lang w:val="pt_PT" w:bidi="pt_PT"/>
        </w:rPr>
        <w:t>Salmos 98:1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Cantem ao SENHOR um cântico novo, pois ele realizou obras admiráveis; com sua mão direita e com seu braço forte ele alcançou a vitória.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SENHOR tornou conhecida a sua salvação e revelou diante das nações a sua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 se lembrou de sua fidelidade e de seu amor constante para com a casa de Israel; todos os povos da terra viram a vitória do nosso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Por isso, toda a terra celebre o SENHOR com alegria; exultem, levantem a voz e cantem louvores.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Cantem ao SENHOR ao som da harpa; com a harpa e com cânticos de louvor.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Com trombetas e com o som das cornetas, celebrem com alegria diante do SENHOR, o 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Que o mar ressoe e tudo o que nele existe; que a terra e os que nela habitam proclamem louvor.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Que os rios batam palmas e que os montes cantem juntos de alegria,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pois o SENHOR vem, vem julgar a terra; ele julgará os povos com justiça e as nações com retidão.</w:t>
      </w:r>
    </w:p>
    <w:p>
      <w:pPr>
        <w:pStyle w:val="Heading2"/>
      </w:pPr>
      <w:r>
        <w:rPr>
          <w:lang w:val="pt_PT" w:bidi="pt_PT"/>
        </w:rPr>
        <w:t>Salmos 99:1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governa; os povos sentem temor. Seu trono está entre os querubins, e a terra se move diante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Grande é o SENHOR em Sião; ele se eleva acima de todas as nações.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Que os povos reconheçam e louvem o seu nome forte e grandioso; o seu nome é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Como Rei poderoso, ele ama a justiça; tu firmaste o direito e praticaste justiça e retidão em Jacó.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Exaltem o SENHOR, nosso Deus; prostrem-se diante dele, pois ele é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Moisés e Arão estavam entre os seus sacerdotes; e Samuel, entre os que invocavam o nome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Da coluna de nuvem o SENHOR lhes falava; eles guardavam seus mandamentos e as ordens recebidas.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SENHOR, nosso Deus, respondeu às súplicas deles; foi um Deus que perdoa, mas também pune a desobediência.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Elevem o nome do SENHOR, nosso Deus; curvem-se diante do seu monte santo, porque o SENHOR, nosso Deus, é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para ação de graças.</w:t>
      </w:r>
    </w:p>
    <w:p>
      <w:pPr>
        <w:pStyle w:val="Heading2"/>
      </w:pPr>
      <w:r>
        <w:rPr>
          <w:lang w:val="pt_PT" w:bidi="pt_PT"/>
        </w:rPr>
        <w:t>Salmos 100:1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Cantem com alegria ao SENHOR, todos os habitantes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Sirvam ao SENHOR com coração alegre; aproximem-se dele com música e cânticos de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Reconheçam isto com clareza: o SENHOR é o nosso Deus; foi ele quem nos fez, e a ele pertencemos; somos o seu povo e o rebanho de que ele cuida.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Entrem por suas portas com gratidão; nos pátios da sua casa elevem louvores; deem graças ao SENHOR e bendigam o seu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Pois o SENHOR é bom; o seu amor fiel permanece para sempre, e a sua fidelidade não tem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Davi.</w:t>
      </w:r>
    </w:p>
    <w:p>
      <w:pPr>
        <w:pStyle w:val="Heading2"/>
      </w:pPr>
      <w:r>
        <w:rPr>
          <w:lang w:val="pt_PT" w:bidi="pt_PT"/>
        </w:rPr>
        <w:t>Salmos 101:1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Cantarei sobre o amor fiel e sobre a justiça; elevarei louvores ao SENHOR com minha voz.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Buscarei andar com cuidado no caminho correto; quando virás a mim? Andarei em minha própria casa com coração limpo e sincero.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Não darei atenção ao que é mau; rejeito as obras de quem se afasta da tua lei e não me unirei a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Não aceitarei um coração voltado ao pecado; não terei ligação alguma com 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Farei silenciar quem fala mal do próximo em segredo; não permanecerei com pessoas orgulhosas e de coração arrogante.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Procurarei os fiéis da terra; eles serão meus companheiros e os receberei em minha casa. Quem vive com retidão poderá me servir.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Nenhum enganador ou mentiroso habitará na minha casa; não permitirei a presença de quem age com falsidade.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 cada manhã farei cessar os maus da terra e afastarei da cidade do SENHOR todos os que praticam 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Oração de um aflito que, quase desfalecido, derrama seu lamento perante o Senhor.</w:t>
      </w:r>
    </w:p>
    <w:p>
      <w:pPr>
        <w:pStyle w:val="Heading2"/>
      </w:pPr>
      <w:r>
        <w:rPr>
          <w:lang w:val="pt_PT" w:bidi="pt_PT"/>
        </w:rPr>
        <w:t>Salmos 102:1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SENHOR, escuta a minha oração e atende aos meus pedidos insistentes por ajuda.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Não escondas de mim o teu rosto no tempo da aflição; inclina o ouvido e responde sem demora quando clamo.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Pois os meus dias se dissipam como fumaça, e os meus ossos ardem como se estivessem no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meu coração está abatido e seco como a erva; até o desejo de comer me deixou.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De tanto chorar e gemer, emagreci, e os meus ossos já se veem.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Vivo isolado, como a garça nos pântanos e como a coruja entre ruínas.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Não encontro descanso; sou como um pássaro solitário sobre os telhados.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Os meus inimigos zombam de mim o dia todo; cheios de ira, usam o meu nome para me amaldiçoar.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As cinzas têm sido o meu alimento, e as lágrimas se misturam com a minha bebida.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Isso acontece por causa da tua indignação e do teu furor, pois me afastaste da tua presença.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 minha vida é como sombra que passa rápido; estou murchando como uma planta frágil.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Mas tu, SENHOR, permaneces entronizado para sempre; o teu nome dura por todas as gerações.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Tu te levantarás e mostrarás misericórdia a Sião; chegou o tempo de ter compaixão pela nossa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Pois os teus servos amam até as pedras caídas, e sentem dor ao ver as suas ruínas.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Então as nações temerão o nome do SENHOR, e os reis da terra respeitarão a sua glória.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Quando o SENHOR reconstruir Sião, ele revelará toda a sua glória.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Ele atenderá à oração dos necessitados e não desprezará as suas súplicas.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Que isto seja escrito para as gerações futuras, para que um povo ainda não criado louve o SENHOR, dizendo: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"Do alto do seu santuário o SENHOR olhou; do céu ele observou a terra,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para ouvir o gemido dos prisioneiros e libertar os condenados à morte”.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Assim, o nome do SENHOR será anunciado em Sião, e o seu louvor, em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Isso acontecerá quando povos e reinos se reunirem para servir e adorar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Ele enfraqueceu as minhas forças no caminho e encurtou os meus dias.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Então eu disse: “Ó meu Deus, não leves a minha vida no meio dos meus anos; tu és eterno”.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No princípio, SENHOR, lançaste os fundamentos da terra, e os céus são obra das tuas 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Eles perecerão, mas tu permanecerás; envelhecerão como roupa usada, e tu os trocarás como vestes.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Mas tu és o mesmo, e os teus anos não terão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Por isso, os filhos dos teus servos viverão seguros, e os seus descendentes permanecerão diante de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Davi.</w:t>
      </w:r>
    </w:p>
    <w:p>
      <w:pPr>
        <w:pStyle w:val="Heading2"/>
      </w:pPr>
      <w:r>
        <w:rPr>
          <w:lang w:val="pt_PT" w:bidi="pt_PT"/>
        </w:rPr>
        <w:t>Salmos 103:1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Louve o SENHOR, ó minha alma; que todo o meu interior exalte o seu nome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Louve o SENHOR, ó minha alma, e não deixe de lembrar nenhuma de suas dádivas.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 perdoa todas as suas faltas e cura todas as suas enfermidades.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 livra a sua vida da morte e a envolve com amor fiel e cuidado cheio de ternura.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Ele satisfaz seus dias com o que é bom; sua força se renova como a da águia.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SENHOR pratica a justiça e defende os direitos dos que sofrem opressão.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 deu a conhecer seus caminhos a Moisés e mostrou seus feitos ao povo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SENHOR é compassivo e misericordioso; é paciente e rico em bondade.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 não acusa para sempre, nem mantém a ira sem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Não nos trata conforme nossos pecados, nem nos retribui segundo nossas culpas.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Pois assim como o céu se eleva acima da terra, grande é o seu amor pelos que o temem.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Ele afasta de nós as nossas transgressões, tão longe quanto o Oriente está do Ocidente.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Como um pai tem compaixão de seus filhos, assim o SENHOR tem compaixão dos que o respeitam.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Ele conhece a nossa formação e se lembra de que somos pó.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 vida humana é como a erva; floresce como a flor do campo,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mas o vento passa, e ela desaparece; já não se conhece o lugar onde esteve.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Porém o amor fiel do SENHOR dura de eternidade a eternidade para os que o temem; sua justiça alcança filhos e netos,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os que guardam a sua aliança e se lembram de cumprir seus mandamentos.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 SENHOR estabeleceu o seu trono nos céus, e o seu reino governa sobre tudo.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Louvem o SENHOR todos os seus anjos poderosos, que obedecem à sua palavra e cumprem suas ordens.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Louvem o SENHOR todos os seus exércitos, servos que realizam a sua vontade.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Louvem o SENHOR todas as suas obras, em todos os lugares do seu domínio; louve o SENHOR, ó minha alma.</w:t>
      </w:r>
    </w:p>
    <w:p>
      <w:pPr>
        <w:pStyle w:val="Heading2"/>
      </w:pPr>
      <w:r>
        <w:rPr>
          <w:lang w:val="pt_PT" w:bidi="pt_PT"/>
        </w:rPr>
        <w:t>Salmos 104:1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Louvarei o SENHOR com todo o meu ser e direi: Ó SENHOR, meu Deus, tu és muito grande; estás vestido de honra e de majestade.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Tu te cobres de luz como de um manto e estendes os céus como uma tenda.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Pões as vigas da tua morada nas águas; fazes das nuvens o teu carro e segues nas asas do vento.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Fazes de teus mensageiros ventos e de teus servos fogo flamejante.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Firmaste a terra sobre fundamentos seguros, para que jamais saia do seu lugar.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Cobriste a terra com o abismo como com uma veste; as águas ficaram acima das montanhas.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Ao som da tua ordem, as águas recuaram; ao estrondo da tua voz, correram apressadas.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Subiram pelos montes e desceram pelos vales até o lugar que lhes determinaste.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Marcaste um limite que elas não podem ultrapassar, para que não voltem a cobrir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Envias fontes aos vales e rios que passam entre os montes.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Eles dão de beber aos animais do campo; os jumentos selvagens saciam a sede.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Perto dessas águas, as aves do céu fazem seus ninhos e cantam entre os galhos.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Do alto da tua morada regas os montes; a terra se farta com o fruto das tuas obras.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Fazes crescer o pasto para o gado e as plantas para o uso do homem, para que ele tire alimento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Da terra vêm o vinho que alegra o coração, o azeite que faz brilhar o rosto e o pão que fortalece o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As árvores do SENHOR estão cheias de seiva; os cedros do Líbano, que ele plantou, crescem fortes.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Nelas as aves constroem seus ninhos; a cegonha faz sua casa nos ciprestes.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Os montes altos são refúgio das cabras selvagens; entre as rochas os coelhos encontram abrigo.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Criaste a lua para marcar os tempos; o sol conhece o momento de se pôr.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Fazes cair a escuridão e vem a noite, quando os animais da floresta saem.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Os leões jovens rugem procurando comida e pedem a Deus o alimento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Ao nascer do sol, eles se recolhem e descansam em suas tocas.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Então o homem sai para o seu trabalho e cumpre sua tarefa até o entardecer.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Ó SENHOR, como são numerosas as tuas obras! Com sabedoria fizeste todas elas, e a terra está cheia de criaturas.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Ali está o mar vasto e amplo, cheio de seres vivos, pequenos e grandes.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Nele navegam os navios, e ali está o Leviatã, que formaste para nele te alegrares.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Todos eles esperam por ti, para que lhes dês alimento no tempo certo.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Quando lhes dás, eles recolhem; quando abres a mão, ficam satisfeitos.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Quando escondes o rosto, ficam confusos; quando lhes tiras o fôlego, morrem e voltam ao pó.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Quando envias o teu sopro, a vida surge de novo, e renovas a face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Que a glória do SENHOR dure para sempre; que o SENHOR se alegre em suas obras.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Ele olha para a terra, e ela treme; toca os montes, e eles fumegam.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Cantarei ao SENHOR enquanto eu viver; louvarei ao meu Deus por toda a minha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Que meus pensamentos lhe sejam agradáveis, pois no SENHOR encontro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Que os pecadores desapareçam da terra e os rebeldes não existam mais; bendiga, ó minha alma, ao SENHOR. Aleluia!</w:t>
      </w:r>
    </w:p>
    <w:p>
      <w:pPr>
        <w:pStyle w:val="Heading2"/>
      </w:pPr>
      <w:r>
        <w:rPr>
          <w:lang w:val="pt_PT" w:bidi="pt_PT"/>
        </w:rPr>
        <w:t>Salmos 105:1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Deem graças ao SENHOR e anunciem o seu nome; proclamem entre os povos as obras que ele realizou.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Cantem a Deus com salmos e louvores; relatem todas as suas ações admiráveis.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Alegrem-se no seu nome santo; exulte o coração dos que buscam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Procurem o SENHOR e a sua força; busquem sempre a sua presença.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Lembrem-se das obras grandiosas que ele fez e dos juízos que declarou.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Ó descendência de Abraão, seu servo, filhos de Jacó, seus escolhidos.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 é o SENHOR, nosso Deus; sua justiça se manifesta em toda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 permanece fiel à sua aliança para sempre e não esquece a promessa por mil gerações.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Cumpre a aliança feita com Abraão e o juramento dado a Isaque.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Confirmou-a depois a Jacó, a Israel, como pacto permanente.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Disse ao povo: “Eu lhes darei a terra de Canaã como herança”.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Quando falou assim, eles eram poucos em número e estrangeiros ali.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Caminhavam de um lugar a outro, passando de reino em reino.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SENHOR não permitiu que fossem oprimidos; por causa deles, repreendeu reis.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Disse: “Não toquem nos meus escolhidos, nem façam mal aos meus profetas”.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Depois, ele enviou fome sobre a terra e retirou a provisão de alimento.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Antes disso, enviou José adiante, vendido como escravo ao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Seus pés foram presos com correntes, e seu pescoço foi colocado em ferros.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Até que se cumprisse a palavra sobre ele, a palavra do SENHOR o provou.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rei do Egito ordenou que fosse solto; o governante o libertou.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faraó o colocou como administrador do palácio e do reino inteiro.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José recebeu autoridade sobre os oficiais e ensinou sabedoria aos líderes.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Então Jacó, chamado Israel, foi morar no Egito com sua família, na terra de Cam.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 povo cresceu muito ali e se tornou mais forte que os egípcios.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Deus mudou o coração dos egípcios, e eles passaram a odiar o seu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O SENHOR enviou Moisés, seu servo, e Arão, seu escolhido.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Por meio deles, realizou sinais e maravilhas na terra de Cam.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Enviou escuridão profunda, e eles não se rebelaram contra a sua palavra.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Transformou as águas em sangue, e os peixes morreram.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Encheu a terra de rãs, até os palácios do 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Ordenou, e vieram moscas e piolhos por toda a terra do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Em lugar de chuva, mandou granizo e relâmpagos faiscantes.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Destruiu vinhas e figueiras e quebrou as árvores do território.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Falou, e vieram gafanhotos em grande número.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Eles devoraram toda a vegetação e consumiram as colheitas.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Por fim, feriu os primogênitos do Egito, a força da nação.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O SENHOR tirou Israel do Egito com prata e ouro; ninguém saiu fraco.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Os egípcios se alegraram com a partida, pois temiam o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No deserto, Deus estendeu uma nuvem para proteger do sol e fogo para iluminar a noite.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Quando pediram alimento, enviou codornizes e deu o maná do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Abriu a rocha, e a água correu como rio no deserto.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Fez tudo isso por lembrar-se da promessa santa a Abraão, seu servo.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Conduziu o seu povo escolhido com alegria e cânticos.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Deu-lhes as terras de outros povos e o fruto do trabalho alheio.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Assim, guardaram os seus mandamentos e obedeceram às suas leis. Aleluia!</w:t>
      </w:r>
    </w:p>
    <w:p>
      <w:pPr>
        <w:pStyle w:val="Heading2"/>
      </w:pPr>
      <w:r>
        <w:rPr>
          <w:lang w:val="pt_PT" w:bidi="pt_PT"/>
        </w:rPr>
        <w:t>Salmos 106:1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Aleluia! Rendam graças ao SENHOR, pois ele é bom, e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Quem pode relatar todos os atos poderosos do SENHOR? Quem consegue anunciar o seu louvor como ele merece?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Felizes são os que praticam a justiça e buscam fazer o que é correto diante de Deus em todo tempo.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SENHOR, lembra-te de mim quando demonstrares favor ao teu povo; salva-me também,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para que eu desfrute do bem concedido aos teus escolhidos, participe da alegria do teu povo e me alegre com a herança dos teus eleitos.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Pecamos como nossos antepassados; agimos mal e fomos rebeldes.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No Egito, nossos pais não valorizaram as tuas maravilhas; logo esqueceram a tua grande misericórdia e se revoltaram junto ao mar Vermelho.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Ainda assim, ele os salvou por causa do seu nome, para tornar conhecido o seu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Repreendeu o mar Vermelho, e ele secou; conduziu-os pelas profundezas como por terra seca.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Assim os livrou das mãos dos que os odiavam e os resgatou do poder dos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As águas cobriram os adversários; nenhum deles sobreviveu.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Então creram nas suas palavras e cantaram louvores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Porém, logo esqueceram as suas obras e não esperaram pelo seu plano.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No deserto, entregaram-se ao desejo intenso e puseram Deus à prova com sua cobiça.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Ele lhes concedeu o que pediram, mas enviou uma fraqueza que se espalhou entre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Depois, tiveram inveja de Moisés no acampamento e de Arão, o consagrado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 terra se abriu e engoliu Datã; cobriu o grupo de Abirão.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Um fogo caiu sobre os seus seguidores e consumiu os maus.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No Sinai, fizeram um bezerro e se curvaram diante de uma imagem de metal.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Trocaram a glória de Deus pela figura de um boi que come capim.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Esqueceram-se de Deus, seu Salvador, que tinha realizado grandes feitos no Egito,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sinais na terra de Cam e maravilhas junto ao mar Vermelho.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Por isso, ele disse que os destruiria, se Moisés, seu escolhido, não tivesse intercedido para afastar a sua 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Também desprezaram a terra desejável e não creram na sua promessa.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Murmuraram em suas tendas e não obedeceram à voz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Então ele levantou a mão e jurou que os faria cair no deserto,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 que espalharia seus descendentes entre as nações, dispersando-os pelas terras.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Uniram-se a Baal-Peor e comeram sacrifícios oferecidos a deuses sem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Com tais atos provocaram a ira do SENHOR, e uma praga se espalhou entre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Mas Fineias se levantou e executou o julgamento, e a praga foi detida.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Isso lhe foi contado como justiça, de geração em geração,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Também o irritaram junto às águas de Meribá, e Moisés sofreu por causa deles;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pois amarguraram o espírito dele, e Moisés falou sem pensar.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Ao entrarem em Canaã, não destruíram os povos como o SENHOR havia ordenado.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Misturaram-se com as nações e aprenderam seus costumes.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Serviram aos seus ídolos, que se tornaram armadilha para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Sacrificaram seus filhos e filhas aos demônios.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Derramaram sangue inocente, o sangue de seus filhos e filhas, oferecidos aos deuses de Canaã; a terra foi manchada com sangue.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Assim se contaminaram com suas obras e se corromperam com seus atos.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Por isso, a ira do SENHOR se acendeu contra o seu povo, e ele rejeitou a sua herança.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Entregou-os nas mãos das nações, e os que os odiavam passaram a dominá-los.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Seus inimigos os oprimiram, e eles ficaram sujeitos ao seu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Muitas vezes ele os libertou, mas eles persistiram em seus planos e foram abatidos por sua culpa.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Contudo, ele viu a aflição deles e ouviu o seu clamor.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Lembrou-se da sua aliança e, por causa do seu grande amor, mudou de atitude.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Fez com que tivessem compaixão dos israelitas todos os que os mantinham cativos.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Salva-nos agora, SENHOR, nosso Deus; reúne-nos dentre as nações, para que demos graças ao teu santo nome e nos alegremos no teu louvor.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Bendito seja o SENHOR, o Deus de Israel, de eternidade a eternidade. Que todo o povo diga: Amém! Aleluia!</w:t>
      </w:r>
    </w:p>
    <w:p>
      <w:pPr>
        <w:pStyle w:val="Heading2"/>
      </w:pPr>
      <w:r>
        <w:rPr>
          <w:lang w:val="pt_PT" w:bidi="pt_PT"/>
        </w:rPr>
        <w:t>Salmos 107:1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Deem graças ao SENHOR, pois ele é bom;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Que os resgatados pelo SENHOR anunciem isso, aqueles que ele libertou das mãos do inimigo.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 os reuniu de terras distantes, do Oriente e do Ocidente, do Norte e do Sul.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Andaram perdidos por desertos e regiões secas, sem encontrar cidade onde morar.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Sofriam com fome e sede, e suas forças estavam se acabando.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Em sua aflição, clamaram ao SENHOR, e ele os livrou das dificuldades.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 os guiou por um caminho seguro até uma cidade habitável.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Deem graças ao SENHOR por seu amor fiel e por suas obras maravilhosas em favor das pessoas.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Pois ele sacia o sedento e enche de bens o faminto.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Alguns viviam nas trevas e na sombra da morte, presos em correntes e oprimidos pela miséria,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porque se rebelaram contra as palavras de Deus e desprezaram o conselho do Altíssimo.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Por isso, ele os submeteu a trabalhos pesados; caíram, e não houve quem os ajudasse.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Em sua aflição, clamaram ao SENHOR, e ele os livrou das dificuldades.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Ele os tirou das trevas e da sombra da morte e quebrou as correntes que os prendiam.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Deem graças ao SENHOR por seu amor fiel e por suas obras maravilhosas em favor das pessoas.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Pois ele despedaçou portas de bronze e rompeu trancas de ferro.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Os tolos sofreram por causa de seus caminhos maus e de suas culpas.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Perderam o apetite e chegaram às portas da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Em sua aflição, clamaram ao SENHOR, e ele os livrou das dificuldades.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Ele enviou a sua palavra, os curou e os salvou da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Deem graças ao SENHOR por seu amor fiel e por suas obras maravilhosas em favor das pessoas.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Ofereçam sacrifícios de gratidão e anunciem suas obras com cânticos de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Outros desceram ao mar em navios, negociando nas grandes águas.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Eles viram as obras do SENHOR e suas maravilhas no mar profundo.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Pois ele falou, e um vento forte se levantou, erguendo altas ondas.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Os navios subiam aos céus e desciam aos abismos; a coragem dos marinheiros se desfazia.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Cambaleavam como bêbados, e toda a sua habilidade falhou.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Em sua aflição, clamaram ao SENHOR, e ele os livrou da tempestade.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Ele acalmou a tormenta, e as ondas se aquietaram.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Eles se alegraram com a calmaria, e Deus os conduziu ao porto desejado.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Deem graças ao SENHOR por seu amor fiel e por suas obras maravilhosas em favor das pessoas.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Exaltem-no na assembleia do povo e louvem-no entre os líderes.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O SENHOR transforma rios em deserto e fontes em terra seca.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Ele torna a terra frutífera em solo salgado por causa da maldade de seus moradores.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Ele transforma o deserto em lagoas e a terra seca em fontes de água.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Ali faz habitar os famintos, para que construam uma cidade onde morar.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Eles semeiam campos, plantam vinhas e colhem abundantes frutos.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Ele os abençoa, e eles se multiplicam; não deixa diminuir o seu gado.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Depois, são reduzidos e humilhados por opressão, desgraça e sofrimento.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Ele derrama desprezo sobre governantes e os faz vagar por terras sem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Mas levanta o pobre da miséria e faz crescer suas famílias como rebanhos.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Os justos veem isso e se alegram, mas toda maldade fica sem voz.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Que os sábios considerem essas coisas e reflitam no amor fiel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Uma canção. Salmo de Davi.</w:t>
      </w:r>
    </w:p>
    <w:p>
      <w:pPr>
        <w:pStyle w:val="Heading2"/>
      </w:pPr>
      <w:r>
        <w:rPr>
          <w:lang w:val="pt_PT" w:bidi="pt_PT"/>
        </w:rPr>
        <w:t>Salmos 108:1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Deus, meu coração está firme no SENHOR; cantarei salmos e hinos com toda a força do meu ser.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Despertem, harpa e lira; quero acordar cedo e iniciar o dia com cânticos.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Darei graças ao SENHOR entre os povos e proclamarei louvores entre as nações.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Pois o teu amor fiel se eleva acima dos céus, e a tua verdade alcança as nuvens.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Ó Deus, sê exaltado acima dos céus e faz brilhar a tua glória sobre toda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Salva os teus amados com a tua mão direita; responde-nos para que sejamos libertados.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Do seu santuário Deus falou: “Quando eu vencer, dividirei Siquém e repartirei o vale de Sucote.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Gileade é minha, Manassés também; Efraim é o capacete da minha cabeça, e de Judá vem o meu cetro.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Moabe será servo humilde para lavar meus pés; Edom recolherá minhas sandálias empoeiradas; sobre a Filístia soltarei meu grito de vitória!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Quem me conduzirá à vitória contra essas nações? Quem me levará ao coração da terra de Edom?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Ó SENHOR, será que nos rejeitaste e não acompanhas nossos exércitos nas batalhas?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Vem ajudar-nos na aflição contra os adversários, pois a ajuda humana não tem valor.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Contudo, com a força de Deus venceremos, e ele esmagará nossos inimigos debaixo dos seus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de Davi.</w:t>
      </w:r>
    </w:p>
    <w:p>
      <w:pPr>
        <w:pStyle w:val="Heading2"/>
      </w:pPr>
      <w:r>
        <w:rPr>
          <w:lang w:val="pt_PT" w:bidi="pt_PT"/>
        </w:rPr>
        <w:t>Salmos 109:1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Deus, a quem sempre louvo, não permaneças em silêncio.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Homens maus e falsos levantam mentiras contra mim e falam com engano.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Cercam-me com palavras de ódio e me atacam sem motivo.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Eu lhes ofereci amor, mas recebi acusação; enquanto eu orava por eles, tramavam contra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Pagaram o bem com o mal e o amor com o ódio.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Por isso peço: levanta contra meu inimigo um acusador, alguém que o julgue.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Quando for julgado, que seja achado culpado; que sua oração seja rejeitada como pecado.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Que seus dias sejam poucos e que outro tome o seu lugar.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 seus filhos fiquem sem pai e sua esposa fique viúva.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Que seus filhos andem vagando e pedindo ajuda, expulsos das ruínas de sua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Que os credores tomem tudo o que ele tem e que estranhos repartam seus bens.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Que ninguém lhe mostre bondade, nem tenha compaixão de seus filhos órfãos.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Que sua família seja apagada da terra e que o nome de seus filhos desapareça.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SENHOR, lembra-te da culpa de seus pais e não apagues o pecado de sua mãe.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Mantém esses pecados diante de ti, SENHOR, até que sua memória seja cortada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Pois ele nunca escolheu a bondade; perseguiu os pobres, os fracos e os aflitos até tirar-lhes 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Amou a maldição; que ela venha sobre ele. Não quis a bênção; que ela se afaste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Vestiu-se de maldição como roupa; que ela entre nele como água e penetre em seus ossos como óleo.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Que a maldição seja sua veste diária e o cinto que nunca se solta.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Este seja o pagamento do SENHOR aos meus acusadores, aos que buscam destruir minha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Mas tu, SENHOR Deus, age por mim por causa do teu nome; livra-me, pois teu amor é fiel.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Sou pobre e necessitado, e meu coração está ferido por dentro.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Vou sumindo como a sombra ao cair da tarde; sou levado como gafanhoto pelo vento.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Meus joelhos enfraquecem com o jejum, e meu corpo perdeu a força.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Tornei-me motivo de desprezo; quando me veem, balançam a cabeça.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Ajuda-me, SENHOR, meu Deus; salva-me segundo teu amor constante.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Assim saberão que foi tua mão, que foste tu, SENHOR, quem me livrou.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Que eles amaldiçoem; tu, porém, abençoas. Quando se levantarem, serão envergonhados, e teu servo se alegrará.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Que meus acusadores sejam cobertos de vergonha e vestidos de humilhação.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Eu, porém, darei muitas graças ao SENHOR com minha boca e o louvarei no meio do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Pois ele se coloca ao lado do pobre para salvar sua vida das mãos dos que o condenam.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Davi.</w:t>
      </w:r>
    </w:p>
    <w:p>
      <w:pPr>
        <w:pStyle w:val="Heading2"/>
      </w:pPr>
      <w:r>
        <w:rPr>
          <w:lang w:val="pt_PT" w:bidi="pt_PT"/>
        </w:rPr>
        <w:t>Salmos 110:1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falou ao meu Senhor: “Sente-se à minha direita, no lugar de honra; farei com que seus inimigos sejam vencidos e colocados sob seus pés”.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De Sião, o SENHOR estenderá o cetro do seu poder e dirá: “Governe no meio dos seus adversários”.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No dia em que ele mostrar seu poder, o povo irá até ele de boa vontade; vestidos de santidade, seus jovens serão muitos, como o orvalho que aparece ao amanhecer.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SENHOR jurou e não mudará sua palavra: “Você é sacerdote para sempre, segundo a ordem de Melquisedeque”.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Senhor está à sua direita; no dia da sua ira, ele esmagará reis.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julgará as nações e aplicará castigo; a terra ficará cheia de mortos, e governantes serão abatidos por toda parte.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No caminho, ele beberá da água do riacho; por isso, seguirá adiante com a cabeça erguida.</w:t>
      </w:r>
    </w:p>
    <w:p>
      <w:pPr>
        <w:pStyle w:val="Heading2"/>
      </w:pPr>
      <w:r>
        <w:rPr>
          <w:lang w:val="pt_PT" w:bidi="pt_PT"/>
        </w:rPr>
        <w:t>Salmos 111:1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Aleluia! Dou graças ao SENHOR com todo o coração, na presença da assembleia e dos que o temem.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Grandes são as obras do SENHOR; quem nelas se alegra deve refletir sobre cada uma.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Seus feitos são cheios de glória e dignidade; sua justiça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 fez lembrar suas maravilhas; o SENHOR é bondoso e cheio de compaixão.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Concede sustento aos que o respeitam; jamais se esquece da sua aliança.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Revelou ao seu povo a força do seu poder, ao entregar a Israel a herança das nações.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Tudo o que realiza é verdadeiro e justo; seus mandamentos são firmes e confiáveis.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Eles permanecem válidos para sempre, fundados na fidelidade e na retidão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Trouxe libertação ao seu povo e estabeleceu uma aliança eterna; santo e digno de reverência é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temor do SENHOR é o início da sabedoria; ele concede entendimento aos que obedecem aos seus mandamentos. Seu louvor permanece para sempre.</w:t>
      </w:r>
    </w:p>
    <w:p>
      <w:pPr>
        <w:pStyle w:val="Heading2"/>
      </w:pPr>
      <w:r>
        <w:rPr>
          <w:lang w:val="pt_PT" w:bidi="pt_PT"/>
        </w:rPr>
        <w:t>Salmos 112:1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Aleluia! Feliz é quem teme o SENHOR e encontra prazer em obedecer aos seus mandamentos; sua vida é cheia de bênçãos 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Seus descendentes se tornarão fortes na terra; filhos e netos receberão a bênção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Em sua casa haverá prosperidade, e sua justiça será lembrada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Mesmo quando a escuridão o cerca, nasce luz para o justo, pois ele é bondoso, cheio de compaixão e justo.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Feliz é quem empresta com generosidade e conduz seus negócios com honestidade e cuidado.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justo nunca será abalado, e será lembrado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 não teme notícias ruins, porque seu coração confia no SENHOR e está bem estabelecido.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Seu coração permanece seguro; não se assusta diante dos inimigos, até ver o que acontecerá com seus adversários.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 reparte livremente com os pobres; sua justiça permanece para sempre, e ele será honrado.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mau observa isso e se enche de ira; range os dentes e desaparece, pois seus planos não alcançam sucesso.</w:t>
      </w:r>
    </w:p>
    <w:p>
      <w:pPr>
        <w:pStyle w:val="Heading2"/>
      </w:pPr>
      <w:r>
        <w:rPr>
          <w:lang w:val="pt_PT" w:bidi="pt_PT"/>
        </w:rPr>
        <w:t>Salmos 113:1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Aleluia! Servos do SENHOR, ofereçam louvor; exaltem o nome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Seja bendito o nome do SENHOR, agora e por todos os tempos.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Do nascer do sol ao seu pôr, seja celebrado o nome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SENHOR se eleva acima de todas as nações; sua glória ultrapassa 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Quem se compara ao SENHOR, nosso Deus, entronizado nas alturas?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Das alturas ele se inclina para observar o que ocorre nos céus e na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 ergue do pó o fraco e o necessitado; retira o pobre da lama.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 lhes concede lugar de honra, junto aos príncipes e líderes do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 dá um lar à mulher sem filhos e faz dela uma mãe feliz. Aleluia!</w:t>
      </w:r>
    </w:p>
    <w:p>
      <w:pPr>
        <w:pStyle w:val="Heading2"/>
      </w:pPr>
      <w:r>
        <w:rPr>
          <w:lang w:val="pt_PT" w:bidi="pt_PT"/>
        </w:rPr>
        <w:t>Salmos 114:1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Quando Israel deixou o Egito, a família de Jacó saiu do meio de um povo de língua estranha.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Judá tornou-se o lugar santo de Deus; Israel passou a ser o seu domínio.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mar viu e recuou; o rio Jordão voltou para trás.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As montanhas saltaram como carneiros; as colinas pularam como cordeiros.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Por que você recuou, ó mar? E você, Jordão, por que parou de correr?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Por que saltaram como carneiros, ó montanhas? E vocês, colinas, por que pularam como cordeiros?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Que toda a terra trema diante do SENHOR, diante do Deus de Jacó.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 fez sair água da rocha; do rochedo fez nascer uma fonte.</w:t>
      </w:r>
    </w:p>
    <w:p>
      <w:pPr>
        <w:pStyle w:val="Heading2"/>
      </w:pPr>
      <w:r>
        <w:rPr>
          <w:lang w:val="pt_PT" w:bidi="pt_PT"/>
        </w:rPr>
        <w:t>Salmos 115:1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Glorifica o teu nome, SENHOR, e não o nosso; dá glória ao teu nome por causa do teu amor e da tua fidelidade.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Assim, as nações não dirão: “Onde está o Deus deles?”.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nosso Deus está nos céus e realiza tudo o que deseja.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Os ídolos deles são apenas imagens de ouro e prata, obras feitas por mãos humanas.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Têm boca, mas não falam; têm olhos, mas não veem.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Têm ouvidos, mas não escutam; têm nariz, mas não sentem cheiro.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Têm mãos, mas não seguram; têm pés, mas não caminham; nenhum som sai da sua garganta.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Quem faz essas imagens e nelas confia torna-se semelhante a 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Israel, confie no SENHOR; ele é o seu auxílio e o seu escudo.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Sacerdotes, confiem no SENHOR; ele é o auxílio e o escudo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Todos os que temem o SENHOR, confiem nele; o SENHOR é o auxílio e o escudo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SENHOR lembra-se de nós sem cessar e nos concede bênçãos; ele abençoa Israel e abençoa os sacerdotes da casa de 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Ele abençoa os que o temem, tanto os pequenos como os grandes.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Que o SENHOR aumente vocês cada vez mais, a vocês e aos seus filhos.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Que o SENHOR, criador do céu e da terra, conceda ricas bênçãos a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Os céus mais altos pertencem ao SENHOR, mas a terra ele confiou aos seres humanos.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Os mortos não podem louvar o SENHOR, nem os que descem ao lugar do silêncio.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Nós, porém, que estamos vivos, louvaremos o SENHOR agora e para sempre. Aleluia!</w:t>
      </w:r>
    </w:p>
    <w:p>
      <w:pPr>
        <w:pStyle w:val="Heading2"/>
      </w:pPr>
      <w:r>
        <w:rPr>
          <w:lang w:val="pt_PT" w:bidi="pt_PT"/>
        </w:rPr>
        <w:t>Salmos 116:1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Eu amo o SENHOR, porque ele me ouve e responde às minhas orações.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 inclina o ouvido para mim com atenção; por isso, eu pedirei sua ajuda enquanto eu viver.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As cordas da morte me cercaram, e os apertos do Sheol me alcançaram; encontrei aflição e tristeza.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eu invoquei o nome do SENHOR e disse: “Ó SENHOR, salva a minha vida!”.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SENHOR é bondoso e justo; o nosso Deus é cheio de misericórdia.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SENHOR protege os simples; eu estava muito fraco, e ele me salvou.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Volte ao descanso, minha alma, porque o SENHOR tem sido bom para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Pois ele me livrou da morte, enxugou minhas lágrimas e firmou meus pés para que eu não caísse.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Por isso, andarei diante do SENHOR na terra dos vivos.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Eu confiei no SENHOR, e por isso falei: “Estou muito aflito”.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No meu pânico eu falei: “Não se pode confiar em ninguém”.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Como poderei retribuir ao SENHOR por todo o bem que ele me fez?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Tomarei o cálice da salvação e invocarei o nome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Diante de todo o povo, cumprirei as promessas que fiz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Preciosa é, para o SENHOR, a morte dos seus fiéis.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SENHOR, eu sou teu servo; eu sou teu servo, filho de tua serva; tu quebraste as correntes que me prendiam.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Eu te louvarei e oferecerei sacrifícios de gratidão; invocarei o nome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Diante de todo o povo, cumprirei as promessas que fiz ao SENHOR,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nos pátios do templo do SENHOR, em Jerusalém. Aleluia!</w:t>
      </w:r>
    </w:p>
    <w:p>
      <w:pPr>
        <w:pStyle w:val="Heading2"/>
      </w:pPr>
      <w:r>
        <w:rPr>
          <w:lang w:val="pt_PT" w:bidi="pt_PT"/>
        </w:rPr>
        <w:t>Salmos 117:1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Louvem o SENHOR, todas as nações; elevem louvor ao SENHOR, todos os povos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Porque o seu amor por nós é grande, e a sua fidelidade permanece para sempre. Aleluia!</w:t>
      </w:r>
    </w:p>
    <w:p>
      <w:pPr>
        <w:pStyle w:val="Heading2"/>
      </w:pPr>
      <w:r>
        <w:rPr>
          <w:lang w:val="pt_PT" w:bidi="pt_PT"/>
        </w:rPr>
        <w:t>Salmos 118:1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Rendam graças ao SENHOR, pois ele é bom; o seu amor fiel e constante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Que todo o Israel declare: “O seu amor fiel e constante permanece para sempre”.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Que a casa de Arão proclame: “O seu amor fiel e constante permanece para sempre”.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Que todos os que temem o SENHOR afirmem: “O seu amor fiel e constante permanece para sempre”.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Em meio à aflição clamei ao SENHOR; ele me ouviu e me tirou da angústia.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SENHOR está ao meu lado; não temerei o que os homens possam fazer contra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SENHOR está comigo como auxílio; por isso verei a queda dos meus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É melhor buscar refúgio no SENHOR do que confiar nas pessoas.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É melhor buscar refúgio no SENHOR do que confiar em governantes.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Nações inteiras me cercaram, mas em nome do SENHOR eu as derrotei.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Cercaram-me por todos os lados, mas em nome do SENHOR eu venci.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Rodearam-me como abelhas; porém se apagaram como fogo em ramos secos; em nome do SENHOR eu triunfei.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Fui atacado com força para cair, mas o SENHOR me sustentou.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SENHOR é a minha força e o meu cântico; ele se tornou a minha salvação.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Vozes de alegria e vitória ecoam nas tendas dos justos, pois a mão direita do SENHOR age com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 mão direita do SENHOR é elevada; a mão direita do SENHOR concede vitória.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Não morrerei; viverei para anunciar as obras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 SENHOR me corrigiu com rigor, mas não me entregou à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Abram-me as portas da justiça; entrarei para dar graças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Esta é a porta do SENHOR; por ela entram os que lhe obedecem.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Dou-te graças, SENHOR, porque me respondeste e me salvaste.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 pedra rejeitada pelos construtores tornou-se a principal da construção.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Isso procede do SENHOR e é algo admirável aos nossos olhos.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Este é o dia que o SENHOR preparou; alegremo-nos e celebremos nele.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Ó SENHOR, salva-nos, nós te pedimos; ó SENHOR, concede-nos prosperidade.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Bendito o que vem em nome do SENHOR; da casa do SENHOR nós o abençoamos.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O SENHOR é Deus e fez brilhar sobre nós a sua luz; juntem-se à procissão festiva com ramos até o altar.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Tu és o meu Deus; eu te darei graças e proclamarei a tua grandeza.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Rendam graças ao SENHOR, pois ele é bom; o seu amor fiel e constante permanece para sempre.</w:t>
      </w:r>
    </w:p>
    <w:p>
      <w:pPr>
        <w:pStyle w:val="Heading2"/>
      </w:pPr>
      <w:r>
        <w:rPr>
          <w:lang w:val="pt_PT" w:bidi="pt_PT"/>
        </w:rPr>
        <w:t>Salmos 119:1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Felizes são os que caminham com retidão e vivem conforme a lei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Felizes são os que buscam obedecer de coração à vontade revelada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Eles não praticam o mal e seguem sempre o caminho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SENHOR nos entregou suas instruções para que sejam cumpridas com fidelidade.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meu maior desejo é viver de modo correto, obedecendo às suas ordens escritas.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Agindo assim, não serei envergonhado, pois valorizo todos os seus mandamentos.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Louvarei o SENHOR com todo o coração ao praticar suas leis justas e perfeitas.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SENHOR, obedecerei às tuas ordens escritas; não me abandones jamais.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Como o jovem pode manter a vida pura? Guardando seus passos conforme a tua palavra.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Eu te busco de todo o coração; não permitas que eu me afaste dos teus mandamentos.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Guardo as tuas palavras no coração para não pecar contra ti,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SENHOR, eu te louvo; ensina-me as tuas ordens escritas.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Com meus lábios anuncio todas as tuas leis.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Alegro-me em seguir a tua vontade revelada mais do que em possuir grandes riquezas.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Meditarei nas tuas ordens e as colocarei em prática; teus caminhos são valiosos para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Tenho prazer em cumprir as tuas ordens escritas e não me esqueço da tua palavra.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Mostra o teu amor ao teu servo, para que eu viva e obedeça à tua palavra nesta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Abre meus olhos para que eu veja as maravilhas presentes na tua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Sou apenas um viajante nesta terra; não escondas de mim os teus mandamentos.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Meu coração deseja continuamente conhecer a tua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SENHOR repreende os orgulhosos e os que se desviam dos seus mandamentos.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Não permitas que zombem de mim por seguir a tua vontade revelada.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Mesmo quando os poderosos me acusam, continuo obedecendo às tuas ordens escritas.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A tua vontade revelada é meu prazer; ela me orienta e me corrige.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Minha vida está por terra; dá-me vida novamente conforme a tua palavra.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Confessei meus caminhos a ti, SENHOR, e tu me respondeste; agora ensina-me as tuas ordens escritas.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Ajuda-me a compreender as tuas instruções, para que eu medite nas tuas grandes obras.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Minha alma está triste; fortalece-me conforme prometeste na tua palavra.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Afasta-me do caminho da mentira e, pela tua graça, ensina-me a tua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Escolhi o caminho da verdade e sigo de perto as tuas ordenanças.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Apego-me à tua vontade revelada; SENHOR, não permitas que eu seja envergonhado.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Correrei pelo caminho dos teus mandamentos, pois tu amplias o meu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Ensina-me, SENHOR, a cumprir as tuas ordens escritas, e eu obedecerei até o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Dá-me entendimento para aplicar a tua lei com todo o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Guia-me pelo caminho dos teus mandamentos, pois nele encontro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Inclina meu coração para amar a tua vontade revelada, e não as riquezas desta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Afasta meus olhos das ilusões do pecado e renova minha vida pela tua palavra.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Cumpre em mim a promessa feita ao teu servo, para que eu te tema,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Afasta de mim a vergonha que eu temo, pois as tuas leis são boas.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Anseio cumprir as tuas instruções; preserva minha vida pela tua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SENHOR, derrama sobre mim o teu amor e a tua salvação, conforme prometeste.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Assim responderei aos que me afrontam, pois confio na tua palavra.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Não permitas que eu esqueça as tuas palavras verdadeiras; nelas está minha esperança.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Por isso, obedecerei à tua lei por toda a minha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Viverei com liberdade, pois busco cumprir as tuas instruções.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Falarei diante dos reis sobre a tua vontade revelada e não terei vergonha.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Amo os teus mandamentos; eles são a minha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Amo os teus mandamentos; medito nas tuas ordens escritas e as pratico.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Lembra-te da promessa feita ao teu servo; ela é meu consolo e esperança.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Em meio às dificuldades, a tua promessa me fortalece e me dá ânimo para seguir.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Pessoas orgulhosas zombam de mim sem parar, mas eu não abandono a tua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52</w:t>
      </w:r>
      <w:r>
        <w:rPr>
          <w:lang w:val="pt_PT" w:bidi="pt_PT"/>
        </w:rPr>
        <w:t xml:space="preserve"> Lembro-me, SENHOR, dos teus julgamentos antigos e encontro consolo no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53</w:t>
      </w:r>
      <w:r>
        <w:rPr>
          <w:lang w:val="pt_PT" w:bidi="pt_PT"/>
        </w:rPr>
        <w:t xml:space="preserve"> Sinto profunda indignação diante dos rebeldes que escolhem rejeitar a tua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54</w:t>
      </w:r>
      <w:r>
        <w:rPr>
          <w:lang w:val="pt_PT" w:bidi="pt_PT"/>
        </w:rPr>
        <w:t xml:space="preserve"> Transformei as tuas ordens em cânticos de alegria para toda a minha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55</w:t>
      </w:r>
      <w:r>
        <w:rPr>
          <w:lang w:val="pt_PT" w:bidi="pt_PT"/>
        </w:rPr>
        <w:t xml:space="preserve"> Durante a noite penso no teu nome, SENHOR, e decido obedecer à tua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56</w:t>
      </w:r>
      <w:r>
        <w:rPr>
          <w:lang w:val="pt_PT" w:bidi="pt_PT"/>
        </w:rPr>
        <w:t xml:space="preserve"> Esta tem sido a minha prática constante: cumprir as suas instruções.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57</w:t>
      </w:r>
      <w:r>
        <w:rPr>
          <w:lang w:val="pt_PT" w:bidi="pt_PT"/>
        </w:rPr>
        <w:t xml:space="preserve"> O SENHOR é a minha herança maior; por isso prometi guardar as tuas palavras.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58</w:t>
      </w:r>
      <w:r>
        <w:rPr>
          <w:lang w:val="pt_PT" w:bidi="pt_PT"/>
        </w:rPr>
        <w:t xml:space="preserve"> De todo o coração busco o teu favor; trata-me com amor, conforme a tua promessa.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59</w:t>
      </w:r>
      <w:r>
        <w:rPr>
          <w:lang w:val="pt_PT" w:bidi="pt_PT"/>
        </w:rPr>
        <w:t xml:space="preserve"> Examinei meus caminhos e voltei meus passos para a tua vontade revelada.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60</w:t>
      </w:r>
      <w:r>
        <w:rPr>
          <w:lang w:val="pt_PT" w:bidi="pt_PT"/>
        </w:rPr>
        <w:t xml:space="preserve"> Apresso-me em obedecer aos teus mandamentos, sem demora.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61</w:t>
      </w:r>
      <w:r>
        <w:rPr>
          <w:lang w:val="pt_PT" w:bidi="pt_PT"/>
        </w:rPr>
        <w:t xml:space="preserve"> Os ímpios armam laços contra mim, mas não esqueço as tuas leis.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62</w:t>
      </w:r>
      <w:r>
        <w:rPr>
          <w:lang w:val="pt_PT" w:bidi="pt_PT"/>
        </w:rPr>
        <w:t xml:space="preserve"> À meia-noite me levanto para agradecer a ti, SENHOR, por tuas leis justas.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63</w:t>
      </w:r>
      <w:r>
        <w:rPr>
          <w:lang w:val="pt_PT" w:bidi="pt_PT"/>
        </w:rPr>
        <w:t xml:space="preserve"> Sou amigo de todos os que te temem e obedecem às tuas instruções.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64</w:t>
      </w:r>
      <w:r>
        <w:rPr>
          <w:lang w:val="pt_PT" w:bidi="pt_PT"/>
        </w:rPr>
        <w:t xml:space="preserve"> SENHOR, a terra está cheia da tua bondade; ensina-me as tuas ordens.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65</w:t>
      </w:r>
      <w:r>
        <w:rPr>
          <w:lang w:val="pt_PT" w:bidi="pt_PT"/>
        </w:rPr>
        <w:t xml:space="preserve"> Trata com bondade o teu servo, SENHOR, conforme a tua palavra.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66</w:t>
      </w:r>
      <w:r>
        <w:rPr>
          <w:lang w:val="pt_PT" w:bidi="pt_PT"/>
        </w:rPr>
        <w:t xml:space="preserve"> Ensina-me a julgar com sabedoria e a agir com entendimento, pois confio nos teus mandamentos.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67</w:t>
      </w:r>
      <w:r>
        <w:rPr>
          <w:lang w:val="pt_PT" w:bidi="pt_PT"/>
        </w:rPr>
        <w:t xml:space="preserve"> Antes de ser corrigido, eu seguia caminhos errados; agora obedeço à tua palavra.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68</w:t>
      </w:r>
      <w:r>
        <w:rPr>
          <w:lang w:val="pt_PT" w:bidi="pt_PT"/>
        </w:rPr>
        <w:t xml:space="preserve"> Tu és bom, SENHOR, e tudo o que fazes é bom; ensina-me as tuas ordens.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69</w:t>
      </w:r>
      <w:r>
        <w:rPr>
          <w:lang w:val="pt_PT" w:bidi="pt_PT"/>
        </w:rPr>
        <w:t xml:space="preserve"> Os orgulhosos espalham mentiras contra mim, mas sigo tuas instruções de coração inteiro.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70</w:t>
      </w:r>
      <w:r>
        <w:rPr>
          <w:lang w:val="pt_PT" w:bidi="pt_PT"/>
        </w:rPr>
        <w:t xml:space="preserve"> O coração deles é insensível como gordura; mas para mim, a tua lei é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71</w:t>
      </w:r>
      <w:r>
        <w:rPr>
          <w:lang w:val="pt_PT" w:bidi="pt_PT"/>
        </w:rPr>
        <w:t xml:space="preserve"> Foi bom para mim ser corrigido, pois assim aprendi a obedecer às tuas ordens.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72</w:t>
      </w:r>
      <w:r>
        <w:rPr>
          <w:lang w:val="pt_PT" w:bidi="pt_PT"/>
        </w:rPr>
        <w:t xml:space="preserve"> A tua lei vale mais para mim do que grandes riquezas.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73</w:t>
      </w:r>
      <w:r>
        <w:rPr>
          <w:lang w:val="pt_PT" w:bidi="pt_PT"/>
        </w:rPr>
        <w:t xml:space="preserve"> As tuas mãos me formaram por completo; ensina-me a viver segundo os teus mandamentos.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74</w:t>
      </w:r>
      <w:r>
        <w:rPr>
          <w:lang w:val="pt_PT" w:bidi="pt_PT"/>
        </w:rPr>
        <w:t xml:space="preserve"> Os que te temem se alegram comigo, pois espero na tua palavra.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75</w:t>
      </w:r>
      <w:r>
        <w:rPr>
          <w:lang w:val="pt_PT" w:bidi="pt_PT"/>
        </w:rPr>
        <w:t xml:space="preserve"> Sei, SENHOR, que as tuas leis são justas e que a correção foi para o meu bem.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76</w:t>
      </w:r>
      <w:r>
        <w:rPr>
          <w:lang w:val="pt_PT" w:bidi="pt_PT"/>
        </w:rPr>
        <w:t xml:space="preserve"> Conforta-me com o teu amor, conforme prometeste ao teu servo.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77</w:t>
      </w:r>
      <w:r>
        <w:rPr>
          <w:lang w:val="pt_PT" w:bidi="pt_PT"/>
        </w:rPr>
        <w:t xml:space="preserve"> Cobre-me com a tua misericórdia para que eu viva, pois a tua lei é meu prazer.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78</w:t>
      </w:r>
      <w:r>
        <w:rPr>
          <w:lang w:val="pt_PT" w:bidi="pt_PT"/>
        </w:rPr>
        <w:t xml:space="preserve"> Que os orgulhosos sejam envergonhados, pois me feriram sem razão; quanto a mim, meditarei nas tuas instruções.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79</w:t>
      </w:r>
      <w:r>
        <w:rPr>
          <w:lang w:val="pt_PT" w:bidi="pt_PT"/>
        </w:rPr>
        <w:t xml:space="preserve"> Juntem-se a mim os que te temem e conhecem a tua vontade.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80</w:t>
      </w:r>
      <w:r>
        <w:rPr>
          <w:lang w:val="pt_PT" w:bidi="pt_PT"/>
        </w:rPr>
        <w:t xml:space="preserve"> Ajuda-me a obedecer plenamente às tuas ordens, para que eu não seja envergonhado.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81</w:t>
      </w:r>
      <w:r>
        <w:rPr>
          <w:lang w:val="pt_PT" w:bidi="pt_PT"/>
        </w:rPr>
        <w:t xml:space="preserve"> Minha alma desfalece esperando a tua salvação, mas confio na tua palavra.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82</w:t>
      </w:r>
      <w:r>
        <w:rPr>
          <w:lang w:val="pt_PT" w:bidi="pt_PT"/>
        </w:rPr>
        <w:t xml:space="preserve"> Meus olhos se cansam de esperar o cumprimento da tua promessa e perguntam quando virá o consolo.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83</w:t>
      </w:r>
      <w:r>
        <w:rPr>
          <w:lang w:val="pt_PT" w:bidi="pt_PT"/>
        </w:rPr>
        <w:t xml:space="preserve"> Estou como um odre ressecado pela fumaça, mas não esqueço as tuas ordens.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84</w:t>
      </w:r>
      <w:r>
        <w:rPr>
          <w:lang w:val="pt_PT" w:bidi="pt_PT"/>
        </w:rPr>
        <w:t xml:space="preserve"> Quantos dias ainda me restam? Quando farás justiça contra os meus inimigos?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85</w:t>
      </w:r>
      <w:r>
        <w:rPr>
          <w:lang w:val="pt_PT" w:bidi="pt_PT"/>
        </w:rPr>
        <w:t xml:space="preserve"> Os orgulhosos cavaram armadilhas para mim, pois rejeitam a tua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86</w:t>
      </w:r>
      <w:r>
        <w:rPr>
          <w:lang w:val="pt_PT" w:bidi="pt_PT"/>
        </w:rPr>
        <w:t xml:space="preserve"> Eles me perseguem sem motivo; ajuda-me, pois teus mandamentos são verdadeiros.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87</w:t>
      </w:r>
      <w:r>
        <w:rPr>
          <w:lang w:val="pt_PT" w:bidi="pt_PT"/>
        </w:rPr>
        <w:t xml:space="preserve"> Quase tiraram a minha vida, mas não abandonei as tuas instruções.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88</w:t>
      </w:r>
      <w:r>
        <w:rPr>
          <w:lang w:val="pt_PT" w:bidi="pt_PT"/>
        </w:rPr>
        <w:t xml:space="preserve"> Preserva-me pela tua fidelidade, para que eu obedeça à tua vontade.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89</w:t>
      </w:r>
      <w:r>
        <w:rPr>
          <w:lang w:val="pt_PT" w:bidi="pt_PT"/>
        </w:rPr>
        <w:t xml:space="preserve"> A tua palavra, SENHOR, permanece firme para sempre nos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90</w:t>
      </w:r>
      <w:r>
        <w:rPr>
          <w:lang w:val="pt_PT" w:bidi="pt_PT"/>
        </w:rPr>
        <w:t xml:space="preserve"> A tua fidelidade dura por todas as gerações; o SENHOR firmou a terra, e ela permanece.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91</w:t>
      </w:r>
      <w:r>
        <w:rPr>
          <w:lang w:val="pt_PT" w:bidi="pt_PT"/>
        </w:rPr>
        <w:t xml:space="preserve"> Tudo continua até hoje conforme as tuas ordens; tudo serve à tua vontade.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92</w:t>
      </w:r>
      <w:r>
        <w:rPr>
          <w:lang w:val="pt_PT" w:bidi="pt_PT"/>
        </w:rPr>
        <w:t xml:space="preserve"> Se a tua lei não fosse a minha alegria, eu teria perecido no sofrimento.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93</w:t>
      </w:r>
      <w:r>
        <w:rPr>
          <w:lang w:val="pt_PT" w:bidi="pt_PT"/>
        </w:rPr>
        <w:t xml:space="preserve"> Nunca esquecerei as tuas instruções, pois por meio delas tu me dás vida,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94</w:t>
      </w:r>
      <w:r>
        <w:rPr>
          <w:lang w:val="pt_PT" w:bidi="pt_PT"/>
        </w:rPr>
        <w:t xml:space="preserve"> Sou teu, SENHOR; salva-me, pois busco seguir as tuas instruções.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95</w:t>
      </w:r>
      <w:r>
        <w:rPr>
          <w:lang w:val="pt_PT" w:bidi="pt_PT"/>
        </w:rPr>
        <w:t xml:space="preserve"> Os rebeldes tentam me destruir, mas penso na tua vontade revelada.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96</w:t>
      </w:r>
      <w:r>
        <w:rPr>
          <w:lang w:val="pt_PT" w:bidi="pt_PT"/>
        </w:rPr>
        <w:t xml:space="preserve"> Vi que tudo tem limite, mas os teus mandamentos são amplos.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97</w:t>
      </w:r>
      <w:r>
        <w:rPr>
          <w:lang w:val="pt_PT" w:bidi="pt_PT"/>
        </w:rPr>
        <w:t xml:space="preserve"> Como amo a tua lei! Nela medito o dia inteiro.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98</w:t>
      </w:r>
      <w:r>
        <w:rPr>
          <w:lang w:val="pt_PT" w:bidi="pt_PT"/>
        </w:rPr>
        <w:t xml:space="preserve"> Os teus mandamentos me tornam mais sábio que meus inimigos, pois estão sempre comigo.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99</w:t>
      </w:r>
      <w:r>
        <w:rPr>
          <w:lang w:val="pt_PT" w:bidi="pt_PT"/>
        </w:rPr>
        <w:t xml:space="preserve"> Tenho mais entendimento que meus mestres, porque medito na tua vontade.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100</w:t>
      </w:r>
      <w:r>
        <w:rPr>
          <w:lang w:val="pt_PT" w:bidi="pt_PT"/>
        </w:rPr>
        <w:t xml:space="preserve"> Compreendo mais que os anciãos, pois obedeço às tuas instruções.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101</w:t>
      </w:r>
      <w:r>
        <w:rPr>
          <w:lang w:val="pt_PT" w:bidi="pt_PT"/>
        </w:rPr>
        <w:t xml:space="preserve"> Eu me afasto dos caminhos do pecado, porque desejo obedecer à tua palavra.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102</w:t>
      </w:r>
      <w:r>
        <w:rPr>
          <w:lang w:val="pt_PT" w:bidi="pt_PT"/>
        </w:rPr>
        <w:t xml:space="preserve"> Eu não abandono as tuas leis, pois é o SENHOR quem me instrui.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103</w:t>
      </w:r>
      <w:r>
        <w:rPr>
          <w:lang w:val="pt_PT" w:bidi="pt_PT"/>
        </w:rPr>
        <w:t xml:space="preserve"> As tuas palavras são agradáveis ao meu paladar; são mais doces do que o mel na minha boca.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104</w:t>
      </w:r>
      <w:r>
        <w:rPr>
          <w:lang w:val="pt_PT" w:bidi="pt_PT"/>
        </w:rPr>
        <w:t xml:space="preserve"> As tuas instruções me dão entendimento para viver com sabedoria; por isso eu odeio todo caminho de mentira.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105</w:t>
      </w:r>
      <w:r>
        <w:rPr>
          <w:lang w:val="pt_PT" w:bidi="pt_PT"/>
        </w:rPr>
        <w:t xml:space="preserve"> A tua palavra é lâmpada para os meus pés e luz para o meu caminho, para que eu não tropece.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106</w:t>
      </w:r>
      <w:r>
        <w:rPr>
          <w:lang w:val="pt_PT" w:bidi="pt_PT"/>
        </w:rPr>
        <w:t xml:space="preserve"> Eu fiz uma promessa e a renovo: “Cumprirei as tuas ordenanças justas”.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107</w:t>
      </w:r>
      <w:r>
        <w:rPr>
          <w:lang w:val="pt_PT" w:bidi="pt_PT"/>
        </w:rPr>
        <w:t xml:space="preserve"> Tu viste o meu sofrimento, SENHOR; preserva a minha vida por meio da tua palavra.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108</w:t>
      </w:r>
      <w:r>
        <w:rPr>
          <w:lang w:val="pt_PT" w:bidi="pt_PT"/>
        </w:rPr>
        <w:t xml:space="preserve"> Que recebas, SENHOR, o louvor dos meus lábios e me ensines as tuas ordenanças.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109</w:t>
      </w:r>
      <w:r>
        <w:rPr>
          <w:lang w:val="pt_PT" w:bidi="pt_PT"/>
        </w:rPr>
        <w:t xml:space="preserve"> A minha vida está sempre em risco, mas eu não me esqueço da tua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110</w:t>
      </w:r>
      <w:r>
        <w:rPr>
          <w:lang w:val="pt_PT" w:bidi="pt_PT"/>
        </w:rPr>
        <w:t xml:space="preserve"> Homens afastados de Deus armam planos para me destruir, mas eu não me desvio das tuas instruções.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111</w:t>
      </w:r>
      <w:r>
        <w:rPr>
          <w:lang w:val="pt_PT" w:bidi="pt_PT"/>
        </w:rPr>
        <w:t xml:space="preserve"> A tua vontade revelada é minha herança para sempre; ela é a alegria do meu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112</w:t>
      </w:r>
      <w:r>
        <w:rPr>
          <w:lang w:val="pt_PT" w:bidi="pt_PT"/>
        </w:rPr>
        <w:t xml:space="preserve"> Eu decidi obedecer às tuas ordens escritas até o fim da minha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113</w:t>
      </w:r>
      <w:r>
        <w:rPr>
          <w:lang w:val="pt_PT" w:bidi="pt_PT"/>
        </w:rPr>
        <w:t xml:space="preserve"> Eu rejeito os que não têm firmeza e não te obedecem de coração, mas eu amo a tua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114</w:t>
      </w:r>
      <w:r>
        <w:rPr>
          <w:lang w:val="pt_PT" w:bidi="pt_PT"/>
        </w:rPr>
        <w:t xml:space="preserve"> Tu és meu refúgio e meu escudo, SENHOR; eu confio plenamente na tua palavra.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115</w:t>
      </w:r>
      <w:r>
        <w:rPr>
          <w:lang w:val="pt_PT" w:bidi="pt_PT"/>
        </w:rPr>
        <w:t xml:space="preserve"> Afastem-se de mim, homens voltados para o mal, pois eu quero obedecer aos mandamentos do meu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116</w:t>
      </w:r>
      <w:r>
        <w:rPr>
          <w:lang w:val="pt_PT" w:bidi="pt_PT"/>
        </w:rPr>
        <w:t xml:space="preserve"> Sustenta-me conforme a tua promessa, a força da minha vida; que ninguém diga que minha esperança foi inútil.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117</w:t>
      </w:r>
      <w:r>
        <w:rPr>
          <w:lang w:val="pt_PT" w:bidi="pt_PT"/>
        </w:rPr>
        <w:t xml:space="preserve"> Sustenta-me, e eu serei salvo; e por toda a minha vida guardarei de coração as tuas ordens escritas.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118</w:t>
      </w:r>
      <w:r>
        <w:rPr>
          <w:lang w:val="pt_PT" w:bidi="pt_PT"/>
        </w:rPr>
        <w:t xml:space="preserve"> Tu rejeitas os que desprezam as tuas ordens escritas; os planos traiçoeiros deles são apenas ilusão.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119</w:t>
      </w:r>
      <w:r>
        <w:rPr>
          <w:lang w:val="pt_PT" w:bidi="pt_PT"/>
        </w:rPr>
        <w:t xml:space="preserve"> Tu tratas os maus como lixo, SENHOR; por isso eu amo a tua vontade revelada.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120</w:t>
      </w:r>
      <w:r>
        <w:rPr>
          <w:lang w:val="pt_PT" w:bidi="pt_PT"/>
        </w:rPr>
        <w:t xml:space="preserve"> Eu tremo diante de ti e temo os teus juízos.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121</w:t>
      </w:r>
      <w:r>
        <w:rPr>
          <w:lang w:val="pt_PT" w:bidi="pt_PT"/>
        </w:rPr>
        <w:t xml:space="preserve"> Eu tenho seguido as tuas decisões e praticado a tua justiça; não me entregues aos meus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122</w:t>
      </w:r>
      <w:r>
        <w:rPr>
          <w:lang w:val="pt_PT" w:bidi="pt_PT"/>
        </w:rPr>
        <w:t xml:space="preserve"> Garante o bem ao teu servo; não permitas que os orgulhosos me maltratem.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123</w:t>
      </w:r>
      <w:r>
        <w:rPr>
          <w:lang w:val="pt_PT" w:bidi="pt_PT"/>
        </w:rPr>
        <w:t xml:space="preserve"> Os meus olhos já estão cansados de buscar a tua salvação e de esperar pela justa promessa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124</w:t>
      </w:r>
      <w:r>
        <w:rPr>
          <w:lang w:val="pt_PT" w:bidi="pt_PT"/>
        </w:rPr>
        <w:t xml:space="preserve"> Trata comigo segundo o teu grande amor e ensina-me a cumprir as tuas ordens escritas.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125</w:t>
      </w:r>
      <w:r>
        <w:rPr>
          <w:lang w:val="pt_PT" w:bidi="pt_PT"/>
        </w:rPr>
        <w:t xml:space="preserve"> Eu sou teu servo; dá-me entendimento para aplicar à minha vida a tua verdade revelada.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126</w:t>
      </w:r>
      <w:r>
        <w:rPr>
          <w:lang w:val="pt_PT" w:bidi="pt_PT"/>
        </w:rPr>
        <w:t xml:space="preserve"> Já é tempo de tu agires, SENHOR, pois os homens desobedecem abertamente à tua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127</w:t>
      </w:r>
      <w:r>
        <w:rPr>
          <w:lang w:val="pt_PT" w:bidi="pt_PT"/>
        </w:rPr>
        <w:t xml:space="preserve"> Eu valorizo os teus mandamentos mais do que o ouro, mais do que o ouro puro.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128</w:t>
      </w:r>
      <w:r>
        <w:rPr>
          <w:lang w:val="pt_PT" w:bidi="pt_PT"/>
        </w:rPr>
        <w:t xml:space="preserve"> Por isso reconheço que as tuas ordens escritas são perfeitas em toda situação; eu odeio o caminho da mentira.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129</w:t>
      </w:r>
      <w:r>
        <w:rPr>
          <w:lang w:val="pt_PT" w:bidi="pt_PT"/>
        </w:rPr>
        <w:t xml:space="preserve"> A tua vontade revelada é maravilhosa; por isso eu a guardo de todo o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130</w:t>
      </w:r>
      <w:r>
        <w:rPr>
          <w:lang w:val="pt_PT" w:bidi="pt_PT"/>
        </w:rPr>
        <w:t xml:space="preserve"> Quando a tua palavra se revela, ela traz luz e dá entendimento aos simples.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131</w:t>
      </w:r>
      <w:r>
        <w:rPr>
          <w:lang w:val="pt_PT" w:bidi="pt_PT"/>
        </w:rPr>
        <w:t xml:space="preserve"> Eu abro a minha boca e suspiro, tão grande é o meu desejo de entender e praticar os teus mandamentos.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132</w:t>
      </w:r>
      <w:r>
        <w:rPr>
          <w:lang w:val="pt_PT" w:bidi="pt_PT"/>
        </w:rPr>
        <w:t xml:space="preserve"> Olha para mim com amor e mostra a tua bondade, como fazes com os que amam o teu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133</w:t>
      </w:r>
      <w:r>
        <w:rPr>
          <w:lang w:val="pt_PT" w:bidi="pt_PT"/>
        </w:rPr>
        <w:t xml:space="preserve"> Dirige cada passo meu pela tua palavra, para que nenhum pecado me domine.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134</w:t>
      </w:r>
      <w:r>
        <w:rPr>
          <w:lang w:val="pt_PT" w:bidi="pt_PT"/>
        </w:rPr>
        <w:t xml:space="preserve"> Livra-me da maldade dos homens, e eu seguirei todas as tuas instruções.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135</w:t>
      </w:r>
      <w:r>
        <w:rPr>
          <w:lang w:val="pt_PT" w:bidi="pt_PT"/>
        </w:rPr>
        <w:t xml:space="preserve"> Que a luz do teu rosto brilhe sobre mim e me ensine a cumprir as tuas ordens escritas.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136</w:t>
      </w:r>
      <w:r>
        <w:rPr>
          <w:lang w:val="pt_PT" w:bidi="pt_PT"/>
        </w:rPr>
        <w:t xml:space="preserve"> Lágrimas correm como rios dos meus olhos, porque os homens não obedecem à tua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137</w:t>
      </w:r>
      <w:r>
        <w:rPr>
          <w:lang w:val="pt_PT" w:bidi="pt_PT"/>
        </w:rPr>
        <w:t xml:space="preserve"> Justo és tu, SENHOR, e as tuas leis sobre a vida humana são totalmente corretas.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138</w:t>
      </w:r>
      <w:r>
        <w:rPr>
          <w:lang w:val="pt_PT" w:bidi="pt_PT"/>
        </w:rPr>
        <w:t xml:space="preserve"> A tua vontade revelada é justa e verdadeira.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139</w:t>
      </w:r>
      <w:r>
        <w:rPr>
          <w:lang w:val="pt_PT" w:bidi="pt_PT"/>
        </w:rPr>
        <w:t xml:space="preserve"> Meu zelo pela tua palavra me consome, porque os meus inimigos se esquecem dela.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140</w:t>
      </w:r>
      <w:r>
        <w:rPr>
          <w:lang w:val="pt_PT" w:bidi="pt_PT"/>
        </w:rPr>
        <w:t xml:space="preserve"> As tuas promessas foram provadas e confirmadas, e por isso o teu servo as ama.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141</w:t>
      </w:r>
      <w:r>
        <w:rPr>
          <w:lang w:val="pt_PT" w:bidi="pt_PT"/>
        </w:rPr>
        <w:t xml:space="preserve"> Eu sou pequeno e desprezado, mas não me esqueço das tuas instruções.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142</w:t>
      </w:r>
      <w:r>
        <w:rPr>
          <w:lang w:val="pt_PT" w:bidi="pt_PT"/>
        </w:rPr>
        <w:t xml:space="preserve"> A tua justiça é eterna, e a tua lei é a verdade pura.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143</w:t>
      </w:r>
      <w:r>
        <w:rPr>
          <w:lang w:val="pt_PT" w:bidi="pt_PT"/>
        </w:rPr>
        <w:t xml:space="preserve"> Eu fui cercado por sofrimento e angústia, mas os teus mandamentos são a minha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144</w:t>
      </w:r>
      <w:r>
        <w:rPr>
          <w:lang w:val="pt_PT" w:bidi="pt_PT"/>
        </w:rPr>
        <w:t xml:space="preserve"> A tua vontade revelada é justa para sempre; dá-me entendimento para compreendê-la, e eu viverei.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145</w:t>
      </w:r>
      <w:r>
        <w:rPr>
          <w:lang w:val="pt_PT" w:bidi="pt_PT"/>
        </w:rPr>
        <w:t xml:space="preserve"> Eu clamo a ti, SENHOR, de todo o coração; ouve-me, pois eu obedeço às tuas ordens escritas.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146</w:t>
      </w:r>
      <w:r>
        <w:rPr>
          <w:lang w:val="pt_PT" w:bidi="pt_PT"/>
        </w:rPr>
        <w:t xml:space="preserve"> Eu peço que me salves, e assim continuarei a obedecer à tua vontade revelada.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147</w:t>
      </w:r>
      <w:r>
        <w:rPr>
          <w:lang w:val="pt_PT" w:bidi="pt_PT"/>
        </w:rPr>
        <w:t xml:space="preserve"> Antes do nascer do sol eu clamo por ajuda e espero com fé na tua palavra.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148</w:t>
      </w:r>
      <w:r>
        <w:rPr>
          <w:lang w:val="pt_PT" w:bidi="pt_PT"/>
        </w:rPr>
        <w:t xml:space="preserve"> Eu fico acordado durante a noite, meditando nas tuas promessas.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149</w:t>
      </w:r>
      <w:r>
        <w:rPr>
          <w:lang w:val="pt_PT" w:bidi="pt_PT"/>
        </w:rPr>
        <w:t xml:space="preserve"> Ouve a minha voz por causa do teu amor fiel e preserva a minha vida segundo as tuas leis.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150</w:t>
      </w:r>
      <w:r>
        <w:rPr>
          <w:lang w:val="pt_PT" w:bidi="pt_PT"/>
        </w:rPr>
        <w:t xml:space="preserve"> Os que vivem na maldade me perseguem; eles não dão valor algum à tua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151</w:t>
      </w:r>
      <w:r>
        <w:rPr>
          <w:lang w:val="pt_PT" w:bidi="pt_PT"/>
        </w:rPr>
        <w:t xml:space="preserve"> Mas tu estás perto de mim, SENHOR; e todos os teus mandamentos são verdadeiros.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152</w:t>
      </w:r>
      <w:r>
        <w:rPr>
          <w:lang w:val="pt_PT" w:bidi="pt_PT"/>
        </w:rPr>
        <w:t xml:space="preserve"> Desde muito tempo eu sei que a tua vontade revelada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153</w:t>
      </w:r>
      <w:r>
        <w:rPr>
          <w:lang w:val="pt_PT" w:bidi="pt_PT"/>
        </w:rPr>
        <w:t xml:space="preserve"> Olha para o meu sofrimento e livra-me, pois não deixo a tua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154</w:t>
      </w:r>
      <w:r>
        <w:rPr>
          <w:lang w:val="pt_PT" w:bidi="pt_PT"/>
        </w:rPr>
        <w:t xml:space="preserve"> Defende a minha causa e salva-me; dá-me nova vida por meio da tua promessa.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155</w:t>
      </w:r>
      <w:r>
        <w:rPr>
          <w:lang w:val="pt_PT" w:bidi="pt_PT"/>
        </w:rPr>
        <w:t xml:space="preserve"> A salvação está longe dos pecadores rebeldes, porque eles não buscam as tuas ordens.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156</w:t>
      </w:r>
      <w:r>
        <w:rPr>
          <w:lang w:val="pt_PT" w:bidi="pt_PT"/>
        </w:rPr>
        <w:t xml:space="preserve"> SENHOR, grande é a tua misericórdia; dá-me nova vida por meio das tuas ordenanças.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157</w:t>
      </w:r>
      <w:r>
        <w:rPr>
          <w:lang w:val="pt_PT" w:bidi="pt_PT"/>
        </w:rPr>
        <w:t xml:space="preserve"> Tenho muitos inimigos, e muitos querem me ferir; ainda assim, não me desvio da tua vontade revelada.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158</w:t>
      </w:r>
      <w:r>
        <w:rPr>
          <w:lang w:val="pt_PT" w:bidi="pt_PT"/>
        </w:rPr>
        <w:t xml:space="preserve"> Fico indignado ao ver os infiéis, porque eles não obedecem à tua palavra.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159</w:t>
      </w:r>
      <w:r>
        <w:rPr>
          <w:lang w:val="pt_PT" w:bidi="pt_PT"/>
        </w:rPr>
        <w:t xml:space="preserve"> SENHOR, vê como eu amo e respeito as tuas instruções; dá-me nova vida com o teu amor constante.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160</w:t>
      </w:r>
      <w:r>
        <w:rPr>
          <w:lang w:val="pt_PT" w:bidi="pt_PT"/>
        </w:rPr>
        <w:t xml:space="preserve"> A tua palavra é verdadeira; e os teus juízos corretos permanecem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161</w:t>
      </w:r>
      <w:r>
        <w:rPr>
          <w:lang w:val="pt_PT" w:bidi="pt_PT"/>
        </w:rPr>
        <w:t xml:space="preserve"> Os poderosos me perseguem sem motivo; porém eu respeito a tua palavra mais do que a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162</w:t>
      </w:r>
      <w:r>
        <w:rPr>
          <w:lang w:val="pt_PT" w:bidi="pt_PT"/>
        </w:rPr>
        <w:t xml:space="preserve"> As tuas promessas são a minha grande alegria; são como achar um tesouro.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163</w:t>
      </w:r>
      <w:r>
        <w:rPr>
          <w:lang w:val="pt_PT" w:bidi="pt_PT"/>
        </w:rPr>
        <w:t xml:space="preserve"> Eu odeio e rejeito a mentira, mas amo a tua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164</w:t>
      </w:r>
      <w:r>
        <w:rPr>
          <w:lang w:val="pt_PT" w:bidi="pt_PT"/>
        </w:rPr>
        <w:t xml:space="preserve"> Sete vezes por dia eu te louvo por causa das tuas justas ordenanças.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165</w:t>
      </w:r>
      <w:r>
        <w:rPr>
          <w:lang w:val="pt_PT" w:bidi="pt_PT"/>
        </w:rPr>
        <w:t xml:space="preserve"> Quem ama a tua lei desfruta de paz; vive seguro e não teme cair.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166</w:t>
      </w:r>
      <w:r>
        <w:rPr>
          <w:lang w:val="pt_PT" w:bidi="pt_PT"/>
        </w:rPr>
        <w:t xml:space="preserve"> SENHOR, eu espero a tua salvação e, por isso, continuo obedecendo aos teus mandamentos.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167</w:t>
      </w:r>
      <w:r>
        <w:rPr>
          <w:lang w:val="pt_PT" w:bidi="pt_PT"/>
        </w:rPr>
        <w:t xml:space="preserve"> O meu coração tem guardado a tua vontade revelada, porque eu a amo de todo o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168</w:t>
      </w:r>
      <w:r>
        <w:rPr>
          <w:lang w:val="pt_PT" w:bidi="pt_PT"/>
        </w:rPr>
        <w:t xml:space="preserve"> Tenho obedecido com cuidado às tuas instruções e à tua vontade revelada, pois sei que conheces todos os meus passos.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169</w:t>
      </w:r>
      <w:r>
        <w:rPr>
          <w:lang w:val="pt_PT" w:bidi="pt_PT"/>
        </w:rPr>
        <w:t xml:space="preserve"> Ouve o meu clamor, ó SENHOR; dá-me sabedoria por meio da tua palavra.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170</w:t>
      </w:r>
      <w:r>
        <w:rPr>
          <w:lang w:val="pt_PT" w:bidi="pt_PT"/>
        </w:rPr>
        <w:t xml:space="preserve"> Ouve os meus pedidos e salva-me conforme a tua promessa.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171</w:t>
      </w:r>
      <w:r>
        <w:rPr>
          <w:lang w:val="pt_PT" w:bidi="pt_PT"/>
        </w:rPr>
        <w:t xml:space="preserve"> Eu te louvarei, porque me ensinas as tuas ordens escritas.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172</w:t>
      </w:r>
      <w:r>
        <w:rPr>
          <w:lang w:val="pt_PT" w:bidi="pt_PT"/>
        </w:rPr>
        <w:t xml:space="preserve"> Cantarei as maravilhas da tua palavra, pois todos os teus mandamentos são justos.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173</w:t>
      </w:r>
      <w:r>
        <w:rPr>
          <w:lang w:val="pt_PT" w:bidi="pt_PT"/>
        </w:rPr>
        <w:t xml:space="preserve"> SENHOR, que a tua mão esteja pronta para me ajudar, porque escolhi as tuas instruções como padrão para a minha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174</w:t>
      </w:r>
      <w:r>
        <w:rPr>
          <w:lang w:val="pt_PT" w:bidi="pt_PT"/>
        </w:rPr>
        <w:t xml:space="preserve"> SENHOR, eu desejo muito a tua salvação, e o meu maior prazer é obedecer à tua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175</w:t>
      </w:r>
      <w:r>
        <w:rPr>
          <w:lang w:val="pt_PT" w:bidi="pt_PT"/>
        </w:rPr>
        <w:t xml:space="preserve"> Enquanto eu viver, louvarei o teu nome; ajuda-me a viver segundo as tuas ordenanças.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176</w:t>
      </w:r>
      <w:r>
        <w:rPr>
          <w:lang w:val="pt_PT" w:bidi="pt_PT"/>
        </w:rPr>
        <w:t xml:space="preserve"> Andei sem rumo como ovelha perdida; vem buscar o teu servo, pois não me esqueci dos teus mandamentos.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Cântico de peregrinação.</w:t>
      </w:r>
    </w:p>
    <w:p>
      <w:pPr>
        <w:pStyle w:val="Heading2"/>
      </w:pPr>
      <w:r>
        <w:rPr>
          <w:lang w:val="pt_PT" w:bidi="pt_PT"/>
        </w:rPr>
        <w:t>Salmos 120:1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Quando estou em aflição, clamo ao SENHOR, e ele me responde.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SENHOR, livra-me dos lábios que mentem; livra-me da língua que busca enganar.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Língua falsa, o que você receberá? Que mais lhe será dado?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Será atingida por flechas afiadas e queimada com brasas vivas.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Ai de mim, pois habito entre estrangeiros; vivo na terra de Meseque e entre os moradores de Quedar.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Por muito tempo tenho morado com os que odeiam a paz; por muito tempo tenho vivido entre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Eu busco a paz e falo de paz; mas, quando falo, eles insistem em falar de guerra.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Cântico de peregrinação.</w:t>
      </w:r>
    </w:p>
    <w:p>
      <w:pPr>
        <w:pStyle w:val="Heading2"/>
      </w:pPr>
      <w:r>
        <w:rPr>
          <w:lang w:val="pt_PT" w:bidi="pt_PT"/>
        </w:rPr>
        <w:t>Salmos 121:1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Levanto os olhos para os montes e faço a pergunta: “De onde virá o meu auxílio?”.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meu auxílio vem do SENHOR, que fez os céus e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 não permitirá que você caia; aquele que o guarda observa cada passo e não adormece.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Sim, é certo: o guardião de Israel não dorme nem cochila; permanece atento.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SENHOR é quem o protege; ele está à sua direita como sombra que abriga.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 dia, o sol não o ferirá; de noite, a lua não lhe causará dano.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SENHOR o guardará de todo mal; ele guardará a sua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SENHOR vigiará a sua entrada e a sua saída, agora 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Cântico de peregrinação. Salmo de Davi.</w:t>
      </w:r>
    </w:p>
    <w:p>
      <w:pPr>
        <w:pStyle w:val="Heading2"/>
      </w:pPr>
      <w:r>
        <w:rPr>
          <w:lang w:val="pt_PT" w:bidi="pt_PT"/>
        </w:rPr>
        <w:t>Salmos 122:1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Alegrei-me profundamente quando me disseram: “Vamos à casa do SENHOR!”.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Agora estamos parados junto às entradas, já dentro de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Jerusalém é uma cidade bem construída, unida como um só conjunto.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Para lá sobem as tribos, o povo do SENHOR, para agradecer ao nome do SENHOR, conforme a ordem dada a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Ali estão os tronos de julgamento, tronos da casa real de Davi.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Orem pela paz de Jerusalém, dizendo: “Vivam seguros e prosperem todos os que amam esta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Ó Jerusalém, que haja paz dentro dos seus muros e abundância dentro dos seus palácios”.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 causa dos meus irmãos e amigos, faço este pedido: “Que a paz esteja com você”.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 por amor à casa do SENHOR, nosso Deus, buscarei sempre o seu bem, ó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Cântico de peregrinação.</w:t>
      </w:r>
    </w:p>
    <w:p>
      <w:pPr>
        <w:pStyle w:val="Heading2"/>
      </w:pPr>
      <w:r>
        <w:rPr>
          <w:lang w:val="pt_PT" w:bidi="pt_PT"/>
        </w:rPr>
        <w:t>Salmos 123:1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Elevo os meus olhos ao SENHOR, que está nos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Assim como o servo observa o seu senhor e a serva vigia as mãos da sua senhora, também mantemos os olhos fixos no SENHOR, nosso Deus, até que ele nos conceda misericórdia.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SENHOR, concede-nos misericórdia; concede-nos misericórdia, pois estamos cansados de tanto desprezo.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Já estamos cansados das zombarias dos que vivem à vontade e do desprezo dos arrogantes.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Cântico de peregrinação. Salmo de Davi.</w:t>
      </w:r>
    </w:p>
    <w:p>
      <w:pPr>
        <w:pStyle w:val="Heading2"/>
      </w:pPr>
      <w:r>
        <w:rPr>
          <w:lang w:val="pt_PT" w:bidi="pt_PT"/>
        </w:rPr>
        <w:t>Salmos 124:1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 o SENHOR não estivesse ao nosso lado, que Israel diga: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Se o SENHOR não estivesse ao nosso lado quando os inimigos se levantaram contra nós,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eles nos teriam devorado vivos, pois a ira deles se acendeu contra nós.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As águas nos teriam levado, a corrente teria passado sobre nós,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sim, a torrente violenta teria nos coberto por completo.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Bendito seja o SENHOR, que não nos entregou aos dentes dos nossos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Escapamos como um pássaro que sai da armadilha do caçador; a armadilha se rompeu, e ficamos livres.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nosso auxílio está no nome do SENHOR, que fez os céus e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Cântico de peregrinação.</w:t>
      </w:r>
    </w:p>
    <w:p>
      <w:pPr>
        <w:pStyle w:val="Heading2"/>
      </w:pPr>
      <w:r>
        <w:rPr>
          <w:lang w:val="pt_PT" w:bidi="pt_PT"/>
        </w:rPr>
        <w:t>Salmos 125:1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Os que confiam no SENHOR são como o monte Sião: ele não se abala, mas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Como os montes cercam Jerusalém, assim o SENHOR cerca o seu povo e o guarda, hoje 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Pois o poder dos maus não ficará sobre a porção dos justos, para que os justos não estendam as mãos para o que é errado.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Ó SENHOR, faz o bem aos bons, aos que têm o coração reto.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Mas aos que se desviam para caminhos tortuosos, o SENHOR os levará com os que praticam o mal; paz sobre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Cântico de peregrinação.</w:t>
      </w:r>
    </w:p>
    <w:p>
      <w:pPr>
        <w:pStyle w:val="Heading2"/>
      </w:pPr>
      <w:r>
        <w:rPr>
          <w:lang w:val="pt_PT" w:bidi="pt_PT"/>
        </w:rPr>
        <w:t>Salmos 126:1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Quando o SENHOR restaurou a sorte de Sião e nos trouxe de volta, parecia que estávamos sonhando.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Nossa boca se enchia de riso, e nossa língua, de cânticos; e muitas nações diziam por toda a terra: “Grandes coisas o SENHOR fez por eles!”.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Sim, o SENHOR fez grandes coisas por nós; por isso, estamos alegres.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Ó SENHOR, restaura novamente a nossa sorte, como as torrentes que correm no deserto do Neguebe.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Quem semeia com lágrimas colherá com cantos de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Quem sai chorando, levando a semente preciosa, voltará trazendo seus feixes, cantando de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Cântico de peregrinação. Salmo de Salomão.</w:t>
      </w:r>
    </w:p>
    <w:p>
      <w:pPr>
        <w:pStyle w:val="Heading2"/>
      </w:pPr>
      <w:r>
        <w:rPr>
          <w:lang w:val="pt_PT" w:bidi="pt_PT"/>
        </w:rPr>
        <w:t>Salmos 127:1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 o SENHOR não edificar a casa, o esforço dos que a constroem será em vão; se o SENHOR não guardar a cidade, a vigilância dos guardas não terá valor.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É inútil levantar cedo e deitar tarde, trabalhar sem descanso e comer o pão ganho com fadiga, pois o SENHOR dá descanso aos que ama.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Os filhos vêm do SENHOR como dádiva; são uma recompensa que ele entrega.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Os filhos gerados na juventude são como flechas nas mãos de um guerreiro.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Feliz é o homem cuja aljava está cheia delas; não será envergonhado quando enfrentar seus adversários no tribunal.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Cântico de peregrinação.</w:t>
      </w:r>
    </w:p>
    <w:p>
      <w:pPr>
        <w:pStyle w:val="Heading2"/>
      </w:pPr>
      <w:r>
        <w:rPr>
          <w:lang w:val="pt_PT" w:bidi="pt_PT"/>
        </w:rPr>
        <w:t>Salmos 128:1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Muitas bênçãos alcançam o homem que teme o SENHOR e escolhe viver segundo os seus caminhos.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Você comerá do fruto do seu trabalho; será feliz e tudo irá bem para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Sua esposa será como uma videira frutífera em seu lar; seus filhos serão como brotos de oliveira ao redor da mesa.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Assim o SENHOR concede favor ao homem que o ama e lhe obedece.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 o SENHOR o abençoe desde Sião por todos os dias da sua vida, para que você contemple o bem de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Que você veja os filhos de seus filhos; que haja paz em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Cântico de peregrinação.</w:t>
      </w:r>
    </w:p>
    <w:p>
      <w:pPr>
        <w:pStyle w:val="Heading2"/>
      </w:pPr>
      <w:r>
        <w:rPr>
          <w:lang w:val="pt_PT" w:bidi="pt_PT"/>
        </w:rPr>
        <w:t>Salmos 129:1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Desde a juventude sofro perseguições duras; que Israel diga: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Desde a juventude sofro perseguições duras, mas não conseguiram me destruir.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Minhas costas guardam marcas profundas, como sulcos abertos pelo arado.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SENHOR é justo e cortou as cordas dos perversos.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Sejam envergonhados e recuem todos os que odeiam Sião.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Serão como a grama do telhado, que seca antes de crescer plenamente.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É grama que ninguém recolhe, nem junta em feixes.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Quem passar por eles não dirá: “A bênção do SENHOR esteja sobre vocês; nós os abençoamos em nome do SENHOR”.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Cântico de peregrinação.</w:t>
      </w:r>
    </w:p>
    <w:p>
      <w:pPr>
        <w:pStyle w:val="Heading2"/>
      </w:pPr>
      <w:r>
        <w:rPr>
          <w:lang w:val="pt_PT" w:bidi="pt_PT"/>
        </w:rPr>
        <w:t>Salmos 130:1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Das profundezas da minha dor, elevo a minha voz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SENHOR, escuta a minha súplica; atende aos meus pedidos insistentes por misericórdia.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 o SENHOR registrasse cada falta, quem poderia permanecer em pé diante dele?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Contudo, no SENHOR há perdão, para que ele seja respeitado com profundo temor.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Por isso, aguardo a ação do SENHOR; na sua palavra deposito a minha esperança.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Espero pelo SENHOR mais do que os guardas pela manhã; sim, mais do que os guardas pela manhã.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Israel, coloque a sua esperança no SENHOR, pois nele há amor fiel em abundância; com ele há grande redenção.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próprio SENHOR libertará Israel de todas as suas culpas.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Cântico de peregrinação. Salmo de Davi.</w:t>
      </w:r>
    </w:p>
    <w:p>
      <w:pPr>
        <w:pStyle w:val="Heading2"/>
      </w:pPr>
      <w:r>
        <w:rPr>
          <w:lang w:val="pt_PT" w:bidi="pt_PT"/>
        </w:rPr>
        <w:t>Salmos 131:1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SENHOR, não alimento orgulho no coração, nem levanto os olhos com arrogância; não me envolvo com coisas grandes e maravilhosas demais para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Ao contrário, mantenho a alma serena e quieta; sou como criança desmamada junto à mãe, e assim aquietei o meu interior.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Israel, coloque a esperança no SENHOR, agora 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Cântico de peregrinação.</w:t>
      </w:r>
    </w:p>
    <w:p>
      <w:pPr>
        <w:pStyle w:val="Heading2"/>
      </w:pPr>
      <w:r>
        <w:rPr>
          <w:lang w:val="pt_PT" w:bidi="pt_PT"/>
        </w:rPr>
        <w:t>Salmos 132:1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SENHOR, lembra-te de Davi e de todas as humilhações que ele enfrentou ao longo do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Recorda-te do voto solene que ele fez ao SENHOR, ao Poderoso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Eu disse: “Não entrarei em minha casa, nem me deitarei em meu leito;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não darei descanso aos meus olhos, nem permitirei sono às minhas pálpebras,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até encontrar um lugar digno para a arca do SENHOR e preparar uma morada para o Poderoso de Israel”.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Ouvimos dizer que a arca estava na região de Efrata, e a encontramos nos campos de Jaar.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Agora iremos à habitação do SENHOR; adoraremos diante do estrado dos seus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Levanta-te, ó SENHOR, e entra no lugar do teu descanso, tu e a arca da tua aliança, sinal do teu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 os sacerdotes se revistam de justiça, e que o povo fiel cante com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Ó SENHOR, não rejeites o teu servo Davi, o teu ungido.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SENHOR fez um juramento firme e não o quebrará: “Teu filho se assentará no trono depois de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Se os teus descendentes guardarem a aliança e obedecerem à lei que lhes ensinei, reinarão para sempre”.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Pois o SENHOR escolheu o monte Sião e o desejou como sua morada.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Ele disse: “Este é o lugar do meu descanso para sempre; aqui habitarei, pois assim o quis.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Abençoarei este lugar com fartura e darei alimento em abundância aos pobres da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Vestirei os sacerdotes com salvação, e o povo fiel celebrará com grande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Ali farei crescer o poder da casa de Davi e prepararei uma luz para o meu ungido.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Cobrirei de vergonha os seus inimigos, mas sobre ele a coroa brilhará com esplendor”.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Cântico de peregrinação. Salmo de Davi.</w:t>
      </w:r>
    </w:p>
    <w:p>
      <w:pPr>
        <w:pStyle w:val="Heading2"/>
      </w:pPr>
      <w:r>
        <w:rPr>
          <w:lang w:val="pt_PT" w:bidi="pt_PT"/>
        </w:rPr>
        <w:t>Salmos 133:1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Como é bom e agradável ver os irmãos caminharem juntos, vivendo em união e paz.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Essa união se compara ao óleo perfumado derramado sobre a cabeça de Arão, que desce pela barba até a borda das suas vestes.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Essa união também se assemelha ao orvalho que cai no monte Hermom e se espalha pelos montes de Sião; ali o SENHOR concede a bênção e oferece vida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Cântico de peregrinação.</w:t>
      </w:r>
    </w:p>
    <w:p>
      <w:pPr>
        <w:pStyle w:val="Heading2"/>
      </w:pPr>
      <w:r>
        <w:rPr>
          <w:lang w:val="pt_PT" w:bidi="pt_PT"/>
        </w:rPr>
        <w:t>Salmos 134:1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Louvem o SENHOR, todos os seus servos, vocês que permanecem na casa do SENHOR durante a noite.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Ergam as mãos em direção ao lugar santo e bendigam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Que o SENHOR, desde Sião, abençoe você; ele que criou o céu e a terra.</w:t>
      </w:r>
    </w:p>
    <w:p>
      <w:pPr>
        <w:pStyle w:val="Heading2"/>
      </w:pPr>
      <w:r>
        <w:rPr>
          <w:lang w:val="pt_PT" w:bidi="pt_PT"/>
        </w:rPr>
        <w:t>Salmos 135:1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Aleluia! Louvem o nome do SENHOR, todos os seus servos.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Vocês que servem na casa do SENHOR e o povo reunido nos pátios da casa do nosso Deus,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louvem o SENHOR, pois o SENHOR é bom; é agradável cantar louvores ao seu nome, porque ele é amável.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Façam isso porque o SENHOR escolheu Jacó e fez de Israel o seu povo especial, o seu tesouro particular.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Sim, o SENHOR é grande; reconheço que o nosso Soberano é maior que todos os outros deuses.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SENHOR realiza tudo o que deseja, nos céus e na terra, nos mares e em todas as profundezas.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 faz subir as nuvens dos confins da terra, cria os relâmpagos com a chuva e solta o vento de seus depósitos.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 feriu os primogênitos do Egito, tanto das famílias quanto dos rebanhos.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 realizou sinais e maravilhas na terra do Egito, contra o faraó e todos os seus servos.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 venceu muitas nações e derrotou reis poderosos,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como Seom, rei dos amorreus, Ogue, rei de Basã, e todos os reis das terras de Canaã.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Depois, o SENHOR entregou essas terras como herança, herança ao seu povo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SENHOR, o teu nome permanece para sempre; a tua memória é honrada por todas as gerações.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Pois o SENHOR julga a causa do seu povo e tem compaixão dos seus servos.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Os deuses das outras nações são apenas imagens de prata e ouro, feitas por mãos humanas.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Têm boca, mas não falam; têm olhos, mas não veem.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Têm ouvidos, mas não ouvem; não há vida neles.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Quem os fabrica e neles confia torna-se semelhante a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Casa de Israel, louve o SENHOR; casa de Arão, louve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Casa de Levi, louve o SENHOR; todos os que temem o SENHOR, louvem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Bendito seja o SENHOR desde Sião, ele que habita em Jerusalém. Aleluia!</w:t>
      </w:r>
    </w:p>
    <w:p>
      <w:pPr>
        <w:pStyle w:val="Heading2"/>
      </w:pPr>
      <w:r>
        <w:rPr>
          <w:lang w:val="pt_PT" w:bidi="pt_PT"/>
        </w:rPr>
        <w:t>Salmos 136:1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Deem graças ao SENHOR, pois ele é bom;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Deem graças ao Deus dos deuses;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Deem graças ao Senhor que governa sobre todos os senhores;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Louvem aquele que, sozinho, realiza grandes maravilhas;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Louvem aquele que formou os céus com sabedoria profunda;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Louvem aquele que firmou a terra sobre as águas;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Louvem aquele que fez as grandes luzes do céu;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Louvem aquele que colocou o sol para governar o dia;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Louvem aquele que colocou a lua e as estrelas para governar a noite;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Louvem aquele que feriu os primogênitos do Egito;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Louvem aquele que tirou Israel do meio do Egito;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Louvem aquele que os libertou com mão poderosa e braço forte;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Louvem aquele que abriu o mar Vermelho em duas partes;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Louvem aquele que fez Israel atravessar pelo caminho aberto;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Louvem aquele que lançou o rei do Egito e seus exércitos nas águas do mar Vermelho;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Louvem aquele que conduziu o seu povo pelo deserto;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Louvem aquele que feriu grandes reis;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Louvem aquele que matou reis poderosos;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Louvem aquele que derrotou Seom, rei dos amorreus;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Louvem aquele que derrotou Ogue, rei de Basã;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Louvem aquele que deu a terra desses povos como herança;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Sim, como herança ao seu servo Israel;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Louvem aquele que se lembrou de nós na humilhação;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Louvem aquele que nos libertou das mãos dos inimigos;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Louvem aquele que dá alimento a todo ser vivo; o seu amor fiel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Sim, deem graças ao Deus dos céus; o seu amor fiel permanece para sempre.</w:t>
      </w:r>
    </w:p>
    <w:p>
      <w:pPr>
        <w:pStyle w:val="Heading2"/>
      </w:pPr>
      <w:r>
        <w:rPr>
          <w:lang w:val="pt_PT" w:bidi="pt_PT"/>
        </w:rPr>
        <w:t>Salmos 137:1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Às margens dos rios da Babilônia nos sentamos; ali choramos ao lembrar de Sião.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Nos salgueiros próximos penduramos nossos instrumentos, as harpas e as liras.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Os que nos levaram cativos pediam canções; nossos opressores exigiam alegria e diziam: “Cantem para nós canções de Sião!”.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Como poderíamos cantar cânticos do SENHOR em terra estranha?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Se eu me esquecer de você, ó Jerusalém, que minha mão direita perca a força e não toque 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Se eu não me lembrar de você e não colocar Jerusalém acima de toda alegria, que minha língua se prenda e eu não consiga cantar.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Ó SENHOR, lembra-te da maldade dos edomitas quando Jerusalém caiu; eles diziam: “Arrasem tudo, até os alicerces!”.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Filha da Babilônia, você será destruída por completo; feliz quem retribuir o mal que você fez a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Feliz será quem fizer com a Babilônia o mesmo mal que ela fez conosco, pegando até seus filhos pequenos e os esmagando contra a rocha.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Davi.</w:t>
      </w:r>
    </w:p>
    <w:p>
      <w:pPr>
        <w:pStyle w:val="Heading2"/>
      </w:pPr>
      <w:r>
        <w:rPr>
          <w:lang w:val="pt_PT" w:bidi="pt_PT"/>
        </w:rPr>
        <w:t>Salmos 138:1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Eu te louvarei, SENHOR, com todo o meu coração; cantarei a ti diante de todos os deuses.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Voltado para o teu santo templo eu me inclinarei e agradecerei ao teu nome por causa do teu amor leal e da tua fidelidade; pois exaltaste a tua palavra acima de tudo que está ligado ao teu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No dia em que clamei por ajuda, tu me respondeste, SENHOR, e fortaleceste o meu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Ó SENHOR, todos os reis da terra te darão graças quando ouvirem as palavras da tua boca.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Eles cantarão os teus caminhos, porque a glória do SENHOR é grande.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Embora o SENHOR seja exaltado, ele vê os humildes; mas os orgulhosos ele reconhece de longe.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Quando estou cercado por dificuldades, o SENHOR preserva a minha vida; ele estende a mão contra a ira dos meus inimigos e, com a sua mão direita, me salva.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SENHOR cumprirá plenamente os seus planos para mim; ó SENHOR, o teu amor fiel dura para sempre; não abandones as obras das tuas 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de Davi. Um salmo.</w:t>
      </w:r>
    </w:p>
    <w:p>
      <w:pPr>
        <w:pStyle w:val="Heading2"/>
      </w:pPr>
      <w:r>
        <w:rPr>
          <w:lang w:val="pt_PT" w:bidi="pt_PT"/>
        </w:rPr>
        <w:t>Salmos 139:1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me sonda e conhece tudo a meu respeito.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 sabe quando me sento e quando me levanto; percebe de longe cada pensamento meu.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 observa o meu caminho e o meu descanso; conhece bem tudo o que faço.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Antes que a palavra chegue à minha boca, o SENHOR já a conhece por completo.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Tu me cercas por trás e pela frente e colocas a tua mão sobre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Esse conhecimento é alto demais para mim; é maravilhoso e eu não o alcanço.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Para onde eu poderia ir longe do teu Espírito? Onde eu poderia me esconder da tua presença?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Se eu subir aos céus, tu estás lá; se eu me deitar no reino dos mortos, lá também estás.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Se eu tomar as asas da manhã e morar no extremo do mar,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ainda ali a tua mão me guiará, e a tua mão direita me sustentará.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Se eu disser: “A escuridão vai me esconder”, mesmo assim a noite ao meu redor brilhará como luz.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Para ti, a escuridão não é escura; a noite brilha como o dia, e trevas e luz são iguais diante de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Pois tu formaste o meu interior e me teceste no ventre de minha mãe.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Eu te agradeço, porque fui feito de modo admirável e maravilhoso; as tuas obras são maravilhosas, e eu sei disso.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Os meus ossos não te foram ocultos quando eu era formado em segredo, como quem é tecido nas profundezas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Quando eu ainda não tinha forma, os teus olhos me viram; todos os meus dias foram escritos no teu livro, antes que existisse um só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Ó Deus, como são profundos para mim os teus pensamentos; como é grande o número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Se eu tentasse contá-los, seriam mais que os grãos de areia; quando acordo, ainda estou contigo.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Ah, se eliminasses os rebeldes, ó Deus; afastem-se de mim os homens violentos.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Eles falam contra ti com maldade e usam o teu nome para 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SENHOR, não odeio eu os que te odeiam? Não me entristeço com os que se levantam contra ti?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Eu os odeio com ódio completo; para mim, tornaram-se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Sonda-me, ó Deus, e conhece o meu coração; prova-me e conhece as minhas inquietações.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Vê se há em mim algum caminho mau e guia-me pelo caminho eterno.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Para o mestre de música. Salmo de Davi.</w:t>
      </w:r>
    </w:p>
    <w:p>
      <w:pPr>
        <w:pStyle w:val="Heading2"/>
      </w:pPr>
      <w:r>
        <w:rPr>
          <w:lang w:val="pt_PT" w:bidi="pt_PT"/>
        </w:rPr>
        <w:t>Salmos 140:1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SENHOR, livra-me dos homens maus e do homem violento.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Eles passam o dia planejando o mal e se juntam sempre para criar conflitos.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Suas palavras ferem como veneno de serpentes; há veneno de cobra em seus lábios.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Guarda-me, SENHOR, das mãos dos maus; salva-me dos homens violentos, pois tentam me derrubar do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Cheios de orgulho, armam laços para me prender; estendem redes e colocam armadilhas por toda parte.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Eu digo ao SENHOR: “Tu és o meu Deus”; escuta, SENHOR, o meu pedido de misericórdia.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Ó SENHOR soberano, meu forte Salvador, tu protegeste a minha cabeça no dia da batalha.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Não permitas que os pecadores cumpram seus planos contra mim, para que não se encham de orgulho.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Ó Deus, que o mal que eles falam contra mim caia sobre a própria cabeça deles, sobre a cabeça dos que me cercam.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Que brasas caiam sobre eles; que sejam lançados no fogo ou em poços profundos, de onde não saiam.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caluniador não terá lugar firme na terra; a violência alcançará o homem violento, golpe após golpe.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Sei que o SENHOR defende o aflito e faz justiça ao necessitado.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Por isso, os justos darão graças ao teu nome, e os íntegros viverão na tua presença.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Davi.</w:t>
      </w:r>
    </w:p>
    <w:p>
      <w:pPr>
        <w:pStyle w:val="Heading2"/>
      </w:pPr>
      <w:r>
        <w:rPr>
          <w:lang w:val="pt_PT" w:bidi="pt_PT"/>
        </w:rPr>
        <w:t>Salmos 141:1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SENHOR, peço a tua ajuda; vem socorrer-me sem demora. Ouve a minha oração e atende ao meu clamor.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Que a minha oração suba como incenso diante de ti, e que as mãos erguidas sejam como a oferta da tarde.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SENHOR, guarda a minha boca e vigia as minhas palavras; ajuda-me a não dizer o que te desagrada.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Não deixes que o meu coração se incline para o mal, nem que eu deseje praticar atos perversos com homens violentos e maus; não permitas que eu participe de seus banquetes.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Se alguém justo me ferir e me corrigir, isso será uma bondade e um remédio para a minha alma; por isso, não rejeitarei a correção. Continuarei orando contra os atos dos pecadores rebeldes.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Quando seus líderes forem derrubados junto às rochas, então ouvirão as minhas palavras, pois elas são agradáveis.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Assim como a terra é lavrada e rasgada, assim os nossos ossos estão espalhados à entrada da sepultura.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Meus olhos estão voltados para ti, ó SENHOR soberano; em ti busco refúgio; não me abandones.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Livra-me das armadilhas que prepararam contra mim e dos laços dos que praticam 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Faz com que eles caiam nas próprias armadilhas, enquanto eu escapo sem sofrer dano algum.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Poema de Davi, quando estava na caverna. Uma oração.</w:t>
      </w:r>
    </w:p>
    <w:p>
      <w:pPr>
        <w:pStyle w:val="Heading2"/>
      </w:pPr>
      <w:r>
        <w:rPr>
          <w:lang w:val="pt_PT" w:bidi="pt_PT"/>
        </w:rPr>
        <w:t>Salmos 142:1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Em alta voz eu clamo ao SENHOR; a ele eu peço socorro.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Diante dele eu derramo o meu coração e lhe conto toda a minha tristeza e angústia.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Quando o meu ânimo se enfraquece, tu conheces o meu caminho: os meus inimigos colocaram armadilhas no meu caminho; ainda assim, o SENHOR conhece cada passo que dou.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Olho para a minha direita e vejo: não há ninguém que me defenda; não tenho amigo, não tenho refúgio, ninguém se importa comigo.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Por isso eu clamo ao SENHOR e digo: “Tu és o meu lugar seguro; tu és a minha única riqueza na terra dos viventes.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Ouve o meu grito de ajuda, pois estou muito fraco; livra-me dos que me perseguem, porque são mais fortes do que 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Tira a minha alma desta prisão; então darei graças ao teu nome, e os justos se reunirão ao meu redor pela tua bondade para comigo”.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Davi.</w:t>
      </w:r>
    </w:p>
    <w:p>
      <w:pPr>
        <w:pStyle w:val="Heading2"/>
      </w:pPr>
      <w:r>
        <w:rPr>
          <w:lang w:val="pt_PT" w:bidi="pt_PT"/>
        </w:rPr>
        <w:t>Salmos 143:1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SENHOR, escuta a minha oração; atende aos meus pedidos de misericórdia e responde‑me, pois tu és justo e fiel.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Não entres em julgamento contra mim, porque ninguém é considerado justo diante de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Meus inimigos me perseguem e me lançam ao chão; colocaram‑me num lugar escuro e apertado, como uma sepultura.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Por isso, meu coração perde as forças e o medo toma conta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Lembro‑me dos dias antigos; penso nas grandes ações de tuas mãos e medito nas obras que tu fizeste.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Ergo as mãos em oração a ti; minha alma tem sede de ti, como a terra seca espera pela chuva.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SENHOR, responde‑me sem demora, pois meu espírito está fraco; não te escondas de mim, para que eu não desça à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Faz‑me conhecer o teu amor fiel ao amanhecer, porque confio em ti; mostra‑me o caminho que devo seguir, pois a ti entrego a minha alma.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SENHOR, livra‑me dos meus inimigos, porque em ti encontro abrigo seguro.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Ensina‑me a cumprir a tua vontade, pois tu és o meu Deus; que o teu bom Espírito me conduza por caminhos retos e seguros.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SENHOR, preserva a minha vida por causa do teu nome; mostra a tua justiça e livra a minha alma desta angústia.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Por causa do teu amor fiel, elimina os meus inimigos e todos os que oprimem a minha alma, pois sou teu servo.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Salmo de Davi.</w:t>
      </w:r>
    </w:p>
    <w:p>
      <w:pPr>
        <w:pStyle w:val="Heading2"/>
      </w:pPr>
      <w:r>
        <w:rPr>
          <w:lang w:val="pt_PT" w:bidi="pt_PT"/>
        </w:rPr>
        <w:t>Salmos 144:1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Bendito seja o SENHOR, minha rocha segura; ele fortalece minhas mãos e me prepara para o combate.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 é meu Deus fiel e minha defesa; é meu abrigo e meu libertador, meu escudo e refúgio, aquele que mantém meu povo sujeito 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SENHOR, que é o ser humano para que o consideres, ou o filho do homem para que dele te lembres?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ser humano é como um sopro; seus dias passam como sombra que logo se vai.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Inclina, SENHOR, os céus e desce; toca os montes, e eles soltarão fumaça e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Lança teus relâmpagos e dispersa os inimigos; envia teus raios e põe em fuga os que me atacam.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Estende tua mão desde o alto e resgata-me; tira-me das águas profundas e do poder dos povos estrangeiros.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Eles falam falsidade com a boca e usam a mão direita para enganar.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Cantarei ao SENHOR um cântico novo; com instrumento de dez cordas louvarei o teu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SENHOR concede vitória aos reis e livra seu servo Davi da espada mortal.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Livra-me e salva-me das mãos dos povos estrangeiros, que falam mentiras e cuja mão direita é falsidade.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Que nossos filhos, na juventude, cresçam como plantas bem cuidadas, e nossas filhas sejam como colunas que adornam um palácio.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Que nossos celeiros estejam cheios de todo tipo de alimento, e nossos rebanhos se multipliquem aos milhares nos campos.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Que nosso gado seja forte e saudável; que não haja invasão, nem saída forçada, nem lamento nas cidades.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Feliz é o povo que vive assim; feliz é o povo cujo Deus é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0</w:t>
      </w:r>
      <w:r>
        <w:rPr>
          <w:lang w:val="pt_PT" w:bidi="pt_PT"/>
        </w:rPr>
        <w:t xml:space="preserve"> Um cântico de louvor. Salmo de Davi.</w:t>
      </w:r>
    </w:p>
    <w:p>
      <w:pPr>
        <w:pStyle w:val="Heading2"/>
      </w:pPr>
      <w:r>
        <w:rPr>
          <w:lang w:val="pt_PT" w:bidi="pt_PT"/>
        </w:rPr>
        <w:t>Salmos 145:1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Cantarei a tua grandeza, ó meu Deus e meu Rei; louvarei o teu nome por toda a minha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 cada dia eu te bendirei; a cada dia louvarei o teu nome, até o fim dos meus dias.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Grande é o SENHOR e digno de todo louvor; ninguém consegue medir a sua grandeza.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Uma geração contará à outra as tuas obras; e falarão dos teus atos poderosos.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Eu pensarei no esplendor da tua majestade; meditarei nas tuas maravilhas e na tua grandeza.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Muitos falarão dos teus sinais temíveis; e eu anunciarei a tua grandeza a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Falarão da tua bondade abundante; e cantarão com alegria a tua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SENHOR é cheio de graça e misericórdia; é paciente e transborda em amor.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SENHOR faz o bem a todos; a sua misericórdia alcança tudo o que ele criou.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Todas as criaturas te darão graças, SENHOR; e os teus fiéis louvarão o teu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Eles anunciarão a glória do teu reino; e falarão do teu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Assim, toda a humanidade conhecerá os teus feitos; e verá a majestade e a glória do teu reino.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teu reino permanece para sempre; o teu domínio dura de geração em geração. O SENHOR é fiel em suas promessas e bondoso em tudo o que faz.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SENHOR sustenta os que estão caindo; e levanta os que estão abatidos.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Os olhos de todos se voltam para ti; e esperam o sustento no tempo certo.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Tu abres a tua mão; e satisfazes o desejo de todo ser vivo.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 SENHOR é justo em todos os seus caminhos; e mostra amor fiel em tudo o que realiza.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Ele se aproxima dos que pedem ajuda; dos que clamam por ele com coração sincero.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Ele atende aos pedidos dos que o temem; ouve suas orações e salva os que pedem socorro.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SENHOR protege todos os que o amam; mas destruirá os maus.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Por isso, meus lábios louvarão o SENHOR; e todo ser vivo louvará o seu santo nome para sempre.</w:t>
      </w:r>
    </w:p>
    <w:p>
      <w:pPr>
        <w:pStyle w:val="Heading2"/>
      </w:pPr>
      <w:r>
        <w:rPr>
          <w:lang w:val="pt_PT" w:bidi="pt_PT"/>
        </w:rPr>
        <w:t>Salmos 146:1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Aleluia! Minha alma exalta o SENHOR com louvor.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Louvarei o SENHOR durante toda a minha vida; cantarei ao meu Deus enquanto eu existir.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Não depositem confiança em líderes poderosos, pois são humanos e não podem salvar.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Quando o fôlego os deixa, retornam ao pó, e seus projetos se desfazem.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Feliz é quem tem o Deus de Jacó como auxílio e coloca sua esperança no SENHOR, seu Deus,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Criador do céu e da terra, do mar e de tudo o que neles vive; ele permanece fiel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 faz justiça aos oprimidos, dá alimento aos famintos e concede liberdade aos presos.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SENHOR devolve a visão aos cegos, o SENHOR ergue os abatidos, o SENHOR ama os justos.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SENHOR guarda os estrangeiros, sustenta órfãos e viúvas, mas confunde o caminho dos maus.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SENHOR reina para sempre; o seu Deus, ó Sião, governa por todas as gerações. Aleluia!</w:t>
      </w:r>
    </w:p>
    <w:p>
      <w:pPr>
        <w:pStyle w:val="Heading2"/>
      </w:pPr>
      <w:r>
        <w:rPr>
          <w:lang w:val="pt_PT" w:bidi="pt_PT"/>
        </w:rPr>
        <w:t>Salmos 147:1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Aleluia! É bom cantar louvores ao nosso Deus; é belo e agradável render-lhe honra.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SENHOR reconstrói Jerusalém e reúne os israelitas que estavam espalhados.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 restaura o ânimo dos que têm o coração ferido e trata com cuidado as suas dores.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 conta o número das estrelas e chama cada uma pelo seu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Grande é o nosso SENHOR, imenso é o seu poder; a sua sabedoria não tem medida.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SENHOR sustenta os humildes, mas lança os maus por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Cantem ao SENHOR com gratidão; ofereçam louvores ao nosso Deus ao som das harpas.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 cobre o céu com nuvens, prepara a chuva para a terra e faz crescer a erva nos montes.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 dá alimento aos animais do campo e aos filhotes do corvo quando clamam.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prazer do SENHOR não está na força do cavalo, nem no vigor do guerreiro.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 se alegra com os que o temem e esperam no seu amor fiel.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Jerusalém, louve o SENHOR; Sião, exalte o seu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Pois ele fortalece as trancas dos seus portões e abençoa os que vivem dentro da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Ele mantém a paz nas fronteiras e sustenta o povo com o melhor trigo.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Ele envia a sua ordem à terra, e a sua palavra corre velozmente.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Ele espalha a neve como lã e lança a geada como cinza.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Ele faz cair o granizo como pedras; quem pode resistir ao seu frio?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Ao dar a sua ordem, ele envia o vento, o gelo se desfaz e as águas correm.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Ele anuncia a sua palavra a Israel e revela as suas leis ao seu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Não fez assim com nenhuma outra nação; elas não conhecem os seus mandamentos. Aleluia!</w:t>
      </w:r>
    </w:p>
    <w:p>
      <w:pPr>
        <w:pStyle w:val="Heading2"/>
      </w:pPr>
      <w:r>
        <w:rPr>
          <w:lang w:val="pt_PT" w:bidi="pt_PT"/>
        </w:rPr>
        <w:t>Salmos 148:1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Aleluia! Louvem o SENHOR; louvem o SENHOR nos céus mais altos.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Louvem o SENHOR todos os seus anjos; louvem o SENHOR os seus exércitos celestes.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Louvem o SENHOR o sol e a lua; louvem o SENHOR todas as estrelas que brilham.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Louvem o SENHOR os céus vastos e as águas acima do firmamento.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Louvem todos o nome do SENHOR, pois ele ordenou, e eles foram criados.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estabeleceu cada coisa em seu lugar, e ali permanecerão para sempre; as leis que o SENHOR fixou não serão mudadas.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Louvem o SENHOR desde a terra: criaturas do mar e todas as profundezas.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Louvem o SENHOR o fogo e o granizo, a neve e a névoa, os ventos fortes que cumprem a sua ordem.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Louvem o SENHOR os montes e as colinas, as árvores frutíferas e os grandes cedros.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Louvem o SENHOR os animais selvagens e o gado, os seres que rastejam e as aves do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Louvem o SENHOR os reis da terra e todas as nações, os governantes e as autoridades de todos os povos.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Louvem o SENHOR os jovens e as jovens, os idosos e as crianças.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Que todos louvem o nome do SENHOR, pois somente o seu nome é exaltado; sua glória está acima da terra e dos céus.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Ele dá força ao seu povo e o torna respeitado. Por isso o louvam todos os seus servos fiéis, o povo de Israel, que ele escolheu e ama. Aleluia!</w:t>
      </w:r>
    </w:p>
    <w:p>
      <w:pPr>
        <w:pStyle w:val="Heading2"/>
      </w:pPr>
      <w:r>
        <w:rPr>
          <w:lang w:val="pt_PT" w:bidi="pt_PT"/>
        </w:rPr>
        <w:t>Salmos 149:1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Aleluia! Cantem ao SENHOR um cântico novo; louvem ao SENHOR na reunião dos seus servos fiéis.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Israel, alegre-se por causa do seu Criador; Sião, exulte por causa do seu 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Louvem ao SENHOR com dança; louvem ao SENHOR com harpas e com tamborins.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Pois o SENHOR se agrada do seu povo; ele dá beleza e salvação aos humildes.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 os escolhidos do SENHOR cantem de alegria; que cantem de alegria em seus leitos.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Que o louvor a Deus esteja bem alto em sua boca, e que em suas mãos haja espadas de dois gumes,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para executar vingança contra as nações e aplicar punição aos povos.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Seus reis e seus líderes serão presos com correntes pesadas de ferro,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 receberão o castigo já escrito; isso será uma honra para os servos fiéis do SENHOR. Aleluia!</w:t>
      </w:r>
    </w:p>
    <w:p>
      <w:pPr>
        <w:pStyle w:val="Heading2"/>
      </w:pPr>
      <w:r>
        <w:rPr>
          <w:lang w:val="pt_PT" w:bidi="pt_PT"/>
        </w:rPr>
        <w:t>Salmos 150:1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Aleluia! Louvem a Deus em seu santuário; louvem o SENHOR nos céus, onde ele mostra seu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Louvem o SENHOR por seus feitos poderosos; louvem o SENHOR por sua grandeza sem medida.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Louvem o SENHOR com o som das trombetas; louvem o SENHOR com harpas e liras.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Louvem o SENHOR com tamborins e com dança; louvem o SENHOR com instrumentos de corda e com flautas.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Louvem o SENHOR com címbalos sonoros; louvem o SENHOR com címbalos que ressoam.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Tudo o que respira louve o SENHOR. Aleluia!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