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Mateus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é a lista dos antepassados de Jesus Cristo, filho de Davi, filho de Abraão.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Abraão foi pai de Isaque; Isaque foi pai de Jacó; Jacó foi pai de Judá e seus irmãos.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Judá foi o pai de Perez e Zerá, e a mãe deles foi Tamar. Perez foi o pai de Esrom, que foi o pai de 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Arão foi o pai de Aminadabe, que foi o pai de Naassom; Naassom foi o pai de Salmom.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Salmom foi o pai de Boaz, cuja mãe foi Raabe. Boaz foi o pai de Obede, e a mãe de Obede foi Rute; Obede foi o pai de Jessé.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Jessé foi o pai do rei Davi. Davi foi o pai de Salomão, cuja mãe foi a viúva de Urias.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Salomão foi o pai de Roboão, que foi o pai de Abias. Abias foi o pai de 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Asa foi o pai de Josafá, que foi o pai de Jeorão. Jeorão foi o pai de Uzias.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Uzias foi o pai de Jotão; Jotão foi o pai de Acaz; Acaz foi o pai de Ezequias.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Ezequias foi o pai de Manassés, que foi o pai de Amom. Amom foi o pai de Josias.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Josias foi o pai de Jeconias e de seus irmãos, na época do exílio na Babilônia.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Depois do exílio na Babilônia, Jeconias foi pai de Salatiel, que foi pai de Zorobabel.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Zorobabel foi o pai de Abiúde, que foi o pai de Eliaquim. Eliaquim foi o pai de Azor.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Azor foi o pai de Sadoque, pai de Aquim. Aquim foi o pai de Eliúde.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Eliúde foi o pai de Eleazar, que foi o pai de Matã. Matã foi o pai de Jacó.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Jacó foi o pai de José, que foi marido de Maria, e dela nasceu Jesus, que é chamado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Assim, há catorze gerações de Abraão até Davi, catorze de Davi até o exílio na Babilônia e catorze do exílio até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Assim aconteceu o nascimento de Jesus Cristo: sua mãe, Maria, estava prometida para se casar com José. Antes de se unirem, porém, ela ficou grávida pelo Espírito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Então José, seu noivo, sendo justo e não querendo desonrá-la publicamente, decidiu romper o noivado em segredo.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Enquanto ele pensava nessas coisas, um anjo do Senhor apareceu a ele em sonho e lhe disse: “José, filho de Davi, não tenha medo de receber Maria como esposa, porque o que foi gerado nela é do Espírito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Ela dará à luz um filho, e você lhe dará o nome de Jesus, porque ele salvará seu povo dos seus pecados”.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Tudo isso aconteceu para que se cumprisse o que o Senhor havia dito por meio do profeta: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"Vejam! A virgem ficará grávida e dará à luz um filho, e o chamarão Emanuel, que significa ‘Deus está conosco’”.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Quando José despertou, fez o que o anjo do Senhor lhe ordenou e recebeu Maria como sua esposa.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José, porém, não teve relações sexuais com Maria até que o menino nasceu, e ele lhe deu o nome de Jesus.</w:t>
      </w:r>
    </w:p>
    <w:p>
      <w:pPr>
        <w:pStyle w:val="Heading2"/>
      </w:pPr>
      <w:r>
        <w:rPr>
          <w:lang w:val="pt_PT" w:bidi="pt_PT"/>
        </w:rPr>
        <w:t>Mateus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Tendo Jesus nascido em Belém, na Judeia, nos dias do rei Herodes, magos do Oriente vieram a Jerusalém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perguntaram: “Onde está o rei dos judeus que acaba de nascer? Vimos sua estrela no Oriente e viemos adorá-lo”.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o rei Herodes ouviu isso, ficou perturbado e, com ele, todo o povo de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 reunindo todos os principais sacerdotes e os mestres da lei, perguntou-lhes onde o Cristo haveria de nascer.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“Em Belém, na Judeia”, responderam eles, “pois assim escreveu o profeta: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‘E você, Belém, terra de Judá, de modo algum é a menor entre as principais cidades de Judá, pois de você sairá um líder que apascentará o meu povo, Israel’”.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Herodes chamou os magos secretamente e procurou saber com precisão o tempo em que a estrela lhes havia aparecido.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E, enviando-os a Belém, disse-lhes: “Vão e busquem informações exatas sobre o menino; e quando o encontrarem, me avisem, para que eu também possa adorá-lo”.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Depois de ouvirem o rei, partiram. E a estrela que tinham visto no Oriente ia adiante deles, guiando-os, até parar sobre o lugar onde estava o menino.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viram a estrela, ficaram extremamente alegres.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Ao entrar na casa, viram o menino com Maria, sua mãe, prostraram-se diante dele e o adoraram. Então abriram seus tesouros e lhe ofereceram presentes: ouro, incenso e mirra.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Avisados em sonho para não voltarem a Herodes, regressaram à sua terra por outro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Depois que eles partiram, um anjo do Senhor apareceu a José em sonho e lhe disse: “Levante-se, pegue o menino e sua mãe e fuja para o Egito; fiquem lá até que eu avise, pois Herodes vai procurar o menino para matá-lo”.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ele se levantou, tomou o menino e sua mãe naquela mesma noite e partiu para 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eles permaneceram lá até a morte de Herodes, para que se cumprisse o que o Senhor havia dito pelo profeta: “Do Egito chamei meu filho”.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Quando Herodes percebeu que havia sido enganado pelos magos, ficou furioso e enviou soldados a Belém e arredores para matar crianças do sexo masculino de até dois anos, conforme o tempo que havia investigado com os magos.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Desse modo, cumpriu-se o que foi dito pelo profeta Jeremias: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"Ouviu-se uma voz em Ramá, grande choro e lamentação: Raquel chora por seus filhos e não quer ser consolada, porque eles não mais existem”.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Depois que Herodes morreu, um anjo do Senhor apareceu a José em sonho, no Egito,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 lhe disse: “Levante-se, pegue o menino e sua mãe e volte para a terra de Israel, pois as pessoas que queriam matar o menino já morreram”.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Então José se levantou, tomou o menino e sua mãe e voltou para a terra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Mas, ao saber que Arquelau reinava na Judeia em lugar de seu pai Herodes, teve medo de ir para lá. Avisado em sonho, retirou-se para a região da Galileia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 foi morar numa cidade chamada Nazaré, para que se cumprisse o que foi dito pelos profetas: “Ele será chamado Nazareno”.</w:t>
      </w:r>
    </w:p>
    <w:p>
      <w:pPr>
        <w:pStyle w:val="Heading2"/>
      </w:pPr>
      <w:r>
        <w:rPr>
          <w:lang w:val="pt_PT" w:bidi="pt_PT"/>
        </w:rPr>
        <w:t>Mateus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Naqueles dias, apareceu João Batista no deserto da Judeia, pregando a seguinte mensagem: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"Arrependam-se, porque o reino dos céus está próximo”.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profeta Isaías tinha anunciado o seguinte a respeito de João: “Eu ouço uma voz que clama no deserto: ‘Preparem o caminho para o Senhor; tornem retas as trilhas por onde ele passará’”.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João usava uma roupa de pelos de camelo e um cinto de couro ao redor da cintura; alimentava-se de gafanhotos e mel silvestre.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Então, os moradores de Jerusalém, de toda a Judeia e das terras que margeiam o Jordão iam ouvi-lo pregar.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Ao confessarem seus pecados, ele os batizava no rio Jordão.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Quando João viu muitos fariseus e saduceus vindo ao seu batismo, disse-lhes: “Filhos de serpentes venenosas! Quem os convenceu de que poderiam escapar da ira que virá?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Provem por suas ações que vocês estão arrependidos.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não se iludam pensando: ‘Abraão é nosso pai’. Pois eu lhes digo que Deus pode transformar até estas pedras em descendentes de Abraão!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o machado já está posicionado à raiz das árvores; toda árvore que não produz bom fruto será cortada e lançada ao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Na verdade, eu os batizo com água para arrependimento; mas aquele que vem depois de mim é mais poderoso do que eu, e não sou digno nem de levar suas sandálias. Ele os batizará com o Espírito Santo e com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Ele está com a pá nas mãos e limpará completamente a área onde se separa o trigo da palha; recolherá o trigo no celeiro, mas queimará a palha com fogo que nunca se apaga”.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Naqueles dias, Jesus foi da Galileia até o rio Jordão para que João o batizasse.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Mas João tentou impedi-lo, dizendo: “Sou eu quem precisa ser batizado pelo senhor, e é o senhor que vem até mim?”.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Jesus respondeu: “Deixe que seja assim por enquanto, porque é dessa forma que devemos cumprir plenamente a vontade de Deus”. Então João o batizou.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Assim que recebeu o batismo, Jesus saiu da água sem demora. Naquele instante, os céus se abriram, e ele viu o Espírito de Deus descer como uma pomba e pousar sobre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Então, ouviu-se uma voz que vinha do céu, dizendo: “Este é o meu Filho amado, em quem tenho grande alegria”.</w:t>
      </w:r>
    </w:p>
    <w:p>
      <w:pPr>
        <w:pStyle w:val="Heading2"/>
      </w:pPr>
      <w:r>
        <w:rPr>
          <w:lang w:val="pt_PT" w:bidi="pt_PT"/>
        </w:rPr>
        <w:t>Mateus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Em seguida, o Espírito Santo conduziu Jesus ao deserto, para ser tentado pelo Diabo.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Depois de jejuar quarenta dias e quarenta noites, Jesus ficou com muita fome.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o tentador se aproximou dele e disse: “Se você é o Filho de Deus, ordene que estas pedras se transformem em pães”.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Jesus respondeu: “As Escrituras nos dizem que não é só de pão que vive o homem, mas de toda palavra que procede da boca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Então o Diabo levou Jesus à cidade santa e o colocou no ponto mais alto do templo.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“Jogue-se daqui”, disse ele. “Se você é o Filho de Deus, está escrito que ‘Deus ordenará aos seus anjos a seu respeito, e eles o sustentarão com as mãos, para que nunca tropece em alguma pedra’”.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Jesus replicou: “Também está escrito: ‘Não ponha à prova o Senhor, o seu Deus’”.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o Diabo o conduziu novamente, desta vez até o cume de um monte muito alto, e mostrou-lhe todos os reinos do mundo e a glória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ele disse a Jesus: “Eu lhe darei tudo isso, se você se ajoelhar e me adorar”.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Jesus lhe ordenou: “Saia daqui, Satanás! Pois está escrito: ‘Somente ao Senhor, o seu Deus, prestarás adoração e serviço’”.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o Diabo foi embora, e os anjos vieram e cuidaram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Quando Jesus ouviu dizer que João tinha sido preso, voltou para a Galileia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e, deixando Nazaré, foi morar em Cafarnaum, às margens do mar da Galileia, na região de Zebulom e Naftali,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para que se cumprisse o que havia dito o profeta Isaías: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"Terra de Zebulom e terra de Naftali, às margens do caminho que beira o mar, do outro lado do rio Jordão, Galileia dos gentios, ouçam: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povo que habitava em trevas viu brilhar uma grande luz; e aos que viviam na região da sombra da morte, a luz raiou sobre eles”.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 partir daquele momento, Jesus começou a pregar, dizendo: “Arrependam-se, pois o reino dos céus está próximo”.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Enquanto caminhava à beira do mar da Galileia, Jesus viu dois irmãos, Simão, chamado Pedro, e seu irmão André, que lançavam redes ao mar, pois eram pescadores.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Jesus então lhes disse: “Venham comigo e farei de vocês pescadores de gente”.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Imediatamente, eles abandonaram suas redes e o seguiram.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Seguindo adiante, Jesus viu outros dois irmãos, Tiago e João, filhos de Zebedeu, num barco, preparando suas redes na companhia do pai; e Jesus os convidou para que o seguissem também.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eles também o seguiram imediatamente, deixando para trás o barco e o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Jesus percorria toda a Galileia, ensinando nas sinagogas e proclamando a boa notícia do reino dos céus; e curava toda doença e enfermidade entre 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 fama dele se espalhou por toda a Síria; e logo o povo começou a lhe trazer todos os que estavam padecendo com doenças e sofrimentos, incluindo os que estavam possuídos por demônios, os epilépticos e os paralíticos; e Jesus os curou.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Multidões numerosas o seguiam, vindas da Galileia, da Decápolis, de Jerusalém, de toda a Judeia e até da região do outro lado do rio Jordão.</w:t>
      </w:r>
    </w:p>
    <w:p>
      <w:pPr>
        <w:pStyle w:val="Heading2"/>
      </w:pPr>
      <w:r>
        <w:rPr>
          <w:lang w:val="pt_PT" w:bidi="pt_PT"/>
        </w:rPr>
        <w:t>Mateus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Ao ver as multidões, Jesus subiu a um monte; quando se sentou, seus discípulos se aproximaram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Em seguida, começou a ensiná-los,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“Felizes os que reconhecem a sua total necessidade de Deus, porque deles é o reino dos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Felizes os que choram, porque serão consolados.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Felizes os mansos e humildes, porque herdarão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Felizes os que têm fome e sede de justiça, porque serão plenamente satisfeitos.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Felizes os misericordiosos, porque receberão misericórdia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Felizes os que têm um coração puro, porque verão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Felizes os pacificadores, porque serão chamados filhos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Felizes os perseguidos por serem justos, pois deles é o reino dos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Felizes serão vocês quando forem insultados, perseguidos e alvo de toda espécie de calúnia por minha causa.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Alegrem-se e exultem, pois grande é a recompensa que os espera no céu; afinal, do mesmo modo perseguiram os profetas que vieram antes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Vocês são o sal da terra. Mas, se o sal perder o sabor, como poderá voltar a salgar? Já não serve para nada, exceto para ser jogado fora e pisado pelas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Vocês são a luz do mundo; uma cidade situada sobre um monte não pode ficar escondida.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Ninguém acende uma lamparina para escondê-la debaixo de um cesto; ao contrário, coloca-a num suporte, de onde ilumina a todos que estão na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Assim também a luz de vocês brilhe diante das pessoas, para que, ao verem suas boas obras, glorifiquem o Pai de vocês que está nos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pensem que eu vim para abolir a Lei ou os Profetas. Não vim para abolir, mas para cumprir.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Eu lhes afirmo com toda a verdade: enquanto existirem o céu e a terra, nem a menor letra, nem o mais simples traço da Lei será removido, até que tudo nela se realize por completo.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Portanto, quem desobedecer até ao menor mandamento e ensinar outros a fazer o mesmo será considerado o menor no reino dos céus. Mas quem cumprir e ensinar estes mandamentos será considerado grande no reino dos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Eu os advirto: se a justiça de vocês não for maior do que a dos escribas e fariseus, de modo algum entrarão no reino dos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Vocês ouviram o que foi dito aos antigos: ‘Não tire a vida de ninguém; e quem derramar sangue será levado a julgamento para responder por isso’.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eu lhes digo que todo aquele que se irar contra seu irmão será réu em juízo; e quem disser a seu irmão: ‘Você não vale nada’ será julgado pelo tribunal; e quem chamar seu irmão de ‘Tolo!’ estará sujeito ao fogo do inferno.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Portanto, se você trouxer sua oferta ao altar e ali se lembrar de que seu irmão tem alguma queixa contra você,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deixe sua oferta ali, diante do altar, e vá primeiro reconciliar-se com seu irmão, e então volte e apresente sua oferta.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Reconcilie-se depressa com o seu adversário, enquanto ainda está a caminho com ele, para que o acusador não o entregue ao juiz, o juiz ao oficial, e você acabe lançado na prisão.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Eu lhe garanto que você não sairá de lá até pagar o último centavo.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Vocês ouviram o que foi dito: ‘Não cometa adultério’.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Mas eu lhes afirmo: todo aquele que olhar para uma mulher com intenção impura já cometeu adultério com ela em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Se o seu olho direito o levar a pecar, arranque-o e lance-o para longe de si. Pois é melhor perder uma parte do corpo do que ter o corpo inteiro lançado no inferno.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E, se a sua mão direita o leva a pecar, corte-a e lance-a para longe de si. Pois é melhor perder uma parte do corpo do que ver o corpo inteiro lançado no inferno.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Também foi dito: quem se divorciar de sua esposa deverá entregar-lhe uma carta de divórcio.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Eu, porém, lhes digo: todo aquele que se divorciar de sua esposa, exceto em caso de infidelidade, a expõe ao adultério; e quem se casa com uma mulher divorciada comete adultério.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Vocês também ouviram o que foi dito aos antigos: não quebrem seus juramentos; honrem-nos perante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Eu, porém, lhes digo: não façam juramento algum: nem pelo céu, pois é o trono de Deus;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nem pela terra, pois é a base onde ele descansa os pés; nem por Jerusalém, porque é a cidade do grande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Tampouco jurem pela própria cabeça, pois vocês não têm poder de tornar um só fio de cabelo branco ou preto.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Que o sim de vocês seja sim; e o não, não. O que passar disso vem do Maligno.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"Vocês ouviram o que foi dito: ‘Olho por olho, dente por dente’.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Mas eu lhes digo: não resistam ao perverso. Se alguém lhes bater na face direita, ofereçam-lhe também a face esquerda.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Se alguém quiser processá-lo para tomar sua túnica, deixe que leve também a capa.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E, se alguém lhe obrigar a caminhar mil passos, vá com ele dois mil.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Quando alguém lhe pedir algo, dê; e não vire as costas a quem deseja um empréstimo.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Vocês ouviram o que foi dito: ‘Ame seu próximo e odeie seu inimigo’.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Mas eu lhes digo: Amem seus inimigos. Orem por aqueles que os perseguem.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Desse modo, vocês agirão como filhos do Pai que está nos céus; pois ele faz o seu sol nascer sobre maus e bons, e envia chuva sobre justos e injustos.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Se vocês amarem apenas os que os amam, que recompensa terão? Os cobradores de impostos não fazem o mesmo?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E se vocês saudarem apenas os seus irmãos, que fazem de especial? Os pagãos não fazem o mesmo?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Portanto, sejam perfeitos, assim como o Pai de vocês, que está nos céus, é perfeito”.</w:t>
      </w:r>
    </w:p>
    <w:p>
      <w:pPr>
        <w:pStyle w:val="Heading2"/>
      </w:pPr>
      <w:r>
        <w:rPr>
          <w:lang w:val="pt_PT" w:bidi="pt_PT"/>
        </w:rPr>
        <w:t>Mateus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"Cuidem para não praticarem seus deveres religiosos e boas ações diante dos outros com o propósito de serem vistos; pois, se o fizerem, não terão recompensa do Pai que está nos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Quando vocês derem esmola, não façam alarde, como os hipócritas que tocam trombeta nas sinagogas e nas ruas para serem elogiados pelas pessoas. Em verdade lhes digo: eles já receberam sua recompensa.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Mas, ao ajudarem alguém em necessidade, façam isso em segredo, de modo que a mão esquerda não saiba o que faz a direita.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Assim, a sua ajuda será feita em oculto, e o Pai, que vê até o que ninguém consegue ver, lhe dará a recompensa.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E, ao orarem, não sejam como os hipócritas, que gostam de ficar em pé nas sinagogas e nas esquinas, orando para serem vistos pelas pessoas. Em verdade lhes digo: eles não receberão outra recompensa além dessa.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Mas, quando vocês orarem, entrem no seu quarto, fechem a porta e orem ao Pai em segredo. E o Pai, que vê o que é feito em oculto, lhes dará a recompensa.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Ao orarem, não repitam palavras vazias como fazem os gentios, pois pensam que serão ouvidos pela quantidade de palavras que usam.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 isso, não sejam como eles, pois o Pai de vocês já sabe do que vocês precisam antes mesmo de pedirem.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Portanto, orem assim: Pai nosso que estás nos céus, santificado seja 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Venha o teu reino. Seja feita a tua vontade, assim na terra como no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Dá-nos hoje o pão de cada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Perdoa-nos nossas dívidas, assim como também perdoamos os nossos devedores.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 não nos deixes cair em tentação, mas livra-nos do mal. Pois teu é o reino, o poder e a glória para sempre. Amém.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Porque, se vocês perdoarem aqueles que os ofenderam, o Pai celestial também lhes perdoará.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Mas, se vocês se recusarem a perdoar, o Pai celestial também não lhes perdoará.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Ao jejuarem, não adotem uma expressão triste como os hipócritas, que mudam a aparência só para mostrar que estão jejuando. Em verdade lhes digo: já receberam sua recompensa.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Quando jejuarem, lavem o rosto e penteiem o cabelo,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para que o seu jejum passe despercebido aos olhos dos outros e seja conhecido apenas por seu Pai, que está no oculto. Ele, que vê tudo mesmo em segredo, o recompensará.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Não ajuntem tesouros para si mesmos aqui na terra, onde a traça e a ferrugem destroem, e os ladrões invadem e roubam.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Pelo contrário, ajuntem tesouros para si mesmos no céu, onde a traça e a ferrugem não destroem, e os ladrões não invadem nem roubam,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pois onde estiver o seu tesouro, ali também estará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Os olhos são como uma lâmpada para o corpo; se eles forem puros e íntegros, todo o seu corpo ficará cheio de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Mas se os seus olhos forem impuros e corrompidos, todo o seu corpo estará mergulhado em trevas. E se aquilo que você chama de luz for na verdade escuridão, quão profunda será essa escuridão!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Ninguém consegue ser servo de dois senhores: ou odiará um e amará o outro, ou se apegará a um e desprezará o outro. Vocês não podem servir a Deus e ao dinheiro.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Por isso eu lhes digo: não fiquem ansiosos quanto à sua vida, com o que vão comer, nem com o corpo e o que vão vestir. A vida não é mais valiosa que a comida, e o corpo mais importante que a roupa?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Olhem os pássaros do céu: não semeiam, não colhem, nem armazenam em celeiros, contudo o Pai do céu os sustenta. Vocês não valem muito mais do que eles?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Qual de vocês, por mais que se preocupe, consegue prolongar um instante que seja à própria vida?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 por que vocês se preocupam com o que vestir? Observem como crescem os lírios do campo: não trabalham, nem tecem.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Eu afirmo a vocês: nem Salomão, com toda a sua majestade, se vestiu como um só destes lírios.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Se Deus dá tal vestimenta à erva do campo, que hoje floresce e amanhã é lançada ao fogo, quanto mais a vocês, homens de pequena fé?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Por isso, não vivam inquietos, perguntando: ‘O que vamos comer?’ ou ‘O que vamos beber?’ ou ‘Com que vamos nos vestir?’.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São os pagãos que vivem correndo atrás dessas coisas. Seu Pai, que está no céu, já sabe que vocês precisam delas.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Busquem em primeiro lugar o reino de Deus e a sua justiça, e todas as demais coisas virão por acréscimo.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Portanto, não se inquietem com o amanhã, pois o amanhã se encarregará de si mesmo. Cada dia já tem o seu próprio desafio”.</w:t>
      </w:r>
    </w:p>
    <w:p>
      <w:pPr>
        <w:pStyle w:val="Heading2"/>
      </w:pPr>
      <w:r>
        <w:rPr>
          <w:lang w:val="pt_PT" w:bidi="pt_PT"/>
        </w:rPr>
        <w:t>Mateus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"Não julguem para que vocês não sejam julgados.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Pois com o critério que vocês usarem para julgar, serão julgados; e a medida que usarem será usada para medi-los.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Por que você repara no cisco no olho do seu irmão, mas não percebe a viga que está no seu próprio olho?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Como você pode dizer ao seu irmão: ‘Deixe-me tirar o cisco do seu olho’, quando há uma viga no seu próprio olho?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Hipócrita! Tire primeiro a viga do seu próprio olho, e então verá com clareza para tirar o cisco do olho do seu irmão.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entreguem o que é santo aos cães, nem lancem suas pérolas aos porcos, para que não as pisoteiem e, depois, se voltem contra vocês e os despedacem.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Peçam, e será dado a vocês. Busquem, e encontrarão. Batam, e a porta será aberta para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Porque todo aquele que pede recebe; quem busca encontra; e àquele que bate, a porta se abrirá.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Ou quem de vocês, se o filho lhe pedir pão, entregaria uma pedra?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Ou, se pedir um peixe, entregaria uma cobra?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Ora, se vocês, mesmo sendo maus, sabem dar coisas boas aos seus filhos, quanto mais o Pai de vocês, que está nos céus, dará boas dádivas àqueles que lhe pedirem.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Portanto, tudo o que desejarem que as pessoas façam a vocês, façam também a elas. Pois nisso se resumem a lei e os Profetas.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Escolham entrar pela porta estreita, pois larga é a porta e espaçosa a estrada que conduz à perdição, e muitos preferem seguir por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Mas a porta que leva à vida é estreita, e o caminho é apertado, e poucos o encontram.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Cuidado com os falsos profetas: eles se aproximam vestidos como ovelhas, mas por dentro são lobos famintos.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Vocês os reconhecerão por seus frutos. Acaso se colhem uvas de espinheiros, ou figos de ervas daninhas?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Do mesmo modo, a árvore boa dá frutos bons; a árvore ruim, frutos ruins.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Uma árvore boa não pode dar frutos ruins, e uma árvore ruim não pode dar frutos bons.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Toda árvore que não dá bons frutos é cortada e lançada ao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Assim, pelos frutos vocês reconhecerão cada um.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Nem todo que me chama: ‘Senhor, Senhor’ entrará no reino dos céus, mas sim aquele que cumpre a vontade de meu Pai que está nos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Muitos me dirão no dia do juízo: ‘Senhor, Senhor, não profetizamos em teu nome? E em teu nome não expulsamos demônios? E em teu nome não fizemos muitos milagres?’.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 então lhes direi claramente: ‘Nunca conheci vocês. Afastem-se de mim, vocês que vivem na prática do que é contra a vontade de Deus!’.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Portanto, todo aquele que ouve estas minhas palavras e as pratica será semelhante a um homem sábio que construiu sua casa sobre a rocha.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 chuva caiu, os rios transbordaram, os ventos sopraram e investiram contra aquela casa; mas ela não caiu, pois estava solidamente alicerçada sobre a rocha.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Mas todo aquele que ouve estas minhas palavras e não as pratica será semelhante a um homem tolo que construiu sua casa sobre a areia.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 chuva caiu, os rios transbordaram, os ventos sopraram e atingiram aquela casa; e ela desabou, e grande foi sua ruína”.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Quando Jesus terminou de dizer essas palavras, as multidões ficaram maravilhadas com seu ensino,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porque ele ensinava com verdadeira autoridade, ao contrário dos mestres da lei.</w:t>
      </w:r>
    </w:p>
    <w:p>
      <w:pPr>
        <w:pStyle w:val="Heading2"/>
      </w:pPr>
      <w:r>
        <w:rPr>
          <w:lang w:val="pt_PT" w:bidi="pt_PT"/>
        </w:rPr>
        <w:t>Mateus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Jesus desceu do monte, grandes multidões o seguiram.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 repente, um homem com lepra se aproximou, ajoelhou-se diante dele e disse: “Senhor, se for da tua vontade, tens poder para me purificar”.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Jesus estendeu a mão, tocou nele e disse: “Eu quero. Seja purificado”. E no mesmo instante, a lepra desapareceu.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Jesus então lhe disse: “Não conte a ninguém. Vá, apresente-se ao sacerdote e ofereça o sacrifício que Moisés ordenou. Isso servirá como testemunho”.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Quando Jesus entrou na cidade de Cafarnaum, aproximou-se dele um oficial romano, pedindo-lhe ajuda: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"Senhor, meu servo está acamado em casa, paralítico e sofrendo terrivelmente”.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Jesus lhe disse: “Eu vou até lá e o curarei”.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o oficial respondeu: “Senhor, eu não sou digno de que entres em minha casa. Basta uma palavra tua, e meu servo será curado.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Porque eu também estou sob autoridade, com superiores acima de mim, e soldados sob meu comando. Quando digo a um: ‘Vá’, ele vai; a outro: ‘Venha’, ele vem. E ao meu servo: ‘Faça isso’, e ele faz”.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Ao ouvir isso, Jesus ficou admirado e disse aos que o acompanhavam: “Eu lhes digo a verdade: em todo Israel, nunca encontrei fé tão grande.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Eu afirmo a vocês: gente de todas as partes, do Oriente ao Ocidente, virá e se sentará à mesa com Abraão, Isaque e Jacó no reino dos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Mas aqueles que eram considerados herdeiros do reino serão lançados para fora, na escuridão, onde haverá pranto e ranger de dentes”.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Jesus disse ao oficial romano: “Pode ir. Seja feito exatamente como você acreditou”. E, naquela mesma hora, o servo ficou curado.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Ao entrar na casa de Pedro, Jesus percebeu que a sogra dele estava deitada, com muita febre.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Jesus tocou na mão dela, e a febre desapareceu; então ela se levantou e passou a servi-lo.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Ao anoitecer, levaram até Jesus muitas pessoas dominadas por espíritos malignos. E ele, com uma única palavra, expulsou os espíritos impuros e curou todos os que sofriam de enfermidades.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Assim se cumpriu o que o profeta Isaías havia anunciado: “Ele tomou sobre si as nossas enfermidades e levou o peso das nossas doenças”.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Ao perceber a grande multidão ao seu redor, Jesus ordenou a seus discípulos que atravessassem para a outra margem do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Então, um dos mestres da lei se aproximou e disse a Jesus: “Mestre, eu o seguirei aonde quer que o senhor vá”.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Jesus respondeu: “As raposas têm suas tocas e as aves do céu têm seus ninhos, mas o Filho do Homem não tem onde descansar a cabeça”.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Outro dos seguidores disse a Jesus: “Senhor, deixe-me primeiro cuidar do meu pai até que ele morra e eu possa sepultá-lo”.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Jesus lhe disse: “Siga-me. Deixe que os espiritualmente mortos sepultem os seus próprios mortos”.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Quando Jesus entrou no barco, seus discípulos foram com ele, iniciando a travessia.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De repente, formou-se uma grande tempestade no mar [da Galileia], e as ondas começaram a cobrir o barco. Jesus, no entanto, dormia tranquilamente.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Os discípulos se aproximaram e o acordaram, clamando: “Senhor, salva-nos! Estamos afundando!”.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Jesus então falou: “Homens de pequena fé, por que se deixam dominar pelo medo?”. Então se levantou, repreendeu o vento e o mar, e instalou-se uma grande tranquilidade.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Maravilhados, perguntavam uns aos outros: “Quem é este homem que até o vento e o mar lhe obedecem?”.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Ao chegar à outra margem, na região dos gadarenos, dois homens dominados por espíritos malignos vieram dos sepulcros ao encontro de Jesus. Eram tão violentos que ninguém se atrevia a passar por aquele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De repente, eles gritaram: “O que o senhor quer conosco, Filho de Deus? O senhor veio aqui para nos atormentar antes da hora determinada?”.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À distância, havia uma grande manada de porcos pastando.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Então os demônios suplicaram: “Se o senhor vai nos expulsar, mande-nos para aquela manada de porcos”.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"Pois vão!”, respondeu Jesus. Eles saíram dos homens e entraram nos porcos, e toda a manada disparou precipício abaixo em direção ao mar, onde morreu afogada.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Os homens que cuidavam dos porcos fugiram e foram até a cidade, onde relataram tudo, inclusive o que havia acontecido com os homens dominados por espíritos malignos.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Então todos os moradores daquela cidade foram ao encontro de Jesus e, ao vê-lo, pediram com insistência que deixasse aquela região.</w:t>
      </w:r>
    </w:p>
    <w:p>
      <w:pPr>
        <w:pStyle w:val="Heading2"/>
      </w:pPr>
      <w:r>
        <w:rPr>
          <w:lang w:val="pt_PT" w:bidi="pt_PT"/>
        </w:rPr>
        <w:t>Mateus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 subiu a um barco, atravessou o mar e chegou à cidade onde morava.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eis que trouxeram até ele um paralítico deitado numa maca; Jesus, ao perceber a fé que tinham, disse ao homem: “Coragem, meu filho, os seus pecados estão perdoados”.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Ao ouvi-lo, alguns mestres da lei pensaram consigo mesmos: “Esse homem está falando blasfêmias”.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Jesus, percebendo o que se passava na mente deles, perguntou: “Por que vocês alimentam pensamentos perversos no coração de vocês?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que é mais fácil dizer: ‘Seus pecados estão perdoados’ ou: ‘Levante-se e ande’?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Mas, para que vocês entendam que o Filho do Homem tem autoridade aqui na terra para perdoar pecados” — disse então ao paralítico: “Levante-se, pegue a sua maca e volte para casa”.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 ele se levantou e foi para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Quando a multidão presenciou aquilo, encheu-se de temor e deu glória a Deus, que concedeu tamanha autoridade aos seres humanos.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Ao passar por ali, Jesus viu um homem chamado Mateus, sentado no posto de cobrança de impostos, e lhe disse: “Siga-me e torne-se meu discípulo”. Então Mateus se levantou e foi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Mais tarde, enquanto Jesus estava à mesa na casa de Mateus, eis que muitos cobradores de impostos e pecadores chegaram e se acomodaram para a refeição com ele e com seus discípulos.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Ao verem a cena, alguns fariseus perguntaram aos discípulos dele: “Por que o mestre de vocês se senta para comer com cobradores de impostos e pecadores?”.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Mas Jesus, ao ouvir aquilo, respondeu: “Quem está com saúde não precisa de médico, e sim quem está doente.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Vão e procurem entender o significado destas palavras das Escrituras: ‘Quero misericórdia, e não sacrifício’. Pois não vim chamar os que se consideram justos, mas sim os que reconhecem ser pecadores”.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alguns discípulos de João se aproximaram de Jesus e perguntaram: “Por que nós e os fariseus jejuamos com frequência, mas os teus discípulos não jejuam?”.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Jesus respondeu: “Por acaso os amigos do noivo podem ficar de luto enquanto está com eles? Mas chegará o dia em que o noivo lhes será tirado; então, sim, jejuarão.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Ninguém costura um remendo de pano novo, ainda não encolhido, numa roupa gasta; pois o remendo puxará o tecido e o rasgo ficará ainda maior.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se despeja vinho recém-fermentado em recipientes de couro já envelhecidos; caso contrário, eles se rompem, o vinho se espalha e os recipientes se estragam. Ao contrário, o vinho novo precisa ser guardado em recipientes novos, para que ambos se conservem”.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Enquanto Jesus ainda falava com eles, chegou um líder da sinagoga, ajoelhou-se diante dele e disse: “Minha filha acaba de morrer; mas venha, imponha a sua mão sobre ela, e ela viverá”.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Então Jesus se levantou e foi com ele; os seus discípulos o acompanharam.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 eis que uma mulher, que sofria de hemorragia havia doze anos, aproximou-se por trás dele e tocou a franja do seu manto,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porque dizia consigo mesma: “Se eu apenas tocar nas vestes dele, ficarei curada”.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Jesus então se voltou, viu-a e disse: “Coragem, minha filha; a sua fé a salvou”. E, a partir daquele momento, a mulher ficou curada.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Ao chegar à casa do líder da sinagoga, Jesus viu os flautistas e uma multidão em alvoroço.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Ele ordenou: “Saiam daqui! A menina não morreu; está apenas dormindo”. Mas eles zombaram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Depois que a multidão foi posta para fora, Jesus entrou, tomou-a pela mão, e a menina se levantou.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 a notícia desse acontecimento se espalhou por toda aquela região.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Quando Jesus deixou aquele lugar, dois cegos o seguiram, suplicando: “Filho de Davi, tem misericórdia de nós!”.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Assim que entrou em casa, os cegos se aproximaram, e ele lhes perguntou: “Vocês creem que posso curá-los?”. Eles responderam: “Sim,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Então tocou nos olhos deles e disse: “Seja feito conforme a fé que vocês têm”.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Assim, recuperaram a visão, e Jesus lhes deu uma ordem severa: “Não contem isso a ninguém”.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Eles, porém, ao saírem, divulgaram a fama de Jesus por toda aquela região.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Enquanto se retiravam, trouxeram-lhe um homem incapaz de falar, sob influência de um demônio.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Assim que o demônio foi expulso, o homem mudo começou a falar, e a multidão, admirada, dizia: “Jamais se viu tal coisa em Israel”.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Mas os fariseus diziam: “Ele expulsa os demônios com o poder do príncipe dos demônios”.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Jesus ia por todas as cidades e povoados, ensinando nas sinagogas, proclamando as boas-novas do reino e curando toda doença e enfermidade.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Ao ver as multidões, compadeceu-se delas, porque estavam cansadas e dispersas, como ovelhas sem pastor.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Então ele disse aos seus discípulos: “A colheita é grande, mas os trabalhadores são poucos”.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Peçam, então, ao Senhor da colheita que envie mais trabalhadores para o seu campo.</w:t>
      </w:r>
    </w:p>
    <w:p>
      <w:pPr>
        <w:pStyle w:val="Heading2"/>
      </w:pPr>
      <w:r>
        <w:rPr>
          <w:lang w:val="pt_PT" w:bidi="pt_PT"/>
        </w:rPr>
        <w:t>Mateus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 reuniu os seus doze discípulos e lhes deu autoridade sobre espíritos impuros, para expulsá-los e curar toda doença e todo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Estes são os nomes dos doze apóstolos: primeiro, Simão, chamado Pedro, e André, seu irmão; Tiago, filho de Zebedeu, e João, irmão de Tiago;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Filipe e Bartolomeu; Tomé e Mateus, o cobrador de impostos; Tiago, filho de Alfeu, e Tadeu;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Simão, o zelote, e Judas Iscariotes, aquele que o traiu.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Jesus enviou esses doze, instruindo-os: “Não vão aos lugares onde vivem os gentios, nem entrem nas cidades dos samaritanos.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Em vez disso, vão às ovelhas perdidas da casa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E, à medida que vão, anunciem: ‘O reino dos céus está próximo’.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Curem os enfermos, ressuscitem os mortos, purifiquem os que têm lepra e expulsem os demônios. Da mesma forma que vocês receberam de graça, também deem de graça.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adquiram ouro, nem prata, nem cobre para levarem nos cintos.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levem bolsa para a viagem, nem duas túnicas, nem sandálias, nem cajado; porque o trabalhador é digno do sustento que recebe.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entrarem numa cidade ou povoado, procurem alguém de boa reputação e hospedem-se com essa pessoa até irem embora.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Ao entrarem na casa, cumprimentem-na com a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 a família for acolhedora, deixem a paz de vocês repousar sobre ela; mas, se não for, retirem a saudação.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 não forem bem recebidos e ninguém der atenção às suas palavras, deixem aquela casa ou cidade e sacudam o pó dos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Eu lhes digo a verdade: no Dia do Juízo será mais suportável para a terra de Sodoma e Gomorra do que para aquela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Eu os estou enviando como ovelhas no meio de lobos. Portanto, tenham discernimento de serpente e coração puro de pomba.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Tenham cautela com as pessoas, porque elas os entregarão às autoridades e, nas suas sinagogas, os chicotearão.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vocês serão levados diante de governadores e reis por minha causa, mas essa será a oportunidade de anunciar o evangelho a eles e aos gentios.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Quando os entregarem, não se aflijam quanto ao modo ou ao conteúdo do que dirão, porque naquela hora lhes será concedido o que falar.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Porque as palavras não virão de vocês, mas do Espírito de seu Pai que falará por meio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Irmãos entregarão irmãos à morte, e pais entregarão filhos; filhos se revoltarão contra os pais e os matarão.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Vocês serão odiados por todos por causa do meu nome; mas quem perseverar até o fim será salvo.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Quando os perseguirem numa cidade, fujam para outra; em verdade lhes digo: vocês não terão percorrido todas as cidades de Israel antes que venha o Filho do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discípulo não é maior que o seu mestre, nem o servo está acima do seu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Para o discípulo é suficiente tornar-se como seu mestre, e para o servo, como o seu senhor; se o dono da casa foi chamado Belzebu, os de sua família serão chamados de nomes ainda piores.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Não tenham medo deles, pois tudo o que está coberto será descoberto, e o que está escondido será conhecido.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 que lhes digo enquanto está escuro, anunciem sob a luz do dia; e o que for dito ao pé do ouvido, proclamem abertamente, como se fosse do alto dos telhados.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Não tenham medo dos que podem matar o corpo, mas não têm poder sobre a alma; antes, temam aquele que pode destruir, no inferno, tanto a alma quanto o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Não se vendem dois pardais por uma pequena moeda? Ainda assim, nenhum deles cai ao chão sem a permissão do Pai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Até os próprios cabelos da cabeça de vocês estão todos contados.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Portanto, não tenham medo! Vocês valem mais do que muitos pardais.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Quem me reconhecer e afirmar sua fé em mim diante das pessoas, eu também o reconhecerei diante do meu Pai que está no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Mas quem me negar diante das pessoas, eu também o negarei diante do meu Pai que está nos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Não imaginem que vim trazer paz à terra; não vim trazer paz, mas espada.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Porque vim para ser motivo de divisão entre o filho e o pai, a filha e a mãe, e a nora e a sogra.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 os inimigos de uma pessoa estarão entre os que vivem na sua própria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Quem amar seu pai ou sua mãe mais do que a mim não se qualifica para ser meu seguidor; e quem amar seu filho ou sua filha mais do que a mim tampouco se qualifica para ser meu seguidor.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 quem não toma a sua cruz e me segue não se qualifica para ser meu seguidor.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Quem busca preservar a sua vida, a perderá, mas quem perde a sua vida por minha causa a encontrará.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Quem acolhe vocês, acolhe a mim; e quem me acolhe, acolhe aquele que me enviou.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Quem acolher um profeta por ele ser profeta receberá a recompensa de um profeta; e quem acolher um justo por ele ser justo receberá a recompensa de um justo.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E se alguém oferecer até mesmo um simples copo de água fria a um destes pequeninos, por ser ele meu discípulo, garanto a vocês: de modo algum perderá a sua recompensa”.</w:t>
      </w:r>
    </w:p>
    <w:p>
      <w:pPr>
        <w:pStyle w:val="Heading2"/>
      </w:pPr>
      <w:r>
        <w:rPr>
          <w:lang w:val="pt_PT" w:bidi="pt_PT"/>
        </w:rPr>
        <w:t>Mateus 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Assim que terminou de orientar os doze discípulos, Jesus partiu para ensinar e anunciar as boas-novas nas cidades próximas.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João, ouvindo na prisão sobre as obras de Cristo, enviou seus discípulos para perguntarem a Jesus: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"O senhor é aquele que haveria de vir, ou devemos esperar outro?”.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Jesus lhes respondeu: “Vão e relatem a João o que vocês estão ouvindo e vendo: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cegos recuperam a visão, os coxos andam, os leprosos são purificados, os surdos ouvem, os mortos são ressuscitados, e as boas-novas são anunciadas aos pobres.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Feliz é aquele que não duvida nem se ofende por minha causa”.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Quando eles foram embora, Jesus passou a dizer às multidões sobre João: “O que vocês foram ver no deserto? Um caniço sacudido pelo vento?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que esperavam ver? Um homem trajando roupas finas? Vejam, os que usam roupas finas estão nos palácios dos reis.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Afinal, o que foram ver? Um profeta? Sim, afirmo a vocês, muito mais que profeta.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Este é aquele sobre quem está escrito: ‘Eis que envio o meu mensageiro à tua frente, o qual preparará o teu caminho diante de ti’.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Eu lhes digo a verdade: entre os que nasceram de mulher, ninguém foi maior que João Batista; ainda assim, o menor no reino dos céus é maior do que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Desde os dias de João Batista até agora, o reino dos céus tem sido alvo de oposição violenta, e apenas os que têm fervor se apoderam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Pois todos os profetas e a lei de Moisés profetizaram até João.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 estiverem dispostos a acolher esta verdade, ele é Elias, aquele que os profetas disseram que viria.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Quem tem ouvidos, ouça!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 que poderei comparar o povo desta geração? São como crianças sentadas nas praças, que se queixam umas às outras: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'Tocamos a flauta para vocês, mas não dançaram; entoamos cantos de lamento, mas não se entristeceram’.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Veio João Batista vivendo em jejum e abstinência, e disseram: ‘Há um demônio nele’.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Veio o Filho do Homem, comendo e bebendo, e dizem: ‘Vejam só, um comilão e beberrão, amigo de cobradores de impostos e de pecadores’. No entanto, são as obras que mostram que a sabedoria está certa”.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Então Jesus começou a repreender as cidades onde se realizou a maioria de seus milagres, porque não se arrependeram.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"Ai de você, Corazim! Ai de você, Betsaida! Porque, se os milagres realizados entre vocês tivessem sido feitos em Tiro e Sidom, há muito tempo elas teriam se arrependido, vestindo pano de saco e jogando cinzas sobre 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Eu lhes garanto que, no Dia do Juízo, Tiro e Sidom sofrerão julgamento menos severo que o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 você, Cafarnaum, acha que será exaltada até o céu? Pois será lançada ao mundo dos mortos. Porque, se os milagres realizados em você tivessem sido feitos em Sodoma, ela teria permanecido até hoje.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Contudo, garanto que, no Dia do Juízo, a terra de Sodoma terá um julgamento menos severo que o de vocês”.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Naquele momento, Jesus disse: “Eu te louvo, Pai, Senhor do céu e da terra, porque escondeste estas verdades dos sábios e entendidos, e as revelaste aos que se fazem como crianças.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Sim, Pai, pois assim decidiste e te agradou.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Tudo foi entregue a mim pelo meu Pai; ninguém conhece verdadeiramente o Filho, senão o Pai; e ninguém conhece verdadeiramente o Pai, senão o Filho e aqueles a quem o Filho quiser revelar.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Venham a mim, todos vocês que estão cansados e sobrecarregados, e eu lhes darei descanso.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Carreguem o meu jugo e aprendam comigo, porque sou manso e humilde de coração, e terão descanso para a alma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Pois o meu jugo é fácil de carregar, e o meu fardo é leve”.</w:t>
      </w:r>
    </w:p>
    <w:p>
      <w:pPr>
        <w:pStyle w:val="Heading2"/>
      </w:pPr>
      <w:r>
        <w:rPr>
          <w:lang w:val="pt_PT" w:bidi="pt_PT"/>
        </w:rPr>
        <w:t>Mateus 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Por aquele tempo, num sábado, Jesus atravessava plantações de cereal; seus discípulos, com fome, começaram a colher espigas e comer.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Mas os fariseus, vendo aquilo, disseram a Jesus: “Veja! Seus discípulos estão fazendo o que não é permitido no sábado!”.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Jesus respondeu: “Vocês não leram o que Davi fez quando ele e seus companheiros sentiram fome?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entrou na casa de Deus e, com seus companheiros, comeu os pães sagrados que só os sacerdotes podiam comer.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Ou não leram na lei que, no sábado, os sacerdotes no templo trabalham e, mesmo assim, não são considerados culpados?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Eu lhes digo que aqui está alguém que é maior do que o templo.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Se vocês realmente compreendessem o que quer dizer: ‘Quero misericórdia, e não sacrifícios’, não condenariam os inocentes.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Porque o Filho do Homem é o Senhor do sábado”.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Então, saindo dali, Jesus foi para a sinagoga local.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Havia ali um homem com a mão atrofiada, e perguntaram a Jesus, com a intenção de acusá-lo: “É permitido curar no sábado?”.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"Se um de vocês tivesse apenas uma ovelha e ela caísse num buraco no sábado, não faria todo o esforço para tirá‑la?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Uma pessoa vale muito mais do que uma ovelha! Por isso, é permitido fazer o bem no sábado”.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Em seguida, falou ao homem: “Estenda a sua mão”. Ele a estendeu, e ela foi curada, ficando tão saudável quanto a outra.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os fariseus saíram e formaram um conselho contra ele, para planejarem como matá-lo.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Jesus, sabendo o que eles planejavam, saiu dali. Muitas pessoas o seguiram, e ele curou todos os doentes que havia entre 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recomendou que não divulgassem a seu respeito.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Isso aconteceu para confirmar o que o profeta Isaías havia declarado: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"Vejam! Este é o meu Servo, a quem escolhi, o meu Amado, em quem minha alma se agrada; porei o meu Espírito sobre ele, e ele proclamará justiça às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Não fará da praça seu palco de disputa, não se imporá por discussões nem pelo alarde; e ninguém o ouvirá aos gritos.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Não quebrará o caniço frágil, nem apagará o pavio que ainda fumega, até que estabeleça a justiça vitoriosa.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 todos os povos encontrarão em seu nome a sua esperança”.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Então trouxeram a Jesus um homem possuído por um demônio, que era cego e mudo; ele o curou, de modo que passou a falar e a enxergar.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 todos na multidão se maravilhavam e comentavam: “Será que este é o Filho de Davi?”.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Ao ouvirem isso, os fariseus murmuraram: “Ele só expulsa demônios porque recebe poder de Belzebu, príncipe dos demônios”.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Jesus, conhecendo o que eles pensavam, disse: “Todo reino que se volta contra si mesmo acaba em ruína, e nenhuma cidade ou casa dividida contra si mesma se manterá firme.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Se Satanás expulsa a si mesmo, está em guerra interna; como, então, poderá o seu reino permanecer?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Se eu expulso demônios pelo poder de Belzebu, quem dá poder aos discípulos de vocês para expulsar demônios? Por isso, eles mesmos condenarão vocês pelo que acabaram de dizer.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Se, porém, expulso demônios pela ação do Espírito de Deus, é porque o reino de Deus já está atuando entre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Não é possível invadir a casa de um homem forte e levar o que é dele, sem amarrá-lo antes; só depois poderá saquear sua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Quem não se posiciona ao meu lado se coloca contra mim; e quem não trabalha comigo na colheita, espalha.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Por isso eu lhes digo: todo pecado e toda blasfêmia serão perdoados às pessoas, mas a blasfêmia contra o Espírito Santo não será perdoada.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Quem disser algo contra o Filho do Homem será perdoado; mas quem falar contra o Espírito Santo não será perdoado, nem nesta era nem na que há de vir.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Se a árvore for boa, o fruto será bom; se for má, o fruto será mau. É pelo fruto que se conhece a árvore.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Ninhada de víboras! Como podem dizer coisas boas, se são maus? Pois a boca fala do que transborda do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O homem bom tira coisas boas do seu bom tesouro, e o homem mau tira coisas más do seu mau tesouro.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Eu digo a vocês: no Dia do Juízo, todos prestarão contas de cada palavra inútil que tiverem dito.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Porque pelas suas próprias palavras serão declarados justos, e pelas suas próprias palavras serão declarados culpados”.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Alguns mestres da lei e fariseus falaram: “Mestre, queremos que nos mostre um sinal”.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Jesus, porém, respondeu: “Geração má e infiel! Vocês pedem um sinal, mas nenhum sinal lhes será dado, exceto o do profeta Jonas.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Pois, assim como Jonas passou três dias e três noites na barriga do grande peixe, o Filho do Homem também ficará no coração da terra por três dias e três noites.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No juízo final, os ninivitas se levantarão contra esta geração e a condenarão, pois se arrependeram com a pregação de Jonas. E agora está aqui alguém que é maior que Jonas.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A rainha de Sabá se levantará no juízo final contra esta geração e a condenará, pois ela veio de terras distantes para ouvir a sabedoria de Salomão. Vejam: aqui está alguém maior que Salomão.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Quando um espírito impuro sai de uma pessoa, ele atravessa lugares áridos em busca de descanso, mas não encontra.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Então ele diz para si mesmo: ‘Voltarei para a casa de onde saí’. E, ao voltar, encontra a casa desocupada, varrida e arrumada.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Então ele retorna com outros sete espíritos ainda piores, e juntos ocupam aquele lugar. O estado final daquele homem se torna pior do que o primeiro. Assim acontecerá com esta geração perversa”.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Enquanto Jesus ainda falava à multidão, eis que sua mãe e seus irmãos chegaram e permaneceram do lado de fora, procurando falar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Então alguém lhe disse: “Sua mãe e seus irmãos estão do lado de fora e desejam falar com 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Jesus, porém, perguntou ao que lhe falava: “Quem é minha mãe, e quem são meus irmãos?”.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Então, estendendo a mão para os discípulos, disse: “Aqui estão minha mãe e meus irmãos.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Porque toda pessoa que cumpre a vontade do meu Pai que está no céu é meu irmão, minha irmã e minha mãe”.</w:t>
      </w:r>
    </w:p>
    <w:p>
      <w:pPr>
        <w:pStyle w:val="Heading2"/>
      </w:pPr>
      <w:r>
        <w:rPr>
          <w:lang w:val="pt_PT" w:bidi="pt_PT"/>
        </w:rPr>
        <w:t>Mateus 13:1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Naquele mesmo dia, Jesus saiu da casa onde estava e sentou-se à beira do lago da Galileia.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Diante da grande aglomeração que se formou ao seu redor, ele subiu num barco e, sentado ali, começou a ensinar, enquanto o povo permanecia em pé na beira do lago.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ensinou muitas coisas por meio de parábolas, dizendo: “Eis que o semeador saiu para semear.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Enquanto semeava, parte das sementes caiu à beira do caminho, e vieram os pássaros e as devoraram.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Outras sementes caíram em terreno rochoso, onde havia pouca terra; e logo brotaram, porque o solo não tinha profundidade.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Quando o sol se levantou, as plantas foram queimadas pelo calor, e secaram porque não tinham raiz profunda.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Outras sementes caíram no meio de espinheiros, que cresceram e as sufocaram, impedindo que se desenvolvessem.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Outras sementes caíram em terra boa, onde cresceram e produziram fruto: umas renderam cem vezes, outras sessenta, e outras trinta vezes o que foi semeado.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tem ouvidos, ouça!”.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Depois, os discípulos se aproximaram dele e perguntaram: “Por que o senhor fala com eles por meio de parábolas?”.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Jesus respondeu: “Foi concedido a vocês conhecer os segredos do reino dos céus, mas a eles não.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Porque aquele que tem receberá ainda mais, e terá muito; mas aquele que não tem, até o que tem lhe será tirado.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É por essa razão que falo com eles usando parábolas: porque, mesmo vendo e ouvindo, não enxergam nem entendem.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Assim, cumpre-se neles a profecia de Isaías, que diz: ‘Vocês ouvirão, mas não captarão o sentido; verão, mas não entenderão o que está diante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Porque o coração deste povo se tornou insensível; ouviram com resistência e fecharam os olhos. Por isso, seus olhos não veem, seus ouvidos não ouvem e seu coração não entende. Se não tivessem agido assim, eles se voltariam para mim, e eu os curaria!’.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Felizes, porém, são seus olhos, porque veem; e seus ouvidos, porque escutam.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Em verdade lhes digo: muitos profetas e justos quiseram ver o que vocês estão vendo, mas não viram; e ouvir o que vocês estão ouvindo, mas não ouviram.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Portanto, escutem com atenção o que a parábola do semeador quer dizer: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Aqueles que ouvem a palavra do reino e não a compreendem são como as sementes que caem à beira do caminho: o Maligno vem e arranca o que foi semeado em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As sementes que caem em solo pedregoso são como aqueles que ouvem a palavra e logo a acolhem com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Mas não permanecem, pois não têm raízes profundas; ao enfrentarem sofrimento ou perseguição por causa da palavra, logo a abandonam.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As sementes que caem entre espinhos representam quem até escuta a palavra, mas logo ela é sufocada pelas preocupações da vida e pela ilusão das riquezas, e, assim, não dá fruto.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As sementes que caíram em boa terra representam aqueles que ouvem a palavra e a compreendem; esses realmente frutificam: ora cem, ora sessenta, ora trinta vezes mais do que foi semeado”.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Jesus contou-lhes outra parábola: “O reino dos céus é como um homem que semeou boa semente em seu próprio campo.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Uma noite, enquanto as pessoas dormiam, um inimigo veio, semeou joio no meio do trigo e se foi.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Quando o trigo cresceu e começou a produzir grãos, o joio apareceu no meio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Então os servos se dirigiram ao dono da propriedade e disseram: ‘O senhor não plantou boa semente no seu campo? Então, como é que há joio ali?’.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Ele respondeu: ‘Foi um inimigo que fez isso’. Então os servos perguntaram: ‘O senhor quer que a gente vá recolher o joio?’.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O dono da propriedade, então, disse: ‘Não, não façam isso, para que não acabem arrancando o trigo junto com o joio.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Deixem que ambos cresçam juntos até o tempo da colheita. Quando chegar a colheita, direi aos ceifeiros: Recolham primeiro o joio e amarrem-no em feixes para ser queimado; depois recolham o trigo e levem-no ao meu celeiro’”.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Jesus contou outra parábola ao povo: “O reino dos céus é como uma semente de mostarda que um homem pegou e plantou em seu campo.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Embora seja a menor das sementes, ao crescer supera todas as hortaliças e se transforma numa árvore; então as aves vêm e se abrigam em seus galhos”.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Ele contou também esta parábola: “O reino dos céus é como o fermento que uma mulher pegou e misturou em três medidas de farinha, até que toda a massa crescesse”.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Jesus falou todas essas coisas à multidão por meio de parábolas, e nada lhes dizia sem usar uma parábola.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Assim se cumpriu o que foi dito pelo profeta: “Abrirei minha boca em parábolas e proclamarei mistérios ocultos desde a fundação do mundo”.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Então ele dispensou a multidão e entrou em casa. Seus discípulos se aproximaram dele e pediram: “Explique-nos a parábola do joio no campo”.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Jesus explicou: “Aquele que semeia a boa semente é o Filho do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O campo representa o mundo; a boa semente são os filhos do reino, e o joio, os filhos do Maligno.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O inimigo que semeou o joio é o Diabo; a colheita é o fim dos tempos, e os trabalhadores da colheita são os anjos.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Do mesmo modo que o joio é reunido e lançado ao fogo, assim acontecerá no fim dos tempos.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O Filho do Homem enviará os seus anjos, e eles tirarão do seu reino todos os que fazem os outros tropeçar e todos os que praticam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E eles os lançarão na fornalha de fogo, onde haverá choro e ranger de dentes.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Naquele dia, os justos resplandecerão como o sol no reino de seu Pai. Quem tiver ouvidos, ouça”.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"O reino dos céus é como um tesouro escondido num campo. Ao encontrá-lo, um homem o escondeu novamente e, cheio de alegria, vendeu tudo o que tinha e comprou aquele campo.”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"O reino dos céus é também como um negociante em busca de pérolas preciosas.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Quando encontrou uma pérola de valor inestimável, partiu, vendeu tudo o que possuía e a adquiriu.”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"De igual modo, o reino dos céus é semelhante a uma rede lançada ao mar, que ajunta peixes de toda espécie.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Quando a rede ficou cheia, puxaram-na para a margem; sentaram-se e guardaram os bons em vasilhas, mas descartaram os estragados.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Assim será no fim dos tempos: os anjos sairão e separarão os corruptos dos justos;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e lançarão os corruptos na fornalha de fogo; ali haverá choro e ranger de dentes.”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Jesus perguntou aos discípulos: “Vocês entenderam todas estas coisas?”. Eles responderam: “Sim”.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Então ele acrescentou: “Todo mestre da lei que se torna discípulo no reino dos céus é como o chefe de família que tira do seu tesouro coisas novas e antigas”.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Quando Jesus terminou de contar essas parábolas, retirou-se daquele lugar.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Ao chegar à sua cidade natal, passou a ensinar na sinagoga; e todos se admiravam, dizendo: “De onde lhe vêm tal sabedoria e tais milagres?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Não é ele o filho do carpinteiro? Sua mãe não se chama Maria? E não são seus irmãos Tiago, José, Simão e Judas?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E todas as suas irmãs não vivem entre nós? De onde, então, vêm a este homem todas essas coisas?”.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57</w:t>
      </w:r>
      <w:r>
        <w:rPr>
          <w:lang w:val="pt_PT" w:bidi="pt_PT"/>
        </w:rPr>
        <w:t xml:space="preserve"> E sentiam-se ofendidos por causa dele; então Jesus afirmou: “Um profeta não é honrado em sua terra e em sua casa”.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58</w:t>
      </w:r>
      <w:r>
        <w:rPr>
          <w:lang w:val="pt_PT" w:bidi="pt_PT"/>
        </w:rPr>
        <w:t xml:space="preserve"> E Jesus não fez ali muitos milagres por causa da incredulidade deles.</w:t>
      </w:r>
    </w:p>
    <w:p>
      <w:pPr>
        <w:pStyle w:val="Heading2"/>
      </w:pPr>
      <w:r>
        <w:rPr>
          <w:lang w:val="pt_PT" w:bidi="pt_PT"/>
        </w:rPr>
        <w:t>Mateus 14:1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Naquele tempo, Herodes, o tetrarca [governador da Galileia], ouviu falar da fama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disse aos seus assistentes: “Este é João Batista, que ressuscitou dentre os mortos; por isso forças milagrosas operam nele”.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Herodes havia prendido João, amarrando-o e colocando-o na prisão por causa de Herodias, esposa de Filipe, seu irmão.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Porque João lhe dizia: “Não é permitido que você a tenha como esposa”.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Herodes queria matar João, mas tinha medo do povo, porque todos o consideravam um profeta.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Mas, numa festa de aniversário de Herodes, a filha de Herodias dançou diante dos convidados e agradou muito ao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 isso, ele jurou, com juramento solene, dar a ela tudo o que pedisse.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Então, a filha, instruída por sua mãe, pediu: “Dá-me aqui, numa bandeja, a cabeça de João Batista!”.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rei se entristeceu; contudo, por causa do juramento que havia feito e dos convidados que estavam à mesa com ele, ordenou que lhe fosse dado o que ela pedia.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 mandou executar João, cortando-lhe a cabeça na prisão.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a cabeça dele foi trazida numa bandeja e entregue à jovem, que a levou à sua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os discípulos de João vieram, receberam o corpo dele e o sepultaram; depois foram contar a Jesus o que havia acontecido.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Quando Jesus ouviu a notícia, partiu dali de barco, sozinho, para um lugar deserto. Mas quando o povo, vindo das cidades, soube, seguiu-o a pé.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Ao desembarcar, Jesus viu uma grande multidão, encheu-se de compaixão e curou os enfermos que havia ali.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Ao entardecer, os discípulos se aproximaram de Jesus e disseram: “Este lugar é deserto, e a hora já está avançada; mande o povo embora para que possam ir às vilas comprar alimento”.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Jesus respondeu: “Eles não precisam ir embora; deem vocês mesmos algo para eles comerem”.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Os discípulos exclamaram: “Aqui não temos nada além de cinco pães e dois peixes!”.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Jesus ordenou: “Tragam-nos aqui”.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Então ele mandou que o povo se reclinasse sobre a grama; tomou os cinco pães e os dois peixes, levantou os olhos para o céu, abençoou, partiu os pães e os entregou aos discípulos, que os distribuíram ao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Todos comeram até se satisfazer, e os discípulos recolheram doze cestos cheios com o que sobrou dos pedaços.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Aproximadamente cinco mil homens participaram daquela refeição, além das mulheres e das crianças.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Logo depois, Jesus ordenou aos discípulos que entrassem no barco e seguissem adiante dele para o outro lado do mar, enquanto ele se encarregava de despedir a multidão.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Depois de despedi-la, Jesus subiu sozinho ao monte para orar. Quando anoiteceu, ele estava ali, só.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barco, porém, já se encontrava longe da terra, agitado pelas ondas, pois um vento forte havia se formado e soprava contra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Entre três e seis da manhã, Jesus foi até onde eles estavam, andando sobre 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Os discípulos, ao vê-lo caminhando sobre o mar, ficaram apavorados e disseram: “É um fantasma!”. Tomados de medo, começaram a gritar.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No mesmo instante, Jesus disse: “Tenham coragem! Sou eu! Não tenham medo!”.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Então Pedro falou: “Senhor, ordena que eu vá até onde estás, caminhando sobre as águas”.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“Venha!”, disse Jesus. Então Pedro desceu do barco e caminhou sobre as águas em direção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Mas, ao reparar no vento forte, ficou com medo e, começando a afundar, clamou: “Senhor, salva-me!”.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Imediatamente, Jesus estendeu a mão, segurou-o e disse: “Homem de pequena fé, por que você duvidou?”.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Assim que subiram no barco, o vento cessou.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Os que estavam no barco o adoraram, dizendo: “Verdadeiramente, tu és o Filho de Deus!”.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Depois de atravessarem o mar, chegaram à terra de Genesaré.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Quando os homens daquele lugar o reconheceram, enviaram mensageiros por toda a região ao redor e trouxeram a ele todos os que estavam doentes.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 suplicavam que lhes permitisse apenas tocar a orla do seu manto; e todos os que o tocaram foram curados.</w:t>
      </w:r>
    </w:p>
    <w:p>
      <w:pPr>
        <w:pStyle w:val="Heading2"/>
      </w:pPr>
      <w:r>
        <w:rPr>
          <w:lang w:val="pt_PT" w:bidi="pt_PT"/>
        </w:rPr>
        <w:t>Mateus 15:1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Naquela ocasião, fariseus e mestres da lei vieram de Jerusalém até Jesus e lhe perguntaram: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“Por que seus discípulos quebram a tradição dos antigos? Eles comem pão sem lavar as mãos”.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Jesus, porém, respondeu: “E por que vocês transgridem o mandamento de Deus por causa da tradição de vocês?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Pois Deus ordenou: ‘Honra teu pai e tua mãe; e quem amaldiçoar o pai ou a mãe seja condenado à morte’.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Mas, segundo o que vocês ensinam, se alguém disser ao pai ou à mãe: ‘O que de mim você teria como benefício foi consagrado a Deus’,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essa pessoa fica livre de honrar os pais. Com isso, a tradição de vocês invalida o mandamento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Hipócritas! Isaías profetizou corretamente sobre vocês,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'Este povo me honra com os lábios, mas o seu coração está distante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De nada vale a adoração que me oferecem, porque ensinam preceitos humanos como se fossem mandamentos divinos’”.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Então, chamando novamente a multidão para perto de si, Jesus disse: “Ouçam-me todos e entendam.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Não é o que entra pela boca que torna a pessoa impura, mas o que sai da boca, isso, sim, é o que torna a pessoa impura”.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os discípulos se aproximaram dele e disseram: “O senhor sabe que os fariseus, ao ouvirem essa palavra, ficaram ofendidos?”.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 respondeu: “Toda planta que meu Pai celestial não plantou será arrancada pela raiz.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Não lhes deem atenção; são guias cegos de cegos. Se um cego conduzir outro cego, os dois cairão no buraco”.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Pedro disse: “Explique-nos esta parábola”.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Jesus perguntou: “Vocês também continuam sem entender?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percebem que tudo o que entra pela boca vai ao estômago e depois é expelido?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Mas as coisas que saem da boca vêm do coração, e são elas que tornam a pessoa impura,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pois é do coração que procedem os maus pensamentos, os assassinatos, os adultérios, as imoralidades sexuais, os roubos, as mentiras e as calúnias.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São essas as coisas que tornam a pessoa impura; mas comer sem lavar as mãos não torna a pessoa impura”.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Então Jesus deixou aquele lugar e foi para as terras de Tiro e Sidom.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eis que uma mulher cananeia, vinda daquela região, clamava: “Tem misericórdia de mim, Senhor, Filho de Davi! Minha filha está sendo duramente atormentada por um espírito maligno”.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Mas Jesus não lhe respondeu palavra alguma. Então os discípulos se aproximaram e lhe pediram: “Manda-a embora, pois está gritando atrás de nós”.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Jesus disse à mulher: “Fui enviado somente às ovelhas perdidas do povo de Israel”.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Mas ela veio, ajoelhou-se diante dele e suplicou: “Senhor, socorre-me!”.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Jesus, porém, respondeu: “Não é adequado tomar o pão dos filhos e lançá-lo aos cachorrinhos”.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Ela replicou: “É verdade, senhor, pois até os cachorrinhos comem as migalhas que caem da mesa de seus donos”.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Então Jesus lhe disse: “Ó mulher, grande é a sua fé! Que lhe seja feito conforme você deseja”. Naquela hora, a filha dela ficou sã.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Partindo daquele lugar, Jesus chegou às margens do mar da Galileia, subiu a um monte e sentou-se ali.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Grandes multidões vieram até ele, trazendo consigo coxos, cegos, aleijados, surdos e muitos outros; e os puseram aos seus pés. E ele os curou.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Assim, elas se maravilharam ao ver mudos falando, aleijados restaurados, coxos andando e cegos vendo; e glorificaram o Deus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Jesus chamou para perto os seus discípulos e disse: “Tenho compaixão da multidão, porque já faz três dias que eles permanecem comigo e não têm o que comer. Não quero mandá-los embora em jejum, para que não desfaleçam no caminho”.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Os discípulos lhe perguntaram: “De onde, neste deserto, obteremos pão suficiente para saciar uma multidão tão grande?”.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Jesus lhes perguntou: “Quantos pães vocês têm?”. Eles responderam: “Sete, e alguns peixinhos”.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Então Jesus deu ordem para que a multidão se acomodasse no chão.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Tomou os sete pães e os peixes, deu graças, partiu-os e os entregou aos discípulos; e os discípulos os repartiram entre 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Todos comeram e ficaram plenamente satisfeitos; e os discípulos recolheram o que sobrou dos pedaços, enchendo sete cestos grandes.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Os que comeram foram quatro mil homens, sem contar as mulheres e as crianças.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Depois de enviar as multidões de volta às suas casas, Jesus entrou no barco e seguiu para a região de Magadã.</w:t>
      </w:r>
    </w:p>
    <w:p>
      <w:pPr>
        <w:pStyle w:val="Heading2"/>
      </w:pPr>
      <w:r>
        <w:rPr>
          <w:lang w:val="pt_PT" w:bidi="pt_PT"/>
        </w:rPr>
        <w:t>Mateus 16:1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Vieram a Jesus alguns fariseus e saduceus, com a intenção de testá-lo, pedindo que lhes desse um sinal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respondeu: “Ao cair da tarde, vocês dizem: ‘Tempo bom à vista, pois o céu está avermelhado’;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pela manhã, vocês dizem: ‘Hoje haverá tempestade, pois o céu está sombrio’. Hipócritas! Vocês sabem discernir o aspecto do céu, mas não conseguem discernir os sinais dos tempos.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Esta geração má e adúltera exige um sinal, mas nenhum sinal lhe será dado, a não ser o sinal de Jonas”. E, deixando-os, partiu.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Depois que os discípulos chegaram ao outro lado, perceberam que tinham se esquecido de levar pão.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“Cuidado!”, advertiu-os Jesus. “Estejam atentos ao fermento dos fariseus e dos saduceus”.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discípulos raciocinavam entre si: “É porque não trouxemos pães”.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Jesus, percebendo o que se passava, disse: “Homens de pequena fé, por que raciocinam entre si sobre não terem pães?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Vocês continuam sem entender? Não se lembram dos cinco pães que alimentaram cinco mil e dos cestos de sobras que recolheram?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se lembram dos sete pães que alimentaram quatro mil, e de quantos cestos grandes juntaram?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Como vocês ainda não entendem que eu não estava me referindo ao pão? Protejam-se do fermento dos fariseus e dos saduceus”.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os discípulos entenderam que ele não estava dizendo para tomar cuidado com o fermento do pão, mas com o ensino dos fariseus e dos saduceus.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Quando Jesus chegou à região da Cesareia de Filipe, perguntou aos seus discípulos: “Quem o povo está dizendo que é o Filho do Homem?”.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Eles responderam: “Alguns dizem que o senhor é João Batista; outros, Elias; há também quem afirma que o senhor é Jeremias ou algum dos profetas”.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ele perguntou: “E vocês, quem dizem que eu sou?”.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Simão Pedro respondeu: “O senhor é o Cristo, o Filho do Deus vivo”.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“Feliz é você, Simão, filho de Jonas, porque não foi uma fonte humana que lhe revelou isso, mas meu Pai que habita nos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eu lhe digo: você é Pedro, e sobre esta rocha construirei a minha igreja; e as portas do inferno não terão poder contra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Eu lhe darei as chaves do reino dos céus; tudo o que você ligar na terra terá sido ligado nos céus, e tudo o que você desligar na terra terá sido desligado nos céus”.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Então ordenou aos discípulos que não dissessem a ninguém que ele era o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Daí em diante, Jesus começou a mostrar claramente aos seus discípulos que era necessário ir a Jerusalém, sofrer muitas coisas da parte dos líderes do povo, dos principais sacerdotes e dos mestres da lei, ser morto e, no terceiro dia, ressuscitar.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Pedro, levando-o à parte, começou a repreendê-lo, dizendo: “Senhor, que Deus tenha misericórdia de ti! Isso jamais acontecerá contigo!”.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Jesus voltou-se para Pedro e disse: “Saia da minha frente, Satanás! Você é uma pedra de tropeço para mim, porque não pensa segundo Deus, mas segundo os homens”.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Jesus falou aos discípulos: “Se alguém quer me seguir, negue a própria vontade, tome a sua cruz e siga-me.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Porque todo aquele que quiser salvar a sua vida vai perdê‑la; mas todo aquele que perder a sua vida por minha causa vai encontrá‑la.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Que proveito terá o homem se ganhar o mundo inteiro e perder a sua alma? Ou que dará o homem em troca da sua alma?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Pois o Filho do Homem há de vir na glória de seu Pai, com seus anjos, e então recompensará cada um de acordo com suas 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Em verdade lhes digo: há alguns aqui que não morrerão até que vejam o Filho do Homem vindo em seu reino”.</w:t>
      </w:r>
    </w:p>
    <w:p>
      <w:pPr>
        <w:pStyle w:val="Heading2"/>
      </w:pPr>
      <w:r>
        <w:rPr>
          <w:lang w:val="pt_PT" w:bidi="pt_PT"/>
        </w:rPr>
        <w:t>Mateus 17:1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Seis dias depois, Jesus tomou consigo Pedro, Tiago e João, irmão de Tiago, e os conduziu, à parte, a um monte alto.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Jesus foi transfigurado diante deles; seu rosto brilhou como o sol, e suas roupas ficaram brancas como a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De repente, apareceram diante deles Moisés e Elias, conversando com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Pedro disse a Jesus: “Senhor, como é bom para nós estarmos aqui! Se quiser, armarei três tendas neste lugar: uma para o senhor, uma para Moisés e uma para Elias”.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 enquanto ele ainda falava, uma nuvem brilhante os envolveu, e uma voz da nuvem disse: “Este é o meu Filho amado, em quem tenho muita alegria. Ouçam-no”.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Quando os discípulos ouviram, caíram com o rosto em terra e ficaram tremendamente assustados.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Jesus se aproximou e tocou neles. “Levantem-se”, disse ele. “Não tenham medo.”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Quando levantaram os olhos, não viram ninguém, a não ser somente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Enquanto desciam do monte, Jesus lhes deu esta ordem: “Não contem a ninguém o que viram até que o Filho do Homem seja ressuscitado”.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Seus discípulos perguntaram: “Por que então os mestres da lei dizem que Elias deve vir primeiro?”.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Jesus respondeu: “Elias certamente virá e colocará todas as coisas em ordem”.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Mas eu lhes afirmo: Elias já veio e não foi reconhecido; ao contrário, o maltrataram como quiseram. Assim também o Filho do Homem está destinado a padecer nas mãos deles”.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os discípulos entenderam que ele estava falando a respeito de João Batista.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Quando desceram até a multidão, aproximou-se diante de Jesus um homem que se ajoelhou diante dele e disse: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“Senhor, tenha misericórdia do meu filho, porque ele tem convulsões e sofre bastante; muitas vezes, quando tem os ataques, cai ora no fogo, ora na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Eu o trouxe aos seus discípulos, mas eles não puderam curá-lo”.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Jesus respondeu: “Ó geração incrédula e perversa! Até quando ficarei com vocês? Até quando terei de suportá-los? Tragam o menino aqui para mim”.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Então Jesus repreendeu o demônio; este saiu do menino, que, desde aquela hora, ficou curado.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Depois disso, os discípulos se aproximaram de Jesus em particular e perguntaram: “Por que não conseguimos expulsá-lo?”.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Jesus respondeu: “Porque a fé de vocês é pequena. Eu lhes asseguro: se vocês tiverem fé do tamanho de um grão de mostarda, dirão a esta montanha: ‘Vai daqui para lá!’, e ela se moverá, e nada lhes será impossível”.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Quando eles se reuniram na Galileia, Jesus lhes disse: “O Filho do Homem está para ser entregue nas mãos dos homens.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Eles o matarão, mas, no terceiro dia, o Filho do Homem ressuscitará”. Ao ouvi-lo, os discípulos ficaram muito tristes.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Quando Jesus e seus discípulos chegaram a Cafarnaum, os homens que coletavam o imposto do templo se aproximaram de Pedro e lhe perguntaram: “O mestre de vocês não paga o imposto do templo?”.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“Sim”, respondeu Pedro. Quando Pedro entrou em casa, Jesus se antecipou, perguntando: “Simão, o que você acha? Os reis da terra cobram impostos dos seus próprios filhos ou de outras pessoas?”.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“De outras pessoas”, respondeu Pedro. “Pois bem”, disse-lhe Jesus. “Os filhos estão isentos.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Contudo, para que não os ofendamos, vá ao mar e jogue o anzol, e pegue o primeiro peixe que fisgar; e, abrindo a boca dele, você encontrará uma moeda de valor suficiente para pagar os impostos para nós dois; pegue-a e dê a eles por mim e por você”.</w:t>
      </w:r>
    </w:p>
    <w:p>
      <w:pPr>
        <w:pStyle w:val="Heading2"/>
      </w:pPr>
      <w:r>
        <w:rPr>
          <w:lang w:val="pt_PT" w:bidi="pt_PT"/>
        </w:rPr>
        <w:t>Mateus 18:1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Naquela hora, os discípulos se aproximaram de Jesus e perguntaram: “Quem, então, é o maior no reino dos céus?”.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Jesus chamou uma criança e a colocou entre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Em seguida, disse: “Em verdade lhes afirmo: se vocês não mudarem de atitude e não se tornarem como os pequeninos, jamais entrarão no reino dos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Quem se desfaz do orgulho e se torna humilde como esta criança será o maior no reino dos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Quem recebe uma criança humilde como esta, em meu nome, recebe 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 se alguém levar ao erro um destes pequeninos que confiam em mim, seria melhor afundar-se no mar com uma pedra de moinho presa ao pescoço.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Ai do mundo por causa dos escândalos, pois é inevitável que aconteçam, mas ai daquele por quem o escândalo acontece.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Portanto, se sua mão ou seu pé faz você pecar, corte-o e lance-o para longe. É melhor entrar na vida com um membro faltando ou aleijado do que ter as duas mãos e os dois pés e ser lançado no fogo eterno.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se o seu olho o leva ao pecado, arranque-o e lance-o longe. É melhor entrar na vida com um olho só do que ter os dois olhos e ser lançado no fogo do inferno.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Cuidado para não menosprezar nenhum destes pequeninos, porque os anjos deles no céu estão sempre diante da face do meu Pai que está nos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que vocês acham? Suponha que um homem tenha cem ovelhas, e uma delas se desvie e se perca; ele não deixará as noventa e nove no campo para procurar a que se perdeu?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 a encontrar, eu lhes digo com toda certeza, ele se alegrará por essa mais do que pelas noventa e nove que não se desviaram.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Assim também, a vontade do Pai que está nos céus é que nenhum destes pequeninos se perca.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Se um irmão pecar contra você, vá e corrija-o em particular, só entre vocês dois. Se ele o ouvir, você terá restaurado o vínculo.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Se ele não der ouvidos, leve consigo uma ou duas pessoas e volte a falar com ele, para que o que for dito seja confirmado por duas ou três testemunhas.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 ele ignorar as palavras dessas pessoas, conte à igreja, e se ele também ignorar a igreja, considere-o como um pagão e como um cobrador de impostos.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Em verdade lhes digo: tudo o que vocês ligarem na terra será ligado no céu, e tudo o que vocês desligarem na terra será desligado no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eu lhes digo ainda: se dois de vocês concordarem na terra sobre qualquer coisa que pedirem, meu Pai que está nos céus atenderá.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Pois onde dois ou três estão reunidos em meu nome, eu estou no meio deles”.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Então Pedro se aproximou de Jesus e lhe perguntou: “Senhor, quantas vezes devo perdoar meu irmão se ele pecar contra mim? Até sete vezes?”.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Jesus respondeu: “Não até sete, mas até setenta vezes sete!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Por isso, o reino dos céus pode ser comparado a um rei que quis acertar as contas com seus servos.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Quando começou a acertar as contas, foi-lhe trazido um de seus devedores que devia dez mil talentos.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Como não tinha com que pagar, o senhor ordenou que ele fosse vendido, junto com sua esposa, seus filhos e tudo o que possuía, para que a dívida fosse quitada.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Mas o servo caiu e se prostrou diante dele, dizendo: ‘Tenha paciência comigo, e eu pagarei tudo’.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Movido de compaixão, o senhor daquele servo o libertou e cancelou a dívida.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Então aquele servo saiu, foi procurar um dos seus companheiros de trabalho que lhe devia cem denários, agarrou-o pelo pescoço e começou a sufocá-lo, dizendo: ‘Pague-me o que você me deve!’.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Então o seu companheiro caiu de joelhos e implorou: ‘Tenha paciência comigo, e eu lhe pagarei’.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Mas ele não quis; saiu e lançou-o na prisão, até que pagasse o que devia.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Quando os outros servos viram o que havia acontecido, ficaram profundamente tristes e foram contar tudo ao seu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Então o seu senhor o chamou e disse: ‘Servo mau, eu perdoei toda aquela dívida porque você me implorou’.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Você não devia ter misericórdia do seu companheiro, assim como eu tive de você?’.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Então, irado, o seu senhor o entregou aos carcereiros para ser torturado até que pagasse toda a dívida.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Assim também fará meu Pai celestial com vocês, se cada um de vocês não perdoar sinceramente seu irmão”.</w:t>
      </w:r>
    </w:p>
    <w:p>
      <w:pPr>
        <w:pStyle w:val="Heading2"/>
      </w:pPr>
      <w:r>
        <w:rPr>
          <w:lang w:val="pt_PT" w:bidi="pt_PT"/>
        </w:rPr>
        <w:t>Mateus 19:1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Jesus terminou de dizer essas coisas, partiu da Galileia e foi para a região da Judeia, do outro lado do rio Jordão.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Grandes multidões o seguiam, e ele curou os doentes ali.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Alguns fariseus aproximaram-se dele e, querendo apanhá-lo em suas palavras, perguntaram: “É permitido ao homem repudiar sua mulher por qualquer razão?”.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Jesus respondeu: “Vocês não leram que o Criador, desde o princípio, os fez homem e mulher,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disse: ‘Por essa razão, o homem deixará pai e mãe, se unirá à sua esposa, e os dois se tornarão uma só carne’?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 modo que não são mais dois, e sim uma só carne. Sendo assim, que ninguém separe o que Deus uniu”.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Eles lhe perguntaram: “Então, por que Moisés ordenou dar à esposa um certificado de divórcio e mandá-la embora?”.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Jesus respondeu: “Por causa da dureza do coração de vocês, Moisés permitiu que se divorciassem de suas mulheres; porém, no princípio, não era assim.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Eu lhes digo que todo homem que se divorciar de sua esposa, exceto em caso de imoralidade sexual, e se casar com outra mulher comete adultério”.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os discípulos disseram a Jesus: “Se é esta a situação entre um homem e sua esposa, não é vantajoso casar”.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Jesus afirmou: “Nem todos conseguem acolher esta palavra, mas apenas aqueles a quem isso foi concedido.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Pois existem eunucos [isto é, homens que não podem ter relações conjugais] que já nasceram assim; outros que foram feitos assim por ação de pessoas; e outros que, por escolha própria, se tornaram eunucos para servir ao reino dos céus. Quem puder aceitar isso, que aceite”.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trouxeram crianças a Jesus para que ele colocasse as mãos sobre elas e orasse; mas os discípulos repreendiam os que as traziam.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Jesus disse: “Deixem as crianças virem a mim, e não as impeçam, porque o reino dos céus pertence a pessoas que são como elas”.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Depois de impor as mãos sobre as crianças, partiu dali.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Eis que um homem se aproximou de Jesus e disse: “Mestre, que boas ações devo fazer para ter a vida eterna?”.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"Por que você me pergunta sobre o que é bom?”, perguntou Jesus. “Só há um que é bom. Mas se você quer entrar na vida, guarde os mandamentos.”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"Quais são os mandamentos?”, perguntou o homem. Jesus respondeu: “Não mate, não cometa adultério, não roube, não testemunhe falsamente,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honre seu pai e sua mãe e ame seu próximo como você ama a si mesmo!”.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“Tenho obedecido a cada um deles”, respondeu o jovem. “Que mais preciso fazer?”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Jesus lhe disse: “Se você quer ser completo, vá, venda o que tem e dê aos pobres; então você terá um tesouro nos céus. Depois, venha e siga-me”.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quando o jovem ouviu essas palavras, foi embora entristecido, pois possuía muitos bens.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Então Jesus disse aos seus discípulos: “Em verdade lhes digo que é difícil para um rico entrar no reino dos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Digo-lhes outra vez: É mais fácil um camelo passar pelo buraco da agulha do que um rico entrar no reino de Deus!”.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Os discípulos ficaram muito surpresos e disseram: “Quem, então, pode ser salvo?”.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Jesus, fixando neles o olhar, declarou: “Para o homem, isto é impossível; para Deus, todas as coisas são possíveis”.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Pedro disse: “Nós abrimos mão de tudo para seguir o senhor; o que receberemos?”.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Jesus disse: “Eu lhes afirmo com toda a verdade: quando, na renovação de todas as coisas, o Filho do Homem se assentar no trono da sua glória, vocês, que me seguiram, também se assentarão em doze tronos para governar as doze tribos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 todo aquele que tiver deixado casas, irmãos, irmãs, pai, mãe, esposa, filhos ou terras por causa do meu nome, receberá cem vezes mais e herdará a vida eterna.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Mas muitos que hoje são os primeiros serão os últimos, e muitos que hoje são os últimos serão os primeiros”.</w:t>
      </w:r>
    </w:p>
    <w:p>
      <w:pPr>
        <w:pStyle w:val="Heading2"/>
      </w:pPr>
      <w:r>
        <w:rPr>
          <w:lang w:val="pt_PT" w:bidi="pt_PT"/>
        </w:rPr>
        <w:t>Mateus 20:1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"O reino dos céus é como um homem, chefe de uma casa, que saiu de manhã cedo para contratar trabalhadores para o seu vinhedo.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fez um acordo com os trabalhadores para pagar um denário por dia de trabalho e os enviou para a sua propriedade.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Por volta das nove horas, saiu e percebeu outros que permaneciam ociosos na praça, sem trabalho,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 lhes disse: ‘Vão trabalhar no meu vinhedo também, e eu lhes pagarei o que for justo’.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eles foram. O chefe da casa saiu novamente por volta do meio-dia e das três horas da tarde e fez a mesma coisa com outros trabalhadores.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 volta das cinco horas da tarde, ele saiu novamente, encontrou outros homens esperando e perguntou: ‘Por que vocês estão aqui parados o dia inteiro, sem trabalho?’.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Eles responderam: ‘Porque ninguém nos contratou’. Então, aquele homem lhes disse: ‘Vão trabalhar no meu vinhedo também’.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Quando chegou a tarde, o senhor do vinhedo disse ao supervisor: ‘Chame os trabalhadores e entregue a eles o pagamento, começando pelos últimos contratados e terminando com os primeiros’.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Ao chegarem os que tinham sido contratados por volta das cinco da tarde, cada um recebeu um denário.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os primeiros trabalhadores chegaram para receber o que lhes era devido, pensavam que receberiam mais; porém, eles também receberam um denário.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receberam o seu denário, começaram a resmungar contra o chefe,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dizendo-lhe: ‘Estes últimos trabalharam apenas uma hora, e o senhor os tratou como iguais a nós, que suportamos o peso do dia e o calor escaldante’.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Mas ele respondeu a um deles: ‘Amigo, não estou sendo injusto com você. Você não concordou em trabalhar por um denário?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Tome o que é seu e vá embora. Quero dar a este último o mesmo que lhe dei.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Acaso não posso dispor livremente do que me pertence? Ou será que sua insatisfação vem do fato de eu ter agido com bondade para com os demais?’.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"Assim, os últimos serão os primeiros, e os primeiros serão os últimos”.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Quando Jesus estava a caminho de Jerusalém, chamou os doze discípulos para perto e, enquanto caminhavam, disse-lhes: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"Vejam, estamos subindo para Jerusalém, onde o Filho do Homem será entregue aos principais sacerdotes e aos mestres da lei, e eles o condenarão à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Em seguida, o entregarão aos gentios; ele será zombado, açoitado e crucificado, mas, no terceiro dia, ressuscitará”.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Então a mãe dos filhos de Zebedeu veio a Jesus com seus filhos, prostrou-se diante dele e pediu-lhe um favor: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“Qual é o seu pedido?”, perguntou ele. Ela respondeu: “Permita que, no seu reino, meus dois filhos se sentem em dois tronos: um à sua direita e outro à sua esquerda”.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Jesus respondeu: “Vocês não sabem o que estão pedindo!”. Então voltou-se para Tiago e João, e perguntou-lhes: “Vocês são capazes de beber do cálice que eu estou para beber?”. “Sim, somos capazes”, responderam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Jesus respondeu: “Com certeza vocês beberão do meu cálice; mas quanto a dar os lugares à minha direita e à minha esquerda não compete a mim. Eles são para aqueles a quem meu Pai os preparou”.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Quando os outros dez discípulos ouviram o que Tiago e João haviam pedido, ficaram indignados com os dois irmãos.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Mas Jesus os reuniu e explicou: “Vocês sabem que os líderes das nações têm poder sobre o povo e que os mais importantes exercem autoridade sobre os súditos.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Mas, entre vocês, as coisas serão diferentes: quem quiser tornar-se grande deverá servir aos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quem quiser ser o primeiro entre vocês será o escravo de vocês,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assim como o Filho do Homem não veio para que o servissem, e sim para servir e dar a sua vida em resgate por muitos”.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Enquanto Jesus e os discípulos saíam de Jericó, uma grande multidão os seguia.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 eis que dois cegos estavam sentados ao lado da estrada; ao ouvirem que Jesus passava por ali, gritaram: “Senhor, Filho de Davi, tenha compaixão de nós!”.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A multidão os repreendeu para que ficassem em silêncio, mas eles gritaram ainda mais alto: “Senhor, Filho de Davi, tenha compaixão de nós!”.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Jesus parou e os chamou, dizendo: “O que vocês querem que eu faça por vocês?”.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“Senhor”, disseram eles, “queremos ver”.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Jesus sentiu profunda compaixão por eles, tocou seus olhos, e, imediatamente, eles recuperaram a visão e o seguiram.</w:t>
      </w:r>
    </w:p>
    <w:p>
      <w:pPr>
        <w:pStyle w:val="Heading2"/>
      </w:pPr>
      <w:r>
        <w:rPr>
          <w:lang w:val="pt_PT" w:bidi="pt_PT"/>
        </w:rPr>
        <w:t>Mateus 21:1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Ao se aproximarem de Jerusalém, chegando a Betfagé e Betânia, junto ao monte das Oliveiras, Jesus enviou dois de seus discípulos adiante.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Disse-lhes: “Vão à aldeia que está diante de vocês e, logo, encontrarão uma jumenta amarrada e, com ela, um jumentinho; desamarrem os animais e tragam-nos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se alguém lhes perguntar algo, digam que o Senhor precisa deles; e imediatamente os deixará ir”.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Isso aconteceu para que se cumprisse o que foi dito pelo profeta: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"Digam à filha de Sião: ‘Vejam, o seu Rei vem até você, humilde, montado numa jumenta e num jumentinho, filhote de animal de carga’”.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os discípulos foram e fizeram conforme Jesus lhes ordenou.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Trouxeram a jumenta e o jumentinho, colocaram sobre eles as suas vestes e Jesus montou sobre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Uma grande multidão estendeu suas próprias vestes na estrada, e outros cortavam ramos das árvores e os espalhavam no chão.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 multidões que o precediam e as que o seguiam clamavam: “Hosana ao Filho de Davi! Bendito aquele que vem em nome do Senhor! Hosana nas alturas!”.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ele entrou em Jerusalém, toda a cidade se agitou, perguntando: “Quem é este?”.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o povo respondia: “É Jesus, o profeta de Nazaré da Galileia”.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Jesus entrou no templo, expulsou todos os que vendiam e compravam naquele lugar; destruiu as mesas dos cambistas e os assentos dos que vendiam pombas,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 lhes disse: “Está escrito: ‘Minha casa será chamada casa de oração’, mas vocês fazem dela um covil de ladrões”.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os cegos e os aleijados se aproximavam dele no templo, e ele os curava.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quando os principais sacerdotes e mestres da lei viram as maravilhas que ele realizava, e as crianças que clamavam no templo, dizendo: “Hosana ao Filho de Davi”, ficaram indignados.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eles lhe disseram: “Está ouvindo o que estas crianças estão dizendo?”. Jesus respondeu: “Sim. Vocês nunca leram: ‘Dos lábios de crianças e bebês suscitaste louvor’?”.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Depois de se afastar deles, deixou a cidade e foi para Betânia, onde permaneceu durante a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De manhã cedo, voltando para a cidade, sentiu fome.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Vendo uma figueira à beira da estrada, aproximou-se dela; não encontrou nela nada além de folhas. Então disse à figueira: “Que de ti jamais brote fruto, para sempre”. No mesmo instante, a figueira secou.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Vendo isso, os discípulos se maravilharam, dizendo: “Como é que a figueira secou tão depressa?”.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Então Jesus respondeu: “Eu lhes digo a verdade: se tiverem fé e não vacilarem, vocês não só farão o que ocorreu com a figueira; mas, se disserem a este monte: ‘Ergue-te e lança-te ao mar’, isso acontecerá.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tudo o que pedirem em oração, crendo, vocês receberão”.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Já no templo, enquanto ensinava, Jesus foi abordado pelos chefes dos sacerdotes e líderes do povo: “Com que direito o senhor faz isso? Quem lhe deu esse direito?”.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Jesus respondeu: “Eu também vou lhes fazer uma pergunta; se me derem a resposta, eu lhes direi com que autoridade faço estas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De onde era o batismo de João? Do céu ou dos homens?”. Então eles conversaram entre si, dizendo: “Se dissermos: ‘Do céu’, ele nos perguntará: ‘Por que, então, não cremos nele?’.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Mas se dissermos: ‘Dos homens”, podemos ser atacados pelo povo, porque todos consideram João como profeta”.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Finalmente, eles responderam a Jesus: “Não sabemos!”. Assim, Jesus lhes disse: “Então, eu também não lhes direi com que autoridade faço estas coisas”.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"O que vocês acham disto? Um homem que tinha dois filhos aproximou-se do mais velho e disse: ‘Filho, vá trabalhar hoje no vinhedo’.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Ele respondeu: ‘Não quero’, mas depois, arrependido, foi.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Depois o pai disse ao mais novo: ‘Vá você!’, e ele respondeu: ‘Eu irei, senhor’, mas não foi.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Qual dos dois fez a vontade do pai?”. Eles responderam: “O primeiro”. Então Jesus explicou: “Digo a verdade a vocês: os cobradores de impostos e as prostitutas que se arrependeram entrarão no reino de Deus antes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João veio para mostrar a vocês o caminho da justiça, mas vocês não creram nele. Porém, cobradores de impostos e prostitutas creram. Mesmo assim, vendo tudo isso, vocês não mudaram de coração para crer nele”.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"Agora ouçam outra parábola: Certo proprietário plantou um vinhedo, cercou-o, cavou um lagar de vinho e construiu uma torre; então arrendou-o a lavradores. Depois, se ausentou do país.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Quando chegou o tempo da colheita, ele enviou seus servos aos lavradores para receber os frutos que lhe pertenciam.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Mas os lavradores atacaram os servos: bateram em um deles, mataram outro e apedrejaram o terceiro.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Então o proprietário enviou outros servos, mais do que os primeiros, e fizeram o mesmo com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Finalmente, o proprietário mandou seu filho, pensando: ‘Eles respeitarão meu filho’.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Porém, quando os lavradores viram o filho, disseram entre si: ‘Este é o herdeiro; vamos matá-lo e tomar a herança dele’.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Assim eles o arrastaram para fora da plantação e o mataram.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“Quando o proprietário da plantação voltar, o que vocês acham que ele fará com aqueles lavradores?”, perguntou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Eles responderam: “Ele destruirá de modo terrível esses homens maus e arrendará o vinhedo a outros lavradores, que lhe entregarão os frutos no tempo certo”.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Então Jesus lhes perguntou: “Vocês nunca leram nas Escrituras: ‘A pedra que os construtores rejeitaram tornou-se a pedra principal da esquina, que veio do Senhor e é admirável aos nossos olhos’?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Por isso declaro: o reino de Deus será retirado de vocês e confiado a um povo que dê os frutos devidos.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Quem tropeçar nesta pedra ficará despedaçado; e sobre quem ela cair, será reduzido a pó”.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E os principais sacerdotes e os fariseus, ouvindo as suas parábolas, entenderam que Jesus falava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E, querendo prendê-lo, temeram o povo, pois o consideravam um profeta.</w:t>
      </w:r>
    </w:p>
    <w:p>
      <w:pPr>
        <w:pStyle w:val="Heading2"/>
      </w:pPr>
      <w:r>
        <w:rPr>
          <w:lang w:val="pt_PT" w:bidi="pt_PT"/>
        </w:rPr>
        <w:t>Mateus 22:1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Jesus, mais uma vez, respondeu com parábolas e disse-lhes: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"O reino dos céus é comparado a um rei que preparou uma grande festa de casamento para seu filho.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enviou seus servos para chamar os convidados para a festa, mas eles não quiseram 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Depois, enviou outros servos, dizendo: ‘Digam aos convidados: Preparei o banquete; os touros e bois cevados foram abatidos, e tudo está pronto. Venham à festa!’.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 eles negligenciaram e foram embora: um para seu próprio campo, outro para seu armazém;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outros, agarrando os servos, os insultaram e os mataram.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o rei, irado, mandou seu exército, destruiu os assassinos e pôs fogo na cidade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Depois, disse a seus servos: ‘O banquete do casamento está pronto, mas os que eu convidei não são dignos dessa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Saiam às esquinas e convidem todos os que encontrarem’.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Assim fizeram os servos; reuniram todos os que encontraram, tanto os maus como os bons; e o banquete de casamento ficou cheio de gente.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Ao entrar para ver os convidados à mesa, o rei notou um homem que não usava a roupa apropriada para o casamento.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'Amigo’, perguntou ele, ‘como é possível você estar aqui sem a roupa apropriada para a festa?’. E o homem não teve resposta.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o rei disse aos seus auxiliares: ‘Amarrem os pés e as mãos dele e o lancem na escuridão exterior, onde haverá choro e ranger de dentes’.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"Porque muitos são chamados, mas poucos são escolhidos”.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os fariseus se reuniram para planejar uma cilada contra Jesus, por meio do que ele dissesse.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enviaram a ele seus discípulos, junto com os herodianos, dizendo: “Mestre, sabemos que o senhor é verdadeiro e ensina o caminho de Deus com verdade; o senhor não se deixa influenciar por ninguém, pois não faz distinção entre 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Diga-nos, pois, o que pensa acerca disto: é lícito pagar imposto a César ou não?”.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Mas Jesus, conhecendo a maldade deles, perguntou: “Hipócritas, por que me testam com suas perguntas astutas?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Mostrem-me a moeda usada para pagar o imposto”. Eles lhe trouxeram um denário.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"De quem é esta imagem e este nome gravado nela?”, indagou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Eles responderam: “De César”. Então ele lhes disse: “Deem, pois, a César o que é de César, e a Deus o que é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Eles ficaram admirados com a resposta de Jesus; e, deixando-o, foram embora.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Naquele mesmo dia, aproximaram-se dele alguns dos saduceus, que dizem que não há ressurreição, e o questionaram: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"Mestre, Moisés disse que, se alguém morrer sem filhos, seu irmão deve se casar com a viúva e gerar descendência para o irmão.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Havia entre nós sete irmãos; o primeiro se casou, morreu sem descendência, e sua mulher se tornou esposa do segundo irmão.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Esse igualmente morreu sem filhos; o mesmo aconteceu com o terceiro, e assim sucessivamente até o sétimo.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E, por fim, a mulher morreu.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Na ressurreição, portanto, quem dentre os sete será seu marido? Já que todos se casaram com ela”.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Jesus respondeu: “Vocês estão enganados por não conhecerem as Escrituras nem o poder de Deus!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Quando ressuscitarem, as pessoas não se casarão nem serão dadas em casamento; serão como os anjos no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Quanto à ressurreição dos mortos, vocês não leram o que Deus lhes disse: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'Eu sou o Deus de Abraão, o Deus de Isaque e o Deus de Jacó’? Ele não é Deus de mortos, mas de vivos”.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As multidões ficaram maravilhadas com suas respostas.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Mas os fariseus, ao ouvirem que Jesus havia silenciado os saduceus, decidiram reunir-se contra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 perguntou um deles, um mestre da lei, tentando-o: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"Mestre, qual é o mandamento mais importante da lei de Moisés?”.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Jesus respondeu: "’Ame o Senhor, seu Deus, com todo o seu coração, com toda a sua alma e com toda a sua mente’.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Esse é o principal e o primeiro mandamento.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E o segundo é semelhante a ele: ‘Ame o seu próximo como a si mesmo’.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É desses dois mandamentos que dependem toda a lei e os Profetas”.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Então, rodeado pelos fariseus, Jesus lhes perguntou: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“O que vocês acham do Messias? De quem ele é filho?”. Eles responderam: “De Davi”.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“Como, pois, Davi, pelo Espírito, o chama de Senhor,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'Disse o Senhor ao meu Senhor: Sente-se à minha direita, até que eu ponha os seus inimigos debaixo dos seus pés’.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Visto que Davi o chama de Senhor, como pode ele ser seu filho?”.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Eles não puderam responder mais nada. E ninguém mais ousou fazer-lhe perguntas desde aquele dia.</w:t>
      </w:r>
    </w:p>
    <w:p>
      <w:pPr>
        <w:pStyle w:val="Heading2"/>
      </w:pPr>
      <w:r>
        <w:rPr>
          <w:lang w:val="pt_PT" w:bidi="pt_PT"/>
        </w:rPr>
        <w:t>Mateus 23:1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Jesus disse ao povo e aos seus discípulos: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“Os mestres da lei e os fariseus sentaram-se na cadeira de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Portanto, façam e observem tudo o que eles lhes disserem; mas não ajam segundo as obras deles, pois dizem e não fazem.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Eles impõem fardos pesados e os colocam sobre os ombros das pessoas, mas eles mesmos não querem mover esses fardos nem com o dedo.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Tudo o que fazem é para serem vistos pelos outros, pois alargam os seus filactérios e engrandecem as bordas dos seus mantos.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Eles gostam de ocupar os lugares de honra nos banquetes e os principais assentos nas sinagogas.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Têm prazer em receber cumprimentos nas praças e o prestígio de serem chamados de ‘Rabi’.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Não se deixem chamar de ‘Rabi’, porque só há um Mestre entre vocês, e todos vocês são irmãos.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 ninguém na terra chamem “Pai”; um só é o Pai de vocês: o que está no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 não deixem que os chamem de ‘mestres’, porque o único Mestre de vocês é o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maior entre vocês será o que se dedica ao serviço aos demais.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Mas aqueles que se exaltam serão humilhados, e aqueles que se humilham serão exaltados.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Ai de vocês, mestres da lei e fariseus, hipócritas! Vocês fecham a porta do reino dos céus diante das pessoas. Vocês mesmos não entram, e ainda impedem os que querem entrar.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Ai de vocês, mestres da lei e fariseus, hipócritas! Vocês atravessam mar e terra para converter alguém e, quando conseguem, o tornam filho do inferno duas vezes mais do que vocês mesmos.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Ai de vocês, guias cegos, que dizem: ‘Se alguém jurar pelo templo, isso não significa nada; mas se jurar pelo ouro do templo, está obrigado a cumprir’.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Cegos insensatos! O que é mais importante: o ouro ou o templo que santifica o ouro?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vocês dizem que um juramento feito pelo altar não significa nada, mas que um juramento feito pelas ofertas sobre ele deve ser cumprido.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Cegos! O que é maior: a oferta que está sobre o altar ou o altar que santifica a oferta?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Aquele que jura ‘pelo altar’, jura por ele e por tudo o que está sobre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 quem jura ‘pelo templo’, jura por ele e por aquele que nele habita.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aquele que jura ‘pelos céus’, jura pelo trono de Deus e por aquele que está sentado sobre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Ai de vocês, mestres da lei e fariseus, hipócritas! Vocês entregam o dízimo até da hortelã, do endro e do cominho, mas negligenciam o que é mais essencial na lei: a justiça, a misericórdia e a fidelidade. Essas são as coisas que vocês devem praticar, sem negligenciar as demais.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Guias cegos, que coam o mosquito e engolem o camelo!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Ai de vocês, mestres da lei e fariseus, hipócritas! Vocês limpam o lado de fora da taça e do prato, mas por dentro estão cheios de ganância e de falta de domínio próprio.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Fariseu cego! Limpe primeiro o interior da taça e do prato, para que também o exterior deles fique limpo.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Ai de vocês, mestres da lei e fariseus, hipócritas! Vocês são como túmulos caiados, que por fora parecem bonitos, mas por dentro estão cheios de ossos de mortos e de toda imundícia.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Assim também vocês, por fora, parecem justos aos olhos dos homens, mas por dentro estão cheios de hipocrisia e de pecado.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Ai de vocês, mestres da lei e fariseus, hipócritas! Pois constroem os túmulos dos profetas e adornam os monumentos de quem viveu de modo correto,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 dizem: ‘Se tivéssemos vivido nos dias dos nossos pais, não teríamos sido cúmplices no sangue derramado dos profetas’.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Ao dizerem isso, vocês acabam confirmando com as próprias palavras que são descendentes daqueles que tiraram a vida dos profetas.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Pois bem, completem agora a mesma trajetória dos seus antepassados.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“Serpentes e filhos de víboras! Como vocês escaparão da condenação do inferno?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Por isso, estou enviando profetas, sábios e mestres a vocês; vocês matarão uns, crucificarão outros, açoitarão alguns nas sinagogas de vocês e os perseguirão de cidade em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 vocês se tornarão culpados de todo o sangue dos homens justos, desde Abel até a morte de Zacarias, filho de Baraquias, que vocês mataram no templo, entre o altar e o santuário.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Sim, esta geração será responsabilizada por todas essas ações e sofrerá o julgamento que lhe cabe.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“Jerusalém, Jerusalém, cidade que mata os profetas e apedreja todos aqueles que Deus lhe envia! Quantas vezes eu quis juntar seus filhos como uma galinha junta seus pintinhos debaixo das asas, mas você não quis.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Agora sua casa ficará vazia e abandonada!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Pois eu lhes digo: vocês não me verão mais a partir de agora, até que digam: ‘Bendito é aquele que vem em nome do Senhor!’”.</w:t>
      </w:r>
    </w:p>
    <w:p>
      <w:pPr>
        <w:pStyle w:val="Heading2"/>
      </w:pPr>
      <w:r>
        <w:rPr>
          <w:lang w:val="pt_PT" w:bidi="pt_PT"/>
        </w:rPr>
        <w:t>Mateus 24:1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saiu da área do templo, Jesus foi abordado por seus discípulos, que queriam lhe mostrar as construções do templo.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Jesus lhes respondeu: “Vocês não estão vendo tudo isso? Eu lhes afirmo com certeza: aqui não ficará pedra sobre pedra que não venha a ser derrubada”.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Ao sentar-se no monte das Oliveiras, os discípulos se aproximaram dele em particular e perguntaram: “Diga-nos, quando essas coisas vão acontecer? Que acontecimentos marcarão a sua volta e o fim dos tempos?”.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Jesus disse-lhes: “Cuidado para que ninguém engane vocês”.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Porque muitos virão fingindo ser eu, e dirão: ‘Eu sou o Cristo’, e enganarão muitos.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Vocês ouvirão falar de guerras e de rumores de guerras, mas não se alarmem. É necessário que isso aconteça, mas ainda não é o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Pois nação se levantará contra nação, e reino contra reino; e haverá fomes e terremotos em vários lugares.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Tudo isso será o início das dores de parto.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vocês serão perseguidos e mortos; e serão odiados por todas as nações por causa do meu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E, então, muitos abandonarão a fé; trairão e odiarão uns aos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Muitos falsos profetas aparecerão e enganarão muita gente.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E, por causa do aumento da maldade, o amor de muitos esfriará.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Mas quem perseverar até o fim será salvo.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este evangelho do reino será anunciado em toda a terra habitada, como testemunho a todas as nações; e então virá o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Portanto, quando virem a ‘terrível profanação’, de que falou o profeta Daniel, colocada no lugar santo (quem lê, entenda),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os que estiverem na Judeia deverão fugir para os montes.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Quem estiver no terraço não desça para pegar nada de sua casa,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quem estiver no campo não volte para apanhar o seu manto.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Que lamentáveis serão aqueles dias para as grávidas e para as que estiverem amamentando.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Orem para que a fuga de vocês não ocorra no inverno, nem no sábado.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Porque haverá então uma aflição imensa, sem precedentes desde o começo do mundo até agora, e que não se repetirá.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De fato, se aqueles dias não fossem encurtados, a humanidade inteira pereceria; mas por causa do povo escolhido de Deus, aqueles dias serão reduzidos.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Quando apontarem lugares e disserem que Cristo está aqui ou ali, não acreditem.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Porque surgirão falsos cristos e falsos profetas; farão grandes sinais e prodígios para, se possível, enganar até os que Deus escolheu.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Lembrem-se: eu os avisei 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Se disserem: ‘Ele está no deserto’, não vão; ‘ele está escondido em um lugar secreto’, não acreditem.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Pois, como um raio que se acende no leste e brilha até o oeste, assim será a vinda do Filho do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Onde houver um corpo morto, ali os urubus se juntarão.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Imediatamente depois da perseguição daqueles dias, o sol escurecerá, a lua não dará sua luz, as estrelas cairão do céu e os poderes dos céus serão abalados.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Depois, finalmente, o sinal da minha vinda vai se revelar no céu, e todas as tribos da terra se lamentarão. As nações enxergarão o Filho do Homem vindo nas nuvens, com poder e grande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Ele enviará seus anjos ao som de uma grande trombeta; e eles reunirão seus escolhidos, dos quatro ventos, de uma extremidade dos céus à outra.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Aprendam com a figueira: quando o seu ramo fica macio e as folhas brotam, vocês reconhecem que o verão está chegando.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Do mesmo modo, quando virem tudo isso acontecer, saibam que minha vinda está próxima, às portas.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Eu garanto a vocês: quem pertence a esta geração ainda estará aqui quando tudo isso acontecer.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Os céus e a terra passarão, mas as minhas palavras jamais passarão.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Sobre o dia e a hora, ninguém sabe quando será: nem os anjos no céu, nem o Filho; somente o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Pois, assim como aconteceu nos dias de Noé, assim será a vinda do Filho do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Antes do dilúvio, as pessoas comiam e bebiam, casavam-se e davam-se em casamento, até o dia em que Noé entrou na arca.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Não sabiam o que ia acontecer, até que veio o dilúvio e levou todos embora. Assim será também a vinda do Filho do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Dois estarão no campo; um será levado; o outro, deixado.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Duas mulheres estarão moendo no moinho; uma será levada; a outra, deixada.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Portanto, estejam vigilantes, porque não sabem em que dia o seu Senhor virá.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Mas vocês sabem que, se o dono da casa soubesse a que hora o ladrão viria, ele teria ficado alerta e não teria permitido que sua casa fosse invadida.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Por isso, estejam vigilantes vocês também, pois o Filho do Homem virá numa hora em que vocês não imaginam.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Quem é, então, o servo fiel e prudente, a quem o senhor nomeou para cuidar da casa e garantir o alimento na hora certa?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Feliz daquele servo que o seu senhor, ao chegar, o encontra fazendo fielmente seu trabalho.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Em verdade lhes digo: ele o constituirá administrador de tudo o que ele possui.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Mas, se o servo for mau e disser em seu coração: ‘Meu senhor está demorando’,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e passar a agredir seus colegas de serviço e a comer e se embriagar com os bêbados,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o senhor daquele servo virá num dia em que ele não espera e numa hora que ele não imagina,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o cortará ao meio e o mandará para a condenação dos hipócritas; ali haverá choro e ranger de dentes”.</w:t>
      </w:r>
    </w:p>
    <w:p>
      <w:pPr>
        <w:pStyle w:val="Heading2"/>
      </w:pPr>
      <w:r>
        <w:rPr>
          <w:lang w:val="pt_PT" w:bidi="pt_PT"/>
        </w:rPr>
        <w:t>Mateus 25:1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"Naquele dia, o reino dos céus será comparado a dez virgens que tomaram suas lamparinas e foram ao encontro do noivo.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Cinco delas eram insensatas, e cinco, prudentes.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As insensatas pegaram suas lamparinas, mas não levaram óleo consigo.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 prudentes, no entanto, levaram óleo em recipientes, junto com suas lamparinas.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Como o noivo estava demorando a chegar, todas ficaram com sono e adormeceram.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À meia-noite, escutaram um grito: ‘O noivo está chegando! Saiam para encontrá-lo!’.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Todas as moças acordaram e acenderam suas lamparinas.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as cinco insensatas que não tinham azeite de reserva pediram às prudentes: ‘Dividam o óleo de vocês conosco, pois nossas lamparinas estão se apagando’.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Mas as prudentes responderam: ‘Talvez não seja suficiente para nós e para vocês. Vão antes aos que vendem e comprem para vocês mesmas’.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Enquanto elas iam comprar, chegou o noivo, e as que estavam preparadas entraram com ele para o banquete de casamento, e a porta foi fechada.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Mais tarde, as que estavam despreparadas voltaram e ficaram do lado de fora, clamando: ‘Senhor! Senhor! Abra a porta para nós!’.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Porém ele respondeu: ‘A verdade é que não conheço vocês!’.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Portanto, estejam vigilantes, porque vocês não sabem o dia nem a hora em que voltarei.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"Pois o reino dos céus é como um homem que ia viajar, chamou seus servos e lhes confiou seus bens.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um deu cinco talentos, a outro dois, e a outro um, a cada um segundo a sua própria capacidade, e partiu imediatamente.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Depois que ele partiu, o servo que recebeu cinco talentos trabalhou com eles e ganhou outros cinco.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Da mesma forma, o que recebeu dois talentos ganhou outros dois.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Mas o que recebeu um talento saiu, cavou um buraco e escondeu o dinheiro do seu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Depois de muito tempo, o senhor deles voltou e pediu a prestação de contas.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servo a quem ele tinha dado cinco talentos trouxe-lhe outros cinco e disse: ‘O senhor me confiou cinco talentos. Veja! Aqui estão mais cinco’.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senhor declarou: ‘Muito bem, servo bom e fiel! Você foi fiel no pouco; sobre muito o colocarei. Entre na alegria do seu senhor!’.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Depois veio o servo que tinha recebido dois talentos e disse: ‘O senhor me deu dois talentos; veja, eu ganhei mais dois’.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‘Muito bem, servo bom e fiel!’, respondeu o senhor. ‘Você foi fiel no pouco; sobre muito o colocarei. Entre na alegria do seu senhor!’.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 fim, o servo que tinha recebido um talento disse: ‘Eu sabia que o senhor é um homem severo, que colhe onde não plantou e junta onde não semeou.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Por isso, tive medo, saí e escondi o seu talento na terra. Veja, aqui está o que me foi entregue!”.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Mas o senhor respondeu: ‘Servo mau e preguiçoso! Você sabia que colho onde não plantei e junto onde não semeei.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Você deveria ter depositado meu dinheiro no banco, e, quando eu viesse, o teria recebido com juros’.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Em seguida, ordenou: ‘Tirem o talento dele e deem ao que tem dez talentos.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Pois, a quem tem, será dado ainda mais, e terá em abundância; mas, a quem não tem, até o que tem lhe será tirado.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Agora lancem o servo inútil na escuridão, do lado de fora; ali haverá pranto e ranger de dentes’”.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"Quando o Filho do Homem vier em sua glória com todos os anjos, ele se assentará em seu trono glorioso.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Todas as nações serão reunidas diante dele, e ele separará uns dos outros, assim como o pastor separa as ovelhas dos bodes.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Colocará as ovelhas à sua direita; os bodes, à sua esquerda.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Então o Rei dirá àqueles à sua direita: ‘Venham, benditos do meu Pai, para o reino preparado para vocês desde a criação do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Porque tive fome, e vocês me deram de comer; tive sede, e vocês me deram de beber; era um estrangeiro, e vocês me acolheram;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estive nu, e vocês me vestiram; estive doente, e vocês cuidaram de mim; estive na prisão, e vocês me visitaram’.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“Então os justos responderão: ‘Senhor, quando foi que o vimos com fome, e lhe demos de comer? Ou com sede, e lhe demos alguma coisa para beber?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Ou como estrangeiro, e o acolhemos? Ou nu, e o vestimos?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Quando foi que o vimos doente ou na prisão e fomos visitá-lo?’.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“E o Rei lhes dirá: ‘Digo a verdade a vocês: Quando fizeram isso ao menor destes meus irmãos, estavam fazendo a mim!’.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Então ele se voltará para os que estiverem à sua esquerda e dirá: ‘Fora daqui, malditos, para o fogo eterno preparado para o Diabo e seus anjos.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Porque tive fome, e vocês não me deram de comer; tive sede, e vocês não me deram de beber;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fui estrangeiro, e vocês me recusaram hospedagem; estive nu, e vocês não me vestiram; estive doente, e na prisão, e vocês não me visitaram’.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Ao ouvi-lo, responderão: ‘Senhor, quando foi que o vimos com fome ou com sede, estranho, nu, doente ou na prisão, e não o socorremos?’.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E ele responderá: ‘Digo a verdade a vocês: quando não fizeram isso a um destes meus menores irmãos, vocês também não o fizeram a mim’.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Estes irão para o castigo eterno; mas os justos irão para a vida eterna”.</w:t>
      </w:r>
    </w:p>
    <w:p>
      <w:pPr>
        <w:pStyle w:val="Heading2"/>
      </w:pPr>
      <w:r>
        <w:rPr>
          <w:lang w:val="pt_PT" w:bidi="pt_PT"/>
        </w:rPr>
        <w:t>Mateus 26:1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 aconteceu que, quando Jesus terminou de dizer todas essas palavras, disse a seus discípulos: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"Vocês sabem que a Páscoa é daqui a dois dias, e o Filho do Homem será entregue para ser crucificado”.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Naquela ocasião, se reuniram os principais sacerdotes e os líderes do povo no palácio do sumo sacerdote Caifás.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 conspiraram para prender Jesus em segredo e matá-lo.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 diziam: “Não durante a festa da Páscoa, para que não haja tumulto entre o povo”.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Jesus estava em Betânia, na casa de Simão, o leproso.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Durante a refeição, enquanto Jesus estava reclinado à mesa, uma mulher que tinha um vaso de alabastro com perfume caríssimo se aproximou e derramou-o sobre a cabeça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Ao verem aquilo, os discípulos ficaram indignados e disseram: “Por que este desperdício?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perfume poderia ter sido vendido por uma fortuna, e o dinheiro distribuído aos pobres”.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Jesus, sabendo o que estavam pensando, disse-lhes: “Por que estão perturbando esta mulher? Ela realizou uma boa ação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Os pobres estarão sempre entre vocês, mas eu não estarei com vocês o tempo todo.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Ao derramar este perfume sobre o meu corpo, ela antecipou o preparo para o meu sepultamento.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Eu garanto a vocês: onde este evangelho for anunciado, em todo o mundo, também se contará o que ela fez, como lembrança dela”.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Então, um dos doze, chamado Judas Iscariotes, foi até os principais sacerdotes.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perguntou: “O que vocês me darão se eu o entregar?”. E eles lhe pagaram trinta moedas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desse momento em diante buscou uma oportunidade para entregá-lo.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No primeiro dia da Festa dos Pães sem Fermento, os discípulos se aproximaram de Jesus e perguntaram: “Onde o senhor quer que nós preparemos a refeição da Páscoa?”.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Ele disse: “Vão até a cidade, encontrem um certo homem e digam: ‘O Mestre diz: Chegou a minha hora. Celebrarei a Páscoa com meus discípulos em sua casa’”.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Então os discípulos fizeram como Jesus havia instruído e prepararam a Páscoa.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Ao cair da noite, ele se acomodou à mesa com os doze discípulos.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Enquanto comiam, Jesus disse: “Em verdade lhes digo que um de vocês me trairá”.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E, profundamente entristecidos, cada um começou a perguntar: “Senhor, serei eu?”.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Ele respondeu: “Aquele que come no mesmo prato que eu é quem me trairá.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Filho do Homem seguirá o caminho que as Escrituras anunciaram; mas ai daquele que o trair! Seria melhor para ele nunca ter nascido”.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Então Judas, que o estava entregando, perguntou: “Mestre, sou eu?”. E Jesus respondeu: “Você é quem está dizendo isso”.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Enquanto comiam, Jesus tomou o pão, deu graças, partiu-o e deu aos seus discípulos, dizendo: “Tomem e comam; isto é o meu corpo”.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Tomando o cálice de vinho, deu graças e o entregou aos discípulos, dizendo: “Bebam todos deste cálice,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porque este é o meu sangue da aliança, que é derramado por muitos, para perdão dos pecados.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Prestem atenção às minhas palavras: não beberei mais deste fruto da videira até o dia em que eu beba um vinho novo com vocês no reino do meu Pai”.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 depois de cantarem um hino, saíram para o monte das Oliveiras.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Então Jesus declarou: “Todos vocês me abandonarão nesta noite. Pois está escrito: ‘Ferirei o pastor, e as ovelhas do rebanho se dispersarão’.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Mas, depois que eu ressuscitar, irei adiante de vocês para a Galileia”.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Pedro disse: “Se todos abandonarem o senhor, eu nunca o abandonarei”.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Jesus lhe respondeu: “Eu garanto a você: nesta mesma noite, antes que o galo cante, você me negará três vezes!”.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“Mesmo que eu tenha que morrer com o senhor, jamais o negarei”, insistiu Pedro. Todos os outros discípulos disseram o mesmo.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Então Jesus foi com eles a um lugar chamado Getsêmani e disse-lhes: “Sentem-se aqui enquanto eu vou orar ali”.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Levou com ele Pedro e os dois filhos de Zebedeu, Tiago e João, e começou a sentir uma tristeza profunda e uma angústia intensa.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Jesus disse: “Estou profundamente triste, a ponto de morrer. Fiquem aqui e vigiem comigo”.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Ele foi um pouco mais adiante, inclinou-se com o rosto no chão e começou a orar, dizendo: “Meu Pai! Se for possível, afaste este cálice de mim. Contudo, eu quero que seja feita a sua vontade, não a minha”.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Depois voltou aos discípulos e os encontrou dormindo. “Vocês não puderam vigiar comigo nem por uma hora?”, perguntou Jesus a Pedro.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"Fiquem atentos e orem, para que não caiam em tentação. O espírito está pronto, mas a natureza humana é fraca.”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Afastando-se mais uma vez, Jesus orou e disse: “Meu Pai, se não for possível que este cálice passe sem que eu o beba, então que se cumpra a sua vontade”.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E, voltando, encontrou-os dormindo, porque os seus olhos estavam pesados de sono.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Afastou-se novamente e orou pela terceira vez, dizendo as mesmas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Então voltou aos discípulos e lhes disse: “Vocês continuam dormindo e descansando? Chegou a hora em que o Filho do Homem é entregue nas mãos dos pecadores.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Levantem-se, vamos! Aí vem o traidor!”.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Ele ainda falava quando Judas, um dos doze, chegou com uma grande multidão armada com espadas e pedaços de madeira, enviada pelos principais sacerdotes e pelos líderes do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O traidor havia combinado o seguinte sinal: “Prendam o homem que eu beijar, pois é 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Em seguida, aproximou-se de Jesus, dizendo: “Salve, Rabi”, e o beijou.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Jesus lhe disse: “Amigo, é por isso que você veio?”. Então os outros se aproximaram, agarraram Jesus e o prenderam.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Um dos que estavam ao lado de Jesus reagiu, puxou a espada e feriu o servo do sumo sacerdote, cortando-lhe a orelha.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"Guarde sua espada”, disse Jesus. “Os que usam espada morrerão pela espada.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Você não percebe que eu poderia pedir ajuda a meu Pai, e ele colocaria à minha disposição mais de doze legiões de anjos imediatamente?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Se o fizesse, como se cumpririam as Escrituras que afirmam que precisa acontecer exatamente assim?”.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Então Jesus falou à multidão: “Vocês saíram com espadas e porretes para me prender como se eu fosse um criminoso. Todos os dias eu estive com vocês, ensinando no templo, e não me prenderam.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Mas tudo isso está acontecendo para que se cumpram os escritos dos profetas”. Então todos os discípulos abandonaram Jesus e fugiram.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57</w:t>
      </w:r>
      <w:r>
        <w:rPr>
          <w:lang w:val="pt_PT" w:bidi="pt_PT"/>
        </w:rPr>
        <w:t xml:space="preserve"> Os que prenderam Jesus o levaram a Caifás, o sumo sacerdote, onde os mestres da lei e os líderes do povo estavam reunidos.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58</w:t>
      </w:r>
      <w:r>
        <w:rPr>
          <w:lang w:val="pt_PT" w:bidi="pt_PT"/>
        </w:rPr>
        <w:t xml:space="preserve"> Enquanto isso, Pedro seguia Jesus de longe. Ele chegou ao pátio do sumo sacerdote, entrou e sentou-se com os soldados, esperando para ver o que seria feito com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59</w:t>
      </w:r>
      <w:r>
        <w:rPr>
          <w:lang w:val="pt_PT" w:bidi="pt_PT"/>
        </w:rPr>
        <w:t xml:space="preserve"> Os principais sacerdotes e todo o Sinédrio buscavam acusações mentirosas contra Jesus, com a intenção de matá-lo.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60</w:t>
      </w:r>
      <w:r>
        <w:rPr>
          <w:lang w:val="pt_PT" w:bidi="pt_PT"/>
        </w:rPr>
        <w:t xml:space="preserve"> Mas não conseguiram encontrar nada contra Jesus, mesmo com muitas testemunhas mentirosas se apresentando. Por fim, chegaram dois homens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61</w:t>
      </w:r>
      <w:r>
        <w:rPr>
          <w:lang w:val="pt_PT" w:bidi="pt_PT"/>
        </w:rPr>
        <w:t xml:space="preserve"> que declararam: “Este homem afirmou: ‘Posso destruir o templo de Deus e reconstruí-lo em três dias’”.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62</w:t>
      </w:r>
      <w:r>
        <w:rPr>
          <w:lang w:val="pt_PT" w:bidi="pt_PT"/>
        </w:rPr>
        <w:t xml:space="preserve"> Então o sumo sacerdote se levantou e perguntou a Jesus: “Você não responde nada ao que estes testemunham contra você?”.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63</w:t>
      </w:r>
      <w:r>
        <w:rPr>
          <w:lang w:val="pt_PT" w:bidi="pt_PT"/>
        </w:rPr>
        <w:t xml:space="preserve"> Jesus ficou em silêncio. Em seguida, o sumo sacerdote disse: “Eu ordeno pelo Deus vivo que nos diga se você é o Cristo, o Filho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64</w:t>
      </w:r>
      <w:r>
        <w:rPr>
          <w:lang w:val="pt_PT" w:bidi="pt_PT"/>
        </w:rPr>
        <w:t xml:space="preserve"> “Você mesmo disse isso”, respondeu Jesus. “Mas eu lhes afirmo: a partir de agora, vocês verão o Filho do Homem sentado à direita do Deus Poderoso e vindo nas nuvens do céu.”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65</w:t>
      </w:r>
      <w:r>
        <w:rPr>
          <w:lang w:val="pt_PT" w:bidi="pt_PT"/>
        </w:rPr>
        <w:t xml:space="preserve"> Então o sumo sacerdote rasgou suas vestes, gritando: “Blasfêmia! Que necessidade temos ainda de testemunhas? Vejam, vocês acabam de ouvir a blasfêmia!”.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66</w:t>
      </w:r>
      <w:r>
        <w:rPr>
          <w:lang w:val="pt_PT" w:bidi="pt_PT"/>
        </w:rPr>
        <w:t xml:space="preserve"> "Qual é o veredito de vocês?”, perguntou. E eles disseram: “Ele é culpado e deve morrer”.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67</w:t>
      </w:r>
      <w:r>
        <w:rPr>
          <w:lang w:val="pt_PT" w:bidi="pt_PT"/>
        </w:rPr>
        <w:t xml:space="preserve"> Então cuspiram no seu rosto e deram-lhe socos e tapas,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68</w:t>
      </w:r>
      <w:r>
        <w:rPr>
          <w:lang w:val="pt_PT" w:bidi="pt_PT"/>
        </w:rPr>
        <w:t xml:space="preserve"> dizendo: “Profetize para nós, Cristo! Quem foi que bateu em você?”.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69</w:t>
      </w:r>
      <w:r>
        <w:rPr>
          <w:lang w:val="pt_PT" w:bidi="pt_PT"/>
        </w:rPr>
        <w:t xml:space="preserve"> Pedro estava sentado do lado de fora do pátio, quando aproximou-se dele uma criada, dizendo: “Você também estava com Jesus, o galileu”.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70</w:t>
      </w:r>
      <w:r>
        <w:rPr>
          <w:lang w:val="pt_PT" w:bidi="pt_PT"/>
        </w:rPr>
        <w:t xml:space="preserve"> Mas Pedro negou diante de todos, dizendo: “Eu não sei do que você está falando”.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71</w:t>
      </w:r>
      <w:r>
        <w:rPr>
          <w:lang w:val="pt_PT" w:bidi="pt_PT"/>
        </w:rPr>
        <w:t xml:space="preserve"> Saindo para o portão, outra criada o viu e disse aos que estavam ali: “Este homem estava com Jesus de Nazaré”.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72</w:t>
      </w:r>
      <w:r>
        <w:rPr>
          <w:lang w:val="pt_PT" w:bidi="pt_PT"/>
        </w:rPr>
        <w:t xml:space="preserve"> E Pedro negou outra vez, jurando: “Eu não conheço esse homem!”.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73</w:t>
      </w:r>
      <w:r>
        <w:rPr>
          <w:lang w:val="pt_PT" w:bidi="pt_PT"/>
        </w:rPr>
        <w:t xml:space="preserve"> Pouco depois, os que estavam ali se aproximaram de Pedro e disseram: “Certamente, você também é um deles, pois até a sua fala o denuncia”.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74</w:t>
      </w:r>
      <w:r>
        <w:rPr>
          <w:lang w:val="pt_PT" w:bidi="pt_PT"/>
        </w:rPr>
        <w:t xml:space="preserve"> Pedro começou a amaldiçoar e a jurar: “Eu não conheço esse homem!”. E, naquele instante, o galo cantou.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75</w:t>
      </w:r>
      <w:r>
        <w:rPr>
          <w:lang w:val="pt_PT" w:bidi="pt_PT"/>
        </w:rPr>
        <w:t xml:space="preserve"> Então Pedro lembrou-se da palavra que Jesus havia dito: “Antes que o galo cante, você me negará três vezes”. Ele saiu daquele lugar e chorou amargamente.</w:t>
      </w:r>
    </w:p>
    <w:p>
      <w:pPr>
        <w:pStyle w:val="Heading2"/>
      </w:pPr>
      <w:r>
        <w:rPr>
          <w:lang w:val="pt_PT" w:bidi="pt_PT"/>
        </w:rPr>
        <w:t>Mateus 27:1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Ao amanhecer, todos os chefes dos sacerdotes e os líderes do povo se reuniram para deliberar contra Jesus, com o objetivo de condená-lo à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E, tendo-o amarrado, levaram-no e o entregaram a Pilatos, o governador.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Judas, o traidor, viu que Jesus tinha sido condenado, sentiu remorso e devolveu as trinta moedas de prata aos principais sacerdotes e aos líderes do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Disse: “Pequei por entregar um homem inocente”. Eles responderam: “Que nos importa? Isso é problema seu”.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Em seguida, lançou as moedas no santuário, deixou o local e se enforcou.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Os principais sacerdotes, tendo recebido as moedas, disseram: “Não é permitido colocar isso no tesouro do templo, pois é dinheiro sujo de sangue”.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Após decidirem em conselho, eles as usaram para comprar o “Campo do Oleiro” e transformá-lo num cemitério para os estrangeiros.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 isso, aquele campo é chamado “Campo de Sangue” até o dia de hoje.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se cumpriu o que foi dito por meio do profeta Jeremias: “Tomaram as trinta moedas de prata, o valor daquele que foi estimado, a quem os filhos de Israel atribuíram preço,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 compraram o campo do oleiro, como o Senhor ordenou”.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Jesus foi posto de pé diante do governador, que lhe perguntou: “Você é o rei dos judeus?”. Jesus respondeu: “Você o diz”.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Ao ser acusado pelos principais sacerdotes e pelos líderes do povo, não respondeu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Pilatos lhe perguntou: “Você não ouve quantas coisas eles testemunham contra você?”.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Mas Jesus não disse nada, de modo que o governador ficou muito admirado.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Durante a festa da Páscoa, o governador costumava soltar um prisioneiro que a multidão desejasse.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Naquela ocasião, havia um prisioneiro conhecido, chamado Barrabás.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Quando o povo se reuniu, Pilatos perguntou: “Quem vocês querem que eu solte: Barrabás ou Jesus, chamado Cristo?”.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Pois ele sabia perfeitamente que os líderes judeus haviam entregado Jesus por inveja.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Enquanto Pilatos estava sentado no tribunal, sua esposa lhe enviou uma mensagem, dizendo: “Não se envolva com aquele homem justo, pois esta noite tive um sonho que me causou grande angústia por causa dele”.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os principais sacerdotes e os líderes do povo persuadiram a multidão a pedir a libertação de Barrabás e a execução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governador perguntou novamente: “Qual dos dois vocês querem que eu solte?”. E eles disseram: “Barrabás!”.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Pilatos replicou: “E o que farei com Jesus, chamado Cristo?”. Todos responderam: “Crucifique-o!”.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Pilatos perguntou: “Por quê? Que mal ele fez?”. Mas eles gritavam ainda mais: “Crucifique-o!”.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Vendo que nada surtia efeito e que o alvoroço aumentava, Pilatos lavou as mãos diante do povo e disse: “Não sou culpado pelo sangue deste justo; vocês que respondam por isso”.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 toda a multidão respondeu: “Que o sangue dele caia sobre nós e sobre nossos filhos!”.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Assim, Pilatos soltou Barrabás; mandou açoitar Jesus e o entregou para ser crucificado.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Os soldados do governador, tendo tomado Jesus, o levaram para o pretório e reuniram toda a tropa ao seu redor.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E, tendo-lhe tirado as roupas, vestiram-lhe um manto vermelho.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Fizeram uma coroa de espinhos e a colocaram sobre sua cabeça; depois puseram uma vara na sua mão direita, como se fosse um cetro, ajoelharam-se diante dele e zombaram, dizendo: “Salve, rei dos judeus!”.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Cuspindo nele, tomavam a vara e batiam na sua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Depois de zombarem dele, tiraram-lhe o manto e vestiram-no com suas roupas, e o levaram para fora a fim de crucificá-lo.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Ao deixarem o lugar, cruzaram com um homem de Cirene chamado Simão, e o obrigaram a carregar a cruz.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Então saíram para um lugar conhecido como Gólgota, isto é, “Lugar da Caveira”,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onde lhe deram vinho misturado com fel; mas, depois de provar, Jesus recusou-se a bebê-lo.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Depois de o crucificarem, dividiram entre si suas roupas, lançando sortes.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Sentaram-se ali e ficaram montando guarda.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 colocaram uma tabuleta acima da sua cabeça com os dizeres: “Este é Jesus, o Rei dos Judeus”.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Dois ladrões foram crucificados com ele, um à direita e outro à esquerda.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Os que passavam por ali insultavam Jesus, balançando a cabeça com desprezo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 dizendo: “Você que afirma destruir o templo e reconstruí-lo em três dias, salve-se! Se é o Filho de Deus, desça da cruz!”.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Do mesmo modo, os principais sacerdotes, escarnecendo com os mestres da lei e líderes do povo, diziam: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"Salvou outros, mas não consegue salvar a si mesmo. Se é o rei de Israel, que desça da cruz agora, e acreditaremos nele.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Ele confiou em Deus; então, se Deus realmente quiser, que o salve agora. Afinal, foi ele mesmo quem afirmou: ‘Eu sou o Filho de Deus’”.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Os ladrões que foram crucificados com ele também o insultavam.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Do meio-dia em diante, houve escuridão sobre toda a terra até as três da tarde.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Por volta das três horas da tarde, Jesus clamou em alta voz: “Eli, Eli, lamá sabactâni?”, que significa: “Meu Deus, meu Deus, por que me abandonaste?”.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Algumas pessoas que estavam no local ouviram isso e disseram: “Ele está chamando Elias”.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Uma delas correu e ensopou uma esponja com vinagre, pôs numa vara e suspendeu-a para que ele bebesse.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Outras diziam: “Deixe-o. Vamos ver se Elias vem salvá-lo”.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Então Jesus clamou outra vez, entregou o espírito e morreu.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Naquele mesmo instante, a cortina que separava o Lugar Santíssimo do templo foi rasgada de cima até embaixo; a terra estremeceu e as rochas se partiram.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Os túmulos se abriram, e muitas pessoas piedosas que haviam morrido ressuscitaram.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Elas saíram dos túmulos e, depois da ressurreição de Jesus, entraram em Jerusalém, onde apareceram a muita gente.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O oficial romano e os soldados que estavam com ele guardando Jesus, vendo o terremoto e os acontecimentos, tiveram muito medo e exclamaram: “Verdadeiramente, este homem era o Filho de Deus!”.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Diversas mulheres permaneciam ali, olhando de longe. Elas haviam seguido Jesus desde a Galileia para servi-lo.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Entre elas estavam Maria Madalena; Maria, mãe de Tiago e de José; e a mãe dos filhos de Zebedeu.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57</w:t>
      </w:r>
      <w:r>
        <w:rPr>
          <w:lang w:val="pt_PT" w:bidi="pt_PT"/>
        </w:rPr>
        <w:t xml:space="preserve"> Ao anoitecer, um homem rico de Arimateia, chamado José, que também era discípulo de Jesus,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58</w:t>
      </w:r>
      <w:r>
        <w:rPr>
          <w:lang w:val="pt_PT" w:bidi="pt_PT"/>
        </w:rPr>
        <w:t xml:space="preserve"> foi a Pilatos e pediu o corpo dele. Pilatos deu ordem para que lhe fosse entregue.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59</w:t>
      </w:r>
      <w:r>
        <w:rPr>
          <w:lang w:val="pt_PT" w:bidi="pt_PT"/>
        </w:rPr>
        <w:t xml:space="preserve"> José recebeu o corpo de Jesus, envolveu-o num lençol de linho limpo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60</w:t>
      </w:r>
      <w:r>
        <w:rPr>
          <w:lang w:val="pt_PT" w:bidi="pt_PT"/>
        </w:rPr>
        <w:t xml:space="preserve"> e o depositou em seu túmulo recém-escavado na rocha. Em seguida, rolou uma grande pedra para fechar a entrada.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61</w:t>
      </w:r>
      <w:r>
        <w:rPr>
          <w:lang w:val="pt_PT" w:bidi="pt_PT"/>
        </w:rPr>
        <w:t xml:space="preserve"> Maria Madalena e a outra Maria estavam sentadas em frente ao túmulo.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62</w:t>
      </w:r>
      <w:r>
        <w:rPr>
          <w:lang w:val="pt_PT" w:bidi="pt_PT"/>
        </w:rPr>
        <w:t xml:space="preserve"> Depois da sexta-feira de preparação, os principais sacerdotes e os fariseus se reuniram com Pilatos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63</w:t>
      </w:r>
      <w:r>
        <w:rPr>
          <w:lang w:val="pt_PT" w:bidi="pt_PT"/>
        </w:rPr>
        <w:t xml:space="preserve"> e lhe disseram: “Senhor, recordamos que aquele impostor, ainda em vida, declarou: ‘Ressuscitarei depois de três dias’.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64</w:t>
      </w:r>
      <w:r>
        <w:rPr>
          <w:lang w:val="pt_PT" w:bidi="pt_PT"/>
        </w:rPr>
        <w:t xml:space="preserve"> Portanto, ordene que o túmulo seja lacrado até o terceiro dia, para que seus discípulos não venham roubá-lo e digam ao povo que ele ressuscitou dentre os mortos; e assim a última ilusão seja pior do que a primeira”.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65</w:t>
      </w:r>
      <w:r>
        <w:rPr>
          <w:lang w:val="pt_PT" w:bidi="pt_PT"/>
        </w:rPr>
        <w:t xml:space="preserve"> Pilatos respondeu: “Levem alguns soldados e protejam o túmulo como acharem melhor”.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66</w:t>
      </w:r>
      <w:r>
        <w:rPr>
          <w:lang w:val="pt_PT" w:bidi="pt_PT"/>
        </w:rPr>
        <w:t xml:space="preserve"> Então eles foram e protegeram o túmulo, lacrando a pedra com a presença da guarda.</w:t>
      </w:r>
    </w:p>
    <w:p>
      <w:pPr>
        <w:pStyle w:val="Heading2"/>
      </w:pPr>
      <w:r>
        <w:rPr>
          <w:lang w:val="pt_PT" w:bidi="pt_PT"/>
        </w:rPr>
        <w:t>Mateus 28:1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fim do sábado, quando começava a clarear o primeiro dia da semana, Maria Madalena e a outra Maria foram visitar o túmulo.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 repente, houve um grande terremoto, pois um anjo do Senhor desceu dos céus, aproximou-se, rolou a pedra da entrada do túmulo e sentou-se sobre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Sua aparência era como a de um relâmpago, e suas roupas, brancas como a neve.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Os guardas tremeram de medo e ficaram como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anjo falou às mulheres: “Não tenham medo! Sei que vocês procuram Jesus, o crucificado.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não está aqui; ressuscitou, como havia dito. Venham e vejam o lugar onde ele jazia.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Agora, vão depressa e digam aos discípulos que ele ressuscitou dos mortos e que vai adiante de vocês para a Galileia. Lá vocês o verão. Como eu lhes falei, é exatamente isso que acontecerá”.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As mulheres saíram depressa do túmulo, com medo e grande alegria, e correram para contar a mensagem aos discípulos.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De repente, Jesus apareceu a elas e disse: “Alegrem-se!”. Elas se aproximaram, abraçaram seus pés e o adoraram.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Jesus lhes disse: “Não tenham medo! Vão e avisem meus irmãos que devem ir para a Galileia. Lá eles me verão”.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Enquanto elas iam, alguns dos guardas foram para a cidade e relataram aos principais sacerdotes tudo o que havia acontecido.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Reunidos com os líderes do povo, deliberaram e entregaram aos soldados uma quantia considerável em prata,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dando-lhes a seguinte orientação: “Digam que os discípulos dele vieram durante a noite e levaram o corpo enquanto estávamos dormindo.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 isso chegar aos ouvidos do governador, nós o convenceremos e cuidaremos para que vocês não tenham problemas”.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Os guardas que receberam o dinheiro seguiram exatamente as instruções. E esse boato continuou a se espalhar entre os judeus até o dia de hoje.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Os onze discípulos foram para a Galileia, ao monte que Jesus havia indicado.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Ao vê-lo, o adoraram; mas alguns duvidaram.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Jesus, aproximando-se, disse-lhes: “Toda autoridade me foi dada no céu e na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Portanto, vão e façam discípulos de todas as nações, batizando-os em nome do Pai, do Filho e do Espírito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Ensinando-os a cumprir tudo o que eu lhes ordenei. E lembrem-se: estou com vocês todos os dias, até o fim dos tempos”.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