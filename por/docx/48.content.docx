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Gálatas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Paulo, apóstolo enviado, não da parte de homens, nem por meio de pessoa alguma, mas por Jesus Cristo e por Deus Pai, que o ressuscitou dos mortos,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todos os irmãos que estão comigo, às igrejas da Galácia: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Graça e paz a vocês, da parte de Deus, nosso Pai, e do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se entregou por nossos pecados para nos libertar deste mundo perverso, conforme a vontade de Deus, nosso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ele seja a glória para todo o sempre. Amém.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Admiro-me de que vocês estejam abandonando tão rapidamente aquele que os chamou pela graça de Cristo, para seguir outro evangelho.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Na verdade, não existe outro evangelho. O que acontece é que algumas pessoas estão perturbando vocês e querem distorcer o evangelho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Mas, ainda que nós mesmos ou um anjo do céu pregue a vocês um evangelho diferente daquele que lhes pregamos, seja amaldiçoado.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Repito: se alguém lhes pregar um evangelho diferente daquele que vocês receberam, seja amaldiçoado.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Considerem: estou buscando agradar a Deus, e não a homens. Se eu ainda quisesse agradar a homens, não seria servo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Irmãos, declaro diante de Deus que o evangelho que anuncio não é invenção humana.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Minha mensagem não veio de homem algum. Eu a recebi por revelação de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Vocês sabem como eu vivia antes, na religião judaica: perseguia sem piedade a igreja de Deus e fazia tudo para destruí-la.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Entre os judeus da minha geração, eu me destacava e era muito zeloso pelas tradições dos antepassados.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Mas, antes de eu nascer, Deus me separou e me chamou por sua graça. Quando lhe agradou,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quis revelar o seu Filho em mim, para que eu o anunciasse entre os gentios. Quando isso aconteceu, não consultei ninguém.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subi a Jerusalém para falar com os que eram apóstolos antes de mim. Em vez disso, fui para a região da Arábia e depois voltei a Damasco.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Passados três anos, subi a Jerusalém para conhecer Pedro pessoalmente e fiquei com ele quinze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Não vi nenhum dos outros apóstolos, senão Tiago, irmão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Falo diante de Deus; digo a verdade: foi exatamente assim que aconteceu.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Depois dessa visita, fui para as regiões da Síria e da Cilícia.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As igrejas da Judeia, porém, não me conheciam pessoalmente.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Só ouviam dizer: “Aquele que antes nos perseguia agora anuncia a fé que procurava destruir”.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 glorificavam a Deus por minha causa.</w:t>
      </w:r>
    </w:p>
    <w:p>
      <w:pPr>
        <w:pStyle w:val="Heading2"/>
      </w:pPr>
      <w:r>
        <w:rPr>
          <w:lang w:val="pt_PT" w:bidi="pt_PT"/>
        </w:rPr>
        <w:t>Gálatas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de catorze anos voltei a Jerusalém, acompanhado de Barnabé. Tito também foi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Fui até lá por revelação e lhes expus o evangelho que anuncio aos gentios. Falei particularmente aos líderes da igreja, para que todos eles entendessem claramente aquilo que eu estava ensinando. Fiz isso para que o trabalho que já realizei e o que ainda realizo não se tornasse um esforço perdido.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Eles concordaram e não exigiram que Tito, meu companheiro, fosse circuncidado, embora fosse grego.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Essa questão só apareceu por causa de alguns que se diziam irmãos — na verdade, eram falsos irmãos — que se infiltraram entre nós para nos espionar e ver que liberdade tínhamos em Cristo Jesus, querendo nos tornar escravos de novo.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nos submetemos a eles em nenhum momento, para que o evangelho verdadeiro permanecesse com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Quanto aos que eram considerados importantes — o que eram não faz diferença para mim, pois Deus não julga pela aparência —, esses líderes não acrescentaram nada ao que eu anunciava.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Eles viram como Deus me havia usado poderosamente para ganhar os incircuncisos, assim como Pedro tinha sido usado entre os circuncisos.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Pelo poder de Deus, Pedro foi apóstolo para os circuncisos, e eu fui apóstolo para os gentios.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Quando Pedro, Tiago e João, reconhecidos como colunas, estenderam a mão direita a mim e a Barnabé, eles nos encorajaram a continuar com os gentios, enquanto eles cuidariam dos judeus.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 única coisa que nos pediram foi que nos lembrássemos dos pobres, o que sempre procurei fazer.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 quando Pedro veio a Antioquia, tive de confrontá-lo publicamente, porque sua atitude era censurável.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No começo ele comia com os gentios. Depois, quando chegaram alguns judeus da parte de Tiago, ele deixou de comer com eles, por medo dos que eram da circuncisão.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 os outros judeus, até mesmo Barnabé, seguiram a hipocrisia de Pedro.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Quando notei que eles não agiam conforme a verdade do evangelho, falei a Pedro diante de todos: “Você é judeu, mas vive como quem não é judeu. Então, por que deseja obrigar os que não são judeus a seguir costumes de judeus?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Nós, judeus de nascimento, e não ‘gentios pecadores’,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sabemos que ninguém é justificado diante de Deus pelas obras da lei, mas somente pela fé em Cristo Jesus. Por isso, também cremos em Cristo para sermos justificados pela fé, e não pelas obras da lei, pois pelas obras da lei ninguém será justificado”.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se, buscando ser justificados em Cristo, descobríssemos que ainda somos pecadores, seria Cristo ministro do pecado? De maneira nenhuma.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Pelo contrário, se reconstruímos o que derrubamos, mostramos que somos culpados de transgressão.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Quanto à lei, estou morto; estou morto para a lei, para viver para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Fui crucificado com Cristo; já não sou eu quem vive, mas Cristo vive em mim; e a vida que agora tenho na carne vivo pela fé no Filho de Deus, que me amou e se entregou por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Não rejeito a graça de Deus. Se a justiça viesse pela lei, então Cristo teria morrido inutilmente.</w:t>
      </w:r>
    </w:p>
    <w:p>
      <w:pPr>
        <w:pStyle w:val="Heading2"/>
      </w:pPr>
      <w:r>
        <w:rPr>
          <w:lang w:val="pt_PT" w:bidi="pt_PT"/>
        </w:rPr>
        <w:t>Gálatas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gálatas sem entendimento! Quem os enfeitiçou? Jesus Cristo foi claramente apresentado a vocês como o crucificado.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Quero saber apenas uma coisa: foi pela prática da lei que vocês receberam o Espírito, ou pela fé no que ouviram?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Estão sem juízo? Vocês começaram pelo Espírito e agora querem se aperfeiçoar pelo próprio esforço?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Sofreram tanto. Será que tudo isso foi em vão? Espero que não tenha sido.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Pergunto outra vez: aquele que concede o Espírito e realiza sinais entre vocês o faz por causa das obras da lei ou por causa da fé com que receberam a palavra?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Abraão viveu experiência semelhante. Ele creu em Deus, e isso lhe foi imputado como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Assim se conclui que os verdadeiros filhos de Abraão são os que vivem pela fé.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As Escrituras previram que Deus justificaria os gentios pela fé e anunciaram isso antes a Abraão, dizendo: “Por meio de você todas as nações serão abençoadas”.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Portanto, os que têm fé participam da mesma bênção de Abraão, homem de fé.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Porém, os que buscam justificação pela lei estão sob maldição, pois está escrito: “Maldito todo aquele que não persiste em praticar todas as coisas escritas no Livro da Lei”.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Logo, ninguém é justificado pela lei, pois está dito: “O justo viverá por meio da fé”.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 lei não se baseia na fé; ao contrário, está escrito: “Quem praticar estas coisas, por elas viverá”.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Cristo nos resgatou da maldição da lei, tornando-se maldição em nosso lugar, pois está escrito: “Maldito é todo aquele que for pendurado num madeiro”.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Assim, a bênção prometida a Abraão alcança também os gentios, e o Espírito prometido é recebido pela fé.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Meus irmãos, na vida diária, quando um homem faz uma promessa por escrito e a assina, ninguém a anula nem lhe acrescenta nada depois.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Deus fez promessas a Abraão e ao seu descendente; e não disse “aos seus descendentes”, como se falasse de muitos, mas “ao seu descendente”, referindo-se a um só, isto é, a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que quero dizer é isto: a promessa de Deus, confirmada por aliança, não foi anulada 430 anos depois, quando a lei foi dada.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 a herança viesse pela lei, a promessa seria inútil. Deus a concedeu gratuitamente a Abraão por sua promessa.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Para que serve a lei? Ela foi acrescentada por causa das transgressões, até que viesse o descendente a quem a promessa se referia, e foi entregue por anjos por meio de um mediador.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o mediador representa mais de uma pessoa; porém Deus é um só.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As leis de Deus se opõem às promessas de Deus? De modo nenhum, pois, se tivesse sido dada uma lei capaz de conceder vida, então a justiça viria pela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Porém as Escrituras declaram que todos estão presos debaixo do pecado, para que a promessa, que vem pela fé em Jesus Cristo, seja dada àqueles que creem nele.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Antes da chegada dessa fé, vivíamos como prisioneiros sob a Lei, guardados até que fosse revelada a fé que haveria de vir.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Assim, a lei serviu como nosso tutor, até que Cristo viesse e, por meio da fé, nos colocasse em posição justa diante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Mas agora que a fé chegou, já não estamos sob a guarda da lei que antes nos vigiava e dirigia.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Pois, neste tempo, todos vocês se tornaram filhos de Deus por meio da fé em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todos nós, que fomos batizados em união com Cristo, fomos revestidos por ele, como quem se cobre com uma nova roupa.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Por isso, já não há diferença entre judeu e grego, entre escravo e livre, entre homem e mulher. Todos vocês são um só em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E, sendo de Cristo, vocês são também descendência verdadeira de Abraão, e as promessas que Deus fez a ele pertencem agora a vocês.</w:t>
      </w:r>
    </w:p>
    <w:p>
      <w:pPr>
        <w:pStyle w:val="Heading2"/>
      </w:pPr>
      <w:r>
        <w:rPr>
          <w:lang w:val="pt_PT" w:bidi="pt_PT"/>
        </w:rPr>
        <w:t>Gálatas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Lembrem-se disto: quando o pai decide deixar uma grande herança para o filho ainda pequeno, esse filho, enquanto é criança, não é diferente de um escravo, mesmo sendo o verdadeiro dono de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Nesse tempo, ele precisa obedecer aos tutores e aos administradores, até chegar o dia que o pai já havia marcado para ele ser considerado adulto.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Assim também era conosco antes da vinda de Cristo. Vivíamos como escravos dos princípios básicos e limitados que governam este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Mas, quando chegou o momento exato, o tempo que Deus havia decidido, ele enviou o seu Filho, nascido de mulher e nascido debaixo da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veio para libertar, pagando o preço por nós que estávamos presos à lei, para que fôssemos adotados por Deus como seus próprios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porque vocês agora são filhos, Deus enviou ao coração de vocês o Espírito do seu Filho, que clama: “Abba, Pai”.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Portanto, vocês já não são escravos, mas filhos de verdade. Sendo filhos, Deus também os torna herdeiros de tudo o que lhe pertence.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Antes de conhecerem a Deus, vocês viviam como escravos de seres que, por natureza, não são deuses.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Agora, porém, que conheceram a Deus, ou melhor, agora que Deus os conheceu, como podem voltar atrás e se submeter de novo à escravidão desses princípios fracos, pobres e inúteis?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Vocês estão passando a observar dias especiais, meses, tempos marcados e anos religiosos.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Eu temo por vocês; receio que todo o meu esforço e trabalho em favor de vocês tenha sido em vão.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Irmãos, peço que se tornem como eu, pois eu também me tornei como vocês. Naquele tempo, vocês não me trataram mal quando lhes anunciei o evangelho pela primeira vez.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Naquele primeiro encontro, eu estava fisicamente fraco quando lhes preguei o evangelho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Mesmo assim, embora a minha condição física fosse uma prova para vocês, não me desprezaram nem me expulsaram. Ao contrário, me acolheram e cuidaram de mim como se eu fosse um anjo de Deus, ou até como se eu fosse o próprio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Onde está agora a alegria que compartilhamos naquele tempo? Tenho certeza de que, se fosse possível, vocês teriam arrancado os próprios olhos para dá-los 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Então, será que agora me tornei inimigo de vocês por falar a verdade?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Esses falsos mestres que estão tão ansiosos em agradá-los, não fazem isso para o bem de vocês. O que eles querem é afastá-los de mim, para que passem a dar mais atenção a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É bom ter zelo pelo que é correto, sempre, e não apenas quando estou presente.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Meus filhos, mais uma vez sinto dores como de parto por sua causa, até que Cristo seja plenamente formado em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Como eu desejaria estar aí agora para falar com vocês em outro tom, pois estou profundamente preocupado com cada um.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Escutem, vocês que pensam que precisam obedecer às leis judaicas para serem salvos: por que não prestam atenção ao verdadeiro sentido do que a lei diz?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Pois está escrito que Abraão teve dois filhos: um nasceu da mulher escrava e o outro da mulher livre.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filho da escrava nasceu de modo comum, como qualquer nascimento natural; mas o filho da mulher livre nasceu por causa de uma promessa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Essa história verdadeira serve como figura das duas alianças que essas duas mulheres representam. Uma aliança vem do monte Sinai e é simbolizada por Hagar, e os que pertencem a essa aliança nascem como escravos.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Hagar representa o monte Sinai, na região da Arábia, e também simboliza a atual cidade de Jerusalém, que vive em escravidão com todos os seus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Mas a Jerusalém do alto é livre, e ela é como a nossa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Pois está escrito: “Você, que não tem filhos, alegre-se agora; grite de alegria, você que nunca sentiu dores de parto, porque a mulher abandonada terá mais filhos do que a mulher que tem marido”.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Irmãos, vocês são, como Isaque, filhos que Deus prometeu.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E, assim como naquele tempo o filho nascido segundo a carne perseguiu o filho nascido segundo o Espírito, assim também acontece agora.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Mas o que dizem as Escrituras? Dizem: “Mande embora a escrava e o filho dela, pois o filho da escrava nunca será herdeiro junto com o filho da mulher livre”.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Portanto, irmãos, não somos filhos da escrava, mas somos filhos da mulher livre.</w:t>
      </w:r>
    </w:p>
    <w:p>
      <w:pPr>
        <w:pStyle w:val="Heading2"/>
      </w:pPr>
      <w:r>
        <w:rPr>
          <w:lang w:val="pt_PT" w:bidi="pt_PT"/>
        </w:rPr>
        <w:t>Gálatas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Foi para a liberdade que Cristo nos libertou. Portanto, permaneçam firmes nessa liberdade e não se deixem prender de novo ao jugo da escravidão.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Prestem atenção ao que eu, Paulo, declaro: se vocês confiam na circuncisão para serem justos diante de Deus, então Cristo não terá valor algum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Repito com firmeza: todo aquele que aceita a circuncisão fica obrigado a cumprir toda 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Vocês que procuram ser justificados pela lei se separaram de Cristo; afastaram-se da graça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Nós, porém, pelo Espírito, aguardamos pela fé a justiça que é a nossa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Pois, em Cristo Jesus, nem a circuncisão nem a falta dela têm qualquer poder. O que realmente conta é a fé que atua por meio do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Vocês corriam bem. Quem foi que os impediu de continuar a obedecer à verdade?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Certamente que não foi Deus, aquele que os chamou.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“Um pouco de fermento faz crescer toda a massa.”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Confio no Senhor que vocês voltarão a concordar comigo sobre isso. Aquele que está perturbando vocês, seja quem for, receberá o devido julgamento.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Irmãos, se eu ainda anuncio a circuncisão como necessária, por que ainda sou perseguido? Nesse caso, o escândalo da cruz teria desaparecido.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Quanto a esses que os agitam, eu desejaria que fossem ainda mais longe e se castrassem.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Porque vocês, irmãos, foram chamados para a liberdade; não usem a liberdade para seguir os desejos da carne, mas sirvam uns aos outros por meio do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Pois toda a lei se resume neste único mandamento: “Ame o seu próximo como a si mesmo”.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Mas, se vocês vivem se atacando e se devorando uns aos outros, tenham cuidado para não se destruírem mutuamente.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Digo, porém: andem guiados pelo Espírito, e assim não satisfarão os desejos da carne.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Pois a carne deseja o que é contrário ao Espírito, e o Espírito deseja o que é contrário à carne; os dois se opõem um ao outro, de modo que vocês não fazem o que desejam.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Mas, se vocês são guiados pelo Espírito, não estão debaixo da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 obras da carne são bem conhecidas: imoralidade sexual, impureza, libertinagem,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idolatria, feitiçaria, ódio, discórdia, ciúmes, iras, egoísmo, contendas, divisões,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invejas, bebedeiras, orgias e coisas semelhantes a estas. Declaro novamente, como já disse antes, que os que praticam tais coisas não herdarão o reino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o fruto do Espírito é amor, alegria, paz, paciência, gentileza, bondade, fidelidade,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mansidão e domínio próprio. Contra essas coisas não há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Os que pertencem a Cristo Jesus crucificaram a carne, com as suas paixões e desejos.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Se vivemos pelo Espírito, andemos também pelo Espírito.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Assim, não sejamos orgulhosos, não provoquemos uns aos outros, nem tenhamos inveja uns dos outros.</w:t>
      </w:r>
    </w:p>
    <w:p>
      <w:pPr>
        <w:pStyle w:val="Heading2"/>
      </w:pPr>
      <w:r>
        <w:rPr>
          <w:lang w:val="pt_PT" w:bidi="pt_PT"/>
        </w:rPr>
        <w:t>Gálatas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Irmãos, se alguém entre vocês cair em algum pecado, vocês que são guiados pelo Espírito devem restaurá-lo com mansidão e humildade, lembrando que também podem ser tentados.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Compartilhem os pesos, as dificuldades e os sofrimentos uns dos outros, e assim cumprirão a lei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Quem pensa ser alguém importante, quando na verdade não é, engana a si mesmo e vive em ilusão.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Cada um examine com cuidado o próprio trabalho, para ter alegria em sua própria obra bem feita, sem precisar medir-se ou comparar-se com outra pessoa.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 cada pessoa é responsável por carregar o seu próprio fardo.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Aquele que recebe ensino na Palavra de Deus deve repartir as coisas boas que tem com aquele que o instrui.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Não se deixem enganar: Deus não se deixa zombar, pois tudo o que o ser humano semear, isso também colherá.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semeia para satisfazer seus desejos maus colherá destruição, mas quem semeia para o Espírito colherá, do Espírito Santo, a vida eterna.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Portanto, não nos cansemos de praticar o bem, porque, no tempo certo, teremos uma boa colheita de bênçãos, se não desanimarmos nem desistirmos.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Assim, enquanto tivermos oportunidade, façamos o bem a todos, e de modo especial aos que pertencem à família da fé.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Vejam: eu lhes escrevo estas palavras finais com a minha própria mão. Observem como uso letras grandes ao escrever.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Aqueles que insistem em obrigá-los à circuncisão fazem isso apenas para causar boa impressão diante dos outros e para fugir da perseguição que sofreriam se assumissem publicamente a mensagem da cruz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Nem mesmo esses que se deixam circuncidar obedecem às outras leis judaicas. Contudo, querem que vocês sejam circuncidados para poderem se orgulhar por terem marcado o corpo de vocês com esse sinal.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Quanto a mim, Deus não permita que eu me glorie em nada, a não ser na cruz de nosso Senhor Jesus Cristo. Por meio dela, o mundo perdeu o seu encanto para mim, e eu também já morri para os interesses do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Agora já não importa ser circuncidado ou não ser circuncidado; o que realmente conta é ser transformado numa nova criatura.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 a paz e a misericórdia de Deus estejam sobre todos os que seguem esta regra de vida, e sobre o Israel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De agora em diante, ninguém me perturbe com discussões sobre essas coisas, pois trago no meu corpo as marcas que mostram que pertenço a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Irmãos, que a graça de nosso Senhor Jesus Cristo esteja com o espírito de vocês. Amém.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