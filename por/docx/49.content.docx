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Texto de Referência em Português do Aquifer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Texto de Referência em Português do Aquifer</w:t>
      </w:r>
      <w:r>
        <w:rPr>
          <w:lang w:val="pt_PT" w:bidi="pt_PT"/>
        </w:rPr>
        <w:t xml:space="preserve"> © 2026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Mission Mutual</w:t>
        </w:r>
      </w:hyperlink>
      <w:r>
        <w:rPr>
          <w:lang w:val="pt_PT" w:bidi="pt_PT"/>
        </w:rPr>
        <w:t xml:space="preserve">, licensed under a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CC BY-SA 4.0 license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Texto de Referência em Português do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t_PT" w:bidi="pt_PT"/>
        </w:rPr>
        <w:t>Efésios 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Paulo, apóstolo de Cristo Jesus por vontade de Deus, ao povo santo que está em Éfeso e é fiel em Cristo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Que vocês recebam a graça e a paz de Deus, nosso Pai, e do Senhor Jesus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Louvado seja Deus, o Pai de nosso Senhor Jesus Cristo, que nos concedeu todas as bênçãos espirituais nos lugares celestiais em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Antes de fundar o mundo, Deus nos escolheu em Cristo para sermos um povo santo e sem culpa diante dele. Em amor,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ele decidiu antes de tudo nos adotar como filhos por meio de Jesus Cristo, pois esse era o bom propósito de sua vontade.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Assim, a glória de sua graça é louvada, pois ele nos recebeu com favor em seu Filho amado.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Ele nos redimiu por meio do sangue de seu Filho e perdoou nossos pecados, segundo a riqueza de sua graça.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Ele derramou essa graça sobre nós com toda sabedoria e entendimento.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Ele nos revelou o mistério de sua vontade, conforme seu bom propósito estabelecido em Cristo: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realizar, no tempo certo, o plano de reunir em Cristo todas as coisas, tanto as do céu como as da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Nele também fomos escolhidos como herança, separados de antemão conforme o plano daquele que realiza todas as coisas segundo a decisão de sua vontade,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para que nós, os primeiros a crer em Cristo, oferecêssemos louvor a Deus e lhe déssemos glória.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Nele também vocês ouviram a mensagem da verdade, o evangelho que trouxe salvação. Depois de crerem em Cristo, receberam o selo do Espírito Santo prometido.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 Espírito é a garantia da nossa herança até a redenção final do povo que Deus adquiriu para si, para louvor de sua glória.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Por isso, depois de ter ouvido sobre a fé que vocês têm no Senhor Jesus e o amor que demonstram por todo o povo de Deus,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não deixo de agradecer a Deus por vocês, lembrando-me de vocês em minhas orações.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Peço que o Deus de nosso Senhor Jesus Cristo, o Pai glorioso, dê a vocês sabedoria espiritual e revelação para que o conheçam melhor.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Oro para que Deus ilumine os olhos do coração de vocês, a fim de que conheçam a esperança para a qual ele os chamou e as riquezas da gloriosa herança que ele tem para seu povo santo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 para que conheçam a imensa grandeza do poder dele em nós, os que cremos. Esse poder age pela força de sua autoridade.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Ele usou esse poder em Cristo quando o ressuscitou dentre os mortos e o fez sentar-se à sua direita nos lugares celestiais,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muito acima de todo governo, autoridade, poder, domínio e de todo nome que possa ser mencionado, não somente neste século, mas também no que há de vir.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Deus colocou todas as coisas debaixo dos pés de Cristo e o entregou à igreja como cabeça sobre tudo.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A igreja é o corpo dele, a plenitude daquele que enche completamente todas as coisas.</w:t>
      </w:r>
    </w:p>
    <w:p>
      <w:pPr>
        <w:pStyle w:val="Heading2"/>
      </w:pPr>
      <w:r>
        <w:rPr>
          <w:lang w:val="pt_PT" w:bidi="pt_PT"/>
        </w:rPr>
        <w:t>Efésios 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Vocês estavam mortos por causa de suas transgressões e pecados.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Vocês viveram assim no passado, seguindo o caminho deste mundo e obedecendo ao governante dos poderes do ar, o espírito que agora atua nos filhos da desobediência.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Todos nós também vivíamos assim no passado, seguindo os desejos da nossa natureza humana e fazendo o que o corpo e a mente queriam. Por natureza, éramos destinados à ira, como os demais.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Mas Deus, rico em misericórdia, por causa do grande amor com que nos amou,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mesmo quando estávamos mortos por causa dos pecados, deu-nos vida junto com Cristo — pela graça vocês foram salvos —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nos ressuscitou e nos fez sentar com ele nos lugares celestiais em Cristo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Isso aconteceu para que, nos tempos futuros, ele mostrasse a riqueza incomparável de sua graça, revelada em sua bondade para conosco em Cristo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Pois é pela graça que vocês são salvos, por meio da fé. Isso não vem de vocês; é dom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A salvação não vem das obras, para que ninguém se glorie.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Pois somos obra das mãos de Deus, criados em Cristo Jesus para praticar boas obras, as quais Deus preparou antes para que andemos nelas.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Por isso, lembrem-se de que antes vocês eram gentios por nascimento. Os que recebem a chamada circuncisão — feita no corpo por mãos humanas — chamavam vocês de incircuncisos.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Lembrem-se de que, naquela época, vocês estavam sem Cristo, não pertenciam à comunidade de Israel e não faziam parte das alianças da promessa, sem esperança e sem Deus no mundo.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Vocês, que antes estavam longe, agora estão em Cristo Jesus e foram aproximados pelo sangue de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Pois ele é a nossa paz. Dos dois povos — judeus e gentios — fez um só e destruiu o muro de separação, isto é, a inimizade que havia entre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Em seu corpo, ele anulou a lei dos mandamentos expressa em ordenanças, para criar em si mesmo um novo homem a partir dos dois, estabelecendo assim a paz.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E, pela cruz, reconciliou ambos com Deus num só corpo, destruindo nela a inimizade.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E, vindo, pregou paz a vocês, que estavam longe, e aos que estavam perto.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Porque, por meio dele, todos nós dois temos acesso ao Pai num só Espírito.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Assim, vocês já não são mais estranhos nem forasteiros, mas concidadãos do povo santo e membros da família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Vocês foram edificados sobre o fundamento dos apóstolos e dos profetas, e Cristo Jesus é a pedra angular desse edifício.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Nele, todo o edifício, bem unido, cresce para se tornar um templo santo no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Nele, vocês também estão sendo edificados juntos para se tornarem habitação de Deus no Espírito.</w:t>
      </w:r>
    </w:p>
    <w:p>
      <w:pPr>
        <w:pStyle w:val="Heading2"/>
      </w:pPr>
      <w:r>
        <w:rPr>
          <w:lang w:val="pt_PT" w:bidi="pt_PT"/>
        </w:rPr>
        <w:t>Efésios 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Por isso, eu, Paulo, prisioneiro de Cristo Jesus por causa de vocês, os gentios —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certamente vocês ouviram falar da missão que a graça de Deus me confiou para o benefício de vocês —,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recebi de Deus a revelação desse mistério, como escrevi antes de forma resumida.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Quando lerem isso, vocês poderão perceber o entendimento que tenho do mistério de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Esse mistério não foi revelado aos homens das gerações anteriores, como agora foi revelado pelo Espírito aos seus santos apóstolos e profetas.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 mistério é o seguinte: os gentios agora participam da mesma herança, fazem parte do mesmo corpo e compartilham da mesma promessa em Cristo Jesus por meio do evangelho.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Tornei-me ministro desse evangelho pelo dom da graça que Deus me deu, segundo a ação de seu poder.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Eu, como o menor de todos os santos, recebi esta graça: anunciar aos gentios as insondáveis riquezas de Cristo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 esclarecer a todos qual é a realização desse mistério que, desde os séculos passados, permaneceu escondido em Deus, o Criador de todas as coisas.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 isso aconteceu para que agora, por meio da igreja, a sabedoria de Deus em todas as suas formas seja conhecida pelas autoridades e poderes nos lugares celestiais,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segundo o plano eterno que Deus realizou em Cristo Jesus, nosso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Nele temos liberdade para nos aproximar de Deus com confiança, por meio da fé em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Por isso, peço que vocês não percam o ânimo por causa dos sofrimentos que enfrento por vocês, pois eles resultam em honra para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Por essa razão, dobro os joelhos diante do Pai,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de quem toda família nos céus e na terra recebe o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Peço que, segundo as riquezas da sua glória, Deus fortaleça vocês com poder, por meio do seu Espírito, no íntimo do ser.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 peço que Cristo viva no coração de vocês pela fé e que vocês estejam enraizados e firmemente alicerçados no amor,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para que, junto com todo o povo de Deus, vocês sejam capazes de compreender a largura, o comprimento, a altura e a profundidade,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 conhecer o amor de Cristo que vai além de todo conhecimento, a fim de que sejam cheios de toda a plenitude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Agora, glória seja dada àquele que é capaz de fazer infinitamente mais do que tudo o que pedimos ou imaginamos, segundo o seu poder que atua em nós.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A ele seja a glória na igreja e em Cristo Jesus, por todas as gerações, para todo o sempre. Amém!</w:t>
      </w:r>
    </w:p>
    <w:p>
      <w:pPr>
        <w:pStyle w:val="Heading2"/>
      </w:pPr>
      <w:r>
        <w:rPr>
          <w:lang w:val="pt_PT" w:bidi="pt_PT"/>
        </w:rPr>
        <w:t>Efésios 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Portanto, eu, que sou prisioneiro do Senhor, peço que vivam de maneira digna do chamado que receberam.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Sejam humildes, mansos e pacientes, suportando uns aos outros com amor.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Façam todo o esforço para manter a unidade do Espírito, pelo vínculo da paz que os une.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Somos todos um só corpo e temos um só Espírito, assim como fomos chamados para uma só esperança.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Há um só Senhor, uma só fé, um só batismo.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Há um só Deus e Pai de todos, que governa sobre todos, age por meio de todos e está em todos.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Mas a cada um de nós foi dada graça conforme a medida do dom de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Por isso a Escritura diz: “Quando ele subiu às alturas, levou cativos consigo e concedeu dons às pessoas”.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Ora, o que quer dizer “subiu”? Que ele também havia descido às partes mais baixas da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Quem desceu é o mesmo que subiu acima de todos os céus, a fim de encher todas as coisas.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 foi ele quem concedeu alguns para serem apóstolos, outros profetas, outros evangelistas e outros pastores e mestres,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com o propósito de preparar o povo santo para a obra do serviço, para a edificação do corpo de Cristo,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até que todos cheguemos à unidade da fé e conheçamos plenamente o Filho de Deus, alcançando maturidade e a medida completa da plenitude de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Isso para que deixemos de ser como crianças, lançados de um lado para outro, arrastados por todo vento de novos ensinamentos e enganados por homens astutos em suas tramas fraudulentas.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Ao contrário, vivendo a verdade em amor, cresçamos em tudo naquele que é a cabeça,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Dele todo o corpo, bem ajustado e unido por todas as juntas que o sustentam, cresce e se edifica em amor, conforme cada parte realiza a sua função.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Portanto, digo isto e dou testemunho no Senhor: não andem mais como os gentios, na inutilidade de seus pensamentos.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Eles têm a mente obscurecida e vivem afastados da vida dada por Deus por causa da ignorância que existe neles e da dureza de seu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Tendo perdido toda sensibilidade, entregaram-se à imoralidade para praticar com avidez todo tipo de impureza.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Mas vocês não aprenderam isso com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Certamente vocês o ouviram e foram ensinados nele, conforme a verdade está em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Quanto à maneira antiga de viver, abandonem o velho ser, que se corrompe por desejos enganosos.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Agora as suas atitudes e os seus pensamentos devem ser constantemente renovados.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Revistam-se do novo ser, criado segundo Deus em justiça e santidade provenientes da verdade.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Portanto, deixem de mentir. Cada um fale a verdade com seu próximo, porque somos membros uns dos outros.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Quando ficarem irados, não pequem. Não deixem que o sol se ponha enquanto vocês ainda estiverem irados.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Não deem lugar ao diabo.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Quem furtava, não furte mais; antes, trabalhe, fazendo o bem com as próprias mãos, para que tenha o que repartir com quem passa necessidade.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Não saia da boca de vocês nenhuma palavra destrutiva, mas somente a que for boa para edificar conforme a necessidade, para beneficiar quem a ouve.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Não entristeçam o Espírito Santo de Deus, com quem vocês foram selados para o dia da redenção.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Livrem-se de toda amargura, raiva, ira, gritaria, insultos e de toda maldade.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Sejam bondosos e tenham compaixão uns dos outros, perdoando-se mutuamente, assim como Deus perdoou vocês em Cristo.</w:t>
      </w:r>
    </w:p>
    <w:p>
      <w:pPr>
        <w:pStyle w:val="Heading2"/>
      </w:pPr>
      <w:r>
        <w:rPr>
          <w:lang w:val="pt_PT" w:bidi="pt_PT"/>
        </w:rPr>
        <w:t>Efésios 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Sejam, pois, imitadores de Deus, como filhos muito queridos.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 andem em amor, assim como Cristo nos amou e se entregou por nós como oferta e sacrifício de aroma suave a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Como convém ao povo de Deus, não se deve sequer mencionar entre vocês qualquer tipo de imoralidade sexual, impureza ou ganância.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Nem haja obscenidades, conversas sem sentido ou piadas impróprias, coisas que não convêm. Em vez disso, deem graças a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Podem estar certos disto: nenhum imoral, impuro ou avarento — a avareza é idolatria — terá herança no reino de Cristo e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Ninguém engane vocês com palavras vazias, porque é por causa dessas coisas que a ira de Deus vem sobre os filhos da desobediência.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Portanto, não sejam participantes com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Antes vocês eram trevas, mas agora são luz no Senhor. Vivam como filhos da luz,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pois o fruto da luz consiste em toda bondade, justiça e verdade.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Tentem descobrir o que agrada ao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Não participem das obras sem fruto das trevas. Ao contrário, tragam essas coisas à luz.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Pois é vergonhoso até mencionar as coisas que essas pessoas fazem em segredo.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Mas tudo o que é exposto pela luz se torna visível.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Por isso se diz: “Você que está dormindo, desperte; levante-se dentre os mortos, e Cristo resplandecerá sobre você”.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Portanto, prestem muita atenção ao modo como vivem; não sejam insensatos, mas sejam sábios.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Aproveitem ao máximo cada oportunidade, porque os dias são maus.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Não sejam tolos, mas procurem entender a vontade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Não se embriaguem com vinho, pois isso leva à vida desregrada. Antes, sejam cheios do Espírito.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Falem entre vocês com salmos, hinos e cânticos espirituais, e cantem e entoem melodias ao Senhor com todo o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Sempre deem graças a Deus Pai por tudo, em nome de nosso Senhor Jesus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Submetam-se uns aos outros por temor a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Esposas, submetam-se ao próprio marido como ao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Pois o marido é cabeça da esposa, assim como Cristo é cabeça da igreja, sendo este o Salvador do corpo.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Assim como a igreja se submete a Cristo, assim também a esposa se submeta em tudo ao marido.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Cada um de vocês, maridos, ame sua própria esposa, assim como Cristo amou a igreja e se entregou por ela,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para santificá-la, purificando-a por meio da lavagem de água pela palavra,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a fim de apresentá-la a si mesmo como uma igreja gloriosa, sem manchas, rugas ou qualquer outro defeito, mas santa e irrepreensível.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Da mesma forma, o marido deve amar a esposa como ama o próprio corpo, pois o homem que ama sua esposa ama a si mesmo.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Porque ninguém jamais odiou o próprio corpo. Ao contrário, o alimenta e cuida dele, assim como Cristo faz com a igreja,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porque somos membros de seu corpo.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"Por isso, o homem deixará pai e mãe e se unirá à sua mulher, e os dois se tornarão uma só carne.”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Esse mistério é profundo; digo isso em referência a Cristo e à igreja.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Portanto, cada um de vocês ame sua esposa como a si mesmo; e a esposa deve respeitar o marido.</w:t>
      </w:r>
    </w:p>
    <w:p>
      <w:pPr>
        <w:pStyle w:val="Heading2"/>
      </w:pPr>
      <w:r>
        <w:rPr>
          <w:lang w:val="pt_PT" w:bidi="pt_PT"/>
        </w:rPr>
        <w:t>Efésios 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Filhos, vocês devem obedecer aos seus pais no Senhor, pois isso é justo.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"Honre seu pai e sua mãe” — este é o primeiro mandamento com promessa —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"para que tudo vá bem com você, e você viva muitos anos na terra”.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Pais, não tratem seus filhos de modo que se irritem. Ao contrário, criem-nos na disciplina e na instrução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Escravos, obedeçam aos seus senhores terrenos com respeito e temor, de todo coração, como se fosse ao próprio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Não sirvam apenas quando estiverem sendo observados, como quem procura agradar às pessoas. Em vez disso, como servos de Cristo, façam de coração a vontade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Sirvam com boa vontade, como ao Senhor e não às pessoas.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Saibam que cada um receberá do Senhor o que fizer de bom, quer vocês sejam escravos, quer sejam livres.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Senhores, tratem seus escravos da mesma forma. Deixem de lado as ameaças, sabendo que o Senhor deles e de vocês está nos céus, e ele não faz diferença entre as pessoas.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Por fim, fortaleçam-se no Senhor e em seu grande poder.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Vistam toda a armadura de Deus para que possam resistir às ciladas do diabo.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Pois nossa luta não é contra seres humanos, mas contra governos, autoridades, dominadores deste mundo de trevas e forças espirituais do mal nas regiões celestiais.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Vistam toda a armadura de Deus, para que, no dia mau, possam resistir e, concluída a batalha, permanecer firmes.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Permaneçam firmes, mantendo a verdade presa à cintura e vestindo a couraça da justiça.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Como sapatos, calcem a prontidão para anunciar o evangelho da paz.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Além disso, usem o escudo da fé, com o qual vocês poderão apagar todas as setas inflamadas do Maligno,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 o capacete da salvação e a espada do Espírito, que é a palavra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Orem no Espírito em todo tempo, com toda oração e súplica. Permaneçam atentos com perseverança, intercedendo por todo o povo santo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Orem também para que me sejam dadas palavras quando eu abrir a boca para declarar com ousadia o mistério do evangelho.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Por causa desse evangelho sou um embaixador acorrentado. Orem para que eu possa falar com ousadia, como é meu dever.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Tíquico, um querido irmão e servo fiel do Senhor, contará a vocês tudo sobre mim e sobre o que estou fazendo.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Eu o enviei justamente para que vocês saibam como estamos e para que ele os encoraje.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Que a paz esteja com os irmãos e haja amor com fé da parte de Deus Pai e do Senhor Jesus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Que a graça esteja com todos os que amam nosso Senhor Jesus Cristo com amor incorruptível.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