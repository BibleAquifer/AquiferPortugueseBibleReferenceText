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2 João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Do presbítero João à senhora escolhida e aos seus filhos. Eu os amo na verdade, e não somente eu, mas também todos os que conhecem a verdade,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causa da verdade que permanece em nós e estará conosco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a graça, a misericórdia e a paz de Deus Pai e de seu Filho, Jesus Cristo, estejam conosco na verdade e no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Fiquei muito feliz ao saber que alguns de seus filhos estão vivendo na verdade, assim como recebemos esse mandamento do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Agora peço à senhora, não um mandamento novo, mas o mesmo que temos desde o princípio: que amemos uns aos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amar significa viver de acordo com os mandamentos de Deus. E o mandamento que vocês ouviram desde o princípio é este: que continuem a viver no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Porque saíram pelo mundo muitos que enganam e não confessam que Jesus Cristo veio em carne humana. Esse é o enganador e o anticristo.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Tenham cuidado para não perderem aquilo pelo qual trabalhamos, mas para receberem a recompensa completa.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não permanece no ensino de Cristo e vai além dele não tem Deus. Mas quem permanece nesse ensino tem tanto o Pai como o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Portanto, se alguém vier até vocês e não trouxer esse ensino, não o recebam em casa nem lhe dirijam saudação.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quem faz isso participa de suas obras más.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Tenho muitas coisas para lhes escrever, mas não quis fazer isso por escrito. Espero ir até vocês e falar pessoalmente, para que nossa alegria seja completa.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Os filhos de sua irmã escolhida por Deus enviam saudações.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